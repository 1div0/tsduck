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948B1" w14:textId="30EAFB72"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1A8ED30"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424C7" w:rsidRPr="001424C7">
        <w:rPr>
          <w:b w:val="0"/>
          <w:sz w:val="32"/>
          <w:szCs w:val="32"/>
        </w:rPr>
        <w:t>3.38-3680</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424C7">
        <w:rPr>
          <w:b w:val="0"/>
          <w:sz w:val="32"/>
          <w:szCs w:val="32"/>
        </w:rPr>
        <w:t>April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737E10">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3253269" w:rsidR="00C8476B" w:rsidRDefault="00C8476B" w:rsidP="00C8476B">
      <w:r>
        <w:t xml:space="preserve">Copyright </w:t>
      </w:r>
      <w:r w:rsidR="005E4ABA" w:rsidRPr="00A164AB">
        <w:t>©</w:t>
      </w:r>
      <w:r w:rsidR="00E3221D">
        <w:t xml:space="preserve"> </w:t>
      </w:r>
      <w:r w:rsidR="001424C7">
        <w:fldChar w:fldCharType="begin"/>
      </w:r>
      <w:r w:rsidR="001424C7">
        <w:instrText xml:space="preserve"> DOCPROPERTY  DateOfCopyright  \* MERGEFORMAT </w:instrText>
      </w:r>
      <w:r w:rsidR="001424C7">
        <w:fldChar w:fldCharType="separate"/>
      </w:r>
      <w:r w:rsidR="001424C7">
        <w:t>2005-2024</w:t>
      </w:r>
      <w:r w:rsidR="001424C7">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88526EE"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1424C7">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74DC11E"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1424C7">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575FF633"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1424C7">
        <w:t>[49]</w:t>
      </w:r>
      <w:r w:rsidRPr="009A1DC0">
        <w:fldChar w:fldCharType="end"/>
      </w:r>
      <w:r w:rsidRPr="009A1DC0">
        <w:t>).</w:t>
      </w:r>
      <w:r w:rsidR="009A1DC0" w:rsidRPr="009A1DC0">
        <w:t xml:space="preserve"> “Copyright © 2019-2020 SipRadius LLC. All right reserved.”</w:t>
      </w:r>
    </w:p>
    <w:p w14:paraId="78D342B2" w14:textId="7BA0D803"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1424C7">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22BF2A2" w14:textId="66305507" w:rsidR="001424C7" w:rsidRDefault="00D57DD4">
      <w:pPr>
        <w:pStyle w:val="TOC1"/>
        <w:rPr>
          <w:rFonts w:eastAsiaTheme="minorEastAsia" w:cstheme="minorBidi"/>
          <w:b w:val="0"/>
          <w:bCs w:val="0"/>
          <w:smallCaps w:val="0"/>
          <w:color w:val="auto"/>
          <w:kern w:val="2"/>
          <w:sz w:val="24"/>
          <w:szCs w:val="24"/>
          <w:lang w:eastAsia="ja-JP"/>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62959649" w:history="1">
        <w:r w:rsidR="001424C7" w:rsidRPr="00CE41F5">
          <w:rPr>
            <w:rStyle w:val="Hyperlink"/>
          </w:rPr>
          <w:t>1</w:t>
        </w:r>
        <w:r w:rsidR="001424C7">
          <w:rPr>
            <w:rFonts w:eastAsiaTheme="minorEastAsia" w:cstheme="minorBidi"/>
            <w:b w:val="0"/>
            <w:bCs w:val="0"/>
            <w:smallCaps w:val="0"/>
            <w:color w:val="auto"/>
            <w:kern w:val="2"/>
            <w:sz w:val="24"/>
            <w:szCs w:val="24"/>
            <w:lang w:eastAsia="ja-JP"/>
            <w14:ligatures w14:val="standardContextual"/>
          </w:rPr>
          <w:tab/>
        </w:r>
        <w:r w:rsidR="001424C7" w:rsidRPr="00CE41F5">
          <w:rPr>
            <w:rStyle w:val="Hyperlink"/>
          </w:rPr>
          <w:t>Transport Stream Toolkit Overview</w:t>
        </w:r>
        <w:r w:rsidR="001424C7">
          <w:rPr>
            <w:webHidden/>
          </w:rPr>
          <w:tab/>
        </w:r>
        <w:r w:rsidR="001424C7">
          <w:rPr>
            <w:webHidden/>
          </w:rPr>
          <w:fldChar w:fldCharType="begin"/>
        </w:r>
        <w:r w:rsidR="001424C7">
          <w:rPr>
            <w:webHidden/>
          </w:rPr>
          <w:instrText xml:space="preserve"> PAGEREF _Toc162959649 \h </w:instrText>
        </w:r>
        <w:r w:rsidR="001424C7">
          <w:rPr>
            <w:webHidden/>
          </w:rPr>
        </w:r>
        <w:r w:rsidR="001424C7">
          <w:rPr>
            <w:webHidden/>
          </w:rPr>
          <w:fldChar w:fldCharType="separate"/>
        </w:r>
        <w:r w:rsidR="001424C7">
          <w:rPr>
            <w:webHidden/>
          </w:rPr>
          <w:t>23</w:t>
        </w:r>
        <w:r w:rsidR="001424C7">
          <w:rPr>
            <w:webHidden/>
          </w:rPr>
          <w:fldChar w:fldCharType="end"/>
        </w:r>
      </w:hyperlink>
    </w:p>
    <w:p w14:paraId="6B07E2AD" w14:textId="5A2730E9"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650" w:history="1">
        <w:r w:rsidRPr="00CE41F5">
          <w:rPr>
            <w:rStyle w:val="Hyperlink"/>
          </w:rPr>
          <w:t>1.1</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Purpose</w:t>
        </w:r>
        <w:r>
          <w:rPr>
            <w:webHidden/>
          </w:rPr>
          <w:tab/>
        </w:r>
        <w:r>
          <w:rPr>
            <w:webHidden/>
          </w:rPr>
          <w:fldChar w:fldCharType="begin"/>
        </w:r>
        <w:r>
          <w:rPr>
            <w:webHidden/>
          </w:rPr>
          <w:instrText xml:space="preserve"> PAGEREF _Toc162959650 \h </w:instrText>
        </w:r>
        <w:r>
          <w:rPr>
            <w:webHidden/>
          </w:rPr>
        </w:r>
        <w:r>
          <w:rPr>
            <w:webHidden/>
          </w:rPr>
          <w:fldChar w:fldCharType="separate"/>
        </w:r>
        <w:r>
          <w:rPr>
            <w:webHidden/>
          </w:rPr>
          <w:t>23</w:t>
        </w:r>
        <w:r>
          <w:rPr>
            <w:webHidden/>
          </w:rPr>
          <w:fldChar w:fldCharType="end"/>
        </w:r>
      </w:hyperlink>
    </w:p>
    <w:p w14:paraId="288FFF09" w14:textId="1DB17D96"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651" w:history="1">
        <w:r w:rsidRPr="00CE41F5">
          <w:rPr>
            <w:rStyle w:val="Hyperlink"/>
          </w:rPr>
          <w:t>1.2</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Operating system selection guidelines</w:t>
        </w:r>
        <w:r>
          <w:rPr>
            <w:webHidden/>
          </w:rPr>
          <w:tab/>
        </w:r>
        <w:r>
          <w:rPr>
            <w:webHidden/>
          </w:rPr>
          <w:fldChar w:fldCharType="begin"/>
        </w:r>
        <w:r>
          <w:rPr>
            <w:webHidden/>
          </w:rPr>
          <w:instrText xml:space="preserve"> PAGEREF _Toc162959651 \h </w:instrText>
        </w:r>
        <w:r>
          <w:rPr>
            <w:webHidden/>
          </w:rPr>
        </w:r>
        <w:r>
          <w:rPr>
            <w:webHidden/>
          </w:rPr>
          <w:fldChar w:fldCharType="separate"/>
        </w:r>
        <w:r>
          <w:rPr>
            <w:webHidden/>
          </w:rPr>
          <w:t>23</w:t>
        </w:r>
        <w:r>
          <w:rPr>
            <w:webHidden/>
          </w:rPr>
          <w:fldChar w:fldCharType="end"/>
        </w:r>
      </w:hyperlink>
    </w:p>
    <w:p w14:paraId="3737D450" w14:textId="4F2878C9"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652" w:history="1">
        <w:r w:rsidRPr="00CE41F5">
          <w:rPr>
            <w:rStyle w:val="Hyperlink"/>
          </w:rPr>
          <w:t>1.3</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Developing applications using the TSDuck library</w:t>
        </w:r>
        <w:r>
          <w:rPr>
            <w:webHidden/>
          </w:rPr>
          <w:tab/>
        </w:r>
        <w:r>
          <w:rPr>
            <w:webHidden/>
          </w:rPr>
          <w:fldChar w:fldCharType="begin"/>
        </w:r>
        <w:r>
          <w:rPr>
            <w:webHidden/>
          </w:rPr>
          <w:instrText xml:space="preserve"> PAGEREF _Toc162959652 \h </w:instrText>
        </w:r>
        <w:r>
          <w:rPr>
            <w:webHidden/>
          </w:rPr>
        </w:r>
        <w:r>
          <w:rPr>
            <w:webHidden/>
          </w:rPr>
          <w:fldChar w:fldCharType="separate"/>
        </w:r>
        <w:r>
          <w:rPr>
            <w:webHidden/>
          </w:rPr>
          <w:t>24</w:t>
        </w:r>
        <w:r>
          <w:rPr>
            <w:webHidden/>
          </w:rPr>
          <w:fldChar w:fldCharType="end"/>
        </w:r>
      </w:hyperlink>
    </w:p>
    <w:p w14:paraId="73D8C4F2" w14:textId="6D64D226"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653" w:history="1">
        <w:r w:rsidRPr="00CE41F5">
          <w:rPr>
            <w:rStyle w:val="Hyperlink"/>
          </w:rPr>
          <w:t>1.4</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Installing TSDuck</w:t>
        </w:r>
        <w:r>
          <w:rPr>
            <w:webHidden/>
          </w:rPr>
          <w:tab/>
        </w:r>
        <w:r>
          <w:rPr>
            <w:webHidden/>
          </w:rPr>
          <w:fldChar w:fldCharType="begin"/>
        </w:r>
        <w:r>
          <w:rPr>
            <w:webHidden/>
          </w:rPr>
          <w:instrText xml:space="preserve"> PAGEREF _Toc162959653 \h </w:instrText>
        </w:r>
        <w:r>
          <w:rPr>
            <w:webHidden/>
          </w:rPr>
        </w:r>
        <w:r>
          <w:rPr>
            <w:webHidden/>
          </w:rPr>
          <w:fldChar w:fldCharType="separate"/>
        </w:r>
        <w:r>
          <w:rPr>
            <w:webHidden/>
          </w:rPr>
          <w:t>24</w:t>
        </w:r>
        <w:r>
          <w:rPr>
            <w:webHidden/>
          </w:rPr>
          <w:fldChar w:fldCharType="end"/>
        </w:r>
      </w:hyperlink>
    </w:p>
    <w:p w14:paraId="5E08677B" w14:textId="34017DE4" w:rsidR="001424C7" w:rsidRDefault="001424C7">
      <w:pPr>
        <w:pStyle w:val="TOC1"/>
        <w:rPr>
          <w:rFonts w:eastAsiaTheme="minorEastAsia" w:cstheme="minorBidi"/>
          <w:b w:val="0"/>
          <w:bCs w:val="0"/>
          <w:smallCaps w:val="0"/>
          <w:color w:val="auto"/>
          <w:kern w:val="2"/>
          <w:sz w:val="24"/>
          <w:szCs w:val="24"/>
          <w:lang w:eastAsia="ja-JP"/>
          <w14:ligatures w14:val="standardContextual"/>
        </w:rPr>
      </w:pPr>
      <w:hyperlink w:anchor="_Toc162959654" w:history="1">
        <w:r w:rsidRPr="00CE41F5">
          <w:rPr>
            <w:rStyle w:val="Hyperlink"/>
          </w:rPr>
          <w:t>2</w:t>
        </w:r>
        <w:r>
          <w:rPr>
            <w:rFonts w:eastAsiaTheme="minorEastAsia" w:cstheme="minorBidi"/>
            <w:b w:val="0"/>
            <w:bCs w:val="0"/>
            <w:smallCaps w:val="0"/>
            <w:color w:val="auto"/>
            <w:kern w:val="2"/>
            <w:sz w:val="24"/>
            <w:szCs w:val="24"/>
            <w:lang w:eastAsia="ja-JP"/>
            <w14:ligatures w14:val="standardContextual"/>
          </w:rPr>
          <w:tab/>
        </w:r>
        <w:r w:rsidRPr="00CE41F5">
          <w:rPr>
            <w:rStyle w:val="Hyperlink"/>
          </w:rPr>
          <w:t>Data Formats</w:t>
        </w:r>
        <w:r>
          <w:rPr>
            <w:webHidden/>
          </w:rPr>
          <w:tab/>
        </w:r>
        <w:r>
          <w:rPr>
            <w:webHidden/>
          </w:rPr>
          <w:fldChar w:fldCharType="begin"/>
        </w:r>
        <w:r>
          <w:rPr>
            <w:webHidden/>
          </w:rPr>
          <w:instrText xml:space="preserve"> PAGEREF _Toc162959654 \h </w:instrText>
        </w:r>
        <w:r>
          <w:rPr>
            <w:webHidden/>
          </w:rPr>
        </w:r>
        <w:r>
          <w:rPr>
            <w:webHidden/>
          </w:rPr>
          <w:fldChar w:fldCharType="separate"/>
        </w:r>
        <w:r>
          <w:rPr>
            <w:webHidden/>
          </w:rPr>
          <w:t>26</w:t>
        </w:r>
        <w:r>
          <w:rPr>
            <w:webHidden/>
          </w:rPr>
          <w:fldChar w:fldCharType="end"/>
        </w:r>
      </w:hyperlink>
    </w:p>
    <w:p w14:paraId="0376C55C" w14:textId="27442AED"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655" w:history="1">
        <w:r w:rsidRPr="00CE41F5">
          <w:rPr>
            <w:rStyle w:val="Hyperlink"/>
          </w:rPr>
          <w:t>2.1</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Transport stream</w:t>
        </w:r>
        <w:r>
          <w:rPr>
            <w:webHidden/>
          </w:rPr>
          <w:tab/>
        </w:r>
        <w:r>
          <w:rPr>
            <w:webHidden/>
          </w:rPr>
          <w:fldChar w:fldCharType="begin"/>
        </w:r>
        <w:r>
          <w:rPr>
            <w:webHidden/>
          </w:rPr>
          <w:instrText xml:space="preserve"> PAGEREF _Toc162959655 \h </w:instrText>
        </w:r>
        <w:r>
          <w:rPr>
            <w:webHidden/>
          </w:rPr>
        </w:r>
        <w:r>
          <w:rPr>
            <w:webHidden/>
          </w:rPr>
          <w:fldChar w:fldCharType="separate"/>
        </w:r>
        <w:r>
          <w:rPr>
            <w:webHidden/>
          </w:rPr>
          <w:t>26</w:t>
        </w:r>
        <w:r>
          <w:rPr>
            <w:webHidden/>
          </w:rPr>
          <w:fldChar w:fldCharType="end"/>
        </w:r>
      </w:hyperlink>
    </w:p>
    <w:p w14:paraId="7E7E0E92" w14:textId="21E4A7B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56" w:history="1">
        <w:r w:rsidRPr="00CE41F5">
          <w:rPr>
            <w:rStyle w:val="Hyperlink"/>
          </w:rPr>
          <w:t>2.1.1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Live transport streams</w:t>
        </w:r>
        <w:r>
          <w:rPr>
            <w:webHidden/>
          </w:rPr>
          <w:tab/>
        </w:r>
        <w:r>
          <w:rPr>
            <w:webHidden/>
          </w:rPr>
          <w:fldChar w:fldCharType="begin"/>
        </w:r>
        <w:r>
          <w:rPr>
            <w:webHidden/>
          </w:rPr>
          <w:instrText xml:space="preserve"> PAGEREF _Toc162959656 \h </w:instrText>
        </w:r>
        <w:r>
          <w:rPr>
            <w:webHidden/>
          </w:rPr>
        </w:r>
        <w:r>
          <w:rPr>
            <w:webHidden/>
          </w:rPr>
          <w:fldChar w:fldCharType="separate"/>
        </w:r>
        <w:r>
          <w:rPr>
            <w:webHidden/>
          </w:rPr>
          <w:t>26</w:t>
        </w:r>
        <w:r>
          <w:rPr>
            <w:webHidden/>
          </w:rPr>
          <w:fldChar w:fldCharType="end"/>
        </w:r>
      </w:hyperlink>
    </w:p>
    <w:p w14:paraId="4501E110" w14:textId="18DCAD4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57" w:history="1">
        <w:r w:rsidRPr="00CE41F5">
          <w:rPr>
            <w:rStyle w:val="Hyperlink"/>
          </w:rPr>
          <w:t>2.1.2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Stored transport streams</w:t>
        </w:r>
        <w:r>
          <w:rPr>
            <w:webHidden/>
          </w:rPr>
          <w:tab/>
        </w:r>
        <w:r>
          <w:rPr>
            <w:webHidden/>
          </w:rPr>
          <w:fldChar w:fldCharType="begin"/>
        </w:r>
        <w:r>
          <w:rPr>
            <w:webHidden/>
          </w:rPr>
          <w:instrText xml:space="preserve"> PAGEREF _Toc162959657 \h </w:instrText>
        </w:r>
        <w:r>
          <w:rPr>
            <w:webHidden/>
          </w:rPr>
        </w:r>
        <w:r>
          <w:rPr>
            <w:webHidden/>
          </w:rPr>
          <w:fldChar w:fldCharType="separate"/>
        </w:r>
        <w:r>
          <w:rPr>
            <w:webHidden/>
          </w:rPr>
          <w:t>26</w:t>
        </w:r>
        <w:r>
          <w:rPr>
            <w:webHidden/>
          </w:rPr>
          <w:fldChar w:fldCharType="end"/>
        </w:r>
      </w:hyperlink>
    </w:p>
    <w:p w14:paraId="7423FD8C" w14:textId="736094B6"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658" w:history="1">
        <w:r w:rsidRPr="00CE41F5">
          <w:rPr>
            <w:rStyle w:val="Hyperlink"/>
          </w:rPr>
          <w:t>2.2</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Bit rates</w:t>
        </w:r>
        <w:r>
          <w:rPr>
            <w:webHidden/>
          </w:rPr>
          <w:tab/>
        </w:r>
        <w:r>
          <w:rPr>
            <w:webHidden/>
          </w:rPr>
          <w:fldChar w:fldCharType="begin"/>
        </w:r>
        <w:r>
          <w:rPr>
            <w:webHidden/>
          </w:rPr>
          <w:instrText xml:space="preserve"> PAGEREF _Toc162959658 \h </w:instrText>
        </w:r>
        <w:r>
          <w:rPr>
            <w:webHidden/>
          </w:rPr>
        </w:r>
        <w:r>
          <w:rPr>
            <w:webHidden/>
          </w:rPr>
          <w:fldChar w:fldCharType="separate"/>
        </w:r>
        <w:r>
          <w:rPr>
            <w:webHidden/>
          </w:rPr>
          <w:t>27</w:t>
        </w:r>
        <w:r>
          <w:rPr>
            <w:webHidden/>
          </w:rPr>
          <w:fldChar w:fldCharType="end"/>
        </w:r>
      </w:hyperlink>
    </w:p>
    <w:p w14:paraId="23C2E2CA" w14:textId="403FDFA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59" w:history="1">
        <w:r w:rsidRPr="00CE41F5">
          <w:rPr>
            <w:rStyle w:val="Hyperlink"/>
          </w:rPr>
          <w:t>2.2.1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Interpretation</w:t>
        </w:r>
        <w:r>
          <w:rPr>
            <w:webHidden/>
          </w:rPr>
          <w:tab/>
        </w:r>
        <w:r>
          <w:rPr>
            <w:webHidden/>
          </w:rPr>
          <w:fldChar w:fldCharType="begin"/>
        </w:r>
        <w:r>
          <w:rPr>
            <w:webHidden/>
          </w:rPr>
          <w:instrText xml:space="preserve"> PAGEREF _Toc162959659 \h </w:instrText>
        </w:r>
        <w:r>
          <w:rPr>
            <w:webHidden/>
          </w:rPr>
        </w:r>
        <w:r>
          <w:rPr>
            <w:webHidden/>
          </w:rPr>
          <w:fldChar w:fldCharType="separate"/>
        </w:r>
        <w:r>
          <w:rPr>
            <w:webHidden/>
          </w:rPr>
          <w:t>27</w:t>
        </w:r>
        <w:r>
          <w:rPr>
            <w:webHidden/>
          </w:rPr>
          <w:fldChar w:fldCharType="end"/>
        </w:r>
      </w:hyperlink>
    </w:p>
    <w:p w14:paraId="06832DD6" w14:textId="3775339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60" w:history="1">
        <w:r w:rsidRPr="00CE41F5">
          <w:rPr>
            <w:rStyle w:val="Hyperlink"/>
          </w:rPr>
          <w:t>2.2.2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Representation</w:t>
        </w:r>
        <w:r>
          <w:rPr>
            <w:webHidden/>
          </w:rPr>
          <w:tab/>
        </w:r>
        <w:r>
          <w:rPr>
            <w:webHidden/>
          </w:rPr>
          <w:fldChar w:fldCharType="begin"/>
        </w:r>
        <w:r>
          <w:rPr>
            <w:webHidden/>
          </w:rPr>
          <w:instrText xml:space="preserve"> PAGEREF _Toc162959660 \h </w:instrText>
        </w:r>
        <w:r>
          <w:rPr>
            <w:webHidden/>
          </w:rPr>
        </w:r>
        <w:r>
          <w:rPr>
            <w:webHidden/>
          </w:rPr>
          <w:fldChar w:fldCharType="separate"/>
        </w:r>
        <w:r>
          <w:rPr>
            <w:webHidden/>
          </w:rPr>
          <w:t>27</w:t>
        </w:r>
        <w:r>
          <w:rPr>
            <w:webHidden/>
          </w:rPr>
          <w:fldChar w:fldCharType="end"/>
        </w:r>
      </w:hyperlink>
    </w:p>
    <w:p w14:paraId="71822509" w14:textId="30E272D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61" w:history="1">
        <w:r w:rsidRPr="00CE41F5">
          <w:rPr>
            <w:rStyle w:val="Hyperlink"/>
          </w:rPr>
          <w:t>2.2.3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Specifying bitrate in command lines</w:t>
        </w:r>
        <w:r>
          <w:rPr>
            <w:webHidden/>
          </w:rPr>
          <w:tab/>
        </w:r>
        <w:r>
          <w:rPr>
            <w:webHidden/>
          </w:rPr>
          <w:fldChar w:fldCharType="begin"/>
        </w:r>
        <w:r>
          <w:rPr>
            <w:webHidden/>
          </w:rPr>
          <w:instrText xml:space="preserve"> PAGEREF _Toc162959661 \h </w:instrText>
        </w:r>
        <w:r>
          <w:rPr>
            <w:webHidden/>
          </w:rPr>
        </w:r>
        <w:r>
          <w:rPr>
            <w:webHidden/>
          </w:rPr>
          <w:fldChar w:fldCharType="separate"/>
        </w:r>
        <w:r>
          <w:rPr>
            <w:webHidden/>
          </w:rPr>
          <w:t>28</w:t>
        </w:r>
        <w:r>
          <w:rPr>
            <w:webHidden/>
          </w:rPr>
          <w:fldChar w:fldCharType="end"/>
        </w:r>
      </w:hyperlink>
    </w:p>
    <w:p w14:paraId="28D3B040" w14:textId="63C510C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62" w:history="1">
        <w:r w:rsidRPr="00CE41F5">
          <w:rPr>
            <w:rStyle w:val="Hyperlink"/>
          </w:rPr>
          <w:t>2.2.4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Rebuilding with a different bitrate representation</w:t>
        </w:r>
        <w:r>
          <w:rPr>
            <w:webHidden/>
          </w:rPr>
          <w:tab/>
        </w:r>
        <w:r>
          <w:rPr>
            <w:webHidden/>
          </w:rPr>
          <w:fldChar w:fldCharType="begin"/>
        </w:r>
        <w:r>
          <w:rPr>
            <w:webHidden/>
          </w:rPr>
          <w:instrText xml:space="preserve"> PAGEREF _Toc162959662 \h </w:instrText>
        </w:r>
        <w:r>
          <w:rPr>
            <w:webHidden/>
          </w:rPr>
        </w:r>
        <w:r>
          <w:rPr>
            <w:webHidden/>
          </w:rPr>
          <w:fldChar w:fldCharType="separate"/>
        </w:r>
        <w:r>
          <w:rPr>
            <w:webHidden/>
          </w:rPr>
          <w:t>28</w:t>
        </w:r>
        <w:r>
          <w:rPr>
            <w:webHidden/>
          </w:rPr>
          <w:fldChar w:fldCharType="end"/>
        </w:r>
      </w:hyperlink>
    </w:p>
    <w:p w14:paraId="5C1D42F7" w14:textId="24C619A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663" w:history="1">
        <w:r w:rsidRPr="00CE41F5">
          <w:rPr>
            <w:rStyle w:val="Hyperlink"/>
          </w:rPr>
          <w:t>2.3</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PSI/SI signalization</w:t>
        </w:r>
        <w:r>
          <w:rPr>
            <w:webHidden/>
          </w:rPr>
          <w:tab/>
        </w:r>
        <w:r>
          <w:rPr>
            <w:webHidden/>
          </w:rPr>
          <w:fldChar w:fldCharType="begin"/>
        </w:r>
        <w:r>
          <w:rPr>
            <w:webHidden/>
          </w:rPr>
          <w:instrText xml:space="preserve"> PAGEREF _Toc162959663 \h </w:instrText>
        </w:r>
        <w:r>
          <w:rPr>
            <w:webHidden/>
          </w:rPr>
        </w:r>
        <w:r>
          <w:rPr>
            <w:webHidden/>
          </w:rPr>
          <w:fldChar w:fldCharType="separate"/>
        </w:r>
        <w:r>
          <w:rPr>
            <w:webHidden/>
          </w:rPr>
          <w:t>28</w:t>
        </w:r>
        <w:r>
          <w:rPr>
            <w:webHidden/>
          </w:rPr>
          <w:fldChar w:fldCharType="end"/>
        </w:r>
      </w:hyperlink>
    </w:p>
    <w:p w14:paraId="699EF504" w14:textId="5DCB11C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64" w:history="1">
        <w:r w:rsidRPr="00CE41F5">
          <w:rPr>
            <w:rStyle w:val="Hyperlink"/>
          </w:rPr>
          <w:t>2.3.1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PSI/SI binary format</w:t>
        </w:r>
        <w:r>
          <w:rPr>
            <w:webHidden/>
          </w:rPr>
          <w:tab/>
        </w:r>
        <w:r>
          <w:rPr>
            <w:webHidden/>
          </w:rPr>
          <w:fldChar w:fldCharType="begin"/>
        </w:r>
        <w:r>
          <w:rPr>
            <w:webHidden/>
          </w:rPr>
          <w:instrText xml:space="preserve"> PAGEREF _Toc162959664 \h </w:instrText>
        </w:r>
        <w:r>
          <w:rPr>
            <w:webHidden/>
          </w:rPr>
        </w:r>
        <w:r>
          <w:rPr>
            <w:webHidden/>
          </w:rPr>
          <w:fldChar w:fldCharType="separate"/>
        </w:r>
        <w:r>
          <w:rPr>
            <w:webHidden/>
          </w:rPr>
          <w:t>29</w:t>
        </w:r>
        <w:r>
          <w:rPr>
            <w:webHidden/>
          </w:rPr>
          <w:fldChar w:fldCharType="end"/>
        </w:r>
      </w:hyperlink>
    </w:p>
    <w:p w14:paraId="122A7AE4" w14:textId="0F4E310F"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665" w:history="1">
        <w:r w:rsidRPr="00CE41F5">
          <w:rPr>
            <w:rStyle w:val="Hyperlink"/>
          </w:rPr>
          <w:t>2.3.1.1</w:t>
        </w:r>
        <w:r>
          <w:rPr>
            <w:rFonts w:asciiTheme="minorHAnsi" w:eastAsiaTheme="minorEastAsia" w:hAnsiTheme="minorHAnsi" w:cstheme="minorBidi"/>
            <w:kern w:val="2"/>
            <w:sz w:val="24"/>
            <w:szCs w:val="24"/>
            <w:lang w:eastAsia="ja-JP"/>
            <w14:ligatures w14:val="standardContextual"/>
          </w:rPr>
          <w:tab/>
        </w:r>
        <w:r w:rsidRPr="00CE41F5">
          <w:rPr>
            <w:rStyle w:val="Hyperlink"/>
          </w:rPr>
          <w:t>Creating PSI/SI binary files</w:t>
        </w:r>
        <w:r>
          <w:rPr>
            <w:webHidden/>
          </w:rPr>
          <w:tab/>
        </w:r>
        <w:r>
          <w:rPr>
            <w:webHidden/>
          </w:rPr>
          <w:fldChar w:fldCharType="begin"/>
        </w:r>
        <w:r>
          <w:rPr>
            <w:webHidden/>
          </w:rPr>
          <w:instrText xml:space="preserve"> PAGEREF _Toc162959665 \h </w:instrText>
        </w:r>
        <w:r>
          <w:rPr>
            <w:webHidden/>
          </w:rPr>
        </w:r>
        <w:r>
          <w:rPr>
            <w:webHidden/>
          </w:rPr>
          <w:fldChar w:fldCharType="separate"/>
        </w:r>
        <w:r>
          <w:rPr>
            <w:webHidden/>
          </w:rPr>
          <w:t>29</w:t>
        </w:r>
        <w:r>
          <w:rPr>
            <w:webHidden/>
          </w:rPr>
          <w:fldChar w:fldCharType="end"/>
        </w:r>
      </w:hyperlink>
    </w:p>
    <w:p w14:paraId="02B9278B" w14:textId="7754DF29"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666" w:history="1">
        <w:r w:rsidRPr="00CE41F5">
          <w:rPr>
            <w:rStyle w:val="Hyperlink"/>
          </w:rPr>
          <w:t>2.3.1.2</w:t>
        </w:r>
        <w:r>
          <w:rPr>
            <w:rFonts w:asciiTheme="minorHAnsi" w:eastAsiaTheme="minorEastAsia" w:hAnsiTheme="minorHAnsi" w:cstheme="minorBidi"/>
            <w:kern w:val="2"/>
            <w:sz w:val="24"/>
            <w:szCs w:val="24"/>
            <w:lang w:eastAsia="ja-JP"/>
            <w14:ligatures w14:val="standardContextual"/>
          </w:rPr>
          <w:tab/>
        </w:r>
        <w:r w:rsidRPr="00CE41F5">
          <w:rPr>
            <w:rStyle w:val="Hyperlink"/>
          </w:rPr>
          <w:t>Using PSI/SI binary files</w:t>
        </w:r>
        <w:r>
          <w:rPr>
            <w:webHidden/>
          </w:rPr>
          <w:tab/>
        </w:r>
        <w:r>
          <w:rPr>
            <w:webHidden/>
          </w:rPr>
          <w:fldChar w:fldCharType="begin"/>
        </w:r>
        <w:r>
          <w:rPr>
            <w:webHidden/>
          </w:rPr>
          <w:instrText xml:space="preserve"> PAGEREF _Toc162959666 \h </w:instrText>
        </w:r>
        <w:r>
          <w:rPr>
            <w:webHidden/>
          </w:rPr>
        </w:r>
        <w:r>
          <w:rPr>
            <w:webHidden/>
          </w:rPr>
          <w:fldChar w:fldCharType="separate"/>
        </w:r>
        <w:r>
          <w:rPr>
            <w:webHidden/>
          </w:rPr>
          <w:t>29</w:t>
        </w:r>
        <w:r>
          <w:rPr>
            <w:webHidden/>
          </w:rPr>
          <w:fldChar w:fldCharType="end"/>
        </w:r>
      </w:hyperlink>
    </w:p>
    <w:p w14:paraId="142EA124" w14:textId="022B2B7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67" w:history="1">
        <w:r w:rsidRPr="00CE41F5">
          <w:rPr>
            <w:rStyle w:val="Hyperlink"/>
          </w:rPr>
          <w:t>2.3.2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PSI/SI XML format</w:t>
        </w:r>
        <w:r>
          <w:rPr>
            <w:webHidden/>
          </w:rPr>
          <w:tab/>
        </w:r>
        <w:r>
          <w:rPr>
            <w:webHidden/>
          </w:rPr>
          <w:fldChar w:fldCharType="begin"/>
        </w:r>
        <w:r>
          <w:rPr>
            <w:webHidden/>
          </w:rPr>
          <w:instrText xml:space="preserve"> PAGEREF _Toc162959667 \h </w:instrText>
        </w:r>
        <w:r>
          <w:rPr>
            <w:webHidden/>
          </w:rPr>
        </w:r>
        <w:r>
          <w:rPr>
            <w:webHidden/>
          </w:rPr>
          <w:fldChar w:fldCharType="separate"/>
        </w:r>
        <w:r>
          <w:rPr>
            <w:webHidden/>
          </w:rPr>
          <w:t>29</w:t>
        </w:r>
        <w:r>
          <w:rPr>
            <w:webHidden/>
          </w:rPr>
          <w:fldChar w:fldCharType="end"/>
        </w:r>
      </w:hyperlink>
    </w:p>
    <w:p w14:paraId="5BE8AAE9" w14:textId="177FD8C9"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668" w:history="1">
        <w:r w:rsidRPr="00CE41F5">
          <w:rPr>
            <w:rStyle w:val="Hyperlink"/>
          </w:rPr>
          <w:t>2.4</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Compatibility and conflicts between standards</w:t>
        </w:r>
        <w:r>
          <w:rPr>
            <w:webHidden/>
          </w:rPr>
          <w:tab/>
        </w:r>
        <w:r>
          <w:rPr>
            <w:webHidden/>
          </w:rPr>
          <w:fldChar w:fldCharType="begin"/>
        </w:r>
        <w:r>
          <w:rPr>
            <w:webHidden/>
          </w:rPr>
          <w:instrText xml:space="preserve"> PAGEREF _Toc162959668 \h </w:instrText>
        </w:r>
        <w:r>
          <w:rPr>
            <w:webHidden/>
          </w:rPr>
        </w:r>
        <w:r>
          <w:rPr>
            <w:webHidden/>
          </w:rPr>
          <w:fldChar w:fldCharType="separate"/>
        </w:r>
        <w:r>
          <w:rPr>
            <w:webHidden/>
          </w:rPr>
          <w:t>30</w:t>
        </w:r>
        <w:r>
          <w:rPr>
            <w:webHidden/>
          </w:rPr>
          <w:fldChar w:fldCharType="end"/>
        </w:r>
      </w:hyperlink>
    </w:p>
    <w:p w14:paraId="07F18C68" w14:textId="55591D4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69" w:history="1">
        <w:r w:rsidRPr="00CE41F5">
          <w:rPr>
            <w:rStyle w:val="Hyperlink"/>
          </w:rPr>
          <w:t>2.4.1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Supported standards</w:t>
        </w:r>
        <w:r>
          <w:rPr>
            <w:webHidden/>
          </w:rPr>
          <w:tab/>
        </w:r>
        <w:r>
          <w:rPr>
            <w:webHidden/>
          </w:rPr>
          <w:fldChar w:fldCharType="begin"/>
        </w:r>
        <w:r>
          <w:rPr>
            <w:webHidden/>
          </w:rPr>
          <w:instrText xml:space="preserve"> PAGEREF _Toc162959669 \h </w:instrText>
        </w:r>
        <w:r>
          <w:rPr>
            <w:webHidden/>
          </w:rPr>
        </w:r>
        <w:r>
          <w:rPr>
            <w:webHidden/>
          </w:rPr>
          <w:fldChar w:fldCharType="separate"/>
        </w:r>
        <w:r>
          <w:rPr>
            <w:webHidden/>
          </w:rPr>
          <w:t>30</w:t>
        </w:r>
        <w:r>
          <w:rPr>
            <w:webHidden/>
          </w:rPr>
          <w:fldChar w:fldCharType="end"/>
        </w:r>
      </w:hyperlink>
    </w:p>
    <w:p w14:paraId="58A42A80" w14:textId="6EC4D7E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70" w:history="1">
        <w:r w:rsidRPr="00CE41F5">
          <w:rPr>
            <w:rStyle w:val="Hyperlink"/>
          </w:rPr>
          <w:t>2.4.2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TSDuck options for default standard selection</w:t>
        </w:r>
        <w:r>
          <w:rPr>
            <w:webHidden/>
          </w:rPr>
          <w:tab/>
        </w:r>
        <w:r>
          <w:rPr>
            <w:webHidden/>
          </w:rPr>
          <w:fldChar w:fldCharType="begin"/>
        </w:r>
        <w:r>
          <w:rPr>
            <w:webHidden/>
          </w:rPr>
          <w:instrText xml:space="preserve"> PAGEREF _Toc162959670 \h </w:instrText>
        </w:r>
        <w:r>
          <w:rPr>
            <w:webHidden/>
          </w:rPr>
        </w:r>
        <w:r>
          <w:rPr>
            <w:webHidden/>
          </w:rPr>
          <w:fldChar w:fldCharType="separate"/>
        </w:r>
        <w:r>
          <w:rPr>
            <w:webHidden/>
          </w:rPr>
          <w:t>31</w:t>
        </w:r>
        <w:r>
          <w:rPr>
            <w:webHidden/>
          </w:rPr>
          <w:fldChar w:fldCharType="end"/>
        </w:r>
      </w:hyperlink>
    </w:p>
    <w:p w14:paraId="2CFF5D99" w14:textId="6929DE92"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671" w:history="1">
        <w:r w:rsidRPr="00CE41F5">
          <w:rPr>
            <w:rStyle w:val="Hyperlink"/>
          </w:rPr>
          <w:t>2.5</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Character sets</w:t>
        </w:r>
        <w:r>
          <w:rPr>
            <w:webHidden/>
          </w:rPr>
          <w:tab/>
        </w:r>
        <w:r>
          <w:rPr>
            <w:webHidden/>
          </w:rPr>
          <w:fldChar w:fldCharType="begin"/>
        </w:r>
        <w:r>
          <w:rPr>
            <w:webHidden/>
          </w:rPr>
          <w:instrText xml:space="preserve"> PAGEREF _Toc162959671 \h </w:instrText>
        </w:r>
        <w:r>
          <w:rPr>
            <w:webHidden/>
          </w:rPr>
        </w:r>
        <w:r>
          <w:rPr>
            <w:webHidden/>
          </w:rPr>
          <w:fldChar w:fldCharType="separate"/>
        </w:r>
        <w:r>
          <w:rPr>
            <w:webHidden/>
          </w:rPr>
          <w:t>34</w:t>
        </w:r>
        <w:r>
          <w:rPr>
            <w:webHidden/>
          </w:rPr>
          <w:fldChar w:fldCharType="end"/>
        </w:r>
      </w:hyperlink>
    </w:p>
    <w:p w14:paraId="5BB67C0A" w14:textId="40494E9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72" w:history="1">
        <w:r w:rsidRPr="00CE41F5">
          <w:rPr>
            <w:rStyle w:val="Hyperlink"/>
          </w:rPr>
          <w:t>2.5.1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Standards and character sets</w:t>
        </w:r>
        <w:r>
          <w:rPr>
            <w:webHidden/>
          </w:rPr>
          <w:tab/>
        </w:r>
        <w:r>
          <w:rPr>
            <w:webHidden/>
          </w:rPr>
          <w:fldChar w:fldCharType="begin"/>
        </w:r>
        <w:r>
          <w:rPr>
            <w:webHidden/>
          </w:rPr>
          <w:instrText xml:space="preserve"> PAGEREF _Toc162959672 \h </w:instrText>
        </w:r>
        <w:r>
          <w:rPr>
            <w:webHidden/>
          </w:rPr>
        </w:r>
        <w:r>
          <w:rPr>
            <w:webHidden/>
          </w:rPr>
          <w:fldChar w:fldCharType="separate"/>
        </w:r>
        <w:r>
          <w:rPr>
            <w:webHidden/>
          </w:rPr>
          <w:t>34</w:t>
        </w:r>
        <w:r>
          <w:rPr>
            <w:webHidden/>
          </w:rPr>
          <w:fldChar w:fldCharType="end"/>
        </w:r>
      </w:hyperlink>
    </w:p>
    <w:p w14:paraId="02C17416" w14:textId="6370744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73" w:history="1">
        <w:r w:rsidRPr="00CE41F5">
          <w:rPr>
            <w:rStyle w:val="Hyperlink"/>
          </w:rPr>
          <w:t>2.5.2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TSDuck options for character sets</w:t>
        </w:r>
        <w:r>
          <w:rPr>
            <w:webHidden/>
          </w:rPr>
          <w:tab/>
        </w:r>
        <w:r>
          <w:rPr>
            <w:webHidden/>
          </w:rPr>
          <w:fldChar w:fldCharType="begin"/>
        </w:r>
        <w:r>
          <w:rPr>
            <w:webHidden/>
          </w:rPr>
          <w:instrText xml:space="preserve"> PAGEREF _Toc162959673 \h </w:instrText>
        </w:r>
        <w:r>
          <w:rPr>
            <w:webHidden/>
          </w:rPr>
        </w:r>
        <w:r>
          <w:rPr>
            <w:webHidden/>
          </w:rPr>
          <w:fldChar w:fldCharType="separate"/>
        </w:r>
        <w:r>
          <w:rPr>
            <w:webHidden/>
          </w:rPr>
          <w:t>34</w:t>
        </w:r>
        <w:r>
          <w:rPr>
            <w:webHidden/>
          </w:rPr>
          <w:fldChar w:fldCharType="end"/>
        </w:r>
      </w:hyperlink>
    </w:p>
    <w:p w14:paraId="528F2B69" w14:textId="70E5CBB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74" w:history="1">
        <w:r w:rsidRPr="00CE41F5">
          <w:rPr>
            <w:rStyle w:val="Hyperlink"/>
          </w:rPr>
          <w:t>2.5.3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Character set names</w:t>
        </w:r>
        <w:r>
          <w:rPr>
            <w:webHidden/>
          </w:rPr>
          <w:tab/>
        </w:r>
        <w:r>
          <w:rPr>
            <w:webHidden/>
          </w:rPr>
          <w:fldChar w:fldCharType="begin"/>
        </w:r>
        <w:r>
          <w:rPr>
            <w:webHidden/>
          </w:rPr>
          <w:instrText xml:space="preserve"> PAGEREF _Toc162959674 \h </w:instrText>
        </w:r>
        <w:r>
          <w:rPr>
            <w:webHidden/>
          </w:rPr>
        </w:r>
        <w:r>
          <w:rPr>
            <w:webHidden/>
          </w:rPr>
          <w:fldChar w:fldCharType="separate"/>
        </w:r>
        <w:r>
          <w:rPr>
            <w:webHidden/>
          </w:rPr>
          <w:t>35</w:t>
        </w:r>
        <w:r>
          <w:rPr>
            <w:webHidden/>
          </w:rPr>
          <w:fldChar w:fldCharType="end"/>
        </w:r>
      </w:hyperlink>
    </w:p>
    <w:p w14:paraId="5981368F" w14:textId="5278C6D2"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675" w:history="1">
        <w:r w:rsidRPr="00CE41F5">
          <w:rPr>
            <w:rStyle w:val="Hyperlink"/>
          </w:rPr>
          <w:t>2.6</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XML files</w:t>
        </w:r>
        <w:r>
          <w:rPr>
            <w:webHidden/>
          </w:rPr>
          <w:tab/>
        </w:r>
        <w:r>
          <w:rPr>
            <w:webHidden/>
          </w:rPr>
          <w:fldChar w:fldCharType="begin"/>
        </w:r>
        <w:r>
          <w:rPr>
            <w:webHidden/>
          </w:rPr>
          <w:instrText xml:space="preserve"> PAGEREF _Toc162959675 \h </w:instrText>
        </w:r>
        <w:r>
          <w:rPr>
            <w:webHidden/>
          </w:rPr>
        </w:r>
        <w:r>
          <w:rPr>
            <w:webHidden/>
          </w:rPr>
          <w:fldChar w:fldCharType="separate"/>
        </w:r>
        <w:r>
          <w:rPr>
            <w:webHidden/>
          </w:rPr>
          <w:t>37</w:t>
        </w:r>
        <w:r>
          <w:rPr>
            <w:webHidden/>
          </w:rPr>
          <w:fldChar w:fldCharType="end"/>
        </w:r>
      </w:hyperlink>
    </w:p>
    <w:p w14:paraId="4D16ED81" w14:textId="339560F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76" w:history="1">
        <w:r w:rsidRPr="00CE41F5">
          <w:rPr>
            <w:rStyle w:val="Hyperlink"/>
          </w:rPr>
          <w:t>2.6.1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Usage of XML files by TSDuck</w:t>
        </w:r>
        <w:r>
          <w:rPr>
            <w:webHidden/>
          </w:rPr>
          <w:tab/>
        </w:r>
        <w:r>
          <w:rPr>
            <w:webHidden/>
          </w:rPr>
          <w:fldChar w:fldCharType="begin"/>
        </w:r>
        <w:r>
          <w:rPr>
            <w:webHidden/>
          </w:rPr>
          <w:instrText xml:space="preserve"> PAGEREF _Toc162959676 \h </w:instrText>
        </w:r>
        <w:r>
          <w:rPr>
            <w:webHidden/>
          </w:rPr>
        </w:r>
        <w:r>
          <w:rPr>
            <w:webHidden/>
          </w:rPr>
          <w:fldChar w:fldCharType="separate"/>
        </w:r>
        <w:r>
          <w:rPr>
            <w:webHidden/>
          </w:rPr>
          <w:t>37</w:t>
        </w:r>
        <w:r>
          <w:rPr>
            <w:webHidden/>
          </w:rPr>
          <w:fldChar w:fldCharType="end"/>
        </w:r>
      </w:hyperlink>
    </w:p>
    <w:p w14:paraId="03A25ABD" w14:textId="2CF0B86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77" w:history="1">
        <w:r w:rsidRPr="00CE41F5">
          <w:rPr>
            <w:rStyle w:val="Hyperlink"/>
          </w:rPr>
          <w:t>2.6.2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Inline XML content</w:t>
        </w:r>
        <w:r>
          <w:rPr>
            <w:webHidden/>
          </w:rPr>
          <w:tab/>
        </w:r>
        <w:r>
          <w:rPr>
            <w:webHidden/>
          </w:rPr>
          <w:fldChar w:fldCharType="begin"/>
        </w:r>
        <w:r>
          <w:rPr>
            <w:webHidden/>
          </w:rPr>
          <w:instrText xml:space="preserve"> PAGEREF _Toc162959677 \h </w:instrText>
        </w:r>
        <w:r>
          <w:rPr>
            <w:webHidden/>
          </w:rPr>
        </w:r>
        <w:r>
          <w:rPr>
            <w:webHidden/>
          </w:rPr>
          <w:fldChar w:fldCharType="separate"/>
        </w:r>
        <w:r>
          <w:rPr>
            <w:webHidden/>
          </w:rPr>
          <w:t>37</w:t>
        </w:r>
        <w:r>
          <w:rPr>
            <w:webHidden/>
          </w:rPr>
          <w:fldChar w:fldCharType="end"/>
        </w:r>
      </w:hyperlink>
    </w:p>
    <w:p w14:paraId="067FB538" w14:textId="457D5CC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78" w:history="1">
        <w:r w:rsidRPr="00CE41F5">
          <w:rPr>
            <w:rStyle w:val="Hyperlink"/>
          </w:rPr>
          <w:t>2.6.3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XML model files</w:t>
        </w:r>
        <w:r>
          <w:rPr>
            <w:webHidden/>
          </w:rPr>
          <w:tab/>
        </w:r>
        <w:r>
          <w:rPr>
            <w:webHidden/>
          </w:rPr>
          <w:fldChar w:fldCharType="begin"/>
        </w:r>
        <w:r>
          <w:rPr>
            <w:webHidden/>
          </w:rPr>
          <w:instrText xml:space="preserve"> PAGEREF _Toc162959678 \h </w:instrText>
        </w:r>
        <w:r>
          <w:rPr>
            <w:webHidden/>
          </w:rPr>
        </w:r>
        <w:r>
          <w:rPr>
            <w:webHidden/>
          </w:rPr>
          <w:fldChar w:fldCharType="separate"/>
        </w:r>
        <w:r>
          <w:rPr>
            <w:webHidden/>
          </w:rPr>
          <w:t>37</w:t>
        </w:r>
        <w:r>
          <w:rPr>
            <w:webHidden/>
          </w:rPr>
          <w:fldChar w:fldCharType="end"/>
        </w:r>
      </w:hyperlink>
    </w:p>
    <w:p w14:paraId="6C57CD6E" w14:textId="271F116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79" w:history="1">
        <w:r w:rsidRPr="00CE41F5">
          <w:rPr>
            <w:rStyle w:val="Hyperlink"/>
          </w:rPr>
          <w:t>2.6.4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XML patch files</w:t>
        </w:r>
        <w:r>
          <w:rPr>
            <w:webHidden/>
          </w:rPr>
          <w:tab/>
        </w:r>
        <w:r>
          <w:rPr>
            <w:webHidden/>
          </w:rPr>
          <w:fldChar w:fldCharType="begin"/>
        </w:r>
        <w:r>
          <w:rPr>
            <w:webHidden/>
          </w:rPr>
          <w:instrText xml:space="preserve"> PAGEREF _Toc162959679 \h </w:instrText>
        </w:r>
        <w:r>
          <w:rPr>
            <w:webHidden/>
          </w:rPr>
        </w:r>
        <w:r>
          <w:rPr>
            <w:webHidden/>
          </w:rPr>
          <w:fldChar w:fldCharType="separate"/>
        </w:r>
        <w:r>
          <w:rPr>
            <w:webHidden/>
          </w:rPr>
          <w:t>38</w:t>
        </w:r>
        <w:r>
          <w:rPr>
            <w:webHidden/>
          </w:rPr>
          <w:fldChar w:fldCharType="end"/>
        </w:r>
      </w:hyperlink>
    </w:p>
    <w:p w14:paraId="7F70D59D" w14:textId="00496F71"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680" w:history="1">
        <w:r w:rsidRPr="00CE41F5">
          <w:rPr>
            <w:rStyle w:val="Hyperlink"/>
          </w:rPr>
          <w:t>2.6.4.1</w:t>
        </w:r>
        <w:r>
          <w:rPr>
            <w:rFonts w:asciiTheme="minorHAnsi" w:eastAsiaTheme="minorEastAsia" w:hAnsiTheme="minorHAnsi" w:cstheme="minorBidi"/>
            <w:kern w:val="2"/>
            <w:sz w:val="24"/>
            <w:szCs w:val="24"/>
            <w:lang w:eastAsia="ja-JP"/>
            <w14:ligatures w14:val="standardContextual"/>
          </w:rPr>
          <w:tab/>
        </w:r>
        <w:r w:rsidRPr="00CE41F5">
          <w:rPr>
            <w:rStyle w:val="Hyperlink"/>
          </w:rPr>
          <w:t>Structure matching</w:t>
        </w:r>
        <w:r>
          <w:rPr>
            <w:webHidden/>
          </w:rPr>
          <w:tab/>
        </w:r>
        <w:r>
          <w:rPr>
            <w:webHidden/>
          </w:rPr>
          <w:fldChar w:fldCharType="begin"/>
        </w:r>
        <w:r>
          <w:rPr>
            <w:webHidden/>
          </w:rPr>
          <w:instrText xml:space="preserve"> PAGEREF _Toc162959680 \h </w:instrText>
        </w:r>
        <w:r>
          <w:rPr>
            <w:webHidden/>
          </w:rPr>
        </w:r>
        <w:r>
          <w:rPr>
            <w:webHidden/>
          </w:rPr>
          <w:fldChar w:fldCharType="separate"/>
        </w:r>
        <w:r>
          <w:rPr>
            <w:webHidden/>
          </w:rPr>
          <w:t>38</w:t>
        </w:r>
        <w:r>
          <w:rPr>
            <w:webHidden/>
          </w:rPr>
          <w:fldChar w:fldCharType="end"/>
        </w:r>
      </w:hyperlink>
    </w:p>
    <w:p w14:paraId="26BFF487" w14:textId="1C0D9369"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681" w:history="1">
        <w:r w:rsidRPr="00CE41F5">
          <w:rPr>
            <w:rStyle w:val="Hyperlink"/>
          </w:rPr>
          <w:t>2.6.4.2</w:t>
        </w:r>
        <w:r>
          <w:rPr>
            <w:rFonts w:asciiTheme="minorHAnsi" w:eastAsiaTheme="minorEastAsia" w:hAnsiTheme="minorHAnsi" w:cstheme="minorBidi"/>
            <w:kern w:val="2"/>
            <w:sz w:val="24"/>
            <w:szCs w:val="24"/>
            <w:lang w:eastAsia="ja-JP"/>
            <w14:ligatures w14:val="standardContextual"/>
          </w:rPr>
          <w:tab/>
        </w:r>
        <w:r w:rsidRPr="00CE41F5">
          <w:rPr>
            <w:rStyle w:val="Hyperlink"/>
          </w:rPr>
          <w:t>Attribute patching</w:t>
        </w:r>
        <w:r>
          <w:rPr>
            <w:webHidden/>
          </w:rPr>
          <w:tab/>
        </w:r>
        <w:r>
          <w:rPr>
            <w:webHidden/>
          </w:rPr>
          <w:fldChar w:fldCharType="begin"/>
        </w:r>
        <w:r>
          <w:rPr>
            <w:webHidden/>
          </w:rPr>
          <w:instrText xml:space="preserve"> PAGEREF _Toc162959681 \h </w:instrText>
        </w:r>
        <w:r>
          <w:rPr>
            <w:webHidden/>
          </w:rPr>
        </w:r>
        <w:r>
          <w:rPr>
            <w:webHidden/>
          </w:rPr>
          <w:fldChar w:fldCharType="separate"/>
        </w:r>
        <w:r>
          <w:rPr>
            <w:webHidden/>
          </w:rPr>
          <w:t>39</w:t>
        </w:r>
        <w:r>
          <w:rPr>
            <w:webHidden/>
          </w:rPr>
          <w:fldChar w:fldCharType="end"/>
        </w:r>
      </w:hyperlink>
    </w:p>
    <w:p w14:paraId="2D14A8B3" w14:textId="66A69D7C"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682" w:history="1">
        <w:r w:rsidRPr="00CE41F5">
          <w:rPr>
            <w:rStyle w:val="Hyperlink"/>
          </w:rPr>
          <w:t>2.6.4.3</w:t>
        </w:r>
        <w:r>
          <w:rPr>
            <w:rFonts w:asciiTheme="minorHAnsi" w:eastAsiaTheme="minorEastAsia" w:hAnsiTheme="minorHAnsi" w:cstheme="minorBidi"/>
            <w:kern w:val="2"/>
            <w:sz w:val="24"/>
            <w:szCs w:val="24"/>
            <w:lang w:eastAsia="ja-JP"/>
            <w14:ligatures w14:val="standardContextual"/>
          </w:rPr>
          <w:tab/>
        </w:r>
        <w:r w:rsidRPr="00CE41F5">
          <w:rPr>
            <w:rStyle w:val="Hyperlink"/>
          </w:rPr>
          <w:t>Element patching</w:t>
        </w:r>
        <w:r>
          <w:rPr>
            <w:webHidden/>
          </w:rPr>
          <w:tab/>
        </w:r>
        <w:r>
          <w:rPr>
            <w:webHidden/>
          </w:rPr>
          <w:fldChar w:fldCharType="begin"/>
        </w:r>
        <w:r>
          <w:rPr>
            <w:webHidden/>
          </w:rPr>
          <w:instrText xml:space="preserve"> PAGEREF _Toc162959682 \h </w:instrText>
        </w:r>
        <w:r>
          <w:rPr>
            <w:webHidden/>
          </w:rPr>
        </w:r>
        <w:r>
          <w:rPr>
            <w:webHidden/>
          </w:rPr>
          <w:fldChar w:fldCharType="separate"/>
        </w:r>
        <w:r>
          <w:rPr>
            <w:webHidden/>
          </w:rPr>
          <w:t>39</w:t>
        </w:r>
        <w:r>
          <w:rPr>
            <w:webHidden/>
          </w:rPr>
          <w:fldChar w:fldCharType="end"/>
        </w:r>
      </w:hyperlink>
    </w:p>
    <w:p w14:paraId="0C98A3B6" w14:textId="5DED0E08"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683" w:history="1">
        <w:r w:rsidRPr="00CE41F5">
          <w:rPr>
            <w:rStyle w:val="Hyperlink"/>
          </w:rPr>
          <w:t>2.6.4.4</w:t>
        </w:r>
        <w:r>
          <w:rPr>
            <w:rFonts w:asciiTheme="minorHAnsi" w:eastAsiaTheme="minorEastAsia" w:hAnsiTheme="minorHAnsi" w:cstheme="minorBidi"/>
            <w:kern w:val="2"/>
            <w:sz w:val="24"/>
            <w:szCs w:val="24"/>
            <w:lang w:eastAsia="ja-JP"/>
            <w14:ligatures w14:val="standardContextual"/>
          </w:rPr>
          <w:tab/>
        </w:r>
        <w:r w:rsidRPr="00CE41F5">
          <w:rPr>
            <w:rStyle w:val="Hyperlink"/>
          </w:rPr>
          <w:t>Examples</w:t>
        </w:r>
        <w:r>
          <w:rPr>
            <w:webHidden/>
          </w:rPr>
          <w:tab/>
        </w:r>
        <w:r>
          <w:rPr>
            <w:webHidden/>
          </w:rPr>
          <w:fldChar w:fldCharType="begin"/>
        </w:r>
        <w:r>
          <w:rPr>
            <w:webHidden/>
          </w:rPr>
          <w:instrText xml:space="preserve"> PAGEREF _Toc162959683 \h </w:instrText>
        </w:r>
        <w:r>
          <w:rPr>
            <w:webHidden/>
          </w:rPr>
        </w:r>
        <w:r>
          <w:rPr>
            <w:webHidden/>
          </w:rPr>
          <w:fldChar w:fldCharType="separate"/>
        </w:r>
        <w:r>
          <w:rPr>
            <w:webHidden/>
          </w:rPr>
          <w:t>40</w:t>
        </w:r>
        <w:r>
          <w:rPr>
            <w:webHidden/>
          </w:rPr>
          <w:fldChar w:fldCharType="end"/>
        </w:r>
      </w:hyperlink>
    </w:p>
    <w:p w14:paraId="56CD37EF" w14:textId="3BDD6FE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684" w:history="1">
        <w:r w:rsidRPr="00CE41F5">
          <w:rPr>
            <w:rStyle w:val="Hyperlink"/>
          </w:rPr>
          <w:t>2.7</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JSON and “normalized” report formats</w:t>
        </w:r>
        <w:r>
          <w:rPr>
            <w:webHidden/>
          </w:rPr>
          <w:tab/>
        </w:r>
        <w:r>
          <w:rPr>
            <w:webHidden/>
          </w:rPr>
          <w:fldChar w:fldCharType="begin"/>
        </w:r>
        <w:r>
          <w:rPr>
            <w:webHidden/>
          </w:rPr>
          <w:instrText xml:space="preserve"> PAGEREF _Toc162959684 \h </w:instrText>
        </w:r>
        <w:r>
          <w:rPr>
            <w:webHidden/>
          </w:rPr>
        </w:r>
        <w:r>
          <w:rPr>
            <w:webHidden/>
          </w:rPr>
          <w:fldChar w:fldCharType="separate"/>
        </w:r>
        <w:r>
          <w:rPr>
            <w:webHidden/>
          </w:rPr>
          <w:t>40</w:t>
        </w:r>
        <w:r>
          <w:rPr>
            <w:webHidden/>
          </w:rPr>
          <w:fldChar w:fldCharType="end"/>
        </w:r>
      </w:hyperlink>
    </w:p>
    <w:p w14:paraId="19E7BC38" w14:textId="5099EBE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85" w:history="1">
        <w:r w:rsidRPr="00CE41F5">
          <w:rPr>
            <w:rStyle w:val="Hyperlink"/>
          </w:rPr>
          <w:t>2.7.1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“Normalized” reports</w:t>
        </w:r>
        <w:r>
          <w:rPr>
            <w:webHidden/>
          </w:rPr>
          <w:tab/>
        </w:r>
        <w:r>
          <w:rPr>
            <w:webHidden/>
          </w:rPr>
          <w:fldChar w:fldCharType="begin"/>
        </w:r>
        <w:r>
          <w:rPr>
            <w:webHidden/>
          </w:rPr>
          <w:instrText xml:space="preserve"> PAGEREF _Toc162959685 \h </w:instrText>
        </w:r>
        <w:r>
          <w:rPr>
            <w:webHidden/>
          </w:rPr>
        </w:r>
        <w:r>
          <w:rPr>
            <w:webHidden/>
          </w:rPr>
          <w:fldChar w:fldCharType="separate"/>
        </w:r>
        <w:r>
          <w:rPr>
            <w:webHidden/>
          </w:rPr>
          <w:t>40</w:t>
        </w:r>
        <w:r>
          <w:rPr>
            <w:webHidden/>
          </w:rPr>
          <w:fldChar w:fldCharType="end"/>
        </w:r>
      </w:hyperlink>
    </w:p>
    <w:p w14:paraId="6A2C7580" w14:textId="54F5462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86" w:history="1">
        <w:r w:rsidRPr="00CE41F5">
          <w:rPr>
            <w:rStyle w:val="Hyperlink"/>
          </w:rPr>
          <w:t>2.7.2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JSON files</w:t>
        </w:r>
        <w:r>
          <w:rPr>
            <w:webHidden/>
          </w:rPr>
          <w:tab/>
        </w:r>
        <w:r>
          <w:rPr>
            <w:webHidden/>
          </w:rPr>
          <w:fldChar w:fldCharType="begin"/>
        </w:r>
        <w:r>
          <w:rPr>
            <w:webHidden/>
          </w:rPr>
          <w:instrText xml:space="preserve"> PAGEREF _Toc162959686 \h </w:instrText>
        </w:r>
        <w:r>
          <w:rPr>
            <w:webHidden/>
          </w:rPr>
        </w:r>
        <w:r>
          <w:rPr>
            <w:webHidden/>
          </w:rPr>
          <w:fldChar w:fldCharType="separate"/>
        </w:r>
        <w:r>
          <w:rPr>
            <w:webHidden/>
          </w:rPr>
          <w:t>41</w:t>
        </w:r>
        <w:r>
          <w:rPr>
            <w:webHidden/>
          </w:rPr>
          <w:fldChar w:fldCharType="end"/>
        </w:r>
      </w:hyperlink>
    </w:p>
    <w:p w14:paraId="46A4A271" w14:textId="6547D1E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87" w:history="1">
        <w:r w:rsidRPr="00CE41F5">
          <w:rPr>
            <w:rStyle w:val="Hyperlink"/>
          </w:rPr>
          <w:t>2.7.3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Automated XML-to-JSON conversion</w:t>
        </w:r>
        <w:r>
          <w:rPr>
            <w:webHidden/>
          </w:rPr>
          <w:tab/>
        </w:r>
        <w:r>
          <w:rPr>
            <w:webHidden/>
          </w:rPr>
          <w:fldChar w:fldCharType="begin"/>
        </w:r>
        <w:r>
          <w:rPr>
            <w:webHidden/>
          </w:rPr>
          <w:instrText xml:space="preserve"> PAGEREF _Toc162959687 \h </w:instrText>
        </w:r>
        <w:r>
          <w:rPr>
            <w:webHidden/>
          </w:rPr>
        </w:r>
        <w:r>
          <w:rPr>
            <w:webHidden/>
          </w:rPr>
          <w:fldChar w:fldCharType="separate"/>
        </w:r>
        <w:r>
          <w:rPr>
            <w:webHidden/>
          </w:rPr>
          <w:t>41</w:t>
        </w:r>
        <w:r>
          <w:rPr>
            <w:webHidden/>
          </w:rPr>
          <w:fldChar w:fldCharType="end"/>
        </w:r>
      </w:hyperlink>
    </w:p>
    <w:p w14:paraId="34F894F4" w14:textId="22D36FC7"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688" w:history="1">
        <w:r w:rsidRPr="00CE41F5">
          <w:rPr>
            <w:rStyle w:val="Hyperlink"/>
          </w:rPr>
          <w:t>2.7.3.1</w:t>
        </w:r>
        <w:r>
          <w:rPr>
            <w:rFonts w:asciiTheme="minorHAnsi" w:eastAsiaTheme="minorEastAsia" w:hAnsiTheme="minorHAnsi" w:cstheme="minorBidi"/>
            <w:kern w:val="2"/>
            <w:sz w:val="24"/>
            <w:szCs w:val="24"/>
            <w:lang w:eastAsia="ja-JP"/>
            <w14:ligatures w14:val="standardContextual"/>
          </w:rPr>
          <w:tab/>
        </w:r>
        <w:r w:rsidRPr="00CE41F5">
          <w:rPr>
            <w:rStyle w:val="Hyperlink"/>
          </w:rPr>
          <w:t>Conversion rules</w:t>
        </w:r>
        <w:r>
          <w:rPr>
            <w:webHidden/>
          </w:rPr>
          <w:tab/>
        </w:r>
        <w:r>
          <w:rPr>
            <w:webHidden/>
          </w:rPr>
          <w:fldChar w:fldCharType="begin"/>
        </w:r>
        <w:r>
          <w:rPr>
            <w:webHidden/>
          </w:rPr>
          <w:instrText xml:space="preserve"> PAGEREF _Toc162959688 \h </w:instrText>
        </w:r>
        <w:r>
          <w:rPr>
            <w:webHidden/>
          </w:rPr>
        </w:r>
        <w:r>
          <w:rPr>
            <w:webHidden/>
          </w:rPr>
          <w:fldChar w:fldCharType="separate"/>
        </w:r>
        <w:r>
          <w:rPr>
            <w:webHidden/>
          </w:rPr>
          <w:t>41</w:t>
        </w:r>
        <w:r>
          <w:rPr>
            <w:webHidden/>
          </w:rPr>
          <w:fldChar w:fldCharType="end"/>
        </w:r>
      </w:hyperlink>
    </w:p>
    <w:p w14:paraId="3F772E8E" w14:textId="0BB74A96"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689" w:history="1">
        <w:r w:rsidRPr="00CE41F5">
          <w:rPr>
            <w:rStyle w:val="Hyperlink"/>
          </w:rPr>
          <w:t>2.7.3.2</w:t>
        </w:r>
        <w:r>
          <w:rPr>
            <w:rFonts w:asciiTheme="minorHAnsi" w:eastAsiaTheme="minorEastAsia" w:hAnsiTheme="minorHAnsi" w:cstheme="minorBidi"/>
            <w:kern w:val="2"/>
            <w:sz w:val="24"/>
            <w:szCs w:val="24"/>
            <w:lang w:eastAsia="ja-JP"/>
            <w14:ligatures w14:val="standardContextual"/>
          </w:rPr>
          <w:tab/>
        </w:r>
        <w:r w:rsidRPr="00CE41F5">
          <w:rPr>
            <w:rStyle w:val="Hyperlink"/>
          </w:rPr>
          <w:t>TSDuck options for automated XML-to-JSON conversion</w:t>
        </w:r>
        <w:r>
          <w:rPr>
            <w:webHidden/>
          </w:rPr>
          <w:tab/>
        </w:r>
        <w:r>
          <w:rPr>
            <w:webHidden/>
          </w:rPr>
          <w:fldChar w:fldCharType="begin"/>
        </w:r>
        <w:r>
          <w:rPr>
            <w:webHidden/>
          </w:rPr>
          <w:instrText xml:space="preserve"> PAGEREF _Toc162959689 \h </w:instrText>
        </w:r>
        <w:r>
          <w:rPr>
            <w:webHidden/>
          </w:rPr>
        </w:r>
        <w:r>
          <w:rPr>
            <w:webHidden/>
          </w:rPr>
          <w:fldChar w:fldCharType="separate"/>
        </w:r>
        <w:r>
          <w:rPr>
            <w:webHidden/>
          </w:rPr>
          <w:t>42</w:t>
        </w:r>
        <w:r>
          <w:rPr>
            <w:webHidden/>
          </w:rPr>
          <w:fldChar w:fldCharType="end"/>
        </w:r>
      </w:hyperlink>
    </w:p>
    <w:p w14:paraId="5A41D63A" w14:textId="6AE4A6BF" w:rsidR="001424C7" w:rsidRDefault="001424C7">
      <w:pPr>
        <w:pStyle w:val="TOC1"/>
        <w:rPr>
          <w:rFonts w:eastAsiaTheme="minorEastAsia" w:cstheme="minorBidi"/>
          <w:b w:val="0"/>
          <w:bCs w:val="0"/>
          <w:smallCaps w:val="0"/>
          <w:color w:val="auto"/>
          <w:kern w:val="2"/>
          <w:sz w:val="24"/>
          <w:szCs w:val="24"/>
          <w:lang w:eastAsia="ja-JP"/>
          <w14:ligatures w14:val="standardContextual"/>
        </w:rPr>
      </w:pPr>
      <w:hyperlink w:anchor="_Toc162959690" w:history="1">
        <w:r w:rsidRPr="00CE41F5">
          <w:rPr>
            <w:rStyle w:val="Hyperlink"/>
          </w:rPr>
          <w:t>3</w:t>
        </w:r>
        <w:r>
          <w:rPr>
            <w:rFonts w:eastAsiaTheme="minorEastAsia" w:cstheme="minorBidi"/>
            <w:b w:val="0"/>
            <w:bCs w:val="0"/>
            <w:smallCaps w:val="0"/>
            <w:color w:val="auto"/>
            <w:kern w:val="2"/>
            <w:sz w:val="24"/>
            <w:szCs w:val="24"/>
            <w:lang w:eastAsia="ja-JP"/>
            <w14:ligatures w14:val="standardContextual"/>
          </w:rPr>
          <w:tab/>
        </w:r>
        <w:r w:rsidRPr="00CE41F5">
          <w:rPr>
            <w:rStyle w:val="Hyperlink"/>
          </w:rPr>
          <w:t>Transport Stream Utilities</w:t>
        </w:r>
        <w:r>
          <w:rPr>
            <w:webHidden/>
          </w:rPr>
          <w:tab/>
        </w:r>
        <w:r>
          <w:rPr>
            <w:webHidden/>
          </w:rPr>
          <w:fldChar w:fldCharType="begin"/>
        </w:r>
        <w:r>
          <w:rPr>
            <w:webHidden/>
          </w:rPr>
          <w:instrText xml:space="preserve"> PAGEREF _Toc162959690 \h </w:instrText>
        </w:r>
        <w:r>
          <w:rPr>
            <w:webHidden/>
          </w:rPr>
        </w:r>
        <w:r>
          <w:rPr>
            <w:webHidden/>
          </w:rPr>
          <w:fldChar w:fldCharType="separate"/>
        </w:r>
        <w:r>
          <w:rPr>
            <w:webHidden/>
          </w:rPr>
          <w:t>44</w:t>
        </w:r>
        <w:r>
          <w:rPr>
            <w:webHidden/>
          </w:rPr>
          <w:fldChar w:fldCharType="end"/>
        </w:r>
      </w:hyperlink>
    </w:p>
    <w:p w14:paraId="2AC44457" w14:textId="3913B81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691" w:history="1">
        <w:r w:rsidRPr="00CE41F5">
          <w:rPr>
            <w:rStyle w:val="Hyperlink"/>
          </w:rPr>
          <w:t>3.1</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Command line syntax</w:t>
        </w:r>
        <w:r>
          <w:rPr>
            <w:webHidden/>
          </w:rPr>
          <w:tab/>
        </w:r>
        <w:r>
          <w:rPr>
            <w:webHidden/>
          </w:rPr>
          <w:fldChar w:fldCharType="begin"/>
        </w:r>
        <w:r>
          <w:rPr>
            <w:webHidden/>
          </w:rPr>
          <w:instrText xml:space="preserve"> PAGEREF _Toc162959691 \h </w:instrText>
        </w:r>
        <w:r>
          <w:rPr>
            <w:webHidden/>
          </w:rPr>
        </w:r>
        <w:r>
          <w:rPr>
            <w:webHidden/>
          </w:rPr>
          <w:fldChar w:fldCharType="separate"/>
        </w:r>
        <w:r>
          <w:rPr>
            <w:webHidden/>
          </w:rPr>
          <w:t>45</w:t>
        </w:r>
        <w:r>
          <w:rPr>
            <w:webHidden/>
          </w:rPr>
          <w:fldChar w:fldCharType="end"/>
        </w:r>
      </w:hyperlink>
    </w:p>
    <w:p w14:paraId="467E8C35" w14:textId="03507BB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92" w:history="1">
        <w:r w:rsidRPr="00CE41F5">
          <w:rPr>
            <w:rStyle w:val="Hyperlink"/>
          </w:rPr>
          <w:t>3.1.1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Command line options</w:t>
        </w:r>
        <w:r>
          <w:rPr>
            <w:webHidden/>
          </w:rPr>
          <w:tab/>
        </w:r>
        <w:r>
          <w:rPr>
            <w:webHidden/>
          </w:rPr>
          <w:fldChar w:fldCharType="begin"/>
        </w:r>
        <w:r>
          <w:rPr>
            <w:webHidden/>
          </w:rPr>
          <w:instrText xml:space="preserve"> PAGEREF _Toc162959692 \h </w:instrText>
        </w:r>
        <w:r>
          <w:rPr>
            <w:webHidden/>
          </w:rPr>
        </w:r>
        <w:r>
          <w:rPr>
            <w:webHidden/>
          </w:rPr>
          <w:fldChar w:fldCharType="separate"/>
        </w:r>
        <w:r>
          <w:rPr>
            <w:webHidden/>
          </w:rPr>
          <w:t>45</w:t>
        </w:r>
        <w:r>
          <w:rPr>
            <w:webHidden/>
          </w:rPr>
          <w:fldChar w:fldCharType="end"/>
        </w:r>
      </w:hyperlink>
    </w:p>
    <w:p w14:paraId="7FD5957B" w14:textId="1624BD5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93" w:history="1">
        <w:r w:rsidRPr="00CE41F5">
          <w:rPr>
            <w:rStyle w:val="Hyperlink"/>
          </w:rPr>
          <w:t>3.1.2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Integer values in command line options</w:t>
        </w:r>
        <w:r>
          <w:rPr>
            <w:webHidden/>
          </w:rPr>
          <w:tab/>
        </w:r>
        <w:r>
          <w:rPr>
            <w:webHidden/>
          </w:rPr>
          <w:fldChar w:fldCharType="begin"/>
        </w:r>
        <w:r>
          <w:rPr>
            <w:webHidden/>
          </w:rPr>
          <w:instrText xml:space="preserve"> PAGEREF _Toc162959693 \h </w:instrText>
        </w:r>
        <w:r>
          <w:rPr>
            <w:webHidden/>
          </w:rPr>
        </w:r>
        <w:r>
          <w:rPr>
            <w:webHidden/>
          </w:rPr>
          <w:fldChar w:fldCharType="separate"/>
        </w:r>
        <w:r>
          <w:rPr>
            <w:webHidden/>
          </w:rPr>
          <w:t>45</w:t>
        </w:r>
        <w:r>
          <w:rPr>
            <w:webHidden/>
          </w:rPr>
          <w:fldChar w:fldCharType="end"/>
        </w:r>
      </w:hyperlink>
    </w:p>
    <w:p w14:paraId="3FD493C8" w14:textId="646D1EB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94" w:history="1">
        <w:r w:rsidRPr="00CE41F5">
          <w:rPr>
            <w:rStyle w:val="Hyperlink"/>
          </w:rPr>
          <w:t>3.1.3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Predefined common options</w:t>
        </w:r>
        <w:r>
          <w:rPr>
            <w:webHidden/>
          </w:rPr>
          <w:tab/>
        </w:r>
        <w:r>
          <w:rPr>
            <w:webHidden/>
          </w:rPr>
          <w:fldChar w:fldCharType="begin"/>
        </w:r>
        <w:r>
          <w:rPr>
            <w:webHidden/>
          </w:rPr>
          <w:instrText xml:space="preserve"> PAGEREF _Toc162959694 \h </w:instrText>
        </w:r>
        <w:r>
          <w:rPr>
            <w:webHidden/>
          </w:rPr>
        </w:r>
        <w:r>
          <w:rPr>
            <w:webHidden/>
          </w:rPr>
          <w:fldChar w:fldCharType="separate"/>
        </w:r>
        <w:r>
          <w:rPr>
            <w:webHidden/>
          </w:rPr>
          <w:t>46</w:t>
        </w:r>
        <w:r>
          <w:rPr>
            <w:webHidden/>
          </w:rPr>
          <w:fldChar w:fldCharType="end"/>
        </w:r>
      </w:hyperlink>
    </w:p>
    <w:p w14:paraId="5936427C" w14:textId="22D04FE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95" w:history="1">
        <w:r w:rsidRPr="00CE41F5">
          <w:rPr>
            <w:rStyle w:val="Hyperlink"/>
          </w:rPr>
          <w:t>3.1.4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Using a pager command</w:t>
        </w:r>
        <w:r>
          <w:rPr>
            <w:webHidden/>
          </w:rPr>
          <w:tab/>
        </w:r>
        <w:r>
          <w:rPr>
            <w:webHidden/>
          </w:rPr>
          <w:fldChar w:fldCharType="begin"/>
        </w:r>
        <w:r>
          <w:rPr>
            <w:webHidden/>
          </w:rPr>
          <w:instrText xml:space="preserve"> PAGEREF _Toc162959695 \h </w:instrText>
        </w:r>
        <w:r>
          <w:rPr>
            <w:webHidden/>
          </w:rPr>
        </w:r>
        <w:r>
          <w:rPr>
            <w:webHidden/>
          </w:rPr>
          <w:fldChar w:fldCharType="separate"/>
        </w:r>
        <w:r>
          <w:rPr>
            <w:webHidden/>
          </w:rPr>
          <w:t>47</w:t>
        </w:r>
        <w:r>
          <w:rPr>
            <w:webHidden/>
          </w:rPr>
          <w:fldChar w:fldCharType="end"/>
        </w:r>
      </w:hyperlink>
    </w:p>
    <w:p w14:paraId="11A17F4B" w14:textId="266F3F5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96" w:history="1">
        <w:r w:rsidRPr="00CE41F5">
          <w:rPr>
            <w:rStyle w:val="Hyperlink"/>
          </w:rPr>
          <w:t>3.1.5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Partial command line redirection from a file</w:t>
        </w:r>
        <w:r>
          <w:rPr>
            <w:webHidden/>
          </w:rPr>
          <w:tab/>
        </w:r>
        <w:r>
          <w:rPr>
            <w:webHidden/>
          </w:rPr>
          <w:fldChar w:fldCharType="begin"/>
        </w:r>
        <w:r>
          <w:rPr>
            <w:webHidden/>
          </w:rPr>
          <w:instrText xml:space="preserve"> PAGEREF _Toc162959696 \h </w:instrText>
        </w:r>
        <w:r>
          <w:rPr>
            <w:webHidden/>
          </w:rPr>
        </w:r>
        <w:r>
          <w:rPr>
            <w:webHidden/>
          </w:rPr>
          <w:fldChar w:fldCharType="separate"/>
        </w:r>
        <w:r>
          <w:rPr>
            <w:webHidden/>
          </w:rPr>
          <w:t>47</w:t>
        </w:r>
        <w:r>
          <w:rPr>
            <w:webHidden/>
          </w:rPr>
          <w:fldChar w:fldCharType="end"/>
        </w:r>
      </w:hyperlink>
    </w:p>
    <w:p w14:paraId="7B9D1777" w14:textId="7AF5C6F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97" w:history="1">
        <w:r w:rsidRPr="00CE41F5">
          <w:rPr>
            <w:rStyle w:val="Hyperlink"/>
          </w:rPr>
          <w:t>3.1.6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Default options from the TSDuck configuration file</w:t>
        </w:r>
        <w:r>
          <w:rPr>
            <w:webHidden/>
          </w:rPr>
          <w:tab/>
        </w:r>
        <w:r>
          <w:rPr>
            <w:webHidden/>
          </w:rPr>
          <w:fldChar w:fldCharType="begin"/>
        </w:r>
        <w:r>
          <w:rPr>
            <w:webHidden/>
          </w:rPr>
          <w:instrText xml:space="preserve"> PAGEREF _Toc162959697 \h </w:instrText>
        </w:r>
        <w:r>
          <w:rPr>
            <w:webHidden/>
          </w:rPr>
        </w:r>
        <w:r>
          <w:rPr>
            <w:webHidden/>
          </w:rPr>
          <w:fldChar w:fldCharType="separate"/>
        </w:r>
        <w:r>
          <w:rPr>
            <w:webHidden/>
          </w:rPr>
          <w:t>48</w:t>
        </w:r>
        <w:r>
          <w:rPr>
            <w:webHidden/>
          </w:rPr>
          <w:fldChar w:fldCharType="end"/>
        </w:r>
      </w:hyperlink>
    </w:p>
    <w:p w14:paraId="549A2B69" w14:textId="10F127F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698" w:history="1">
        <w:r w:rsidRPr="00CE41F5">
          <w:rPr>
            <w:rStyle w:val="Hyperlink"/>
          </w:rPr>
          <w:t>3.1.7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Bash command line completion</w:t>
        </w:r>
        <w:r>
          <w:rPr>
            <w:webHidden/>
          </w:rPr>
          <w:tab/>
        </w:r>
        <w:r>
          <w:rPr>
            <w:webHidden/>
          </w:rPr>
          <w:fldChar w:fldCharType="begin"/>
        </w:r>
        <w:r>
          <w:rPr>
            <w:webHidden/>
          </w:rPr>
          <w:instrText xml:space="preserve"> PAGEREF _Toc162959698 \h </w:instrText>
        </w:r>
        <w:r>
          <w:rPr>
            <w:webHidden/>
          </w:rPr>
        </w:r>
        <w:r>
          <w:rPr>
            <w:webHidden/>
          </w:rPr>
          <w:fldChar w:fldCharType="separate"/>
        </w:r>
        <w:r>
          <w:rPr>
            <w:webHidden/>
          </w:rPr>
          <w:t>48</w:t>
        </w:r>
        <w:r>
          <w:rPr>
            <w:webHidden/>
          </w:rPr>
          <w:fldChar w:fldCharType="end"/>
        </w:r>
      </w:hyperlink>
    </w:p>
    <w:p w14:paraId="39804CA9" w14:textId="77B75603"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69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tsanalyze</w:t>
        </w:r>
        <w:r>
          <w:rPr>
            <w:webHidden/>
          </w:rPr>
          <w:tab/>
        </w:r>
        <w:r>
          <w:rPr>
            <w:webHidden/>
          </w:rPr>
          <w:fldChar w:fldCharType="begin"/>
        </w:r>
        <w:r>
          <w:rPr>
            <w:webHidden/>
          </w:rPr>
          <w:instrText xml:space="preserve"> PAGEREF _Toc162959699 \h </w:instrText>
        </w:r>
        <w:r>
          <w:rPr>
            <w:webHidden/>
          </w:rPr>
        </w:r>
        <w:r>
          <w:rPr>
            <w:webHidden/>
          </w:rPr>
          <w:fldChar w:fldCharType="separate"/>
        </w:r>
        <w:r>
          <w:rPr>
            <w:webHidden/>
          </w:rPr>
          <w:t>49</w:t>
        </w:r>
        <w:r>
          <w:rPr>
            <w:webHidden/>
          </w:rPr>
          <w:fldChar w:fldCharType="end"/>
        </w:r>
      </w:hyperlink>
    </w:p>
    <w:p w14:paraId="0A09D05B" w14:textId="6EDF9A33"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0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tsbitrate</w:t>
        </w:r>
        <w:r>
          <w:rPr>
            <w:webHidden/>
          </w:rPr>
          <w:tab/>
        </w:r>
        <w:r>
          <w:rPr>
            <w:webHidden/>
          </w:rPr>
          <w:fldChar w:fldCharType="begin"/>
        </w:r>
        <w:r>
          <w:rPr>
            <w:webHidden/>
          </w:rPr>
          <w:instrText xml:space="preserve"> PAGEREF _Toc162959700 \h </w:instrText>
        </w:r>
        <w:r>
          <w:rPr>
            <w:webHidden/>
          </w:rPr>
        </w:r>
        <w:r>
          <w:rPr>
            <w:webHidden/>
          </w:rPr>
          <w:fldChar w:fldCharType="separate"/>
        </w:r>
        <w:r>
          <w:rPr>
            <w:webHidden/>
          </w:rPr>
          <w:t>58</w:t>
        </w:r>
        <w:r>
          <w:rPr>
            <w:webHidden/>
          </w:rPr>
          <w:fldChar w:fldCharType="end"/>
        </w:r>
      </w:hyperlink>
    </w:p>
    <w:p w14:paraId="358AE82F" w14:textId="06B31EC1"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0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tscharset</w:t>
        </w:r>
        <w:r>
          <w:rPr>
            <w:webHidden/>
          </w:rPr>
          <w:tab/>
        </w:r>
        <w:r>
          <w:rPr>
            <w:webHidden/>
          </w:rPr>
          <w:fldChar w:fldCharType="begin"/>
        </w:r>
        <w:r>
          <w:rPr>
            <w:webHidden/>
          </w:rPr>
          <w:instrText xml:space="preserve"> PAGEREF _Toc162959701 \h </w:instrText>
        </w:r>
        <w:r>
          <w:rPr>
            <w:webHidden/>
          </w:rPr>
        </w:r>
        <w:r>
          <w:rPr>
            <w:webHidden/>
          </w:rPr>
          <w:fldChar w:fldCharType="separate"/>
        </w:r>
        <w:r>
          <w:rPr>
            <w:webHidden/>
          </w:rPr>
          <w:t>60</w:t>
        </w:r>
        <w:r>
          <w:rPr>
            <w:webHidden/>
          </w:rPr>
          <w:fldChar w:fldCharType="end"/>
        </w:r>
      </w:hyperlink>
    </w:p>
    <w:p w14:paraId="2CFA2499" w14:textId="0AF7C8C3"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0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tscmp</w:t>
        </w:r>
        <w:r>
          <w:rPr>
            <w:webHidden/>
          </w:rPr>
          <w:tab/>
        </w:r>
        <w:r>
          <w:rPr>
            <w:webHidden/>
          </w:rPr>
          <w:fldChar w:fldCharType="begin"/>
        </w:r>
        <w:r>
          <w:rPr>
            <w:webHidden/>
          </w:rPr>
          <w:instrText xml:space="preserve"> PAGEREF _Toc162959702 \h </w:instrText>
        </w:r>
        <w:r>
          <w:rPr>
            <w:webHidden/>
          </w:rPr>
        </w:r>
        <w:r>
          <w:rPr>
            <w:webHidden/>
          </w:rPr>
          <w:fldChar w:fldCharType="separate"/>
        </w:r>
        <w:r>
          <w:rPr>
            <w:webHidden/>
          </w:rPr>
          <w:t>62</w:t>
        </w:r>
        <w:r>
          <w:rPr>
            <w:webHidden/>
          </w:rPr>
          <w:fldChar w:fldCharType="end"/>
        </w:r>
      </w:hyperlink>
    </w:p>
    <w:p w14:paraId="135ACD0A" w14:textId="7422A985"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0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tsconfig</w:t>
        </w:r>
        <w:r>
          <w:rPr>
            <w:webHidden/>
          </w:rPr>
          <w:tab/>
        </w:r>
        <w:r>
          <w:rPr>
            <w:webHidden/>
          </w:rPr>
          <w:fldChar w:fldCharType="begin"/>
        </w:r>
        <w:r>
          <w:rPr>
            <w:webHidden/>
          </w:rPr>
          <w:instrText xml:space="preserve"> PAGEREF _Toc162959703 \h </w:instrText>
        </w:r>
        <w:r>
          <w:rPr>
            <w:webHidden/>
          </w:rPr>
        </w:r>
        <w:r>
          <w:rPr>
            <w:webHidden/>
          </w:rPr>
          <w:fldChar w:fldCharType="separate"/>
        </w:r>
        <w:r>
          <w:rPr>
            <w:webHidden/>
          </w:rPr>
          <w:t>65</w:t>
        </w:r>
        <w:r>
          <w:rPr>
            <w:webHidden/>
          </w:rPr>
          <w:fldChar w:fldCharType="end"/>
        </w:r>
      </w:hyperlink>
    </w:p>
    <w:p w14:paraId="1D78A8BD" w14:textId="34479F95"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0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tscrc32</w:t>
        </w:r>
        <w:r>
          <w:rPr>
            <w:webHidden/>
          </w:rPr>
          <w:tab/>
        </w:r>
        <w:r>
          <w:rPr>
            <w:webHidden/>
          </w:rPr>
          <w:fldChar w:fldCharType="begin"/>
        </w:r>
        <w:r>
          <w:rPr>
            <w:webHidden/>
          </w:rPr>
          <w:instrText xml:space="preserve"> PAGEREF _Toc162959704 \h </w:instrText>
        </w:r>
        <w:r>
          <w:rPr>
            <w:webHidden/>
          </w:rPr>
        </w:r>
        <w:r>
          <w:rPr>
            <w:webHidden/>
          </w:rPr>
          <w:fldChar w:fldCharType="separate"/>
        </w:r>
        <w:r>
          <w:rPr>
            <w:webHidden/>
          </w:rPr>
          <w:t>67</w:t>
        </w:r>
        <w:r>
          <w:rPr>
            <w:webHidden/>
          </w:rPr>
          <w:fldChar w:fldCharType="end"/>
        </w:r>
      </w:hyperlink>
    </w:p>
    <w:p w14:paraId="38EE25AA" w14:textId="3B4C428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0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tsdate</w:t>
        </w:r>
        <w:r>
          <w:rPr>
            <w:webHidden/>
          </w:rPr>
          <w:tab/>
        </w:r>
        <w:r>
          <w:rPr>
            <w:webHidden/>
          </w:rPr>
          <w:fldChar w:fldCharType="begin"/>
        </w:r>
        <w:r>
          <w:rPr>
            <w:webHidden/>
          </w:rPr>
          <w:instrText xml:space="preserve"> PAGEREF _Toc162959705 \h </w:instrText>
        </w:r>
        <w:r>
          <w:rPr>
            <w:webHidden/>
          </w:rPr>
        </w:r>
        <w:r>
          <w:rPr>
            <w:webHidden/>
          </w:rPr>
          <w:fldChar w:fldCharType="separate"/>
        </w:r>
        <w:r>
          <w:rPr>
            <w:webHidden/>
          </w:rPr>
          <w:t>68</w:t>
        </w:r>
        <w:r>
          <w:rPr>
            <w:webHidden/>
          </w:rPr>
          <w:fldChar w:fldCharType="end"/>
        </w:r>
      </w:hyperlink>
    </w:p>
    <w:p w14:paraId="2327BDC8" w14:textId="78298CC1"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0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tsdektec</w:t>
        </w:r>
        <w:r>
          <w:rPr>
            <w:webHidden/>
          </w:rPr>
          <w:tab/>
        </w:r>
        <w:r>
          <w:rPr>
            <w:webHidden/>
          </w:rPr>
          <w:fldChar w:fldCharType="begin"/>
        </w:r>
        <w:r>
          <w:rPr>
            <w:webHidden/>
          </w:rPr>
          <w:instrText xml:space="preserve"> PAGEREF _Toc162959706 \h </w:instrText>
        </w:r>
        <w:r>
          <w:rPr>
            <w:webHidden/>
          </w:rPr>
        </w:r>
        <w:r>
          <w:rPr>
            <w:webHidden/>
          </w:rPr>
          <w:fldChar w:fldCharType="separate"/>
        </w:r>
        <w:r>
          <w:rPr>
            <w:webHidden/>
          </w:rPr>
          <w:t>70</w:t>
        </w:r>
        <w:r>
          <w:rPr>
            <w:webHidden/>
          </w:rPr>
          <w:fldChar w:fldCharType="end"/>
        </w:r>
      </w:hyperlink>
    </w:p>
    <w:p w14:paraId="46A85F06" w14:textId="2A202B2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07"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tsdump</w:t>
        </w:r>
        <w:r>
          <w:rPr>
            <w:webHidden/>
          </w:rPr>
          <w:tab/>
        </w:r>
        <w:r>
          <w:rPr>
            <w:webHidden/>
          </w:rPr>
          <w:fldChar w:fldCharType="begin"/>
        </w:r>
        <w:r>
          <w:rPr>
            <w:webHidden/>
          </w:rPr>
          <w:instrText xml:space="preserve"> PAGEREF _Toc162959707 \h </w:instrText>
        </w:r>
        <w:r>
          <w:rPr>
            <w:webHidden/>
          </w:rPr>
        </w:r>
        <w:r>
          <w:rPr>
            <w:webHidden/>
          </w:rPr>
          <w:fldChar w:fldCharType="separate"/>
        </w:r>
        <w:r>
          <w:rPr>
            <w:webHidden/>
          </w:rPr>
          <w:t>76</w:t>
        </w:r>
        <w:r>
          <w:rPr>
            <w:webHidden/>
          </w:rPr>
          <w:fldChar w:fldCharType="end"/>
        </w:r>
      </w:hyperlink>
    </w:p>
    <w:p w14:paraId="445239F4" w14:textId="0CB7E10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0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tsecmg</w:t>
        </w:r>
        <w:r>
          <w:rPr>
            <w:webHidden/>
          </w:rPr>
          <w:tab/>
        </w:r>
        <w:r>
          <w:rPr>
            <w:webHidden/>
          </w:rPr>
          <w:fldChar w:fldCharType="begin"/>
        </w:r>
        <w:r>
          <w:rPr>
            <w:webHidden/>
          </w:rPr>
          <w:instrText xml:space="preserve"> PAGEREF _Toc162959708 \h </w:instrText>
        </w:r>
        <w:r>
          <w:rPr>
            <w:webHidden/>
          </w:rPr>
        </w:r>
        <w:r>
          <w:rPr>
            <w:webHidden/>
          </w:rPr>
          <w:fldChar w:fldCharType="separate"/>
        </w:r>
        <w:r>
          <w:rPr>
            <w:webHidden/>
          </w:rPr>
          <w:t>78</w:t>
        </w:r>
        <w:r>
          <w:rPr>
            <w:webHidden/>
          </w:rPr>
          <w:fldChar w:fldCharType="end"/>
        </w:r>
      </w:hyperlink>
    </w:p>
    <w:p w14:paraId="21861824" w14:textId="355CD1A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0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tseit</w:t>
        </w:r>
        <w:r>
          <w:rPr>
            <w:webHidden/>
          </w:rPr>
          <w:tab/>
        </w:r>
        <w:r>
          <w:rPr>
            <w:webHidden/>
          </w:rPr>
          <w:fldChar w:fldCharType="begin"/>
        </w:r>
        <w:r>
          <w:rPr>
            <w:webHidden/>
          </w:rPr>
          <w:instrText xml:space="preserve"> PAGEREF _Toc162959709 \h </w:instrText>
        </w:r>
        <w:r>
          <w:rPr>
            <w:webHidden/>
          </w:rPr>
        </w:r>
        <w:r>
          <w:rPr>
            <w:webHidden/>
          </w:rPr>
          <w:fldChar w:fldCharType="separate"/>
        </w:r>
        <w:r>
          <w:rPr>
            <w:webHidden/>
          </w:rPr>
          <w:t>81</w:t>
        </w:r>
        <w:r>
          <w:rPr>
            <w:webHidden/>
          </w:rPr>
          <w:fldChar w:fldCharType="end"/>
        </w:r>
      </w:hyperlink>
    </w:p>
    <w:p w14:paraId="3058D008" w14:textId="0AECAA6B"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1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tsemmg</w:t>
        </w:r>
        <w:r>
          <w:rPr>
            <w:webHidden/>
          </w:rPr>
          <w:tab/>
        </w:r>
        <w:r>
          <w:rPr>
            <w:webHidden/>
          </w:rPr>
          <w:fldChar w:fldCharType="begin"/>
        </w:r>
        <w:r>
          <w:rPr>
            <w:webHidden/>
          </w:rPr>
          <w:instrText xml:space="preserve"> PAGEREF _Toc162959710 \h </w:instrText>
        </w:r>
        <w:r>
          <w:rPr>
            <w:webHidden/>
          </w:rPr>
        </w:r>
        <w:r>
          <w:rPr>
            <w:webHidden/>
          </w:rPr>
          <w:fldChar w:fldCharType="separate"/>
        </w:r>
        <w:r>
          <w:rPr>
            <w:webHidden/>
          </w:rPr>
          <w:t>85</w:t>
        </w:r>
        <w:r>
          <w:rPr>
            <w:webHidden/>
          </w:rPr>
          <w:fldChar w:fldCharType="end"/>
        </w:r>
      </w:hyperlink>
    </w:p>
    <w:p w14:paraId="5A318A29" w14:textId="5EC28B9A"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1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tsfclean</w:t>
        </w:r>
        <w:r>
          <w:rPr>
            <w:webHidden/>
          </w:rPr>
          <w:tab/>
        </w:r>
        <w:r>
          <w:rPr>
            <w:webHidden/>
          </w:rPr>
          <w:fldChar w:fldCharType="begin"/>
        </w:r>
        <w:r>
          <w:rPr>
            <w:webHidden/>
          </w:rPr>
          <w:instrText xml:space="preserve"> PAGEREF _Toc162959711 \h </w:instrText>
        </w:r>
        <w:r>
          <w:rPr>
            <w:webHidden/>
          </w:rPr>
        </w:r>
        <w:r>
          <w:rPr>
            <w:webHidden/>
          </w:rPr>
          <w:fldChar w:fldCharType="separate"/>
        </w:r>
        <w:r>
          <w:rPr>
            <w:webHidden/>
          </w:rPr>
          <w:t>88</w:t>
        </w:r>
        <w:r>
          <w:rPr>
            <w:webHidden/>
          </w:rPr>
          <w:fldChar w:fldCharType="end"/>
        </w:r>
      </w:hyperlink>
    </w:p>
    <w:p w14:paraId="398E3D22" w14:textId="0B25914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1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tsfixcc</w:t>
        </w:r>
        <w:r>
          <w:rPr>
            <w:webHidden/>
          </w:rPr>
          <w:tab/>
        </w:r>
        <w:r>
          <w:rPr>
            <w:webHidden/>
          </w:rPr>
          <w:fldChar w:fldCharType="begin"/>
        </w:r>
        <w:r>
          <w:rPr>
            <w:webHidden/>
          </w:rPr>
          <w:instrText xml:space="preserve"> PAGEREF _Toc162959712 \h </w:instrText>
        </w:r>
        <w:r>
          <w:rPr>
            <w:webHidden/>
          </w:rPr>
        </w:r>
        <w:r>
          <w:rPr>
            <w:webHidden/>
          </w:rPr>
          <w:fldChar w:fldCharType="separate"/>
        </w:r>
        <w:r>
          <w:rPr>
            <w:webHidden/>
          </w:rPr>
          <w:t>90</w:t>
        </w:r>
        <w:r>
          <w:rPr>
            <w:webHidden/>
          </w:rPr>
          <w:fldChar w:fldCharType="end"/>
        </w:r>
      </w:hyperlink>
    </w:p>
    <w:p w14:paraId="20CC0CF5" w14:textId="1643CE8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1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tsftrunc</w:t>
        </w:r>
        <w:r>
          <w:rPr>
            <w:webHidden/>
          </w:rPr>
          <w:tab/>
        </w:r>
        <w:r>
          <w:rPr>
            <w:webHidden/>
          </w:rPr>
          <w:fldChar w:fldCharType="begin"/>
        </w:r>
        <w:r>
          <w:rPr>
            <w:webHidden/>
          </w:rPr>
          <w:instrText xml:space="preserve"> PAGEREF _Toc162959713 \h </w:instrText>
        </w:r>
        <w:r>
          <w:rPr>
            <w:webHidden/>
          </w:rPr>
        </w:r>
        <w:r>
          <w:rPr>
            <w:webHidden/>
          </w:rPr>
          <w:fldChar w:fldCharType="separate"/>
        </w:r>
        <w:r>
          <w:rPr>
            <w:webHidden/>
          </w:rPr>
          <w:t>92</w:t>
        </w:r>
        <w:r>
          <w:rPr>
            <w:webHidden/>
          </w:rPr>
          <w:fldChar w:fldCharType="end"/>
        </w:r>
      </w:hyperlink>
    </w:p>
    <w:p w14:paraId="4F19D10B" w14:textId="057BAF42"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1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tsfuzz</w:t>
        </w:r>
        <w:r>
          <w:rPr>
            <w:webHidden/>
          </w:rPr>
          <w:tab/>
        </w:r>
        <w:r>
          <w:rPr>
            <w:webHidden/>
          </w:rPr>
          <w:fldChar w:fldCharType="begin"/>
        </w:r>
        <w:r>
          <w:rPr>
            <w:webHidden/>
          </w:rPr>
          <w:instrText xml:space="preserve"> PAGEREF _Toc162959714 \h </w:instrText>
        </w:r>
        <w:r>
          <w:rPr>
            <w:webHidden/>
          </w:rPr>
        </w:r>
        <w:r>
          <w:rPr>
            <w:webHidden/>
          </w:rPr>
          <w:fldChar w:fldCharType="separate"/>
        </w:r>
        <w:r>
          <w:rPr>
            <w:webHidden/>
          </w:rPr>
          <w:t>93</w:t>
        </w:r>
        <w:r>
          <w:rPr>
            <w:webHidden/>
          </w:rPr>
          <w:fldChar w:fldCharType="end"/>
        </w:r>
      </w:hyperlink>
    </w:p>
    <w:p w14:paraId="2C757C1F" w14:textId="7960549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1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tsgenecm</w:t>
        </w:r>
        <w:r>
          <w:rPr>
            <w:webHidden/>
          </w:rPr>
          <w:tab/>
        </w:r>
        <w:r>
          <w:rPr>
            <w:webHidden/>
          </w:rPr>
          <w:fldChar w:fldCharType="begin"/>
        </w:r>
        <w:r>
          <w:rPr>
            <w:webHidden/>
          </w:rPr>
          <w:instrText xml:space="preserve"> PAGEREF _Toc162959715 \h </w:instrText>
        </w:r>
        <w:r>
          <w:rPr>
            <w:webHidden/>
          </w:rPr>
        </w:r>
        <w:r>
          <w:rPr>
            <w:webHidden/>
          </w:rPr>
          <w:fldChar w:fldCharType="separate"/>
        </w:r>
        <w:r>
          <w:rPr>
            <w:webHidden/>
          </w:rPr>
          <w:t>95</w:t>
        </w:r>
        <w:r>
          <w:rPr>
            <w:webHidden/>
          </w:rPr>
          <w:fldChar w:fldCharType="end"/>
        </w:r>
      </w:hyperlink>
    </w:p>
    <w:p w14:paraId="32278508" w14:textId="54FD1FA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1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tshides</w:t>
        </w:r>
        <w:r>
          <w:rPr>
            <w:webHidden/>
          </w:rPr>
          <w:tab/>
        </w:r>
        <w:r>
          <w:rPr>
            <w:webHidden/>
          </w:rPr>
          <w:fldChar w:fldCharType="begin"/>
        </w:r>
        <w:r>
          <w:rPr>
            <w:webHidden/>
          </w:rPr>
          <w:instrText xml:space="preserve"> PAGEREF _Toc162959716 \h </w:instrText>
        </w:r>
        <w:r>
          <w:rPr>
            <w:webHidden/>
          </w:rPr>
        </w:r>
        <w:r>
          <w:rPr>
            <w:webHidden/>
          </w:rPr>
          <w:fldChar w:fldCharType="separate"/>
        </w:r>
        <w:r>
          <w:rPr>
            <w:webHidden/>
          </w:rPr>
          <w:t>97</w:t>
        </w:r>
        <w:r>
          <w:rPr>
            <w:webHidden/>
          </w:rPr>
          <w:fldChar w:fldCharType="end"/>
        </w:r>
      </w:hyperlink>
    </w:p>
    <w:p w14:paraId="31276098" w14:textId="7ED2886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17"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tslatencymonitor</w:t>
        </w:r>
        <w:r>
          <w:rPr>
            <w:webHidden/>
          </w:rPr>
          <w:tab/>
        </w:r>
        <w:r>
          <w:rPr>
            <w:webHidden/>
          </w:rPr>
          <w:fldChar w:fldCharType="begin"/>
        </w:r>
        <w:r>
          <w:rPr>
            <w:webHidden/>
          </w:rPr>
          <w:instrText xml:space="preserve"> PAGEREF _Toc162959717 \h </w:instrText>
        </w:r>
        <w:r>
          <w:rPr>
            <w:webHidden/>
          </w:rPr>
        </w:r>
        <w:r>
          <w:rPr>
            <w:webHidden/>
          </w:rPr>
          <w:fldChar w:fldCharType="separate"/>
        </w:r>
        <w:r>
          <w:rPr>
            <w:webHidden/>
          </w:rPr>
          <w:t>99</w:t>
        </w:r>
        <w:r>
          <w:rPr>
            <w:webHidden/>
          </w:rPr>
          <w:fldChar w:fldCharType="end"/>
        </w:r>
      </w:hyperlink>
    </w:p>
    <w:p w14:paraId="4EB17525" w14:textId="4052D8DF"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1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tslsdvb</w:t>
        </w:r>
        <w:r>
          <w:rPr>
            <w:webHidden/>
          </w:rPr>
          <w:tab/>
        </w:r>
        <w:r>
          <w:rPr>
            <w:webHidden/>
          </w:rPr>
          <w:fldChar w:fldCharType="begin"/>
        </w:r>
        <w:r>
          <w:rPr>
            <w:webHidden/>
          </w:rPr>
          <w:instrText xml:space="preserve"> PAGEREF _Toc162959718 \h </w:instrText>
        </w:r>
        <w:r>
          <w:rPr>
            <w:webHidden/>
          </w:rPr>
        </w:r>
        <w:r>
          <w:rPr>
            <w:webHidden/>
          </w:rPr>
          <w:fldChar w:fldCharType="separate"/>
        </w:r>
        <w:r>
          <w:rPr>
            <w:webHidden/>
          </w:rPr>
          <w:t>101</w:t>
        </w:r>
        <w:r>
          <w:rPr>
            <w:webHidden/>
          </w:rPr>
          <w:fldChar w:fldCharType="end"/>
        </w:r>
      </w:hyperlink>
    </w:p>
    <w:p w14:paraId="08E7E2B0" w14:textId="295322F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1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tsp</w:t>
        </w:r>
        <w:r>
          <w:rPr>
            <w:webHidden/>
          </w:rPr>
          <w:tab/>
        </w:r>
        <w:r>
          <w:rPr>
            <w:webHidden/>
          </w:rPr>
          <w:fldChar w:fldCharType="begin"/>
        </w:r>
        <w:r>
          <w:rPr>
            <w:webHidden/>
          </w:rPr>
          <w:instrText xml:space="preserve"> PAGEREF _Toc162959719 \h </w:instrText>
        </w:r>
        <w:r>
          <w:rPr>
            <w:webHidden/>
          </w:rPr>
        </w:r>
        <w:r>
          <w:rPr>
            <w:webHidden/>
          </w:rPr>
          <w:fldChar w:fldCharType="separate"/>
        </w:r>
        <w:r>
          <w:rPr>
            <w:webHidden/>
          </w:rPr>
          <w:t>103</w:t>
        </w:r>
        <w:r>
          <w:rPr>
            <w:webHidden/>
          </w:rPr>
          <w:fldChar w:fldCharType="end"/>
        </w:r>
      </w:hyperlink>
    </w:p>
    <w:p w14:paraId="42F03009" w14:textId="39DFF2E6"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2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tspacketize</w:t>
        </w:r>
        <w:r>
          <w:rPr>
            <w:webHidden/>
          </w:rPr>
          <w:tab/>
        </w:r>
        <w:r>
          <w:rPr>
            <w:webHidden/>
          </w:rPr>
          <w:fldChar w:fldCharType="begin"/>
        </w:r>
        <w:r>
          <w:rPr>
            <w:webHidden/>
          </w:rPr>
          <w:instrText xml:space="preserve"> PAGEREF _Toc162959720 \h </w:instrText>
        </w:r>
        <w:r>
          <w:rPr>
            <w:webHidden/>
          </w:rPr>
        </w:r>
        <w:r>
          <w:rPr>
            <w:webHidden/>
          </w:rPr>
          <w:fldChar w:fldCharType="separate"/>
        </w:r>
        <w:r>
          <w:rPr>
            <w:webHidden/>
          </w:rPr>
          <w:t>114</w:t>
        </w:r>
        <w:r>
          <w:rPr>
            <w:webHidden/>
          </w:rPr>
          <w:fldChar w:fldCharType="end"/>
        </w:r>
      </w:hyperlink>
    </w:p>
    <w:p w14:paraId="136FA8A8" w14:textId="56D9D77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2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tspcap</w:t>
        </w:r>
        <w:r>
          <w:rPr>
            <w:webHidden/>
          </w:rPr>
          <w:tab/>
        </w:r>
        <w:r>
          <w:rPr>
            <w:webHidden/>
          </w:rPr>
          <w:fldChar w:fldCharType="begin"/>
        </w:r>
        <w:r>
          <w:rPr>
            <w:webHidden/>
          </w:rPr>
          <w:instrText xml:space="preserve"> PAGEREF _Toc162959721 \h </w:instrText>
        </w:r>
        <w:r>
          <w:rPr>
            <w:webHidden/>
          </w:rPr>
        </w:r>
        <w:r>
          <w:rPr>
            <w:webHidden/>
          </w:rPr>
          <w:fldChar w:fldCharType="separate"/>
        </w:r>
        <w:r>
          <w:rPr>
            <w:webHidden/>
          </w:rPr>
          <w:t>117</w:t>
        </w:r>
        <w:r>
          <w:rPr>
            <w:webHidden/>
          </w:rPr>
          <w:fldChar w:fldCharType="end"/>
        </w:r>
      </w:hyperlink>
    </w:p>
    <w:p w14:paraId="3DA5F146" w14:textId="718F1F39"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2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tspcontrol</w:t>
        </w:r>
        <w:r>
          <w:rPr>
            <w:webHidden/>
          </w:rPr>
          <w:tab/>
        </w:r>
        <w:r>
          <w:rPr>
            <w:webHidden/>
          </w:rPr>
          <w:fldChar w:fldCharType="begin"/>
        </w:r>
        <w:r>
          <w:rPr>
            <w:webHidden/>
          </w:rPr>
          <w:instrText xml:space="preserve"> PAGEREF _Toc162959722 \h </w:instrText>
        </w:r>
        <w:r>
          <w:rPr>
            <w:webHidden/>
          </w:rPr>
        </w:r>
        <w:r>
          <w:rPr>
            <w:webHidden/>
          </w:rPr>
          <w:fldChar w:fldCharType="separate"/>
        </w:r>
        <w:r>
          <w:rPr>
            <w:webHidden/>
          </w:rPr>
          <w:t>120</w:t>
        </w:r>
        <w:r>
          <w:rPr>
            <w:webHidden/>
          </w:rPr>
          <w:fldChar w:fldCharType="end"/>
        </w:r>
      </w:hyperlink>
    </w:p>
    <w:p w14:paraId="2225E5C5" w14:textId="19D528FB"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2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tspsi</w:t>
        </w:r>
        <w:r>
          <w:rPr>
            <w:webHidden/>
          </w:rPr>
          <w:tab/>
        </w:r>
        <w:r>
          <w:rPr>
            <w:webHidden/>
          </w:rPr>
          <w:fldChar w:fldCharType="begin"/>
        </w:r>
        <w:r>
          <w:rPr>
            <w:webHidden/>
          </w:rPr>
          <w:instrText xml:space="preserve"> PAGEREF _Toc162959723 \h </w:instrText>
        </w:r>
        <w:r>
          <w:rPr>
            <w:webHidden/>
          </w:rPr>
        </w:r>
        <w:r>
          <w:rPr>
            <w:webHidden/>
          </w:rPr>
          <w:fldChar w:fldCharType="separate"/>
        </w:r>
        <w:r>
          <w:rPr>
            <w:webHidden/>
          </w:rPr>
          <w:t>122</w:t>
        </w:r>
        <w:r>
          <w:rPr>
            <w:webHidden/>
          </w:rPr>
          <w:fldChar w:fldCharType="end"/>
        </w:r>
      </w:hyperlink>
    </w:p>
    <w:p w14:paraId="22EC7A27" w14:textId="725FC681"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2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tsresync</w:t>
        </w:r>
        <w:r>
          <w:rPr>
            <w:webHidden/>
          </w:rPr>
          <w:tab/>
        </w:r>
        <w:r>
          <w:rPr>
            <w:webHidden/>
          </w:rPr>
          <w:fldChar w:fldCharType="begin"/>
        </w:r>
        <w:r>
          <w:rPr>
            <w:webHidden/>
          </w:rPr>
          <w:instrText xml:space="preserve"> PAGEREF _Toc162959724 \h </w:instrText>
        </w:r>
        <w:r>
          <w:rPr>
            <w:webHidden/>
          </w:rPr>
        </w:r>
        <w:r>
          <w:rPr>
            <w:webHidden/>
          </w:rPr>
          <w:fldChar w:fldCharType="separate"/>
        </w:r>
        <w:r>
          <w:rPr>
            <w:webHidden/>
          </w:rPr>
          <w:t>127</w:t>
        </w:r>
        <w:r>
          <w:rPr>
            <w:webHidden/>
          </w:rPr>
          <w:fldChar w:fldCharType="end"/>
        </w:r>
      </w:hyperlink>
    </w:p>
    <w:p w14:paraId="6516FDDC" w14:textId="7DD2A018"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2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tsscan</w:t>
        </w:r>
        <w:r>
          <w:rPr>
            <w:webHidden/>
          </w:rPr>
          <w:tab/>
        </w:r>
        <w:r>
          <w:rPr>
            <w:webHidden/>
          </w:rPr>
          <w:fldChar w:fldCharType="begin"/>
        </w:r>
        <w:r>
          <w:rPr>
            <w:webHidden/>
          </w:rPr>
          <w:instrText xml:space="preserve"> PAGEREF _Toc162959725 \h </w:instrText>
        </w:r>
        <w:r>
          <w:rPr>
            <w:webHidden/>
          </w:rPr>
        </w:r>
        <w:r>
          <w:rPr>
            <w:webHidden/>
          </w:rPr>
          <w:fldChar w:fldCharType="separate"/>
        </w:r>
        <w:r>
          <w:rPr>
            <w:webHidden/>
          </w:rPr>
          <w:t>129</w:t>
        </w:r>
        <w:r>
          <w:rPr>
            <w:webHidden/>
          </w:rPr>
          <w:fldChar w:fldCharType="end"/>
        </w:r>
      </w:hyperlink>
    </w:p>
    <w:p w14:paraId="3E15DD01" w14:textId="13329172"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2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tssmartcard</w:t>
        </w:r>
        <w:r>
          <w:rPr>
            <w:webHidden/>
          </w:rPr>
          <w:tab/>
        </w:r>
        <w:r>
          <w:rPr>
            <w:webHidden/>
          </w:rPr>
          <w:fldChar w:fldCharType="begin"/>
        </w:r>
        <w:r>
          <w:rPr>
            <w:webHidden/>
          </w:rPr>
          <w:instrText xml:space="preserve"> PAGEREF _Toc162959726 \h </w:instrText>
        </w:r>
        <w:r>
          <w:rPr>
            <w:webHidden/>
          </w:rPr>
        </w:r>
        <w:r>
          <w:rPr>
            <w:webHidden/>
          </w:rPr>
          <w:fldChar w:fldCharType="separate"/>
        </w:r>
        <w:r>
          <w:rPr>
            <w:webHidden/>
          </w:rPr>
          <w:t>133</w:t>
        </w:r>
        <w:r>
          <w:rPr>
            <w:webHidden/>
          </w:rPr>
          <w:fldChar w:fldCharType="end"/>
        </w:r>
      </w:hyperlink>
    </w:p>
    <w:p w14:paraId="67CC4168" w14:textId="77579EA9"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27"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tsstuff</w:t>
        </w:r>
        <w:r>
          <w:rPr>
            <w:webHidden/>
          </w:rPr>
          <w:tab/>
        </w:r>
        <w:r>
          <w:rPr>
            <w:webHidden/>
          </w:rPr>
          <w:fldChar w:fldCharType="begin"/>
        </w:r>
        <w:r>
          <w:rPr>
            <w:webHidden/>
          </w:rPr>
          <w:instrText xml:space="preserve"> PAGEREF _Toc162959727 \h </w:instrText>
        </w:r>
        <w:r>
          <w:rPr>
            <w:webHidden/>
          </w:rPr>
        </w:r>
        <w:r>
          <w:rPr>
            <w:webHidden/>
          </w:rPr>
          <w:fldChar w:fldCharType="separate"/>
        </w:r>
        <w:r>
          <w:rPr>
            <w:webHidden/>
          </w:rPr>
          <w:t>135</w:t>
        </w:r>
        <w:r>
          <w:rPr>
            <w:webHidden/>
          </w:rPr>
          <w:fldChar w:fldCharType="end"/>
        </w:r>
      </w:hyperlink>
    </w:p>
    <w:p w14:paraId="21F62F04" w14:textId="6D90D73A"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2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tsswitch</w:t>
        </w:r>
        <w:r>
          <w:rPr>
            <w:webHidden/>
          </w:rPr>
          <w:tab/>
        </w:r>
        <w:r>
          <w:rPr>
            <w:webHidden/>
          </w:rPr>
          <w:fldChar w:fldCharType="begin"/>
        </w:r>
        <w:r>
          <w:rPr>
            <w:webHidden/>
          </w:rPr>
          <w:instrText xml:space="preserve"> PAGEREF _Toc162959728 \h </w:instrText>
        </w:r>
        <w:r>
          <w:rPr>
            <w:webHidden/>
          </w:rPr>
        </w:r>
        <w:r>
          <w:rPr>
            <w:webHidden/>
          </w:rPr>
          <w:fldChar w:fldCharType="separate"/>
        </w:r>
        <w:r>
          <w:rPr>
            <w:webHidden/>
          </w:rPr>
          <w:t>137</w:t>
        </w:r>
        <w:r>
          <w:rPr>
            <w:webHidden/>
          </w:rPr>
          <w:fldChar w:fldCharType="end"/>
        </w:r>
      </w:hyperlink>
    </w:p>
    <w:p w14:paraId="7C766612" w14:textId="05990EE0"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2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tstabcomp</w:t>
        </w:r>
        <w:r>
          <w:rPr>
            <w:webHidden/>
          </w:rPr>
          <w:tab/>
        </w:r>
        <w:r>
          <w:rPr>
            <w:webHidden/>
          </w:rPr>
          <w:fldChar w:fldCharType="begin"/>
        </w:r>
        <w:r>
          <w:rPr>
            <w:webHidden/>
          </w:rPr>
          <w:instrText xml:space="preserve"> PAGEREF _Toc162959729 \h </w:instrText>
        </w:r>
        <w:r>
          <w:rPr>
            <w:webHidden/>
          </w:rPr>
        </w:r>
        <w:r>
          <w:rPr>
            <w:webHidden/>
          </w:rPr>
          <w:fldChar w:fldCharType="separate"/>
        </w:r>
        <w:r>
          <w:rPr>
            <w:webHidden/>
          </w:rPr>
          <w:t>143</w:t>
        </w:r>
        <w:r>
          <w:rPr>
            <w:webHidden/>
          </w:rPr>
          <w:fldChar w:fldCharType="end"/>
        </w:r>
      </w:hyperlink>
    </w:p>
    <w:p w14:paraId="6536B487" w14:textId="2E8ADAE5"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3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tstabdump</w:t>
        </w:r>
        <w:r>
          <w:rPr>
            <w:webHidden/>
          </w:rPr>
          <w:tab/>
        </w:r>
        <w:r>
          <w:rPr>
            <w:webHidden/>
          </w:rPr>
          <w:fldChar w:fldCharType="begin"/>
        </w:r>
        <w:r>
          <w:rPr>
            <w:webHidden/>
          </w:rPr>
          <w:instrText xml:space="preserve"> PAGEREF _Toc162959730 \h </w:instrText>
        </w:r>
        <w:r>
          <w:rPr>
            <w:webHidden/>
          </w:rPr>
        </w:r>
        <w:r>
          <w:rPr>
            <w:webHidden/>
          </w:rPr>
          <w:fldChar w:fldCharType="separate"/>
        </w:r>
        <w:r>
          <w:rPr>
            <w:webHidden/>
          </w:rPr>
          <w:t>147</w:t>
        </w:r>
        <w:r>
          <w:rPr>
            <w:webHidden/>
          </w:rPr>
          <w:fldChar w:fldCharType="end"/>
        </w:r>
      </w:hyperlink>
    </w:p>
    <w:p w14:paraId="7EB87FC6" w14:textId="2F6A2F01"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3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tstables</w:t>
        </w:r>
        <w:r>
          <w:rPr>
            <w:webHidden/>
          </w:rPr>
          <w:tab/>
        </w:r>
        <w:r>
          <w:rPr>
            <w:webHidden/>
          </w:rPr>
          <w:fldChar w:fldCharType="begin"/>
        </w:r>
        <w:r>
          <w:rPr>
            <w:webHidden/>
          </w:rPr>
          <w:instrText xml:space="preserve"> PAGEREF _Toc162959731 \h </w:instrText>
        </w:r>
        <w:r>
          <w:rPr>
            <w:webHidden/>
          </w:rPr>
        </w:r>
        <w:r>
          <w:rPr>
            <w:webHidden/>
          </w:rPr>
          <w:fldChar w:fldCharType="separate"/>
        </w:r>
        <w:r>
          <w:rPr>
            <w:webHidden/>
          </w:rPr>
          <w:t>152</w:t>
        </w:r>
        <w:r>
          <w:rPr>
            <w:webHidden/>
          </w:rPr>
          <w:fldChar w:fldCharType="end"/>
        </w:r>
      </w:hyperlink>
    </w:p>
    <w:p w14:paraId="070ABBE1" w14:textId="0819DA88"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3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tsterinfo</w:t>
        </w:r>
        <w:r>
          <w:rPr>
            <w:webHidden/>
          </w:rPr>
          <w:tab/>
        </w:r>
        <w:r>
          <w:rPr>
            <w:webHidden/>
          </w:rPr>
          <w:fldChar w:fldCharType="begin"/>
        </w:r>
        <w:r>
          <w:rPr>
            <w:webHidden/>
          </w:rPr>
          <w:instrText xml:space="preserve"> PAGEREF _Toc162959732 \h </w:instrText>
        </w:r>
        <w:r>
          <w:rPr>
            <w:webHidden/>
          </w:rPr>
        </w:r>
        <w:r>
          <w:rPr>
            <w:webHidden/>
          </w:rPr>
          <w:fldChar w:fldCharType="separate"/>
        </w:r>
        <w:r>
          <w:rPr>
            <w:webHidden/>
          </w:rPr>
          <w:t>160</w:t>
        </w:r>
        <w:r>
          <w:rPr>
            <w:webHidden/>
          </w:rPr>
          <w:fldChar w:fldCharType="end"/>
        </w:r>
      </w:hyperlink>
    </w:p>
    <w:p w14:paraId="41D65E69" w14:textId="755B1570"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3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tstestecmg</w:t>
        </w:r>
        <w:r>
          <w:rPr>
            <w:webHidden/>
          </w:rPr>
          <w:tab/>
        </w:r>
        <w:r>
          <w:rPr>
            <w:webHidden/>
          </w:rPr>
          <w:fldChar w:fldCharType="begin"/>
        </w:r>
        <w:r>
          <w:rPr>
            <w:webHidden/>
          </w:rPr>
          <w:instrText xml:space="preserve"> PAGEREF _Toc162959733 \h </w:instrText>
        </w:r>
        <w:r>
          <w:rPr>
            <w:webHidden/>
          </w:rPr>
        </w:r>
        <w:r>
          <w:rPr>
            <w:webHidden/>
          </w:rPr>
          <w:fldChar w:fldCharType="separate"/>
        </w:r>
        <w:r>
          <w:rPr>
            <w:webHidden/>
          </w:rPr>
          <w:t>163</w:t>
        </w:r>
        <w:r>
          <w:rPr>
            <w:webHidden/>
          </w:rPr>
          <w:fldChar w:fldCharType="end"/>
        </w:r>
      </w:hyperlink>
    </w:p>
    <w:p w14:paraId="57F0BA69" w14:textId="6CACD90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3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tsvatek</w:t>
        </w:r>
        <w:r>
          <w:rPr>
            <w:webHidden/>
          </w:rPr>
          <w:tab/>
        </w:r>
        <w:r>
          <w:rPr>
            <w:webHidden/>
          </w:rPr>
          <w:fldChar w:fldCharType="begin"/>
        </w:r>
        <w:r>
          <w:rPr>
            <w:webHidden/>
          </w:rPr>
          <w:instrText xml:space="preserve"> PAGEREF _Toc162959734 \h </w:instrText>
        </w:r>
        <w:r>
          <w:rPr>
            <w:webHidden/>
          </w:rPr>
        </w:r>
        <w:r>
          <w:rPr>
            <w:webHidden/>
          </w:rPr>
          <w:fldChar w:fldCharType="separate"/>
        </w:r>
        <w:r>
          <w:rPr>
            <w:webHidden/>
          </w:rPr>
          <w:t>166</w:t>
        </w:r>
        <w:r>
          <w:rPr>
            <w:webHidden/>
          </w:rPr>
          <w:fldChar w:fldCharType="end"/>
        </w:r>
      </w:hyperlink>
    </w:p>
    <w:p w14:paraId="492C26EF" w14:textId="03078C4A"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3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tsversion</w:t>
        </w:r>
        <w:r>
          <w:rPr>
            <w:webHidden/>
          </w:rPr>
          <w:tab/>
        </w:r>
        <w:r>
          <w:rPr>
            <w:webHidden/>
          </w:rPr>
          <w:fldChar w:fldCharType="begin"/>
        </w:r>
        <w:r>
          <w:rPr>
            <w:webHidden/>
          </w:rPr>
          <w:instrText xml:space="preserve"> PAGEREF _Toc162959735 \h </w:instrText>
        </w:r>
        <w:r>
          <w:rPr>
            <w:webHidden/>
          </w:rPr>
        </w:r>
        <w:r>
          <w:rPr>
            <w:webHidden/>
          </w:rPr>
          <w:fldChar w:fldCharType="separate"/>
        </w:r>
        <w:r>
          <w:rPr>
            <w:webHidden/>
          </w:rPr>
          <w:t>167</w:t>
        </w:r>
        <w:r>
          <w:rPr>
            <w:webHidden/>
          </w:rPr>
          <w:fldChar w:fldCharType="end"/>
        </w:r>
      </w:hyperlink>
    </w:p>
    <w:p w14:paraId="3DDE8208" w14:textId="5FE4A189"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3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tsxml</w:t>
        </w:r>
        <w:r>
          <w:rPr>
            <w:webHidden/>
          </w:rPr>
          <w:tab/>
        </w:r>
        <w:r>
          <w:rPr>
            <w:webHidden/>
          </w:rPr>
          <w:fldChar w:fldCharType="begin"/>
        </w:r>
        <w:r>
          <w:rPr>
            <w:webHidden/>
          </w:rPr>
          <w:instrText xml:space="preserve"> PAGEREF _Toc162959736 \h </w:instrText>
        </w:r>
        <w:r>
          <w:rPr>
            <w:webHidden/>
          </w:rPr>
        </w:r>
        <w:r>
          <w:rPr>
            <w:webHidden/>
          </w:rPr>
          <w:fldChar w:fldCharType="separate"/>
        </w:r>
        <w:r>
          <w:rPr>
            <w:webHidden/>
          </w:rPr>
          <w:t>170</w:t>
        </w:r>
        <w:r>
          <w:rPr>
            <w:webHidden/>
          </w:rPr>
          <w:fldChar w:fldCharType="end"/>
        </w:r>
      </w:hyperlink>
    </w:p>
    <w:p w14:paraId="1C2F3344" w14:textId="24289D60" w:rsidR="001424C7" w:rsidRDefault="001424C7">
      <w:pPr>
        <w:pStyle w:val="TOC1"/>
        <w:rPr>
          <w:rFonts w:eastAsiaTheme="minorEastAsia" w:cstheme="minorBidi"/>
          <w:b w:val="0"/>
          <w:bCs w:val="0"/>
          <w:smallCaps w:val="0"/>
          <w:color w:val="auto"/>
          <w:kern w:val="2"/>
          <w:sz w:val="24"/>
          <w:szCs w:val="24"/>
          <w:lang w:eastAsia="ja-JP"/>
          <w14:ligatures w14:val="standardContextual"/>
        </w:rPr>
      </w:pPr>
      <w:hyperlink w:anchor="_Toc162959737" w:history="1">
        <w:r w:rsidRPr="00CE41F5">
          <w:rPr>
            <w:rStyle w:val="Hyperlink"/>
          </w:rPr>
          <w:t>4</w:t>
        </w:r>
        <w:r>
          <w:rPr>
            <w:rFonts w:eastAsiaTheme="minorEastAsia" w:cstheme="minorBidi"/>
            <w:b w:val="0"/>
            <w:bCs w:val="0"/>
            <w:smallCaps w:val="0"/>
            <w:color w:val="auto"/>
            <w:kern w:val="2"/>
            <w:sz w:val="24"/>
            <w:szCs w:val="24"/>
            <w:lang w:eastAsia="ja-JP"/>
            <w14:ligatures w14:val="standardContextual"/>
          </w:rPr>
          <w:tab/>
        </w:r>
        <w:r w:rsidRPr="00CE41F5">
          <w:rPr>
            <w:rStyle w:val="Hyperlink"/>
          </w:rPr>
          <w:t>TSP Plugins</w:t>
        </w:r>
        <w:r>
          <w:rPr>
            <w:webHidden/>
          </w:rPr>
          <w:tab/>
        </w:r>
        <w:r>
          <w:rPr>
            <w:webHidden/>
          </w:rPr>
          <w:fldChar w:fldCharType="begin"/>
        </w:r>
        <w:r>
          <w:rPr>
            <w:webHidden/>
          </w:rPr>
          <w:instrText xml:space="preserve"> PAGEREF _Toc162959737 \h </w:instrText>
        </w:r>
        <w:r>
          <w:rPr>
            <w:webHidden/>
          </w:rPr>
        </w:r>
        <w:r>
          <w:rPr>
            <w:webHidden/>
          </w:rPr>
          <w:fldChar w:fldCharType="separate"/>
        </w:r>
        <w:r>
          <w:rPr>
            <w:webHidden/>
          </w:rPr>
          <w:t>174</w:t>
        </w:r>
        <w:r>
          <w:rPr>
            <w:webHidden/>
          </w:rPr>
          <w:fldChar w:fldCharType="end"/>
        </w:r>
      </w:hyperlink>
    </w:p>
    <w:p w14:paraId="59CE80AF" w14:textId="7C07511B"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3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aes</w:t>
        </w:r>
        <w:r>
          <w:rPr>
            <w:webHidden/>
          </w:rPr>
          <w:tab/>
        </w:r>
        <w:r>
          <w:rPr>
            <w:webHidden/>
          </w:rPr>
          <w:fldChar w:fldCharType="begin"/>
        </w:r>
        <w:r>
          <w:rPr>
            <w:webHidden/>
          </w:rPr>
          <w:instrText xml:space="preserve"> PAGEREF _Toc162959738 \h </w:instrText>
        </w:r>
        <w:r>
          <w:rPr>
            <w:webHidden/>
          </w:rPr>
        </w:r>
        <w:r>
          <w:rPr>
            <w:webHidden/>
          </w:rPr>
          <w:fldChar w:fldCharType="separate"/>
        </w:r>
        <w:r>
          <w:rPr>
            <w:webHidden/>
          </w:rPr>
          <w:t>177</w:t>
        </w:r>
        <w:r>
          <w:rPr>
            <w:webHidden/>
          </w:rPr>
          <w:fldChar w:fldCharType="end"/>
        </w:r>
      </w:hyperlink>
    </w:p>
    <w:p w14:paraId="622B9044" w14:textId="2E44C8D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3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analyze</w:t>
        </w:r>
        <w:r>
          <w:rPr>
            <w:webHidden/>
          </w:rPr>
          <w:tab/>
        </w:r>
        <w:r>
          <w:rPr>
            <w:webHidden/>
          </w:rPr>
          <w:fldChar w:fldCharType="begin"/>
        </w:r>
        <w:r>
          <w:rPr>
            <w:webHidden/>
          </w:rPr>
          <w:instrText xml:space="preserve"> PAGEREF _Toc162959739 \h </w:instrText>
        </w:r>
        <w:r>
          <w:rPr>
            <w:webHidden/>
          </w:rPr>
        </w:r>
        <w:r>
          <w:rPr>
            <w:webHidden/>
          </w:rPr>
          <w:fldChar w:fldCharType="separate"/>
        </w:r>
        <w:r>
          <w:rPr>
            <w:webHidden/>
          </w:rPr>
          <w:t>180</w:t>
        </w:r>
        <w:r>
          <w:rPr>
            <w:webHidden/>
          </w:rPr>
          <w:fldChar w:fldCharType="end"/>
        </w:r>
      </w:hyperlink>
    </w:p>
    <w:p w14:paraId="3C4A609D" w14:textId="7CA00306"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4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bat</w:t>
        </w:r>
        <w:r>
          <w:rPr>
            <w:webHidden/>
          </w:rPr>
          <w:tab/>
        </w:r>
        <w:r>
          <w:rPr>
            <w:webHidden/>
          </w:rPr>
          <w:fldChar w:fldCharType="begin"/>
        </w:r>
        <w:r>
          <w:rPr>
            <w:webHidden/>
          </w:rPr>
          <w:instrText xml:space="preserve"> PAGEREF _Toc162959740 \h </w:instrText>
        </w:r>
        <w:r>
          <w:rPr>
            <w:webHidden/>
          </w:rPr>
        </w:r>
        <w:r>
          <w:rPr>
            <w:webHidden/>
          </w:rPr>
          <w:fldChar w:fldCharType="separate"/>
        </w:r>
        <w:r>
          <w:rPr>
            <w:webHidden/>
          </w:rPr>
          <w:t>181</w:t>
        </w:r>
        <w:r>
          <w:rPr>
            <w:webHidden/>
          </w:rPr>
          <w:fldChar w:fldCharType="end"/>
        </w:r>
      </w:hyperlink>
    </w:p>
    <w:p w14:paraId="0C692DB2" w14:textId="39D1B701"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4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bitrate_monitor</w:t>
        </w:r>
        <w:r>
          <w:rPr>
            <w:webHidden/>
          </w:rPr>
          <w:tab/>
        </w:r>
        <w:r>
          <w:rPr>
            <w:webHidden/>
          </w:rPr>
          <w:fldChar w:fldCharType="begin"/>
        </w:r>
        <w:r>
          <w:rPr>
            <w:webHidden/>
          </w:rPr>
          <w:instrText xml:space="preserve"> PAGEREF _Toc162959741 \h </w:instrText>
        </w:r>
        <w:r>
          <w:rPr>
            <w:webHidden/>
          </w:rPr>
        </w:r>
        <w:r>
          <w:rPr>
            <w:webHidden/>
          </w:rPr>
          <w:fldChar w:fldCharType="separate"/>
        </w:r>
        <w:r>
          <w:rPr>
            <w:webHidden/>
          </w:rPr>
          <w:t>183</w:t>
        </w:r>
        <w:r>
          <w:rPr>
            <w:webHidden/>
          </w:rPr>
          <w:fldChar w:fldCharType="end"/>
        </w:r>
      </w:hyperlink>
    </w:p>
    <w:p w14:paraId="3A0AC428" w14:textId="1F776CBB"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4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boostpid</w:t>
        </w:r>
        <w:r>
          <w:rPr>
            <w:webHidden/>
          </w:rPr>
          <w:tab/>
        </w:r>
        <w:r>
          <w:rPr>
            <w:webHidden/>
          </w:rPr>
          <w:fldChar w:fldCharType="begin"/>
        </w:r>
        <w:r>
          <w:rPr>
            <w:webHidden/>
          </w:rPr>
          <w:instrText xml:space="preserve"> PAGEREF _Toc162959742 \h </w:instrText>
        </w:r>
        <w:r>
          <w:rPr>
            <w:webHidden/>
          </w:rPr>
        </w:r>
        <w:r>
          <w:rPr>
            <w:webHidden/>
          </w:rPr>
          <w:fldChar w:fldCharType="separate"/>
        </w:r>
        <w:r>
          <w:rPr>
            <w:webHidden/>
          </w:rPr>
          <w:t>186</w:t>
        </w:r>
        <w:r>
          <w:rPr>
            <w:webHidden/>
          </w:rPr>
          <w:fldChar w:fldCharType="end"/>
        </w:r>
      </w:hyperlink>
    </w:p>
    <w:p w14:paraId="4A13F8BD" w14:textId="779B71CA"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4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cat</w:t>
        </w:r>
        <w:r>
          <w:rPr>
            <w:webHidden/>
          </w:rPr>
          <w:tab/>
        </w:r>
        <w:r>
          <w:rPr>
            <w:webHidden/>
          </w:rPr>
          <w:fldChar w:fldCharType="begin"/>
        </w:r>
        <w:r>
          <w:rPr>
            <w:webHidden/>
          </w:rPr>
          <w:instrText xml:space="preserve"> PAGEREF _Toc162959743 \h </w:instrText>
        </w:r>
        <w:r>
          <w:rPr>
            <w:webHidden/>
          </w:rPr>
        </w:r>
        <w:r>
          <w:rPr>
            <w:webHidden/>
          </w:rPr>
          <w:fldChar w:fldCharType="separate"/>
        </w:r>
        <w:r>
          <w:rPr>
            <w:webHidden/>
          </w:rPr>
          <w:t>187</w:t>
        </w:r>
        <w:r>
          <w:rPr>
            <w:webHidden/>
          </w:rPr>
          <w:fldChar w:fldCharType="end"/>
        </w:r>
      </w:hyperlink>
    </w:p>
    <w:p w14:paraId="7B3A4C10" w14:textId="5D75DA23"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4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clear</w:t>
        </w:r>
        <w:r>
          <w:rPr>
            <w:webHidden/>
          </w:rPr>
          <w:tab/>
        </w:r>
        <w:r>
          <w:rPr>
            <w:webHidden/>
          </w:rPr>
          <w:fldChar w:fldCharType="begin"/>
        </w:r>
        <w:r>
          <w:rPr>
            <w:webHidden/>
          </w:rPr>
          <w:instrText xml:space="preserve"> PAGEREF _Toc162959744 \h </w:instrText>
        </w:r>
        <w:r>
          <w:rPr>
            <w:webHidden/>
          </w:rPr>
        </w:r>
        <w:r>
          <w:rPr>
            <w:webHidden/>
          </w:rPr>
          <w:fldChar w:fldCharType="separate"/>
        </w:r>
        <w:r>
          <w:rPr>
            <w:webHidden/>
          </w:rPr>
          <w:t>189</w:t>
        </w:r>
        <w:r>
          <w:rPr>
            <w:webHidden/>
          </w:rPr>
          <w:fldChar w:fldCharType="end"/>
        </w:r>
      </w:hyperlink>
    </w:p>
    <w:p w14:paraId="0685071D" w14:textId="2A5D1426"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4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continuity</w:t>
        </w:r>
        <w:r>
          <w:rPr>
            <w:webHidden/>
          </w:rPr>
          <w:tab/>
        </w:r>
        <w:r>
          <w:rPr>
            <w:webHidden/>
          </w:rPr>
          <w:fldChar w:fldCharType="begin"/>
        </w:r>
        <w:r>
          <w:rPr>
            <w:webHidden/>
          </w:rPr>
          <w:instrText xml:space="preserve"> PAGEREF _Toc162959745 \h </w:instrText>
        </w:r>
        <w:r>
          <w:rPr>
            <w:webHidden/>
          </w:rPr>
        </w:r>
        <w:r>
          <w:rPr>
            <w:webHidden/>
          </w:rPr>
          <w:fldChar w:fldCharType="separate"/>
        </w:r>
        <w:r>
          <w:rPr>
            <w:webHidden/>
          </w:rPr>
          <w:t>191</w:t>
        </w:r>
        <w:r>
          <w:rPr>
            <w:webHidden/>
          </w:rPr>
          <w:fldChar w:fldCharType="end"/>
        </w:r>
      </w:hyperlink>
    </w:p>
    <w:p w14:paraId="386E9C68" w14:textId="1312DB8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4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count</w:t>
        </w:r>
        <w:r>
          <w:rPr>
            <w:webHidden/>
          </w:rPr>
          <w:tab/>
        </w:r>
        <w:r>
          <w:rPr>
            <w:webHidden/>
          </w:rPr>
          <w:fldChar w:fldCharType="begin"/>
        </w:r>
        <w:r>
          <w:rPr>
            <w:webHidden/>
          </w:rPr>
          <w:instrText xml:space="preserve"> PAGEREF _Toc162959746 \h </w:instrText>
        </w:r>
        <w:r>
          <w:rPr>
            <w:webHidden/>
          </w:rPr>
        </w:r>
        <w:r>
          <w:rPr>
            <w:webHidden/>
          </w:rPr>
          <w:fldChar w:fldCharType="separate"/>
        </w:r>
        <w:r>
          <w:rPr>
            <w:webHidden/>
          </w:rPr>
          <w:t>192</w:t>
        </w:r>
        <w:r>
          <w:rPr>
            <w:webHidden/>
          </w:rPr>
          <w:fldChar w:fldCharType="end"/>
        </w:r>
      </w:hyperlink>
    </w:p>
    <w:p w14:paraId="06731674" w14:textId="2743A252"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47"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craft (input)</w:t>
        </w:r>
        <w:r>
          <w:rPr>
            <w:webHidden/>
          </w:rPr>
          <w:tab/>
        </w:r>
        <w:r>
          <w:rPr>
            <w:webHidden/>
          </w:rPr>
          <w:fldChar w:fldCharType="begin"/>
        </w:r>
        <w:r>
          <w:rPr>
            <w:webHidden/>
          </w:rPr>
          <w:instrText xml:space="preserve"> PAGEREF _Toc162959747 \h </w:instrText>
        </w:r>
        <w:r>
          <w:rPr>
            <w:webHidden/>
          </w:rPr>
        </w:r>
        <w:r>
          <w:rPr>
            <w:webHidden/>
          </w:rPr>
          <w:fldChar w:fldCharType="separate"/>
        </w:r>
        <w:r>
          <w:rPr>
            <w:webHidden/>
          </w:rPr>
          <w:t>194</w:t>
        </w:r>
        <w:r>
          <w:rPr>
            <w:webHidden/>
          </w:rPr>
          <w:fldChar w:fldCharType="end"/>
        </w:r>
      </w:hyperlink>
    </w:p>
    <w:p w14:paraId="08311D5C" w14:textId="4E6C43D3"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4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craft (packet processing)</w:t>
        </w:r>
        <w:r>
          <w:rPr>
            <w:webHidden/>
          </w:rPr>
          <w:tab/>
        </w:r>
        <w:r>
          <w:rPr>
            <w:webHidden/>
          </w:rPr>
          <w:fldChar w:fldCharType="begin"/>
        </w:r>
        <w:r>
          <w:rPr>
            <w:webHidden/>
          </w:rPr>
          <w:instrText xml:space="preserve"> PAGEREF _Toc162959748 \h </w:instrText>
        </w:r>
        <w:r>
          <w:rPr>
            <w:webHidden/>
          </w:rPr>
        </w:r>
        <w:r>
          <w:rPr>
            <w:webHidden/>
          </w:rPr>
          <w:fldChar w:fldCharType="separate"/>
        </w:r>
        <w:r>
          <w:rPr>
            <w:webHidden/>
          </w:rPr>
          <w:t>196</w:t>
        </w:r>
        <w:r>
          <w:rPr>
            <w:webHidden/>
          </w:rPr>
          <w:fldChar w:fldCharType="end"/>
        </w:r>
      </w:hyperlink>
    </w:p>
    <w:p w14:paraId="5F401542" w14:textId="129FFA2A"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4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cutoff</w:t>
        </w:r>
        <w:r>
          <w:rPr>
            <w:webHidden/>
          </w:rPr>
          <w:tab/>
        </w:r>
        <w:r>
          <w:rPr>
            <w:webHidden/>
          </w:rPr>
          <w:fldChar w:fldCharType="begin"/>
        </w:r>
        <w:r>
          <w:rPr>
            <w:webHidden/>
          </w:rPr>
          <w:instrText xml:space="preserve"> PAGEREF _Toc162959749 \h </w:instrText>
        </w:r>
        <w:r>
          <w:rPr>
            <w:webHidden/>
          </w:rPr>
        </w:r>
        <w:r>
          <w:rPr>
            <w:webHidden/>
          </w:rPr>
          <w:fldChar w:fldCharType="separate"/>
        </w:r>
        <w:r>
          <w:rPr>
            <w:webHidden/>
          </w:rPr>
          <w:t>199</w:t>
        </w:r>
        <w:r>
          <w:rPr>
            <w:webHidden/>
          </w:rPr>
          <w:fldChar w:fldCharType="end"/>
        </w:r>
      </w:hyperlink>
    </w:p>
    <w:p w14:paraId="387C5FB7" w14:textId="02B17C5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5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datainject</w:t>
        </w:r>
        <w:r>
          <w:rPr>
            <w:webHidden/>
          </w:rPr>
          <w:tab/>
        </w:r>
        <w:r>
          <w:rPr>
            <w:webHidden/>
          </w:rPr>
          <w:fldChar w:fldCharType="begin"/>
        </w:r>
        <w:r>
          <w:rPr>
            <w:webHidden/>
          </w:rPr>
          <w:instrText xml:space="preserve"> PAGEREF _Toc162959750 \h </w:instrText>
        </w:r>
        <w:r>
          <w:rPr>
            <w:webHidden/>
          </w:rPr>
        </w:r>
        <w:r>
          <w:rPr>
            <w:webHidden/>
          </w:rPr>
          <w:fldChar w:fldCharType="separate"/>
        </w:r>
        <w:r>
          <w:rPr>
            <w:webHidden/>
          </w:rPr>
          <w:t>202</w:t>
        </w:r>
        <w:r>
          <w:rPr>
            <w:webHidden/>
          </w:rPr>
          <w:fldChar w:fldCharType="end"/>
        </w:r>
      </w:hyperlink>
    </w:p>
    <w:p w14:paraId="1670C80C" w14:textId="5D9D68C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5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decap</w:t>
        </w:r>
        <w:r>
          <w:rPr>
            <w:webHidden/>
          </w:rPr>
          <w:tab/>
        </w:r>
        <w:r>
          <w:rPr>
            <w:webHidden/>
          </w:rPr>
          <w:fldChar w:fldCharType="begin"/>
        </w:r>
        <w:r>
          <w:rPr>
            <w:webHidden/>
          </w:rPr>
          <w:instrText xml:space="preserve"> PAGEREF _Toc162959751 \h </w:instrText>
        </w:r>
        <w:r>
          <w:rPr>
            <w:webHidden/>
          </w:rPr>
        </w:r>
        <w:r>
          <w:rPr>
            <w:webHidden/>
          </w:rPr>
          <w:fldChar w:fldCharType="separate"/>
        </w:r>
        <w:r>
          <w:rPr>
            <w:webHidden/>
          </w:rPr>
          <w:t>204</w:t>
        </w:r>
        <w:r>
          <w:rPr>
            <w:webHidden/>
          </w:rPr>
          <w:fldChar w:fldCharType="end"/>
        </w:r>
      </w:hyperlink>
    </w:p>
    <w:p w14:paraId="7FB742A8" w14:textId="0EA6B8BD"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5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dektec (input)</w:t>
        </w:r>
        <w:r>
          <w:rPr>
            <w:webHidden/>
          </w:rPr>
          <w:tab/>
        </w:r>
        <w:r>
          <w:rPr>
            <w:webHidden/>
          </w:rPr>
          <w:fldChar w:fldCharType="begin"/>
        </w:r>
        <w:r>
          <w:rPr>
            <w:webHidden/>
          </w:rPr>
          <w:instrText xml:space="preserve"> PAGEREF _Toc162959752 \h </w:instrText>
        </w:r>
        <w:r>
          <w:rPr>
            <w:webHidden/>
          </w:rPr>
        </w:r>
        <w:r>
          <w:rPr>
            <w:webHidden/>
          </w:rPr>
          <w:fldChar w:fldCharType="separate"/>
        </w:r>
        <w:r>
          <w:rPr>
            <w:webHidden/>
          </w:rPr>
          <w:t>205</w:t>
        </w:r>
        <w:r>
          <w:rPr>
            <w:webHidden/>
          </w:rPr>
          <w:fldChar w:fldCharType="end"/>
        </w:r>
      </w:hyperlink>
    </w:p>
    <w:p w14:paraId="3485201E" w14:textId="6D65445A"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5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dektec (output)</w:t>
        </w:r>
        <w:r>
          <w:rPr>
            <w:webHidden/>
          </w:rPr>
          <w:tab/>
        </w:r>
        <w:r>
          <w:rPr>
            <w:webHidden/>
          </w:rPr>
          <w:fldChar w:fldCharType="begin"/>
        </w:r>
        <w:r>
          <w:rPr>
            <w:webHidden/>
          </w:rPr>
          <w:instrText xml:space="preserve"> PAGEREF _Toc162959753 \h </w:instrText>
        </w:r>
        <w:r>
          <w:rPr>
            <w:webHidden/>
          </w:rPr>
        </w:r>
        <w:r>
          <w:rPr>
            <w:webHidden/>
          </w:rPr>
          <w:fldChar w:fldCharType="separate"/>
        </w:r>
        <w:r>
          <w:rPr>
            <w:webHidden/>
          </w:rPr>
          <w:t>210</w:t>
        </w:r>
        <w:r>
          <w:rPr>
            <w:webHidden/>
          </w:rPr>
          <w:fldChar w:fldCharType="end"/>
        </w:r>
      </w:hyperlink>
    </w:p>
    <w:p w14:paraId="722DE6C0" w14:textId="43911476"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5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descrambler</w:t>
        </w:r>
        <w:r>
          <w:rPr>
            <w:webHidden/>
          </w:rPr>
          <w:tab/>
        </w:r>
        <w:r>
          <w:rPr>
            <w:webHidden/>
          </w:rPr>
          <w:fldChar w:fldCharType="begin"/>
        </w:r>
        <w:r>
          <w:rPr>
            <w:webHidden/>
          </w:rPr>
          <w:instrText xml:space="preserve"> PAGEREF _Toc162959754 \h </w:instrText>
        </w:r>
        <w:r>
          <w:rPr>
            <w:webHidden/>
          </w:rPr>
        </w:r>
        <w:r>
          <w:rPr>
            <w:webHidden/>
          </w:rPr>
          <w:fldChar w:fldCharType="separate"/>
        </w:r>
        <w:r>
          <w:rPr>
            <w:webHidden/>
          </w:rPr>
          <w:t>221</w:t>
        </w:r>
        <w:r>
          <w:rPr>
            <w:webHidden/>
          </w:rPr>
          <w:fldChar w:fldCharType="end"/>
        </w:r>
      </w:hyperlink>
    </w:p>
    <w:p w14:paraId="65FA5B5E" w14:textId="108C7F68"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5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drop (output)</w:t>
        </w:r>
        <w:r>
          <w:rPr>
            <w:webHidden/>
          </w:rPr>
          <w:tab/>
        </w:r>
        <w:r>
          <w:rPr>
            <w:webHidden/>
          </w:rPr>
          <w:fldChar w:fldCharType="begin"/>
        </w:r>
        <w:r>
          <w:rPr>
            <w:webHidden/>
          </w:rPr>
          <w:instrText xml:space="preserve"> PAGEREF _Toc162959755 \h </w:instrText>
        </w:r>
        <w:r>
          <w:rPr>
            <w:webHidden/>
          </w:rPr>
        </w:r>
        <w:r>
          <w:rPr>
            <w:webHidden/>
          </w:rPr>
          <w:fldChar w:fldCharType="separate"/>
        </w:r>
        <w:r>
          <w:rPr>
            <w:webHidden/>
          </w:rPr>
          <w:t>224</w:t>
        </w:r>
        <w:r>
          <w:rPr>
            <w:webHidden/>
          </w:rPr>
          <w:fldChar w:fldCharType="end"/>
        </w:r>
      </w:hyperlink>
    </w:p>
    <w:p w14:paraId="50901CA9" w14:textId="1FD016F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5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dump</w:t>
        </w:r>
        <w:r>
          <w:rPr>
            <w:webHidden/>
          </w:rPr>
          <w:tab/>
        </w:r>
        <w:r>
          <w:rPr>
            <w:webHidden/>
          </w:rPr>
          <w:fldChar w:fldCharType="begin"/>
        </w:r>
        <w:r>
          <w:rPr>
            <w:webHidden/>
          </w:rPr>
          <w:instrText xml:space="preserve"> PAGEREF _Toc162959756 \h </w:instrText>
        </w:r>
        <w:r>
          <w:rPr>
            <w:webHidden/>
          </w:rPr>
        </w:r>
        <w:r>
          <w:rPr>
            <w:webHidden/>
          </w:rPr>
          <w:fldChar w:fldCharType="separate"/>
        </w:r>
        <w:r>
          <w:rPr>
            <w:webHidden/>
          </w:rPr>
          <w:t>225</w:t>
        </w:r>
        <w:r>
          <w:rPr>
            <w:webHidden/>
          </w:rPr>
          <w:fldChar w:fldCharType="end"/>
        </w:r>
      </w:hyperlink>
    </w:p>
    <w:p w14:paraId="43A84E5E" w14:textId="52F2F072"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57"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duplicate</w:t>
        </w:r>
        <w:r>
          <w:rPr>
            <w:webHidden/>
          </w:rPr>
          <w:tab/>
        </w:r>
        <w:r>
          <w:rPr>
            <w:webHidden/>
          </w:rPr>
          <w:fldChar w:fldCharType="begin"/>
        </w:r>
        <w:r>
          <w:rPr>
            <w:webHidden/>
          </w:rPr>
          <w:instrText xml:space="preserve"> PAGEREF _Toc162959757 \h </w:instrText>
        </w:r>
        <w:r>
          <w:rPr>
            <w:webHidden/>
          </w:rPr>
        </w:r>
        <w:r>
          <w:rPr>
            <w:webHidden/>
          </w:rPr>
          <w:fldChar w:fldCharType="separate"/>
        </w:r>
        <w:r>
          <w:rPr>
            <w:webHidden/>
          </w:rPr>
          <w:t>227</w:t>
        </w:r>
        <w:r>
          <w:rPr>
            <w:webHidden/>
          </w:rPr>
          <w:fldChar w:fldCharType="end"/>
        </w:r>
      </w:hyperlink>
    </w:p>
    <w:p w14:paraId="2AD35739" w14:textId="74083F2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5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dvb (input)</w:t>
        </w:r>
        <w:r>
          <w:rPr>
            <w:webHidden/>
          </w:rPr>
          <w:tab/>
        </w:r>
        <w:r>
          <w:rPr>
            <w:webHidden/>
          </w:rPr>
          <w:fldChar w:fldCharType="begin"/>
        </w:r>
        <w:r>
          <w:rPr>
            <w:webHidden/>
          </w:rPr>
          <w:instrText xml:space="preserve"> PAGEREF _Toc162959758 \h </w:instrText>
        </w:r>
        <w:r>
          <w:rPr>
            <w:webHidden/>
          </w:rPr>
        </w:r>
        <w:r>
          <w:rPr>
            <w:webHidden/>
          </w:rPr>
          <w:fldChar w:fldCharType="separate"/>
        </w:r>
        <w:r>
          <w:rPr>
            <w:webHidden/>
          </w:rPr>
          <w:t>229</w:t>
        </w:r>
        <w:r>
          <w:rPr>
            <w:webHidden/>
          </w:rPr>
          <w:fldChar w:fldCharType="end"/>
        </w:r>
      </w:hyperlink>
    </w:p>
    <w:p w14:paraId="08C5EED7" w14:textId="5E44FDF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5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eit</w:t>
        </w:r>
        <w:r>
          <w:rPr>
            <w:webHidden/>
          </w:rPr>
          <w:tab/>
        </w:r>
        <w:r>
          <w:rPr>
            <w:webHidden/>
          </w:rPr>
          <w:fldChar w:fldCharType="begin"/>
        </w:r>
        <w:r>
          <w:rPr>
            <w:webHidden/>
          </w:rPr>
          <w:instrText xml:space="preserve"> PAGEREF _Toc162959759 \h </w:instrText>
        </w:r>
        <w:r>
          <w:rPr>
            <w:webHidden/>
          </w:rPr>
        </w:r>
        <w:r>
          <w:rPr>
            <w:webHidden/>
          </w:rPr>
          <w:fldChar w:fldCharType="separate"/>
        </w:r>
        <w:r>
          <w:rPr>
            <w:webHidden/>
          </w:rPr>
          <w:t>237</w:t>
        </w:r>
        <w:r>
          <w:rPr>
            <w:webHidden/>
          </w:rPr>
          <w:fldChar w:fldCharType="end"/>
        </w:r>
      </w:hyperlink>
    </w:p>
    <w:p w14:paraId="2C686C5F" w14:textId="09159819"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6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eitinject</w:t>
        </w:r>
        <w:r>
          <w:rPr>
            <w:webHidden/>
          </w:rPr>
          <w:tab/>
        </w:r>
        <w:r>
          <w:rPr>
            <w:webHidden/>
          </w:rPr>
          <w:fldChar w:fldCharType="begin"/>
        </w:r>
        <w:r>
          <w:rPr>
            <w:webHidden/>
          </w:rPr>
          <w:instrText xml:space="preserve"> PAGEREF _Toc162959760 \h </w:instrText>
        </w:r>
        <w:r>
          <w:rPr>
            <w:webHidden/>
          </w:rPr>
        </w:r>
        <w:r>
          <w:rPr>
            <w:webHidden/>
          </w:rPr>
          <w:fldChar w:fldCharType="separate"/>
        </w:r>
        <w:r>
          <w:rPr>
            <w:webHidden/>
          </w:rPr>
          <w:t>238</w:t>
        </w:r>
        <w:r>
          <w:rPr>
            <w:webHidden/>
          </w:rPr>
          <w:fldChar w:fldCharType="end"/>
        </w:r>
      </w:hyperlink>
    </w:p>
    <w:p w14:paraId="3D12502E" w14:textId="5DFFECED"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6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encap</w:t>
        </w:r>
        <w:r>
          <w:rPr>
            <w:webHidden/>
          </w:rPr>
          <w:tab/>
        </w:r>
        <w:r>
          <w:rPr>
            <w:webHidden/>
          </w:rPr>
          <w:fldChar w:fldCharType="begin"/>
        </w:r>
        <w:r>
          <w:rPr>
            <w:webHidden/>
          </w:rPr>
          <w:instrText xml:space="preserve"> PAGEREF _Toc162959761 \h </w:instrText>
        </w:r>
        <w:r>
          <w:rPr>
            <w:webHidden/>
          </w:rPr>
        </w:r>
        <w:r>
          <w:rPr>
            <w:webHidden/>
          </w:rPr>
          <w:fldChar w:fldCharType="separate"/>
        </w:r>
        <w:r>
          <w:rPr>
            <w:webHidden/>
          </w:rPr>
          <w:t>244</w:t>
        </w:r>
        <w:r>
          <w:rPr>
            <w:webHidden/>
          </w:rPr>
          <w:fldChar w:fldCharType="end"/>
        </w:r>
      </w:hyperlink>
    </w:p>
    <w:p w14:paraId="029ABC1F" w14:textId="015768D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6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feed</w:t>
        </w:r>
        <w:r>
          <w:rPr>
            <w:webHidden/>
          </w:rPr>
          <w:tab/>
        </w:r>
        <w:r>
          <w:rPr>
            <w:webHidden/>
          </w:rPr>
          <w:fldChar w:fldCharType="begin"/>
        </w:r>
        <w:r>
          <w:rPr>
            <w:webHidden/>
          </w:rPr>
          <w:instrText xml:space="preserve"> PAGEREF _Toc162959762 \h </w:instrText>
        </w:r>
        <w:r>
          <w:rPr>
            <w:webHidden/>
          </w:rPr>
        </w:r>
        <w:r>
          <w:rPr>
            <w:webHidden/>
          </w:rPr>
          <w:fldChar w:fldCharType="separate"/>
        </w:r>
        <w:r>
          <w:rPr>
            <w:webHidden/>
          </w:rPr>
          <w:t>248</w:t>
        </w:r>
        <w:r>
          <w:rPr>
            <w:webHidden/>
          </w:rPr>
          <w:fldChar w:fldCharType="end"/>
        </w:r>
      </w:hyperlink>
    </w:p>
    <w:p w14:paraId="052FA8B6" w14:textId="526EB06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6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file (input)</w:t>
        </w:r>
        <w:r>
          <w:rPr>
            <w:webHidden/>
          </w:rPr>
          <w:tab/>
        </w:r>
        <w:r>
          <w:rPr>
            <w:webHidden/>
          </w:rPr>
          <w:fldChar w:fldCharType="begin"/>
        </w:r>
        <w:r>
          <w:rPr>
            <w:webHidden/>
          </w:rPr>
          <w:instrText xml:space="preserve"> PAGEREF _Toc162959763 \h </w:instrText>
        </w:r>
        <w:r>
          <w:rPr>
            <w:webHidden/>
          </w:rPr>
        </w:r>
        <w:r>
          <w:rPr>
            <w:webHidden/>
          </w:rPr>
          <w:fldChar w:fldCharType="separate"/>
        </w:r>
        <w:r>
          <w:rPr>
            <w:webHidden/>
          </w:rPr>
          <w:t>250</w:t>
        </w:r>
        <w:r>
          <w:rPr>
            <w:webHidden/>
          </w:rPr>
          <w:fldChar w:fldCharType="end"/>
        </w:r>
      </w:hyperlink>
    </w:p>
    <w:p w14:paraId="1068117C" w14:textId="067D9C06"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6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file (output)</w:t>
        </w:r>
        <w:r>
          <w:rPr>
            <w:webHidden/>
          </w:rPr>
          <w:tab/>
        </w:r>
        <w:r>
          <w:rPr>
            <w:webHidden/>
          </w:rPr>
          <w:fldChar w:fldCharType="begin"/>
        </w:r>
        <w:r>
          <w:rPr>
            <w:webHidden/>
          </w:rPr>
          <w:instrText xml:space="preserve"> PAGEREF _Toc162959764 \h </w:instrText>
        </w:r>
        <w:r>
          <w:rPr>
            <w:webHidden/>
          </w:rPr>
        </w:r>
        <w:r>
          <w:rPr>
            <w:webHidden/>
          </w:rPr>
          <w:fldChar w:fldCharType="separate"/>
        </w:r>
        <w:r>
          <w:rPr>
            <w:webHidden/>
          </w:rPr>
          <w:t>252</w:t>
        </w:r>
        <w:r>
          <w:rPr>
            <w:webHidden/>
          </w:rPr>
          <w:fldChar w:fldCharType="end"/>
        </w:r>
      </w:hyperlink>
    </w:p>
    <w:p w14:paraId="03737179" w14:textId="2B789CA3"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6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file (packet processing)</w:t>
        </w:r>
        <w:r>
          <w:rPr>
            <w:webHidden/>
          </w:rPr>
          <w:tab/>
        </w:r>
        <w:r>
          <w:rPr>
            <w:webHidden/>
          </w:rPr>
          <w:fldChar w:fldCharType="begin"/>
        </w:r>
        <w:r>
          <w:rPr>
            <w:webHidden/>
          </w:rPr>
          <w:instrText xml:space="preserve"> PAGEREF _Toc162959765 \h </w:instrText>
        </w:r>
        <w:r>
          <w:rPr>
            <w:webHidden/>
          </w:rPr>
        </w:r>
        <w:r>
          <w:rPr>
            <w:webHidden/>
          </w:rPr>
          <w:fldChar w:fldCharType="separate"/>
        </w:r>
        <w:r>
          <w:rPr>
            <w:webHidden/>
          </w:rPr>
          <w:t>254</w:t>
        </w:r>
        <w:r>
          <w:rPr>
            <w:webHidden/>
          </w:rPr>
          <w:fldChar w:fldCharType="end"/>
        </w:r>
      </w:hyperlink>
    </w:p>
    <w:p w14:paraId="7ED4D25B" w14:textId="0F75839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6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filter</w:t>
        </w:r>
        <w:r>
          <w:rPr>
            <w:webHidden/>
          </w:rPr>
          <w:tab/>
        </w:r>
        <w:r>
          <w:rPr>
            <w:webHidden/>
          </w:rPr>
          <w:fldChar w:fldCharType="begin"/>
        </w:r>
        <w:r>
          <w:rPr>
            <w:webHidden/>
          </w:rPr>
          <w:instrText xml:space="preserve"> PAGEREF _Toc162959766 \h </w:instrText>
        </w:r>
        <w:r>
          <w:rPr>
            <w:webHidden/>
          </w:rPr>
        </w:r>
        <w:r>
          <w:rPr>
            <w:webHidden/>
          </w:rPr>
          <w:fldChar w:fldCharType="separate"/>
        </w:r>
        <w:r>
          <w:rPr>
            <w:webHidden/>
          </w:rPr>
          <w:t>256</w:t>
        </w:r>
        <w:r>
          <w:rPr>
            <w:webHidden/>
          </w:rPr>
          <w:fldChar w:fldCharType="end"/>
        </w:r>
      </w:hyperlink>
    </w:p>
    <w:p w14:paraId="4596F9BD" w14:textId="730CAEE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67"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fork (input)</w:t>
        </w:r>
        <w:r>
          <w:rPr>
            <w:webHidden/>
          </w:rPr>
          <w:tab/>
        </w:r>
        <w:r>
          <w:rPr>
            <w:webHidden/>
          </w:rPr>
          <w:fldChar w:fldCharType="begin"/>
        </w:r>
        <w:r>
          <w:rPr>
            <w:webHidden/>
          </w:rPr>
          <w:instrText xml:space="preserve"> PAGEREF _Toc162959767 \h </w:instrText>
        </w:r>
        <w:r>
          <w:rPr>
            <w:webHidden/>
          </w:rPr>
        </w:r>
        <w:r>
          <w:rPr>
            <w:webHidden/>
          </w:rPr>
          <w:fldChar w:fldCharType="separate"/>
        </w:r>
        <w:r>
          <w:rPr>
            <w:webHidden/>
          </w:rPr>
          <w:t>261</w:t>
        </w:r>
        <w:r>
          <w:rPr>
            <w:webHidden/>
          </w:rPr>
          <w:fldChar w:fldCharType="end"/>
        </w:r>
      </w:hyperlink>
    </w:p>
    <w:p w14:paraId="4BF78F84" w14:textId="7AF82FF3"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6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fork (output)</w:t>
        </w:r>
        <w:r>
          <w:rPr>
            <w:webHidden/>
          </w:rPr>
          <w:tab/>
        </w:r>
        <w:r>
          <w:rPr>
            <w:webHidden/>
          </w:rPr>
          <w:fldChar w:fldCharType="begin"/>
        </w:r>
        <w:r>
          <w:rPr>
            <w:webHidden/>
          </w:rPr>
          <w:instrText xml:space="preserve"> PAGEREF _Toc162959768 \h </w:instrText>
        </w:r>
        <w:r>
          <w:rPr>
            <w:webHidden/>
          </w:rPr>
        </w:r>
        <w:r>
          <w:rPr>
            <w:webHidden/>
          </w:rPr>
          <w:fldChar w:fldCharType="separate"/>
        </w:r>
        <w:r>
          <w:rPr>
            <w:webHidden/>
          </w:rPr>
          <w:t>262</w:t>
        </w:r>
        <w:r>
          <w:rPr>
            <w:webHidden/>
          </w:rPr>
          <w:fldChar w:fldCharType="end"/>
        </w:r>
      </w:hyperlink>
    </w:p>
    <w:p w14:paraId="73499C35" w14:textId="2839A20F"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6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fork (packet processing)</w:t>
        </w:r>
        <w:r>
          <w:rPr>
            <w:webHidden/>
          </w:rPr>
          <w:tab/>
        </w:r>
        <w:r>
          <w:rPr>
            <w:webHidden/>
          </w:rPr>
          <w:fldChar w:fldCharType="begin"/>
        </w:r>
        <w:r>
          <w:rPr>
            <w:webHidden/>
          </w:rPr>
          <w:instrText xml:space="preserve"> PAGEREF _Toc162959769 \h </w:instrText>
        </w:r>
        <w:r>
          <w:rPr>
            <w:webHidden/>
          </w:rPr>
        </w:r>
        <w:r>
          <w:rPr>
            <w:webHidden/>
          </w:rPr>
          <w:fldChar w:fldCharType="separate"/>
        </w:r>
        <w:r>
          <w:rPr>
            <w:webHidden/>
          </w:rPr>
          <w:t>263</w:t>
        </w:r>
        <w:r>
          <w:rPr>
            <w:webHidden/>
          </w:rPr>
          <w:fldChar w:fldCharType="end"/>
        </w:r>
      </w:hyperlink>
    </w:p>
    <w:p w14:paraId="69FA949D" w14:textId="2A4CF04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7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fuzz</w:t>
        </w:r>
        <w:r>
          <w:rPr>
            <w:webHidden/>
          </w:rPr>
          <w:tab/>
        </w:r>
        <w:r>
          <w:rPr>
            <w:webHidden/>
          </w:rPr>
          <w:fldChar w:fldCharType="begin"/>
        </w:r>
        <w:r>
          <w:rPr>
            <w:webHidden/>
          </w:rPr>
          <w:instrText xml:space="preserve"> PAGEREF _Toc162959770 \h </w:instrText>
        </w:r>
        <w:r>
          <w:rPr>
            <w:webHidden/>
          </w:rPr>
        </w:r>
        <w:r>
          <w:rPr>
            <w:webHidden/>
          </w:rPr>
          <w:fldChar w:fldCharType="separate"/>
        </w:r>
        <w:r>
          <w:rPr>
            <w:webHidden/>
          </w:rPr>
          <w:t>264</w:t>
        </w:r>
        <w:r>
          <w:rPr>
            <w:webHidden/>
          </w:rPr>
          <w:fldChar w:fldCharType="end"/>
        </w:r>
      </w:hyperlink>
    </w:p>
    <w:p w14:paraId="4D243283" w14:textId="7E0888B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7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hides (output)</w:t>
        </w:r>
        <w:r>
          <w:rPr>
            <w:webHidden/>
          </w:rPr>
          <w:tab/>
        </w:r>
        <w:r>
          <w:rPr>
            <w:webHidden/>
          </w:rPr>
          <w:fldChar w:fldCharType="begin"/>
        </w:r>
        <w:r>
          <w:rPr>
            <w:webHidden/>
          </w:rPr>
          <w:instrText xml:space="preserve"> PAGEREF _Toc162959771 \h </w:instrText>
        </w:r>
        <w:r>
          <w:rPr>
            <w:webHidden/>
          </w:rPr>
        </w:r>
        <w:r>
          <w:rPr>
            <w:webHidden/>
          </w:rPr>
          <w:fldChar w:fldCharType="separate"/>
        </w:r>
        <w:r>
          <w:rPr>
            <w:webHidden/>
          </w:rPr>
          <w:t>265</w:t>
        </w:r>
        <w:r>
          <w:rPr>
            <w:webHidden/>
          </w:rPr>
          <w:fldChar w:fldCharType="end"/>
        </w:r>
      </w:hyperlink>
    </w:p>
    <w:p w14:paraId="00B29F84" w14:textId="59656955"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7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history</w:t>
        </w:r>
        <w:r>
          <w:rPr>
            <w:webHidden/>
          </w:rPr>
          <w:tab/>
        </w:r>
        <w:r>
          <w:rPr>
            <w:webHidden/>
          </w:rPr>
          <w:fldChar w:fldCharType="begin"/>
        </w:r>
        <w:r>
          <w:rPr>
            <w:webHidden/>
          </w:rPr>
          <w:instrText xml:space="preserve"> PAGEREF _Toc162959772 \h </w:instrText>
        </w:r>
        <w:r>
          <w:rPr>
            <w:webHidden/>
          </w:rPr>
        </w:r>
        <w:r>
          <w:rPr>
            <w:webHidden/>
          </w:rPr>
          <w:fldChar w:fldCharType="separate"/>
        </w:r>
        <w:r>
          <w:rPr>
            <w:webHidden/>
          </w:rPr>
          <w:t>267</w:t>
        </w:r>
        <w:r>
          <w:rPr>
            <w:webHidden/>
          </w:rPr>
          <w:fldChar w:fldCharType="end"/>
        </w:r>
      </w:hyperlink>
    </w:p>
    <w:p w14:paraId="5F9E28D9" w14:textId="26F8E6B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7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hls (input)</w:t>
        </w:r>
        <w:r>
          <w:rPr>
            <w:webHidden/>
          </w:rPr>
          <w:tab/>
        </w:r>
        <w:r>
          <w:rPr>
            <w:webHidden/>
          </w:rPr>
          <w:fldChar w:fldCharType="begin"/>
        </w:r>
        <w:r>
          <w:rPr>
            <w:webHidden/>
          </w:rPr>
          <w:instrText xml:space="preserve"> PAGEREF _Toc162959773 \h </w:instrText>
        </w:r>
        <w:r>
          <w:rPr>
            <w:webHidden/>
          </w:rPr>
        </w:r>
        <w:r>
          <w:rPr>
            <w:webHidden/>
          </w:rPr>
          <w:fldChar w:fldCharType="separate"/>
        </w:r>
        <w:r>
          <w:rPr>
            <w:webHidden/>
          </w:rPr>
          <w:t>269</w:t>
        </w:r>
        <w:r>
          <w:rPr>
            <w:webHidden/>
          </w:rPr>
          <w:fldChar w:fldCharType="end"/>
        </w:r>
      </w:hyperlink>
    </w:p>
    <w:p w14:paraId="5191F8E1" w14:textId="64A1AA4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7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hls (output)</w:t>
        </w:r>
        <w:r>
          <w:rPr>
            <w:webHidden/>
          </w:rPr>
          <w:tab/>
        </w:r>
        <w:r>
          <w:rPr>
            <w:webHidden/>
          </w:rPr>
          <w:fldChar w:fldCharType="begin"/>
        </w:r>
        <w:r>
          <w:rPr>
            <w:webHidden/>
          </w:rPr>
          <w:instrText xml:space="preserve"> PAGEREF _Toc162959774 \h </w:instrText>
        </w:r>
        <w:r>
          <w:rPr>
            <w:webHidden/>
          </w:rPr>
        </w:r>
        <w:r>
          <w:rPr>
            <w:webHidden/>
          </w:rPr>
          <w:fldChar w:fldCharType="separate"/>
        </w:r>
        <w:r>
          <w:rPr>
            <w:webHidden/>
          </w:rPr>
          <w:t>272</w:t>
        </w:r>
        <w:r>
          <w:rPr>
            <w:webHidden/>
          </w:rPr>
          <w:fldChar w:fldCharType="end"/>
        </w:r>
      </w:hyperlink>
    </w:p>
    <w:p w14:paraId="6805B231" w14:textId="148EBE1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7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http (input)</w:t>
        </w:r>
        <w:r>
          <w:rPr>
            <w:webHidden/>
          </w:rPr>
          <w:tab/>
        </w:r>
        <w:r>
          <w:rPr>
            <w:webHidden/>
          </w:rPr>
          <w:fldChar w:fldCharType="begin"/>
        </w:r>
        <w:r>
          <w:rPr>
            <w:webHidden/>
          </w:rPr>
          <w:instrText xml:space="preserve"> PAGEREF _Toc162959775 \h </w:instrText>
        </w:r>
        <w:r>
          <w:rPr>
            <w:webHidden/>
          </w:rPr>
        </w:r>
        <w:r>
          <w:rPr>
            <w:webHidden/>
          </w:rPr>
          <w:fldChar w:fldCharType="separate"/>
        </w:r>
        <w:r>
          <w:rPr>
            <w:webHidden/>
          </w:rPr>
          <w:t>275</w:t>
        </w:r>
        <w:r>
          <w:rPr>
            <w:webHidden/>
          </w:rPr>
          <w:fldChar w:fldCharType="end"/>
        </w:r>
      </w:hyperlink>
    </w:p>
    <w:p w14:paraId="3D91F591" w14:textId="1DFB3AE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7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http (output)</w:t>
        </w:r>
        <w:r>
          <w:rPr>
            <w:webHidden/>
          </w:rPr>
          <w:tab/>
        </w:r>
        <w:r>
          <w:rPr>
            <w:webHidden/>
          </w:rPr>
          <w:fldChar w:fldCharType="begin"/>
        </w:r>
        <w:r>
          <w:rPr>
            <w:webHidden/>
          </w:rPr>
          <w:instrText xml:space="preserve"> PAGEREF _Toc162959776 \h </w:instrText>
        </w:r>
        <w:r>
          <w:rPr>
            <w:webHidden/>
          </w:rPr>
        </w:r>
        <w:r>
          <w:rPr>
            <w:webHidden/>
          </w:rPr>
          <w:fldChar w:fldCharType="separate"/>
        </w:r>
        <w:r>
          <w:rPr>
            <w:webHidden/>
          </w:rPr>
          <w:t>277</w:t>
        </w:r>
        <w:r>
          <w:rPr>
            <w:webHidden/>
          </w:rPr>
          <w:fldChar w:fldCharType="end"/>
        </w:r>
      </w:hyperlink>
    </w:p>
    <w:p w14:paraId="23868781" w14:textId="3A455096"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77"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inject</w:t>
        </w:r>
        <w:r>
          <w:rPr>
            <w:webHidden/>
          </w:rPr>
          <w:tab/>
        </w:r>
        <w:r>
          <w:rPr>
            <w:webHidden/>
          </w:rPr>
          <w:fldChar w:fldCharType="begin"/>
        </w:r>
        <w:r>
          <w:rPr>
            <w:webHidden/>
          </w:rPr>
          <w:instrText xml:space="preserve"> PAGEREF _Toc162959777 \h </w:instrText>
        </w:r>
        <w:r>
          <w:rPr>
            <w:webHidden/>
          </w:rPr>
        </w:r>
        <w:r>
          <w:rPr>
            <w:webHidden/>
          </w:rPr>
          <w:fldChar w:fldCharType="separate"/>
        </w:r>
        <w:r>
          <w:rPr>
            <w:webHidden/>
          </w:rPr>
          <w:t>278</w:t>
        </w:r>
        <w:r>
          <w:rPr>
            <w:webHidden/>
          </w:rPr>
          <w:fldChar w:fldCharType="end"/>
        </w:r>
      </w:hyperlink>
    </w:p>
    <w:p w14:paraId="7B0932CE" w14:textId="50C64F5A"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7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ip (input)</w:t>
        </w:r>
        <w:r>
          <w:rPr>
            <w:webHidden/>
          </w:rPr>
          <w:tab/>
        </w:r>
        <w:r>
          <w:rPr>
            <w:webHidden/>
          </w:rPr>
          <w:fldChar w:fldCharType="begin"/>
        </w:r>
        <w:r>
          <w:rPr>
            <w:webHidden/>
          </w:rPr>
          <w:instrText xml:space="preserve"> PAGEREF _Toc162959778 \h </w:instrText>
        </w:r>
        <w:r>
          <w:rPr>
            <w:webHidden/>
          </w:rPr>
        </w:r>
        <w:r>
          <w:rPr>
            <w:webHidden/>
          </w:rPr>
          <w:fldChar w:fldCharType="separate"/>
        </w:r>
        <w:r>
          <w:rPr>
            <w:webHidden/>
          </w:rPr>
          <w:t>282</w:t>
        </w:r>
        <w:r>
          <w:rPr>
            <w:webHidden/>
          </w:rPr>
          <w:fldChar w:fldCharType="end"/>
        </w:r>
      </w:hyperlink>
    </w:p>
    <w:p w14:paraId="2AEF0BF6" w14:textId="25129530"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7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ip (output)</w:t>
        </w:r>
        <w:r>
          <w:rPr>
            <w:webHidden/>
          </w:rPr>
          <w:tab/>
        </w:r>
        <w:r>
          <w:rPr>
            <w:webHidden/>
          </w:rPr>
          <w:fldChar w:fldCharType="begin"/>
        </w:r>
        <w:r>
          <w:rPr>
            <w:webHidden/>
          </w:rPr>
          <w:instrText xml:space="preserve"> PAGEREF _Toc162959779 \h </w:instrText>
        </w:r>
        <w:r>
          <w:rPr>
            <w:webHidden/>
          </w:rPr>
        </w:r>
        <w:r>
          <w:rPr>
            <w:webHidden/>
          </w:rPr>
          <w:fldChar w:fldCharType="separate"/>
        </w:r>
        <w:r>
          <w:rPr>
            <w:webHidden/>
          </w:rPr>
          <w:t>285</w:t>
        </w:r>
        <w:r>
          <w:rPr>
            <w:webHidden/>
          </w:rPr>
          <w:fldChar w:fldCharType="end"/>
        </w:r>
      </w:hyperlink>
    </w:p>
    <w:p w14:paraId="2FAAB16A" w14:textId="67FE63F5"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8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ip (packet processing)</w:t>
        </w:r>
        <w:r>
          <w:rPr>
            <w:webHidden/>
          </w:rPr>
          <w:tab/>
        </w:r>
        <w:r>
          <w:rPr>
            <w:webHidden/>
          </w:rPr>
          <w:fldChar w:fldCharType="begin"/>
        </w:r>
        <w:r>
          <w:rPr>
            <w:webHidden/>
          </w:rPr>
          <w:instrText xml:space="preserve"> PAGEREF _Toc162959780 \h </w:instrText>
        </w:r>
        <w:r>
          <w:rPr>
            <w:webHidden/>
          </w:rPr>
        </w:r>
        <w:r>
          <w:rPr>
            <w:webHidden/>
          </w:rPr>
          <w:fldChar w:fldCharType="separate"/>
        </w:r>
        <w:r>
          <w:rPr>
            <w:webHidden/>
          </w:rPr>
          <w:t>288</w:t>
        </w:r>
        <w:r>
          <w:rPr>
            <w:webHidden/>
          </w:rPr>
          <w:fldChar w:fldCharType="end"/>
        </w:r>
      </w:hyperlink>
    </w:p>
    <w:p w14:paraId="4264E934" w14:textId="2C63C3F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8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limit</w:t>
        </w:r>
        <w:r>
          <w:rPr>
            <w:webHidden/>
          </w:rPr>
          <w:tab/>
        </w:r>
        <w:r>
          <w:rPr>
            <w:webHidden/>
          </w:rPr>
          <w:fldChar w:fldCharType="begin"/>
        </w:r>
        <w:r>
          <w:rPr>
            <w:webHidden/>
          </w:rPr>
          <w:instrText xml:space="preserve"> PAGEREF _Toc162959781 \h </w:instrText>
        </w:r>
        <w:r>
          <w:rPr>
            <w:webHidden/>
          </w:rPr>
        </w:r>
        <w:r>
          <w:rPr>
            <w:webHidden/>
          </w:rPr>
          <w:fldChar w:fldCharType="separate"/>
        </w:r>
        <w:r>
          <w:rPr>
            <w:webHidden/>
          </w:rPr>
          <w:t>291</w:t>
        </w:r>
        <w:r>
          <w:rPr>
            <w:webHidden/>
          </w:rPr>
          <w:fldChar w:fldCharType="end"/>
        </w:r>
      </w:hyperlink>
    </w:p>
    <w:p w14:paraId="3453447C" w14:textId="0835B71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8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memory (input)</w:t>
        </w:r>
        <w:r>
          <w:rPr>
            <w:webHidden/>
          </w:rPr>
          <w:tab/>
        </w:r>
        <w:r>
          <w:rPr>
            <w:webHidden/>
          </w:rPr>
          <w:fldChar w:fldCharType="begin"/>
        </w:r>
        <w:r>
          <w:rPr>
            <w:webHidden/>
          </w:rPr>
          <w:instrText xml:space="preserve"> PAGEREF _Toc162959782 \h </w:instrText>
        </w:r>
        <w:r>
          <w:rPr>
            <w:webHidden/>
          </w:rPr>
        </w:r>
        <w:r>
          <w:rPr>
            <w:webHidden/>
          </w:rPr>
          <w:fldChar w:fldCharType="separate"/>
        </w:r>
        <w:r>
          <w:rPr>
            <w:webHidden/>
          </w:rPr>
          <w:t>293</w:t>
        </w:r>
        <w:r>
          <w:rPr>
            <w:webHidden/>
          </w:rPr>
          <w:fldChar w:fldCharType="end"/>
        </w:r>
      </w:hyperlink>
    </w:p>
    <w:p w14:paraId="797725A8" w14:textId="2236203A"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8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memory (output)</w:t>
        </w:r>
        <w:r>
          <w:rPr>
            <w:webHidden/>
          </w:rPr>
          <w:tab/>
        </w:r>
        <w:r>
          <w:rPr>
            <w:webHidden/>
          </w:rPr>
          <w:fldChar w:fldCharType="begin"/>
        </w:r>
        <w:r>
          <w:rPr>
            <w:webHidden/>
          </w:rPr>
          <w:instrText xml:space="preserve"> PAGEREF _Toc162959783 \h </w:instrText>
        </w:r>
        <w:r>
          <w:rPr>
            <w:webHidden/>
          </w:rPr>
        </w:r>
        <w:r>
          <w:rPr>
            <w:webHidden/>
          </w:rPr>
          <w:fldChar w:fldCharType="separate"/>
        </w:r>
        <w:r>
          <w:rPr>
            <w:webHidden/>
          </w:rPr>
          <w:t>294</w:t>
        </w:r>
        <w:r>
          <w:rPr>
            <w:webHidden/>
          </w:rPr>
          <w:fldChar w:fldCharType="end"/>
        </w:r>
      </w:hyperlink>
    </w:p>
    <w:p w14:paraId="6AEC8B59" w14:textId="562DE35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8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merge</w:t>
        </w:r>
        <w:r>
          <w:rPr>
            <w:webHidden/>
          </w:rPr>
          <w:tab/>
        </w:r>
        <w:r>
          <w:rPr>
            <w:webHidden/>
          </w:rPr>
          <w:fldChar w:fldCharType="begin"/>
        </w:r>
        <w:r>
          <w:rPr>
            <w:webHidden/>
          </w:rPr>
          <w:instrText xml:space="preserve"> PAGEREF _Toc162959784 \h </w:instrText>
        </w:r>
        <w:r>
          <w:rPr>
            <w:webHidden/>
          </w:rPr>
        </w:r>
        <w:r>
          <w:rPr>
            <w:webHidden/>
          </w:rPr>
          <w:fldChar w:fldCharType="separate"/>
        </w:r>
        <w:r>
          <w:rPr>
            <w:webHidden/>
          </w:rPr>
          <w:t>295</w:t>
        </w:r>
        <w:r>
          <w:rPr>
            <w:webHidden/>
          </w:rPr>
          <w:fldChar w:fldCharType="end"/>
        </w:r>
      </w:hyperlink>
    </w:p>
    <w:p w14:paraId="0FAAD623" w14:textId="5099E23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8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mpe</w:t>
        </w:r>
        <w:r>
          <w:rPr>
            <w:webHidden/>
          </w:rPr>
          <w:tab/>
        </w:r>
        <w:r>
          <w:rPr>
            <w:webHidden/>
          </w:rPr>
          <w:fldChar w:fldCharType="begin"/>
        </w:r>
        <w:r>
          <w:rPr>
            <w:webHidden/>
          </w:rPr>
          <w:instrText xml:space="preserve"> PAGEREF _Toc162959785 \h </w:instrText>
        </w:r>
        <w:r>
          <w:rPr>
            <w:webHidden/>
          </w:rPr>
        </w:r>
        <w:r>
          <w:rPr>
            <w:webHidden/>
          </w:rPr>
          <w:fldChar w:fldCharType="separate"/>
        </w:r>
        <w:r>
          <w:rPr>
            <w:webHidden/>
          </w:rPr>
          <w:t>299</w:t>
        </w:r>
        <w:r>
          <w:rPr>
            <w:webHidden/>
          </w:rPr>
          <w:fldChar w:fldCharType="end"/>
        </w:r>
      </w:hyperlink>
    </w:p>
    <w:p w14:paraId="27E5B97C" w14:textId="3F63995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8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mpeinject</w:t>
        </w:r>
        <w:r>
          <w:rPr>
            <w:webHidden/>
          </w:rPr>
          <w:tab/>
        </w:r>
        <w:r>
          <w:rPr>
            <w:webHidden/>
          </w:rPr>
          <w:fldChar w:fldCharType="begin"/>
        </w:r>
        <w:r>
          <w:rPr>
            <w:webHidden/>
          </w:rPr>
          <w:instrText xml:space="preserve"> PAGEREF _Toc162959786 \h </w:instrText>
        </w:r>
        <w:r>
          <w:rPr>
            <w:webHidden/>
          </w:rPr>
        </w:r>
        <w:r>
          <w:rPr>
            <w:webHidden/>
          </w:rPr>
          <w:fldChar w:fldCharType="separate"/>
        </w:r>
        <w:r>
          <w:rPr>
            <w:webHidden/>
          </w:rPr>
          <w:t>302</w:t>
        </w:r>
        <w:r>
          <w:rPr>
            <w:webHidden/>
          </w:rPr>
          <w:fldChar w:fldCharType="end"/>
        </w:r>
      </w:hyperlink>
    </w:p>
    <w:p w14:paraId="33098970" w14:textId="5DB9418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87"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mux</w:t>
        </w:r>
        <w:r>
          <w:rPr>
            <w:webHidden/>
          </w:rPr>
          <w:tab/>
        </w:r>
        <w:r>
          <w:rPr>
            <w:webHidden/>
          </w:rPr>
          <w:fldChar w:fldCharType="begin"/>
        </w:r>
        <w:r>
          <w:rPr>
            <w:webHidden/>
          </w:rPr>
          <w:instrText xml:space="preserve"> PAGEREF _Toc162959787 \h </w:instrText>
        </w:r>
        <w:r>
          <w:rPr>
            <w:webHidden/>
          </w:rPr>
        </w:r>
        <w:r>
          <w:rPr>
            <w:webHidden/>
          </w:rPr>
          <w:fldChar w:fldCharType="separate"/>
        </w:r>
        <w:r>
          <w:rPr>
            <w:webHidden/>
          </w:rPr>
          <w:t>305</w:t>
        </w:r>
        <w:r>
          <w:rPr>
            <w:webHidden/>
          </w:rPr>
          <w:fldChar w:fldCharType="end"/>
        </w:r>
      </w:hyperlink>
    </w:p>
    <w:p w14:paraId="0FEA5ACB" w14:textId="2BFA59C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8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nit</w:t>
        </w:r>
        <w:r>
          <w:rPr>
            <w:webHidden/>
          </w:rPr>
          <w:tab/>
        </w:r>
        <w:r>
          <w:rPr>
            <w:webHidden/>
          </w:rPr>
          <w:fldChar w:fldCharType="begin"/>
        </w:r>
        <w:r>
          <w:rPr>
            <w:webHidden/>
          </w:rPr>
          <w:instrText xml:space="preserve"> PAGEREF _Toc162959788 \h </w:instrText>
        </w:r>
        <w:r>
          <w:rPr>
            <w:webHidden/>
          </w:rPr>
        </w:r>
        <w:r>
          <w:rPr>
            <w:webHidden/>
          </w:rPr>
          <w:fldChar w:fldCharType="separate"/>
        </w:r>
        <w:r>
          <w:rPr>
            <w:webHidden/>
          </w:rPr>
          <w:t>307</w:t>
        </w:r>
        <w:r>
          <w:rPr>
            <w:webHidden/>
          </w:rPr>
          <w:fldChar w:fldCharType="end"/>
        </w:r>
      </w:hyperlink>
    </w:p>
    <w:p w14:paraId="2CA9CDB4" w14:textId="0DE9EED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8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nitscan</w:t>
        </w:r>
        <w:r>
          <w:rPr>
            <w:webHidden/>
          </w:rPr>
          <w:tab/>
        </w:r>
        <w:r>
          <w:rPr>
            <w:webHidden/>
          </w:rPr>
          <w:fldChar w:fldCharType="begin"/>
        </w:r>
        <w:r>
          <w:rPr>
            <w:webHidden/>
          </w:rPr>
          <w:instrText xml:space="preserve"> PAGEREF _Toc162959789 \h </w:instrText>
        </w:r>
        <w:r>
          <w:rPr>
            <w:webHidden/>
          </w:rPr>
        </w:r>
        <w:r>
          <w:rPr>
            <w:webHidden/>
          </w:rPr>
          <w:fldChar w:fldCharType="separate"/>
        </w:r>
        <w:r>
          <w:rPr>
            <w:webHidden/>
          </w:rPr>
          <w:t>310</w:t>
        </w:r>
        <w:r>
          <w:rPr>
            <w:webHidden/>
          </w:rPr>
          <w:fldChar w:fldCharType="end"/>
        </w:r>
      </w:hyperlink>
    </w:p>
    <w:p w14:paraId="09452F76" w14:textId="75E452CF"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9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null (input)</w:t>
        </w:r>
        <w:r>
          <w:rPr>
            <w:webHidden/>
          </w:rPr>
          <w:tab/>
        </w:r>
        <w:r>
          <w:rPr>
            <w:webHidden/>
          </w:rPr>
          <w:fldChar w:fldCharType="begin"/>
        </w:r>
        <w:r>
          <w:rPr>
            <w:webHidden/>
          </w:rPr>
          <w:instrText xml:space="preserve"> PAGEREF _Toc162959790 \h </w:instrText>
        </w:r>
        <w:r>
          <w:rPr>
            <w:webHidden/>
          </w:rPr>
        </w:r>
        <w:r>
          <w:rPr>
            <w:webHidden/>
          </w:rPr>
          <w:fldChar w:fldCharType="separate"/>
        </w:r>
        <w:r>
          <w:rPr>
            <w:webHidden/>
          </w:rPr>
          <w:t>312</w:t>
        </w:r>
        <w:r>
          <w:rPr>
            <w:webHidden/>
          </w:rPr>
          <w:fldChar w:fldCharType="end"/>
        </w:r>
      </w:hyperlink>
    </w:p>
    <w:p w14:paraId="3E3A76C4" w14:textId="511C7A5F"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9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pat</w:t>
        </w:r>
        <w:r>
          <w:rPr>
            <w:webHidden/>
          </w:rPr>
          <w:tab/>
        </w:r>
        <w:r>
          <w:rPr>
            <w:webHidden/>
          </w:rPr>
          <w:fldChar w:fldCharType="begin"/>
        </w:r>
        <w:r>
          <w:rPr>
            <w:webHidden/>
          </w:rPr>
          <w:instrText xml:space="preserve"> PAGEREF _Toc162959791 \h </w:instrText>
        </w:r>
        <w:r>
          <w:rPr>
            <w:webHidden/>
          </w:rPr>
        </w:r>
        <w:r>
          <w:rPr>
            <w:webHidden/>
          </w:rPr>
          <w:fldChar w:fldCharType="separate"/>
        </w:r>
        <w:r>
          <w:rPr>
            <w:webHidden/>
          </w:rPr>
          <w:t>313</w:t>
        </w:r>
        <w:r>
          <w:rPr>
            <w:webHidden/>
          </w:rPr>
          <w:fldChar w:fldCharType="end"/>
        </w:r>
      </w:hyperlink>
    </w:p>
    <w:p w14:paraId="63EB202E" w14:textId="368320C5"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9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pattern</w:t>
        </w:r>
        <w:r>
          <w:rPr>
            <w:webHidden/>
          </w:rPr>
          <w:tab/>
        </w:r>
        <w:r>
          <w:rPr>
            <w:webHidden/>
          </w:rPr>
          <w:fldChar w:fldCharType="begin"/>
        </w:r>
        <w:r>
          <w:rPr>
            <w:webHidden/>
          </w:rPr>
          <w:instrText xml:space="preserve"> PAGEREF _Toc162959792 \h </w:instrText>
        </w:r>
        <w:r>
          <w:rPr>
            <w:webHidden/>
          </w:rPr>
        </w:r>
        <w:r>
          <w:rPr>
            <w:webHidden/>
          </w:rPr>
          <w:fldChar w:fldCharType="separate"/>
        </w:r>
        <w:r>
          <w:rPr>
            <w:webHidden/>
          </w:rPr>
          <w:t>315</w:t>
        </w:r>
        <w:r>
          <w:rPr>
            <w:webHidden/>
          </w:rPr>
          <w:fldChar w:fldCharType="end"/>
        </w:r>
      </w:hyperlink>
    </w:p>
    <w:p w14:paraId="4E3E82E4" w14:textId="3F76E738"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9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pcap (input)</w:t>
        </w:r>
        <w:r>
          <w:rPr>
            <w:webHidden/>
          </w:rPr>
          <w:tab/>
        </w:r>
        <w:r>
          <w:rPr>
            <w:webHidden/>
          </w:rPr>
          <w:fldChar w:fldCharType="begin"/>
        </w:r>
        <w:r>
          <w:rPr>
            <w:webHidden/>
          </w:rPr>
          <w:instrText xml:space="preserve"> PAGEREF _Toc162959793 \h </w:instrText>
        </w:r>
        <w:r>
          <w:rPr>
            <w:webHidden/>
          </w:rPr>
        </w:r>
        <w:r>
          <w:rPr>
            <w:webHidden/>
          </w:rPr>
          <w:fldChar w:fldCharType="separate"/>
        </w:r>
        <w:r>
          <w:rPr>
            <w:webHidden/>
          </w:rPr>
          <w:t>316</w:t>
        </w:r>
        <w:r>
          <w:rPr>
            <w:webHidden/>
          </w:rPr>
          <w:fldChar w:fldCharType="end"/>
        </w:r>
      </w:hyperlink>
    </w:p>
    <w:p w14:paraId="4F303A2C" w14:textId="10A34DB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9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pcradjust</w:t>
        </w:r>
        <w:r>
          <w:rPr>
            <w:webHidden/>
          </w:rPr>
          <w:tab/>
        </w:r>
        <w:r>
          <w:rPr>
            <w:webHidden/>
          </w:rPr>
          <w:fldChar w:fldCharType="begin"/>
        </w:r>
        <w:r>
          <w:rPr>
            <w:webHidden/>
          </w:rPr>
          <w:instrText xml:space="preserve"> PAGEREF _Toc162959794 \h </w:instrText>
        </w:r>
        <w:r>
          <w:rPr>
            <w:webHidden/>
          </w:rPr>
        </w:r>
        <w:r>
          <w:rPr>
            <w:webHidden/>
          </w:rPr>
          <w:fldChar w:fldCharType="separate"/>
        </w:r>
        <w:r>
          <w:rPr>
            <w:webHidden/>
          </w:rPr>
          <w:t>319</w:t>
        </w:r>
        <w:r>
          <w:rPr>
            <w:webHidden/>
          </w:rPr>
          <w:fldChar w:fldCharType="end"/>
        </w:r>
      </w:hyperlink>
    </w:p>
    <w:p w14:paraId="08347F8E" w14:textId="712150F2"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9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pcrbitrate</w:t>
        </w:r>
        <w:r>
          <w:rPr>
            <w:webHidden/>
          </w:rPr>
          <w:tab/>
        </w:r>
        <w:r>
          <w:rPr>
            <w:webHidden/>
          </w:rPr>
          <w:fldChar w:fldCharType="begin"/>
        </w:r>
        <w:r>
          <w:rPr>
            <w:webHidden/>
          </w:rPr>
          <w:instrText xml:space="preserve"> PAGEREF _Toc162959795 \h </w:instrText>
        </w:r>
        <w:r>
          <w:rPr>
            <w:webHidden/>
          </w:rPr>
        </w:r>
        <w:r>
          <w:rPr>
            <w:webHidden/>
          </w:rPr>
          <w:fldChar w:fldCharType="separate"/>
        </w:r>
        <w:r>
          <w:rPr>
            <w:webHidden/>
          </w:rPr>
          <w:t>321</w:t>
        </w:r>
        <w:r>
          <w:rPr>
            <w:webHidden/>
          </w:rPr>
          <w:fldChar w:fldCharType="end"/>
        </w:r>
      </w:hyperlink>
    </w:p>
    <w:p w14:paraId="610E2EB2" w14:textId="63DA1C2A"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9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pcrcopy</w:t>
        </w:r>
        <w:r>
          <w:rPr>
            <w:webHidden/>
          </w:rPr>
          <w:tab/>
        </w:r>
        <w:r>
          <w:rPr>
            <w:webHidden/>
          </w:rPr>
          <w:fldChar w:fldCharType="begin"/>
        </w:r>
        <w:r>
          <w:rPr>
            <w:webHidden/>
          </w:rPr>
          <w:instrText xml:space="preserve"> PAGEREF _Toc162959796 \h </w:instrText>
        </w:r>
        <w:r>
          <w:rPr>
            <w:webHidden/>
          </w:rPr>
        </w:r>
        <w:r>
          <w:rPr>
            <w:webHidden/>
          </w:rPr>
          <w:fldChar w:fldCharType="separate"/>
        </w:r>
        <w:r>
          <w:rPr>
            <w:webHidden/>
          </w:rPr>
          <w:t>323</w:t>
        </w:r>
        <w:r>
          <w:rPr>
            <w:webHidden/>
          </w:rPr>
          <w:fldChar w:fldCharType="end"/>
        </w:r>
      </w:hyperlink>
    </w:p>
    <w:p w14:paraId="782240C5" w14:textId="1A189620"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97"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pcredit</w:t>
        </w:r>
        <w:r>
          <w:rPr>
            <w:webHidden/>
          </w:rPr>
          <w:tab/>
        </w:r>
        <w:r>
          <w:rPr>
            <w:webHidden/>
          </w:rPr>
          <w:fldChar w:fldCharType="begin"/>
        </w:r>
        <w:r>
          <w:rPr>
            <w:webHidden/>
          </w:rPr>
          <w:instrText xml:space="preserve"> PAGEREF _Toc162959797 \h </w:instrText>
        </w:r>
        <w:r>
          <w:rPr>
            <w:webHidden/>
          </w:rPr>
        </w:r>
        <w:r>
          <w:rPr>
            <w:webHidden/>
          </w:rPr>
          <w:fldChar w:fldCharType="separate"/>
        </w:r>
        <w:r>
          <w:rPr>
            <w:webHidden/>
          </w:rPr>
          <w:t>325</w:t>
        </w:r>
        <w:r>
          <w:rPr>
            <w:webHidden/>
          </w:rPr>
          <w:fldChar w:fldCharType="end"/>
        </w:r>
      </w:hyperlink>
    </w:p>
    <w:p w14:paraId="551BCB2A" w14:textId="1B0ED50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9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pcrextract</w:t>
        </w:r>
        <w:r>
          <w:rPr>
            <w:webHidden/>
          </w:rPr>
          <w:tab/>
        </w:r>
        <w:r>
          <w:rPr>
            <w:webHidden/>
          </w:rPr>
          <w:fldChar w:fldCharType="begin"/>
        </w:r>
        <w:r>
          <w:rPr>
            <w:webHidden/>
          </w:rPr>
          <w:instrText xml:space="preserve"> PAGEREF _Toc162959798 \h </w:instrText>
        </w:r>
        <w:r>
          <w:rPr>
            <w:webHidden/>
          </w:rPr>
        </w:r>
        <w:r>
          <w:rPr>
            <w:webHidden/>
          </w:rPr>
          <w:fldChar w:fldCharType="separate"/>
        </w:r>
        <w:r>
          <w:rPr>
            <w:webHidden/>
          </w:rPr>
          <w:t>327</w:t>
        </w:r>
        <w:r>
          <w:rPr>
            <w:webHidden/>
          </w:rPr>
          <w:fldChar w:fldCharType="end"/>
        </w:r>
      </w:hyperlink>
    </w:p>
    <w:p w14:paraId="264DDF01" w14:textId="3FEFD0A1"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79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pcrverify</w:t>
        </w:r>
        <w:r>
          <w:rPr>
            <w:webHidden/>
          </w:rPr>
          <w:tab/>
        </w:r>
        <w:r>
          <w:rPr>
            <w:webHidden/>
          </w:rPr>
          <w:fldChar w:fldCharType="begin"/>
        </w:r>
        <w:r>
          <w:rPr>
            <w:webHidden/>
          </w:rPr>
          <w:instrText xml:space="preserve"> PAGEREF _Toc162959799 \h </w:instrText>
        </w:r>
        <w:r>
          <w:rPr>
            <w:webHidden/>
          </w:rPr>
        </w:r>
        <w:r>
          <w:rPr>
            <w:webHidden/>
          </w:rPr>
          <w:fldChar w:fldCharType="separate"/>
        </w:r>
        <w:r>
          <w:rPr>
            <w:webHidden/>
          </w:rPr>
          <w:t>329</w:t>
        </w:r>
        <w:r>
          <w:rPr>
            <w:webHidden/>
          </w:rPr>
          <w:fldChar w:fldCharType="end"/>
        </w:r>
      </w:hyperlink>
    </w:p>
    <w:p w14:paraId="1470ED8D" w14:textId="64DD65EB"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0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pes</w:t>
        </w:r>
        <w:r>
          <w:rPr>
            <w:webHidden/>
          </w:rPr>
          <w:tab/>
        </w:r>
        <w:r>
          <w:rPr>
            <w:webHidden/>
          </w:rPr>
          <w:fldChar w:fldCharType="begin"/>
        </w:r>
        <w:r>
          <w:rPr>
            <w:webHidden/>
          </w:rPr>
          <w:instrText xml:space="preserve"> PAGEREF _Toc162959800 \h </w:instrText>
        </w:r>
        <w:r>
          <w:rPr>
            <w:webHidden/>
          </w:rPr>
        </w:r>
        <w:r>
          <w:rPr>
            <w:webHidden/>
          </w:rPr>
          <w:fldChar w:fldCharType="separate"/>
        </w:r>
        <w:r>
          <w:rPr>
            <w:webHidden/>
          </w:rPr>
          <w:t>331</w:t>
        </w:r>
        <w:r>
          <w:rPr>
            <w:webHidden/>
          </w:rPr>
          <w:fldChar w:fldCharType="end"/>
        </w:r>
      </w:hyperlink>
    </w:p>
    <w:p w14:paraId="4B55F8F0" w14:textId="2105C5C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0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pidshift</w:t>
        </w:r>
        <w:r>
          <w:rPr>
            <w:webHidden/>
          </w:rPr>
          <w:tab/>
        </w:r>
        <w:r>
          <w:rPr>
            <w:webHidden/>
          </w:rPr>
          <w:fldChar w:fldCharType="begin"/>
        </w:r>
        <w:r>
          <w:rPr>
            <w:webHidden/>
          </w:rPr>
          <w:instrText xml:space="preserve"> PAGEREF _Toc162959801 \h </w:instrText>
        </w:r>
        <w:r>
          <w:rPr>
            <w:webHidden/>
          </w:rPr>
        </w:r>
        <w:r>
          <w:rPr>
            <w:webHidden/>
          </w:rPr>
          <w:fldChar w:fldCharType="separate"/>
        </w:r>
        <w:r>
          <w:rPr>
            <w:webHidden/>
          </w:rPr>
          <w:t>334</w:t>
        </w:r>
        <w:r>
          <w:rPr>
            <w:webHidden/>
          </w:rPr>
          <w:fldChar w:fldCharType="end"/>
        </w:r>
      </w:hyperlink>
    </w:p>
    <w:p w14:paraId="3C3BEA4D" w14:textId="1F6BA4E3"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0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play (output)</w:t>
        </w:r>
        <w:r>
          <w:rPr>
            <w:webHidden/>
          </w:rPr>
          <w:tab/>
        </w:r>
        <w:r>
          <w:rPr>
            <w:webHidden/>
          </w:rPr>
          <w:fldChar w:fldCharType="begin"/>
        </w:r>
        <w:r>
          <w:rPr>
            <w:webHidden/>
          </w:rPr>
          <w:instrText xml:space="preserve"> PAGEREF _Toc162959802 \h </w:instrText>
        </w:r>
        <w:r>
          <w:rPr>
            <w:webHidden/>
          </w:rPr>
        </w:r>
        <w:r>
          <w:rPr>
            <w:webHidden/>
          </w:rPr>
          <w:fldChar w:fldCharType="separate"/>
        </w:r>
        <w:r>
          <w:rPr>
            <w:webHidden/>
          </w:rPr>
          <w:t>337</w:t>
        </w:r>
        <w:r>
          <w:rPr>
            <w:webHidden/>
          </w:rPr>
          <w:fldChar w:fldCharType="end"/>
        </w:r>
      </w:hyperlink>
    </w:p>
    <w:p w14:paraId="61986104" w14:textId="6DF5FFAA"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0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pmt</w:t>
        </w:r>
        <w:r>
          <w:rPr>
            <w:webHidden/>
          </w:rPr>
          <w:tab/>
        </w:r>
        <w:r>
          <w:rPr>
            <w:webHidden/>
          </w:rPr>
          <w:fldChar w:fldCharType="begin"/>
        </w:r>
        <w:r>
          <w:rPr>
            <w:webHidden/>
          </w:rPr>
          <w:instrText xml:space="preserve"> PAGEREF _Toc162959803 \h </w:instrText>
        </w:r>
        <w:r>
          <w:rPr>
            <w:webHidden/>
          </w:rPr>
        </w:r>
        <w:r>
          <w:rPr>
            <w:webHidden/>
          </w:rPr>
          <w:fldChar w:fldCharType="separate"/>
        </w:r>
        <w:r>
          <w:rPr>
            <w:webHidden/>
          </w:rPr>
          <w:t>338</w:t>
        </w:r>
        <w:r>
          <w:rPr>
            <w:webHidden/>
          </w:rPr>
          <w:fldChar w:fldCharType="end"/>
        </w:r>
      </w:hyperlink>
    </w:p>
    <w:p w14:paraId="2DCEB683" w14:textId="5EA1881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0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psi</w:t>
        </w:r>
        <w:r>
          <w:rPr>
            <w:webHidden/>
          </w:rPr>
          <w:tab/>
        </w:r>
        <w:r>
          <w:rPr>
            <w:webHidden/>
          </w:rPr>
          <w:fldChar w:fldCharType="begin"/>
        </w:r>
        <w:r>
          <w:rPr>
            <w:webHidden/>
          </w:rPr>
          <w:instrText xml:space="preserve"> PAGEREF _Toc162959804 \h </w:instrText>
        </w:r>
        <w:r>
          <w:rPr>
            <w:webHidden/>
          </w:rPr>
        </w:r>
        <w:r>
          <w:rPr>
            <w:webHidden/>
          </w:rPr>
          <w:fldChar w:fldCharType="separate"/>
        </w:r>
        <w:r>
          <w:rPr>
            <w:webHidden/>
          </w:rPr>
          <w:t>342</w:t>
        </w:r>
        <w:r>
          <w:rPr>
            <w:webHidden/>
          </w:rPr>
          <w:fldChar w:fldCharType="end"/>
        </w:r>
      </w:hyperlink>
    </w:p>
    <w:p w14:paraId="6E3C942E" w14:textId="0CEF5FB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0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psimerge</w:t>
        </w:r>
        <w:r>
          <w:rPr>
            <w:webHidden/>
          </w:rPr>
          <w:tab/>
        </w:r>
        <w:r>
          <w:rPr>
            <w:webHidden/>
          </w:rPr>
          <w:fldChar w:fldCharType="begin"/>
        </w:r>
        <w:r>
          <w:rPr>
            <w:webHidden/>
          </w:rPr>
          <w:instrText xml:space="preserve"> PAGEREF _Toc162959805 \h </w:instrText>
        </w:r>
        <w:r>
          <w:rPr>
            <w:webHidden/>
          </w:rPr>
        </w:r>
        <w:r>
          <w:rPr>
            <w:webHidden/>
          </w:rPr>
          <w:fldChar w:fldCharType="separate"/>
        </w:r>
        <w:r>
          <w:rPr>
            <w:webHidden/>
          </w:rPr>
          <w:t>343</w:t>
        </w:r>
        <w:r>
          <w:rPr>
            <w:webHidden/>
          </w:rPr>
          <w:fldChar w:fldCharType="end"/>
        </w:r>
      </w:hyperlink>
    </w:p>
    <w:p w14:paraId="250DABB0" w14:textId="4F96308B"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0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reduce</w:t>
        </w:r>
        <w:r>
          <w:rPr>
            <w:webHidden/>
          </w:rPr>
          <w:tab/>
        </w:r>
        <w:r>
          <w:rPr>
            <w:webHidden/>
          </w:rPr>
          <w:fldChar w:fldCharType="begin"/>
        </w:r>
        <w:r>
          <w:rPr>
            <w:webHidden/>
          </w:rPr>
          <w:instrText xml:space="preserve"> PAGEREF _Toc162959806 \h </w:instrText>
        </w:r>
        <w:r>
          <w:rPr>
            <w:webHidden/>
          </w:rPr>
        </w:r>
        <w:r>
          <w:rPr>
            <w:webHidden/>
          </w:rPr>
          <w:fldChar w:fldCharType="separate"/>
        </w:r>
        <w:r>
          <w:rPr>
            <w:webHidden/>
          </w:rPr>
          <w:t>345</w:t>
        </w:r>
        <w:r>
          <w:rPr>
            <w:webHidden/>
          </w:rPr>
          <w:fldChar w:fldCharType="end"/>
        </w:r>
      </w:hyperlink>
    </w:p>
    <w:p w14:paraId="188045E6" w14:textId="27AA76B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07"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regulate</w:t>
        </w:r>
        <w:r>
          <w:rPr>
            <w:webHidden/>
          </w:rPr>
          <w:tab/>
        </w:r>
        <w:r>
          <w:rPr>
            <w:webHidden/>
          </w:rPr>
          <w:fldChar w:fldCharType="begin"/>
        </w:r>
        <w:r>
          <w:rPr>
            <w:webHidden/>
          </w:rPr>
          <w:instrText xml:space="preserve"> PAGEREF _Toc162959807 \h </w:instrText>
        </w:r>
        <w:r>
          <w:rPr>
            <w:webHidden/>
          </w:rPr>
        </w:r>
        <w:r>
          <w:rPr>
            <w:webHidden/>
          </w:rPr>
          <w:fldChar w:fldCharType="separate"/>
        </w:r>
        <w:r>
          <w:rPr>
            <w:webHidden/>
          </w:rPr>
          <w:t>347</w:t>
        </w:r>
        <w:r>
          <w:rPr>
            <w:webHidden/>
          </w:rPr>
          <w:fldChar w:fldCharType="end"/>
        </w:r>
      </w:hyperlink>
    </w:p>
    <w:p w14:paraId="0C063C8F" w14:textId="694FBC0D"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0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remap</w:t>
        </w:r>
        <w:r>
          <w:rPr>
            <w:webHidden/>
          </w:rPr>
          <w:tab/>
        </w:r>
        <w:r>
          <w:rPr>
            <w:webHidden/>
          </w:rPr>
          <w:fldChar w:fldCharType="begin"/>
        </w:r>
        <w:r>
          <w:rPr>
            <w:webHidden/>
          </w:rPr>
          <w:instrText xml:space="preserve"> PAGEREF _Toc162959808 \h </w:instrText>
        </w:r>
        <w:r>
          <w:rPr>
            <w:webHidden/>
          </w:rPr>
        </w:r>
        <w:r>
          <w:rPr>
            <w:webHidden/>
          </w:rPr>
          <w:fldChar w:fldCharType="separate"/>
        </w:r>
        <w:r>
          <w:rPr>
            <w:webHidden/>
          </w:rPr>
          <w:t>349</w:t>
        </w:r>
        <w:r>
          <w:rPr>
            <w:webHidden/>
          </w:rPr>
          <w:fldChar w:fldCharType="end"/>
        </w:r>
      </w:hyperlink>
    </w:p>
    <w:p w14:paraId="664DEFAC" w14:textId="7889606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0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rist (input)</w:t>
        </w:r>
        <w:r>
          <w:rPr>
            <w:webHidden/>
          </w:rPr>
          <w:tab/>
        </w:r>
        <w:r>
          <w:rPr>
            <w:webHidden/>
          </w:rPr>
          <w:fldChar w:fldCharType="begin"/>
        </w:r>
        <w:r>
          <w:rPr>
            <w:webHidden/>
          </w:rPr>
          <w:instrText xml:space="preserve"> PAGEREF _Toc162959809 \h </w:instrText>
        </w:r>
        <w:r>
          <w:rPr>
            <w:webHidden/>
          </w:rPr>
        </w:r>
        <w:r>
          <w:rPr>
            <w:webHidden/>
          </w:rPr>
          <w:fldChar w:fldCharType="separate"/>
        </w:r>
        <w:r>
          <w:rPr>
            <w:webHidden/>
          </w:rPr>
          <w:t>351</w:t>
        </w:r>
        <w:r>
          <w:rPr>
            <w:webHidden/>
          </w:rPr>
          <w:fldChar w:fldCharType="end"/>
        </w:r>
      </w:hyperlink>
    </w:p>
    <w:p w14:paraId="56F07C63" w14:textId="78995700"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1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rist (output)</w:t>
        </w:r>
        <w:r>
          <w:rPr>
            <w:webHidden/>
          </w:rPr>
          <w:tab/>
        </w:r>
        <w:r>
          <w:rPr>
            <w:webHidden/>
          </w:rPr>
          <w:fldChar w:fldCharType="begin"/>
        </w:r>
        <w:r>
          <w:rPr>
            <w:webHidden/>
          </w:rPr>
          <w:instrText xml:space="preserve"> PAGEREF _Toc162959810 \h </w:instrText>
        </w:r>
        <w:r>
          <w:rPr>
            <w:webHidden/>
          </w:rPr>
        </w:r>
        <w:r>
          <w:rPr>
            <w:webHidden/>
          </w:rPr>
          <w:fldChar w:fldCharType="separate"/>
        </w:r>
        <w:r>
          <w:rPr>
            <w:webHidden/>
          </w:rPr>
          <w:t>353</w:t>
        </w:r>
        <w:r>
          <w:rPr>
            <w:webHidden/>
          </w:rPr>
          <w:fldChar w:fldCharType="end"/>
        </w:r>
      </w:hyperlink>
    </w:p>
    <w:p w14:paraId="62E0D92D" w14:textId="2C1D43AD"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1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rmorphan</w:t>
        </w:r>
        <w:r>
          <w:rPr>
            <w:webHidden/>
          </w:rPr>
          <w:tab/>
        </w:r>
        <w:r>
          <w:rPr>
            <w:webHidden/>
          </w:rPr>
          <w:fldChar w:fldCharType="begin"/>
        </w:r>
        <w:r>
          <w:rPr>
            <w:webHidden/>
          </w:rPr>
          <w:instrText xml:space="preserve"> PAGEREF _Toc162959811 \h </w:instrText>
        </w:r>
        <w:r>
          <w:rPr>
            <w:webHidden/>
          </w:rPr>
        </w:r>
        <w:r>
          <w:rPr>
            <w:webHidden/>
          </w:rPr>
          <w:fldChar w:fldCharType="separate"/>
        </w:r>
        <w:r>
          <w:rPr>
            <w:webHidden/>
          </w:rPr>
          <w:t>355</w:t>
        </w:r>
        <w:r>
          <w:rPr>
            <w:webHidden/>
          </w:rPr>
          <w:fldChar w:fldCharType="end"/>
        </w:r>
      </w:hyperlink>
    </w:p>
    <w:p w14:paraId="66F86CCF" w14:textId="70D2FFFB"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1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rmsplice</w:t>
        </w:r>
        <w:r>
          <w:rPr>
            <w:webHidden/>
          </w:rPr>
          <w:tab/>
        </w:r>
        <w:r>
          <w:rPr>
            <w:webHidden/>
          </w:rPr>
          <w:fldChar w:fldCharType="begin"/>
        </w:r>
        <w:r>
          <w:rPr>
            <w:webHidden/>
          </w:rPr>
          <w:instrText xml:space="preserve"> PAGEREF _Toc162959812 \h </w:instrText>
        </w:r>
        <w:r>
          <w:rPr>
            <w:webHidden/>
          </w:rPr>
        </w:r>
        <w:r>
          <w:rPr>
            <w:webHidden/>
          </w:rPr>
          <w:fldChar w:fldCharType="separate"/>
        </w:r>
        <w:r>
          <w:rPr>
            <w:webHidden/>
          </w:rPr>
          <w:t>356</w:t>
        </w:r>
        <w:r>
          <w:rPr>
            <w:webHidden/>
          </w:rPr>
          <w:fldChar w:fldCharType="end"/>
        </w:r>
      </w:hyperlink>
    </w:p>
    <w:p w14:paraId="63733CC1" w14:textId="1CEDA563"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1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scrambler</w:t>
        </w:r>
        <w:r>
          <w:rPr>
            <w:webHidden/>
          </w:rPr>
          <w:tab/>
        </w:r>
        <w:r>
          <w:rPr>
            <w:webHidden/>
          </w:rPr>
          <w:fldChar w:fldCharType="begin"/>
        </w:r>
        <w:r>
          <w:rPr>
            <w:webHidden/>
          </w:rPr>
          <w:instrText xml:space="preserve"> PAGEREF _Toc162959813 \h </w:instrText>
        </w:r>
        <w:r>
          <w:rPr>
            <w:webHidden/>
          </w:rPr>
        </w:r>
        <w:r>
          <w:rPr>
            <w:webHidden/>
          </w:rPr>
          <w:fldChar w:fldCharType="separate"/>
        </w:r>
        <w:r>
          <w:rPr>
            <w:webHidden/>
          </w:rPr>
          <w:t>358</w:t>
        </w:r>
        <w:r>
          <w:rPr>
            <w:webHidden/>
          </w:rPr>
          <w:fldChar w:fldCharType="end"/>
        </w:r>
      </w:hyperlink>
    </w:p>
    <w:p w14:paraId="56EEA61B" w14:textId="5037E313"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1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sdt</w:t>
        </w:r>
        <w:r>
          <w:rPr>
            <w:webHidden/>
          </w:rPr>
          <w:tab/>
        </w:r>
        <w:r>
          <w:rPr>
            <w:webHidden/>
          </w:rPr>
          <w:fldChar w:fldCharType="begin"/>
        </w:r>
        <w:r>
          <w:rPr>
            <w:webHidden/>
          </w:rPr>
          <w:instrText xml:space="preserve"> PAGEREF _Toc162959814 \h </w:instrText>
        </w:r>
        <w:r>
          <w:rPr>
            <w:webHidden/>
          </w:rPr>
        </w:r>
        <w:r>
          <w:rPr>
            <w:webHidden/>
          </w:rPr>
          <w:fldChar w:fldCharType="separate"/>
        </w:r>
        <w:r>
          <w:rPr>
            <w:webHidden/>
          </w:rPr>
          <w:t>363</w:t>
        </w:r>
        <w:r>
          <w:rPr>
            <w:webHidden/>
          </w:rPr>
          <w:fldChar w:fldCharType="end"/>
        </w:r>
      </w:hyperlink>
    </w:p>
    <w:p w14:paraId="1C674C87" w14:textId="5FB2D05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1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sections</w:t>
        </w:r>
        <w:r>
          <w:rPr>
            <w:webHidden/>
          </w:rPr>
          <w:tab/>
        </w:r>
        <w:r>
          <w:rPr>
            <w:webHidden/>
          </w:rPr>
          <w:fldChar w:fldCharType="begin"/>
        </w:r>
        <w:r>
          <w:rPr>
            <w:webHidden/>
          </w:rPr>
          <w:instrText xml:space="preserve"> PAGEREF _Toc162959815 \h </w:instrText>
        </w:r>
        <w:r>
          <w:rPr>
            <w:webHidden/>
          </w:rPr>
        </w:r>
        <w:r>
          <w:rPr>
            <w:webHidden/>
          </w:rPr>
          <w:fldChar w:fldCharType="separate"/>
        </w:r>
        <w:r>
          <w:rPr>
            <w:webHidden/>
          </w:rPr>
          <w:t>366</w:t>
        </w:r>
        <w:r>
          <w:rPr>
            <w:webHidden/>
          </w:rPr>
          <w:fldChar w:fldCharType="end"/>
        </w:r>
      </w:hyperlink>
    </w:p>
    <w:p w14:paraId="41EF8E0A" w14:textId="2531EB4D"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1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sifilter</w:t>
        </w:r>
        <w:r>
          <w:rPr>
            <w:webHidden/>
          </w:rPr>
          <w:tab/>
        </w:r>
        <w:r>
          <w:rPr>
            <w:webHidden/>
          </w:rPr>
          <w:fldChar w:fldCharType="begin"/>
        </w:r>
        <w:r>
          <w:rPr>
            <w:webHidden/>
          </w:rPr>
          <w:instrText xml:space="preserve"> PAGEREF _Toc162959816 \h </w:instrText>
        </w:r>
        <w:r>
          <w:rPr>
            <w:webHidden/>
          </w:rPr>
        </w:r>
        <w:r>
          <w:rPr>
            <w:webHidden/>
          </w:rPr>
          <w:fldChar w:fldCharType="separate"/>
        </w:r>
        <w:r>
          <w:rPr>
            <w:webHidden/>
          </w:rPr>
          <w:t>369</w:t>
        </w:r>
        <w:r>
          <w:rPr>
            <w:webHidden/>
          </w:rPr>
          <w:fldChar w:fldCharType="end"/>
        </w:r>
      </w:hyperlink>
    </w:p>
    <w:p w14:paraId="1E28FBEA" w14:textId="7031D35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17"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skip</w:t>
        </w:r>
        <w:r>
          <w:rPr>
            <w:webHidden/>
          </w:rPr>
          <w:tab/>
        </w:r>
        <w:r>
          <w:rPr>
            <w:webHidden/>
          </w:rPr>
          <w:fldChar w:fldCharType="begin"/>
        </w:r>
        <w:r>
          <w:rPr>
            <w:webHidden/>
          </w:rPr>
          <w:instrText xml:space="preserve"> PAGEREF _Toc162959817 \h </w:instrText>
        </w:r>
        <w:r>
          <w:rPr>
            <w:webHidden/>
          </w:rPr>
        </w:r>
        <w:r>
          <w:rPr>
            <w:webHidden/>
          </w:rPr>
          <w:fldChar w:fldCharType="separate"/>
        </w:r>
        <w:r>
          <w:rPr>
            <w:webHidden/>
          </w:rPr>
          <w:t>372</w:t>
        </w:r>
        <w:r>
          <w:rPr>
            <w:webHidden/>
          </w:rPr>
          <w:fldChar w:fldCharType="end"/>
        </w:r>
      </w:hyperlink>
    </w:p>
    <w:p w14:paraId="2554F12A" w14:textId="45C1DB60"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1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slice</w:t>
        </w:r>
        <w:r>
          <w:rPr>
            <w:webHidden/>
          </w:rPr>
          <w:tab/>
        </w:r>
        <w:r>
          <w:rPr>
            <w:webHidden/>
          </w:rPr>
          <w:fldChar w:fldCharType="begin"/>
        </w:r>
        <w:r>
          <w:rPr>
            <w:webHidden/>
          </w:rPr>
          <w:instrText xml:space="preserve"> PAGEREF _Toc162959818 \h </w:instrText>
        </w:r>
        <w:r>
          <w:rPr>
            <w:webHidden/>
          </w:rPr>
        </w:r>
        <w:r>
          <w:rPr>
            <w:webHidden/>
          </w:rPr>
          <w:fldChar w:fldCharType="separate"/>
        </w:r>
        <w:r>
          <w:rPr>
            <w:webHidden/>
          </w:rPr>
          <w:t>373</w:t>
        </w:r>
        <w:r>
          <w:rPr>
            <w:webHidden/>
          </w:rPr>
          <w:fldChar w:fldCharType="end"/>
        </w:r>
      </w:hyperlink>
    </w:p>
    <w:p w14:paraId="46B491BA" w14:textId="49AD8812"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1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spliceinject</w:t>
        </w:r>
        <w:r>
          <w:rPr>
            <w:webHidden/>
          </w:rPr>
          <w:tab/>
        </w:r>
        <w:r>
          <w:rPr>
            <w:webHidden/>
          </w:rPr>
          <w:fldChar w:fldCharType="begin"/>
        </w:r>
        <w:r>
          <w:rPr>
            <w:webHidden/>
          </w:rPr>
          <w:instrText xml:space="preserve"> PAGEREF _Toc162959819 \h </w:instrText>
        </w:r>
        <w:r>
          <w:rPr>
            <w:webHidden/>
          </w:rPr>
        </w:r>
        <w:r>
          <w:rPr>
            <w:webHidden/>
          </w:rPr>
          <w:fldChar w:fldCharType="separate"/>
        </w:r>
        <w:r>
          <w:rPr>
            <w:webHidden/>
          </w:rPr>
          <w:t>375</w:t>
        </w:r>
        <w:r>
          <w:rPr>
            <w:webHidden/>
          </w:rPr>
          <w:fldChar w:fldCharType="end"/>
        </w:r>
      </w:hyperlink>
    </w:p>
    <w:p w14:paraId="184772A0" w14:textId="2FF13F3A"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2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splicemonitor</w:t>
        </w:r>
        <w:r>
          <w:rPr>
            <w:webHidden/>
          </w:rPr>
          <w:tab/>
        </w:r>
        <w:r>
          <w:rPr>
            <w:webHidden/>
          </w:rPr>
          <w:fldChar w:fldCharType="begin"/>
        </w:r>
        <w:r>
          <w:rPr>
            <w:webHidden/>
          </w:rPr>
          <w:instrText xml:space="preserve"> PAGEREF _Toc162959820 \h </w:instrText>
        </w:r>
        <w:r>
          <w:rPr>
            <w:webHidden/>
          </w:rPr>
        </w:r>
        <w:r>
          <w:rPr>
            <w:webHidden/>
          </w:rPr>
          <w:fldChar w:fldCharType="separate"/>
        </w:r>
        <w:r>
          <w:rPr>
            <w:webHidden/>
          </w:rPr>
          <w:t>379</w:t>
        </w:r>
        <w:r>
          <w:rPr>
            <w:webHidden/>
          </w:rPr>
          <w:fldChar w:fldCharType="end"/>
        </w:r>
      </w:hyperlink>
    </w:p>
    <w:p w14:paraId="080526BD" w14:textId="63868B2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2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srt (input)</w:t>
        </w:r>
        <w:r>
          <w:rPr>
            <w:webHidden/>
          </w:rPr>
          <w:tab/>
        </w:r>
        <w:r>
          <w:rPr>
            <w:webHidden/>
          </w:rPr>
          <w:fldChar w:fldCharType="begin"/>
        </w:r>
        <w:r>
          <w:rPr>
            <w:webHidden/>
          </w:rPr>
          <w:instrText xml:space="preserve"> PAGEREF _Toc162959821 \h </w:instrText>
        </w:r>
        <w:r>
          <w:rPr>
            <w:webHidden/>
          </w:rPr>
        </w:r>
        <w:r>
          <w:rPr>
            <w:webHidden/>
          </w:rPr>
          <w:fldChar w:fldCharType="separate"/>
        </w:r>
        <w:r>
          <w:rPr>
            <w:webHidden/>
          </w:rPr>
          <w:t>382</w:t>
        </w:r>
        <w:r>
          <w:rPr>
            <w:webHidden/>
          </w:rPr>
          <w:fldChar w:fldCharType="end"/>
        </w:r>
      </w:hyperlink>
    </w:p>
    <w:p w14:paraId="48ABE67E" w14:textId="031676E3"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2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srt (output)</w:t>
        </w:r>
        <w:r>
          <w:rPr>
            <w:webHidden/>
          </w:rPr>
          <w:tab/>
        </w:r>
        <w:r>
          <w:rPr>
            <w:webHidden/>
          </w:rPr>
          <w:fldChar w:fldCharType="begin"/>
        </w:r>
        <w:r>
          <w:rPr>
            <w:webHidden/>
          </w:rPr>
          <w:instrText xml:space="preserve"> PAGEREF _Toc162959822 \h </w:instrText>
        </w:r>
        <w:r>
          <w:rPr>
            <w:webHidden/>
          </w:rPr>
        </w:r>
        <w:r>
          <w:rPr>
            <w:webHidden/>
          </w:rPr>
          <w:fldChar w:fldCharType="separate"/>
        </w:r>
        <w:r>
          <w:rPr>
            <w:webHidden/>
          </w:rPr>
          <w:t>387</w:t>
        </w:r>
        <w:r>
          <w:rPr>
            <w:webHidden/>
          </w:rPr>
          <w:fldChar w:fldCharType="end"/>
        </w:r>
      </w:hyperlink>
    </w:p>
    <w:p w14:paraId="05B654B5" w14:textId="76EBA686"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2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stats</w:t>
        </w:r>
        <w:r>
          <w:rPr>
            <w:webHidden/>
          </w:rPr>
          <w:tab/>
        </w:r>
        <w:r>
          <w:rPr>
            <w:webHidden/>
          </w:rPr>
          <w:fldChar w:fldCharType="begin"/>
        </w:r>
        <w:r>
          <w:rPr>
            <w:webHidden/>
          </w:rPr>
          <w:instrText xml:space="preserve"> PAGEREF _Toc162959823 \h </w:instrText>
        </w:r>
        <w:r>
          <w:rPr>
            <w:webHidden/>
          </w:rPr>
        </w:r>
        <w:r>
          <w:rPr>
            <w:webHidden/>
          </w:rPr>
          <w:fldChar w:fldCharType="separate"/>
        </w:r>
        <w:r>
          <w:rPr>
            <w:webHidden/>
          </w:rPr>
          <w:t>392</w:t>
        </w:r>
        <w:r>
          <w:rPr>
            <w:webHidden/>
          </w:rPr>
          <w:fldChar w:fldCharType="end"/>
        </w:r>
      </w:hyperlink>
    </w:p>
    <w:p w14:paraId="3EDC4A91" w14:textId="0F0C68E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2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stuffanalyze</w:t>
        </w:r>
        <w:r>
          <w:rPr>
            <w:webHidden/>
          </w:rPr>
          <w:tab/>
        </w:r>
        <w:r>
          <w:rPr>
            <w:webHidden/>
          </w:rPr>
          <w:fldChar w:fldCharType="begin"/>
        </w:r>
        <w:r>
          <w:rPr>
            <w:webHidden/>
          </w:rPr>
          <w:instrText xml:space="preserve"> PAGEREF _Toc162959824 \h </w:instrText>
        </w:r>
        <w:r>
          <w:rPr>
            <w:webHidden/>
          </w:rPr>
        </w:r>
        <w:r>
          <w:rPr>
            <w:webHidden/>
          </w:rPr>
          <w:fldChar w:fldCharType="separate"/>
        </w:r>
        <w:r>
          <w:rPr>
            <w:webHidden/>
          </w:rPr>
          <w:t>394</w:t>
        </w:r>
        <w:r>
          <w:rPr>
            <w:webHidden/>
          </w:rPr>
          <w:fldChar w:fldCharType="end"/>
        </w:r>
      </w:hyperlink>
    </w:p>
    <w:p w14:paraId="242579F7" w14:textId="0150F33F"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2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svremove</w:t>
        </w:r>
        <w:r>
          <w:rPr>
            <w:webHidden/>
          </w:rPr>
          <w:tab/>
        </w:r>
        <w:r>
          <w:rPr>
            <w:webHidden/>
          </w:rPr>
          <w:fldChar w:fldCharType="begin"/>
        </w:r>
        <w:r>
          <w:rPr>
            <w:webHidden/>
          </w:rPr>
          <w:instrText xml:space="preserve"> PAGEREF _Toc162959825 \h </w:instrText>
        </w:r>
        <w:r>
          <w:rPr>
            <w:webHidden/>
          </w:rPr>
        </w:r>
        <w:r>
          <w:rPr>
            <w:webHidden/>
          </w:rPr>
          <w:fldChar w:fldCharType="separate"/>
        </w:r>
        <w:r>
          <w:rPr>
            <w:webHidden/>
          </w:rPr>
          <w:t>396</w:t>
        </w:r>
        <w:r>
          <w:rPr>
            <w:webHidden/>
          </w:rPr>
          <w:fldChar w:fldCharType="end"/>
        </w:r>
      </w:hyperlink>
    </w:p>
    <w:p w14:paraId="4CC4B1AD" w14:textId="5293960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2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svrename</w:t>
        </w:r>
        <w:r>
          <w:rPr>
            <w:webHidden/>
          </w:rPr>
          <w:tab/>
        </w:r>
        <w:r>
          <w:rPr>
            <w:webHidden/>
          </w:rPr>
          <w:fldChar w:fldCharType="begin"/>
        </w:r>
        <w:r>
          <w:rPr>
            <w:webHidden/>
          </w:rPr>
          <w:instrText xml:space="preserve"> PAGEREF _Toc162959826 \h </w:instrText>
        </w:r>
        <w:r>
          <w:rPr>
            <w:webHidden/>
          </w:rPr>
        </w:r>
        <w:r>
          <w:rPr>
            <w:webHidden/>
          </w:rPr>
          <w:fldChar w:fldCharType="separate"/>
        </w:r>
        <w:r>
          <w:rPr>
            <w:webHidden/>
          </w:rPr>
          <w:t>398</w:t>
        </w:r>
        <w:r>
          <w:rPr>
            <w:webHidden/>
          </w:rPr>
          <w:fldChar w:fldCharType="end"/>
        </w:r>
      </w:hyperlink>
    </w:p>
    <w:p w14:paraId="30E1157C" w14:textId="5E77E6AA"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27"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svresync</w:t>
        </w:r>
        <w:r>
          <w:rPr>
            <w:webHidden/>
          </w:rPr>
          <w:tab/>
        </w:r>
        <w:r>
          <w:rPr>
            <w:webHidden/>
          </w:rPr>
          <w:fldChar w:fldCharType="begin"/>
        </w:r>
        <w:r>
          <w:rPr>
            <w:webHidden/>
          </w:rPr>
          <w:instrText xml:space="preserve"> PAGEREF _Toc162959827 \h </w:instrText>
        </w:r>
        <w:r>
          <w:rPr>
            <w:webHidden/>
          </w:rPr>
        </w:r>
        <w:r>
          <w:rPr>
            <w:webHidden/>
          </w:rPr>
          <w:fldChar w:fldCharType="separate"/>
        </w:r>
        <w:r>
          <w:rPr>
            <w:webHidden/>
          </w:rPr>
          <w:t>400</w:t>
        </w:r>
        <w:r>
          <w:rPr>
            <w:webHidden/>
          </w:rPr>
          <w:fldChar w:fldCharType="end"/>
        </w:r>
      </w:hyperlink>
    </w:p>
    <w:p w14:paraId="46021581" w14:textId="7586F9E8"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2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t2mi</w:t>
        </w:r>
        <w:r>
          <w:rPr>
            <w:webHidden/>
          </w:rPr>
          <w:tab/>
        </w:r>
        <w:r>
          <w:rPr>
            <w:webHidden/>
          </w:rPr>
          <w:fldChar w:fldCharType="begin"/>
        </w:r>
        <w:r>
          <w:rPr>
            <w:webHidden/>
          </w:rPr>
          <w:instrText xml:space="preserve"> PAGEREF _Toc162959828 \h </w:instrText>
        </w:r>
        <w:r>
          <w:rPr>
            <w:webHidden/>
          </w:rPr>
        </w:r>
        <w:r>
          <w:rPr>
            <w:webHidden/>
          </w:rPr>
          <w:fldChar w:fldCharType="separate"/>
        </w:r>
        <w:r>
          <w:rPr>
            <w:webHidden/>
          </w:rPr>
          <w:t>402</w:t>
        </w:r>
        <w:r>
          <w:rPr>
            <w:webHidden/>
          </w:rPr>
          <w:fldChar w:fldCharType="end"/>
        </w:r>
      </w:hyperlink>
    </w:p>
    <w:p w14:paraId="58FFDF70" w14:textId="44A28FC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29"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tables</w:t>
        </w:r>
        <w:r>
          <w:rPr>
            <w:webHidden/>
          </w:rPr>
          <w:tab/>
        </w:r>
        <w:r>
          <w:rPr>
            <w:webHidden/>
          </w:rPr>
          <w:fldChar w:fldCharType="begin"/>
        </w:r>
        <w:r>
          <w:rPr>
            <w:webHidden/>
          </w:rPr>
          <w:instrText xml:space="preserve"> PAGEREF _Toc162959829 \h </w:instrText>
        </w:r>
        <w:r>
          <w:rPr>
            <w:webHidden/>
          </w:rPr>
        </w:r>
        <w:r>
          <w:rPr>
            <w:webHidden/>
          </w:rPr>
          <w:fldChar w:fldCharType="separate"/>
        </w:r>
        <w:r>
          <w:rPr>
            <w:webHidden/>
          </w:rPr>
          <w:t>404</w:t>
        </w:r>
        <w:r>
          <w:rPr>
            <w:webHidden/>
          </w:rPr>
          <w:fldChar w:fldCharType="end"/>
        </w:r>
      </w:hyperlink>
    </w:p>
    <w:p w14:paraId="6B2BA2E7" w14:textId="53FCAB98"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30"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teletext</w:t>
        </w:r>
        <w:r>
          <w:rPr>
            <w:webHidden/>
          </w:rPr>
          <w:tab/>
        </w:r>
        <w:r>
          <w:rPr>
            <w:webHidden/>
          </w:rPr>
          <w:fldChar w:fldCharType="begin"/>
        </w:r>
        <w:r>
          <w:rPr>
            <w:webHidden/>
          </w:rPr>
          <w:instrText xml:space="preserve"> PAGEREF _Toc162959830 \h </w:instrText>
        </w:r>
        <w:r>
          <w:rPr>
            <w:webHidden/>
          </w:rPr>
        </w:r>
        <w:r>
          <w:rPr>
            <w:webHidden/>
          </w:rPr>
          <w:fldChar w:fldCharType="separate"/>
        </w:r>
        <w:r>
          <w:rPr>
            <w:webHidden/>
          </w:rPr>
          <w:t>405</w:t>
        </w:r>
        <w:r>
          <w:rPr>
            <w:webHidden/>
          </w:rPr>
          <w:fldChar w:fldCharType="end"/>
        </w:r>
      </w:hyperlink>
    </w:p>
    <w:p w14:paraId="0415623F" w14:textId="50BBBA4D"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31"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time</w:t>
        </w:r>
        <w:r>
          <w:rPr>
            <w:webHidden/>
          </w:rPr>
          <w:tab/>
        </w:r>
        <w:r>
          <w:rPr>
            <w:webHidden/>
          </w:rPr>
          <w:fldChar w:fldCharType="begin"/>
        </w:r>
        <w:r>
          <w:rPr>
            <w:webHidden/>
          </w:rPr>
          <w:instrText xml:space="preserve"> PAGEREF _Toc162959831 \h </w:instrText>
        </w:r>
        <w:r>
          <w:rPr>
            <w:webHidden/>
          </w:rPr>
        </w:r>
        <w:r>
          <w:rPr>
            <w:webHidden/>
          </w:rPr>
          <w:fldChar w:fldCharType="separate"/>
        </w:r>
        <w:r>
          <w:rPr>
            <w:webHidden/>
          </w:rPr>
          <w:t>407</w:t>
        </w:r>
        <w:r>
          <w:rPr>
            <w:webHidden/>
          </w:rPr>
          <w:fldChar w:fldCharType="end"/>
        </w:r>
      </w:hyperlink>
    </w:p>
    <w:p w14:paraId="4366B4C6" w14:textId="56FA757F"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32"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timeref</w:t>
        </w:r>
        <w:r>
          <w:rPr>
            <w:webHidden/>
          </w:rPr>
          <w:tab/>
        </w:r>
        <w:r>
          <w:rPr>
            <w:webHidden/>
          </w:rPr>
          <w:fldChar w:fldCharType="begin"/>
        </w:r>
        <w:r>
          <w:rPr>
            <w:webHidden/>
          </w:rPr>
          <w:instrText xml:space="preserve"> PAGEREF _Toc162959832 \h </w:instrText>
        </w:r>
        <w:r>
          <w:rPr>
            <w:webHidden/>
          </w:rPr>
        </w:r>
        <w:r>
          <w:rPr>
            <w:webHidden/>
          </w:rPr>
          <w:fldChar w:fldCharType="separate"/>
        </w:r>
        <w:r>
          <w:rPr>
            <w:webHidden/>
          </w:rPr>
          <w:t>409</w:t>
        </w:r>
        <w:r>
          <w:rPr>
            <w:webHidden/>
          </w:rPr>
          <w:fldChar w:fldCharType="end"/>
        </w:r>
      </w:hyperlink>
    </w:p>
    <w:p w14:paraId="5631D802" w14:textId="30113889"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33"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timeshift</w:t>
        </w:r>
        <w:r>
          <w:rPr>
            <w:webHidden/>
          </w:rPr>
          <w:tab/>
        </w:r>
        <w:r>
          <w:rPr>
            <w:webHidden/>
          </w:rPr>
          <w:fldChar w:fldCharType="begin"/>
        </w:r>
        <w:r>
          <w:rPr>
            <w:webHidden/>
          </w:rPr>
          <w:instrText xml:space="preserve"> PAGEREF _Toc162959833 \h </w:instrText>
        </w:r>
        <w:r>
          <w:rPr>
            <w:webHidden/>
          </w:rPr>
        </w:r>
        <w:r>
          <w:rPr>
            <w:webHidden/>
          </w:rPr>
          <w:fldChar w:fldCharType="separate"/>
        </w:r>
        <w:r>
          <w:rPr>
            <w:webHidden/>
          </w:rPr>
          <w:t>411</w:t>
        </w:r>
        <w:r>
          <w:rPr>
            <w:webHidden/>
          </w:rPr>
          <w:fldChar w:fldCharType="end"/>
        </w:r>
      </w:hyperlink>
    </w:p>
    <w:p w14:paraId="5138BAE3" w14:textId="24E69A19"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34"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trigger</w:t>
        </w:r>
        <w:r>
          <w:rPr>
            <w:webHidden/>
          </w:rPr>
          <w:tab/>
        </w:r>
        <w:r>
          <w:rPr>
            <w:webHidden/>
          </w:rPr>
          <w:fldChar w:fldCharType="begin"/>
        </w:r>
        <w:r>
          <w:rPr>
            <w:webHidden/>
          </w:rPr>
          <w:instrText xml:space="preserve"> PAGEREF _Toc162959834 \h </w:instrText>
        </w:r>
        <w:r>
          <w:rPr>
            <w:webHidden/>
          </w:rPr>
        </w:r>
        <w:r>
          <w:rPr>
            <w:webHidden/>
          </w:rPr>
          <w:fldChar w:fldCharType="separate"/>
        </w:r>
        <w:r>
          <w:rPr>
            <w:webHidden/>
          </w:rPr>
          <w:t>413</w:t>
        </w:r>
        <w:r>
          <w:rPr>
            <w:webHidden/>
          </w:rPr>
          <w:fldChar w:fldCharType="end"/>
        </w:r>
      </w:hyperlink>
    </w:p>
    <w:p w14:paraId="08668177" w14:textId="03074E40"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35"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tsrename</w:t>
        </w:r>
        <w:r>
          <w:rPr>
            <w:webHidden/>
          </w:rPr>
          <w:tab/>
        </w:r>
        <w:r>
          <w:rPr>
            <w:webHidden/>
          </w:rPr>
          <w:fldChar w:fldCharType="begin"/>
        </w:r>
        <w:r>
          <w:rPr>
            <w:webHidden/>
          </w:rPr>
          <w:instrText xml:space="preserve"> PAGEREF _Toc162959835 \h </w:instrText>
        </w:r>
        <w:r>
          <w:rPr>
            <w:webHidden/>
          </w:rPr>
        </w:r>
        <w:r>
          <w:rPr>
            <w:webHidden/>
          </w:rPr>
          <w:fldChar w:fldCharType="separate"/>
        </w:r>
        <w:r>
          <w:rPr>
            <w:webHidden/>
          </w:rPr>
          <w:t>415</w:t>
        </w:r>
        <w:r>
          <w:rPr>
            <w:webHidden/>
          </w:rPr>
          <w:fldChar w:fldCharType="end"/>
        </w:r>
      </w:hyperlink>
    </w:p>
    <w:p w14:paraId="5F817464" w14:textId="383C74FF"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36"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until</w:t>
        </w:r>
        <w:r>
          <w:rPr>
            <w:webHidden/>
          </w:rPr>
          <w:tab/>
        </w:r>
        <w:r>
          <w:rPr>
            <w:webHidden/>
          </w:rPr>
          <w:fldChar w:fldCharType="begin"/>
        </w:r>
        <w:r>
          <w:rPr>
            <w:webHidden/>
          </w:rPr>
          <w:instrText xml:space="preserve"> PAGEREF _Toc162959836 \h </w:instrText>
        </w:r>
        <w:r>
          <w:rPr>
            <w:webHidden/>
          </w:rPr>
        </w:r>
        <w:r>
          <w:rPr>
            <w:webHidden/>
          </w:rPr>
          <w:fldChar w:fldCharType="separate"/>
        </w:r>
        <w:r>
          <w:rPr>
            <w:webHidden/>
          </w:rPr>
          <w:t>416</w:t>
        </w:r>
        <w:r>
          <w:rPr>
            <w:webHidden/>
          </w:rPr>
          <w:fldChar w:fldCharType="end"/>
        </w:r>
      </w:hyperlink>
    </w:p>
    <w:p w14:paraId="045B0915" w14:textId="647211A6"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37"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vatek (output)</w:t>
        </w:r>
        <w:r>
          <w:rPr>
            <w:webHidden/>
          </w:rPr>
          <w:tab/>
        </w:r>
        <w:r>
          <w:rPr>
            <w:webHidden/>
          </w:rPr>
          <w:fldChar w:fldCharType="begin"/>
        </w:r>
        <w:r>
          <w:rPr>
            <w:webHidden/>
          </w:rPr>
          <w:instrText xml:space="preserve"> PAGEREF _Toc162959837 \h </w:instrText>
        </w:r>
        <w:r>
          <w:rPr>
            <w:webHidden/>
          </w:rPr>
        </w:r>
        <w:r>
          <w:rPr>
            <w:webHidden/>
          </w:rPr>
          <w:fldChar w:fldCharType="separate"/>
        </w:r>
        <w:r>
          <w:rPr>
            <w:webHidden/>
          </w:rPr>
          <w:t>418</w:t>
        </w:r>
        <w:r>
          <w:rPr>
            <w:webHidden/>
          </w:rPr>
          <w:fldChar w:fldCharType="end"/>
        </w:r>
      </w:hyperlink>
    </w:p>
    <w:p w14:paraId="33781B8F" w14:textId="56510A2A"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38" w:history="1">
        <w:r w:rsidRPr="00CE41F5">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zap</w:t>
        </w:r>
        <w:r>
          <w:rPr>
            <w:webHidden/>
          </w:rPr>
          <w:tab/>
        </w:r>
        <w:r>
          <w:rPr>
            <w:webHidden/>
          </w:rPr>
          <w:fldChar w:fldCharType="begin"/>
        </w:r>
        <w:r>
          <w:rPr>
            <w:webHidden/>
          </w:rPr>
          <w:instrText xml:space="preserve"> PAGEREF _Toc162959838 \h </w:instrText>
        </w:r>
        <w:r>
          <w:rPr>
            <w:webHidden/>
          </w:rPr>
        </w:r>
        <w:r>
          <w:rPr>
            <w:webHidden/>
          </w:rPr>
          <w:fldChar w:fldCharType="separate"/>
        </w:r>
        <w:r>
          <w:rPr>
            <w:webHidden/>
          </w:rPr>
          <w:t>422</w:t>
        </w:r>
        <w:r>
          <w:rPr>
            <w:webHidden/>
          </w:rPr>
          <w:fldChar w:fldCharType="end"/>
        </w:r>
      </w:hyperlink>
    </w:p>
    <w:p w14:paraId="21C607E1" w14:textId="5A88649A" w:rsidR="001424C7" w:rsidRDefault="001424C7">
      <w:pPr>
        <w:pStyle w:val="TOC1"/>
        <w:rPr>
          <w:rFonts w:eastAsiaTheme="minorEastAsia" w:cstheme="minorBidi"/>
          <w:b w:val="0"/>
          <w:bCs w:val="0"/>
          <w:smallCaps w:val="0"/>
          <w:color w:val="auto"/>
          <w:kern w:val="2"/>
          <w:sz w:val="24"/>
          <w:szCs w:val="24"/>
          <w:lang w:eastAsia="ja-JP"/>
          <w14:ligatures w14:val="standardContextual"/>
        </w:rPr>
      </w:pPr>
      <w:hyperlink w:anchor="_Toc162959839" w:history="1">
        <w:r w:rsidRPr="00CE41F5">
          <w:rPr>
            <w:rStyle w:val="Hyperlink"/>
          </w:rPr>
          <w:t>5</w:t>
        </w:r>
        <w:r>
          <w:rPr>
            <w:rFonts w:eastAsiaTheme="minorEastAsia" w:cstheme="minorBidi"/>
            <w:b w:val="0"/>
            <w:bCs w:val="0"/>
            <w:smallCaps w:val="0"/>
            <w:color w:val="auto"/>
            <w:kern w:val="2"/>
            <w:sz w:val="24"/>
            <w:szCs w:val="24"/>
            <w:lang w:eastAsia="ja-JP"/>
            <w14:ligatures w14:val="standardContextual"/>
          </w:rPr>
          <w:tab/>
        </w:r>
        <w:r w:rsidRPr="00CE41F5">
          <w:rPr>
            <w:rStyle w:val="Hyperlink"/>
          </w:rPr>
          <w:t>Usage Examples</w:t>
        </w:r>
        <w:r>
          <w:rPr>
            <w:webHidden/>
          </w:rPr>
          <w:tab/>
        </w:r>
        <w:r>
          <w:rPr>
            <w:webHidden/>
          </w:rPr>
          <w:fldChar w:fldCharType="begin"/>
        </w:r>
        <w:r>
          <w:rPr>
            <w:webHidden/>
          </w:rPr>
          <w:instrText xml:space="preserve"> PAGEREF _Toc162959839 \h </w:instrText>
        </w:r>
        <w:r>
          <w:rPr>
            <w:webHidden/>
          </w:rPr>
        </w:r>
        <w:r>
          <w:rPr>
            <w:webHidden/>
          </w:rPr>
          <w:fldChar w:fldCharType="separate"/>
        </w:r>
        <w:r>
          <w:rPr>
            <w:webHidden/>
          </w:rPr>
          <w:t>425</w:t>
        </w:r>
        <w:r>
          <w:rPr>
            <w:webHidden/>
          </w:rPr>
          <w:fldChar w:fldCharType="end"/>
        </w:r>
      </w:hyperlink>
    </w:p>
    <w:p w14:paraId="45290ECA" w14:textId="33B19B41"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40" w:history="1">
        <w:r w:rsidRPr="00CE41F5">
          <w:rPr>
            <w:rStyle w:val="Hyperlink"/>
          </w:rPr>
          <w:t>5.1</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TSDuck utilities</w:t>
        </w:r>
        <w:r>
          <w:rPr>
            <w:webHidden/>
          </w:rPr>
          <w:tab/>
        </w:r>
        <w:r>
          <w:rPr>
            <w:webHidden/>
          </w:rPr>
          <w:fldChar w:fldCharType="begin"/>
        </w:r>
        <w:r>
          <w:rPr>
            <w:webHidden/>
          </w:rPr>
          <w:instrText xml:space="preserve"> PAGEREF _Toc162959840 \h </w:instrText>
        </w:r>
        <w:r>
          <w:rPr>
            <w:webHidden/>
          </w:rPr>
        </w:r>
        <w:r>
          <w:rPr>
            <w:webHidden/>
          </w:rPr>
          <w:fldChar w:fldCharType="separate"/>
        </w:r>
        <w:r>
          <w:rPr>
            <w:webHidden/>
          </w:rPr>
          <w:t>425</w:t>
        </w:r>
        <w:r>
          <w:rPr>
            <w:webHidden/>
          </w:rPr>
          <w:fldChar w:fldCharType="end"/>
        </w:r>
      </w:hyperlink>
    </w:p>
    <w:p w14:paraId="5329433C" w14:textId="2828BB9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41" w:history="1">
        <w:r w:rsidRPr="00CE41F5">
          <w:rPr>
            <w:rStyle w:val="Hyperlink"/>
          </w:rPr>
          <w:t>5.1.1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tsdektec examples</w:t>
        </w:r>
        <w:r>
          <w:rPr>
            <w:webHidden/>
          </w:rPr>
          <w:tab/>
        </w:r>
        <w:r>
          <w:rPr>
            <w:webHidden/>
          </w:rPr>
          <w:fldChar w:fldCharType="begin"/>
        </w:r>
        <w:r>
          <w:rPr>
            <w:webHidden/>
          </w:rPr>
          <w:instrText xml:space="preserve"> PAGEREF _Toc162959841 \h </w:instrText>
        </w:r>
        <w:r>
          <w:rPr>
            <w:webHidden/>
          </w:rPr>
        </w:r>
        <w:r>
          <w:rPr>
            <w:webHidden/>
          </w:rPr>
          <w:fldChar w:fldCharType="separate"/>
        </w:r>
        <w:r>
          <w:rPr>
            <w:webHidden/>
          </w:rPr>
          <w:t>425</w:t>
        </w:r>
        <w:r>
          <w:rPr>
            <w:webHidden/>
          </w:rPr>
          <w:fldChar w:fldCharType="end"/>
        </w:r>
      </w:hyperlink>
    </w:p>
    <w:p w14:paraId="71052531" w14:textId="7038659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42" w:history="1">
        <w:r w:rsidRPr="00CE41F5">
          <w:rPr>
            <w:rStyle w:val="Hyperlink"/>
          </w:rPr>
          <w:t>5.1.2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tslsdvb examples</w:t>
        </w:r>
        <w:r>
          <w:rPr>
            <w:webHidden/>
          </w:rPr>
          <w:tab/>
        </w:r>
        <w:r>
          <w:rPr>
            <w:webHidden/>
          </w:rPr>
          <w:fldChar w:fldCharType="begin"/>
        </w:r>
        <w:r>
          <w:rPr>
            <w:webHidden/>
          </w:rPr>
          <w:instrText xml:space="preserve"> PAGEREF _Toc162959842 \h </w:instrText>
        </w:r>
        <w:r>
          <w:rPr>
            <w:webHidden/>
          </w:rPr>
        </w:r>
        <w:r>
          <w:rPr>
            <w:webHidden/>
          </w:rPr>
          <w:fldChar w:fldCharType="separate"/>
        </w:r>
        <w:r>
          <w:rPr>
            <w:webHidden/>
          </w:rPr>
          <w:t>426</w:t>
        </w:r>
        <w:r>
          <w:rPr>
            <w:webHidden/>
          </w:rPr>
          <w:fldChar w:fldCharType="end"/>
        </w:r>
      </w:hyperlink>
    </w:p>
    <w:p w14:paraId="6D70C52E" w14:textId="61CC09F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43" w:history="1">
        <w:r w:rsidRPr="00CE41F5">
          <w:rPr>
            <w:rStyle w:val="Hyperlink"/>
          </w:rPr>
          <w:t>5.1.3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tsscan examples</w:t>
        </w:r>
        <w:r>
          <w:rPr>
            <w:webHidden/>
          </w:rPr>
          <w:tab/>
        </w:r>
        <w:r>
          <w:rPr>
            <w:webHidden/>
          </w:rPr>
          <w:fldChar w:fldCharType="begin"/>
        </w:r>
        <w:r>
          <w:rPr>
            <w:webHidden/>
          </w:rPr>
          <w:instrText xml:space="preserve"> PAGEREF _Toc162959843 \h </w:instrText>
        </w:r>
        <w:r>
          <w:rPr>
            <w:webHidden/>
          </w:rPr>
        </w:r>
        <w:r>
          <w:rPr>
            <w:webHidden/>
          </w:rPr>
          <w:fldChar w:fldCharType="separate"/>
        </w:r>
        <w:r>
          <w:rPr>
            <w:webHidden/>
          </w:rPr>
          <w:t>427</w:t>
        </w:r>
        <w:r>
          <w:rPr>
            <w:webHidden/>
          </w:rPr>
          <w:fldChar w:fldCharType="end"/>
        </w:r>
      </w:hyperlink>
    </w:p>
    <w:p w14:paraId="1A4963A2" w14:textId="1B38B72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44" w:history="1">
        <w:r w:rsidRPr="00CE41F5">
          <w:rPr>
            <w:rStyle w:val="Hyperlink"/>
          </w:rPr>
          <w:t>5.1.4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tssmartcard examples</w:t>
        </w:r>
        <w:r>
          <w:rPr>
            <w:webHidden/>
          </w:rPr>
          <w:tab/>
        </w:r>
        <w:r>
          <w:rPr>
            <w:webHidden/>
          </w:rPr>
          <w:fldChar w:fldCharType="begin"/>
        </w:r>
        <w:r>
          <w:rPr>
            <w:webHidden/>
          </w:rPr>
          <w:instrText xml:space="preserve"> PAGEREF _Toc162959844 \h </w:instrText>
        </w:r>
        <w:r>
          <w:rPr>
            <w:webHidden/>
          </w:rPr>
        </w:r>
        <w:r>
          <w:rPr>
            <w:webHidden/>
          </w:rPr>
          <w:fldChar w:fldCharType="separate"/>
        </w:r>
        <w:r>
          <w:rPr>
            <w:webHidden/>
          </w:rPr>
          <w:t>429</w:t>
        </w:r>
        <w:r>
          <w:rPr>
            <w:webHidden/>
          </w:rPr>
          <w:fldChar w:fldCharType="end"/>
        </w:r>
      </w:hyperlink>
    </w:p>
    <w:p w14:paraId="0C800350" w14:textId="50E2C96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45" w:history="1">
        <w:r w:rsidRPr="00CE41F5">
          <w:rPr>
            <w:rStyle w:val="Hyperlink"/>
          </w:rPr>
          <w:t>5.1.5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tsterinfo examples</w:t>
        </w:r>
        <w:r>
          <w:rPr>
            <w:webHidden/>
          </w:rPr>
          <w:tab/>
        </w:r>
        <w:r>
          <w:rPr>
            <w:webHidden/>
          </w:rPr>
          <w:fldChar w:fldCharType="begin"/>
        </w:r>
        <w:r>
          <w:rPr>
            <w:webHidden/>
          </w:rPr>
          <w:instrText xml:space="preserve"> PAGEREF _Toc162959845 \h </w:instrText>
        </w:r>
        <w:r>
          <w:rPr>
            <w:webHidden/>
          </w:rPr>
        </w:r>
        <w:r>
          <w:rPr>
            <w:webHidden/>
          </w:rPr>
          <w:fldChar w:fldCharType="separate"/>
        </w:r>
        <w:r>
          <w:rPr>
            <w:webHidden/>
          </w:rPr>
          <w:t>429</w:t>
        </w:r>
        <w:r>
          <w:rPr>
            <w:webHidden/>
          </w:rPr>
          <w:fldChar w:fldCharType="end"/>
        </w:r>
      </w:hyperlink>
    </w:p>
    <w:p w14:paraId="260BD627" w14:textId="6794CDB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46" w:history="1">
        <w:r w:rsidRPr="00CE41F5">
          <w:rPr>
            <w:rStyle w:val="Hyperlink"/>
          </w:rPr>
          <w:t>5.1.6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tshides examples</w:t>
        </w:r>
        <w:r>
          <w:rPr>
            <w:webHidden/>
          </w:rPr>
          <w:tab/>
        </w:r>
        <w:r>
          <w:rPr>
            <w:webHidden/>
          </w:rPr>
          <w:fldChar w:fldCharType="begin"/>
        </w:r>
        <w:r>
          <w:rPr>
            <w:webHidden/>
          </w:rPr>
          <w:instrText xml:space="preserve"> PAGEREF _Toc162959846 \h </w:instrText>
        </w:r>
        <w:r>
          <w:rPr>
            <w:webHidden/>
          </w:rPr>
        </w:r>
        <w:r>
          <w:rPr>
            <w:webHidden/>
          </w:rPr>
          <w:fldChar w:fldCharType="separate"/>
        </w:r>
        <w:r>
          <w:rPr>
            <w:webHidden/>
          </w:rPr>
          <w:t>430</w:t>
        </w:r>
        <w:r>
          <w:rPr>
            <w:webHidden/>
          </w:rPr>
          <w:fldChar w:fldCharType="end"/>
        </w:r>
      </w:hyperlink>
    </w:p>
    <w:p w14:paraId="2F235196" w14:textId="02FF114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47" w:history="1">
        <w:r w:rsidRPr="00CE41F5">
          <w:rPr>
            <w:rStyle w:val="Hyperlink"/>
          </w:rPr>
          <w:t>5.1.7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tsswitch examples</w:t>
        </w:r>
        <w:r>
          <w:rPr>
            <w:webHidden/>
          </w:rPr>
          <w:tab/>
        </w:r>
        <w:r>
          <w:rPr>
            <w:webHidden/>
          </w:rPr>
          <w:fldChar w:fldCharType="begin"/>
        </w:r>
        <w:r>
          <w:rPr>
            <w:webHidden/>
          </w:rPr>
          <w:instrText xml:space="preserve"> PAGEREF _Toc162959847 \h </w:instrText>
        </w:r>
        <w:r>
          <w:rPr>
            <w:webHidden/>
          </w:rPr>
        </w:r>
        <w:r>
          <w:rPr>
            <w:webHidden/>
          </w:rPr>
          <w:fldChar w:fldCharType="separate"/>
        </w:r>
        <w:r>
          <w:rPr>
            <w:webHidden/>
          </w:rPr>
          <w:t>431</w:t>
        </w:r>
        <w:r>
          <w:rPr>
            <w:webHidden/>
          </w:rPr>
          <w:fldChar w:fldCharType="end"/>
        </w:r>
      </w:hyperlink>
    </w:p>
    <w:p w14:paraId="78FDC2E7" w14:textId="318C5DB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48" w:history="1">
        <w:r w:rsidRPr="00CE41F5">
          <w:rPr>
            <w:rStyle w:val="Hyperlink"/>
          </w:rPr>
          <w:t>5.1.8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tsxml examples</w:t>
        </w:r>
        <w:r>
          <w:rPr>
            <w:webHidden/>
          </w:rPr>
          <w:tab/>
        </w:r>
        <w:r>
          <w:rPr>
            <w:webHidden/>
          </w:rPr>
          <w:fldChar w:fldCharType="begin"/>
        </w:r>
        <w:r>
          <w:rPr>
            <w:webHidden/>
          </w:rPr>
          <w:instrText xml:space="preserve"> PAGEREF _Toc162959848 \h </w:instrText>
        </w:r>
        <w:r>
          <w:rPr>
            <w:webHidden/>
          </w:rPr>
        </w:r>
        <w:r>
          <w:rPr>
            <w:webHidden/>
          </w:rPr>
          <w:fldChar w:fldCharType="separate"/>
        </w:r>
        <w:r>
          <w:rPr>
            <w:webHidden/>
          </w:rPr>
          <w:t>432</w:t>
        </w:r>
        <w:r>
          <w:rPr>
            <w:webHidden/>
          </w:rPr>
          <w:fldChar w:fldCharType="end"/>
        </w:r>
      </w:hyperlink>
    </w:p>
    <w:p w14:paraId="3A2B08D6" w14:textId="4071C2B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49" w:history="1">
        <w:r w:rsidRPr="00CE41F5">
          <w:rPr>
            <w:rStyle w:val="Hyperlink"/>
          </w:rPr>
          <w:t>5.1.9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tsscan using a tuner emulator</w:t>
        </w:r>
        <w:r>
          <w:rPr>
            <w:webHidden/>
          </w:rPr>
          <w:tab/>
        </w:r>
        <w:r>
          <w:rPr>
            <w:webHidden/>
          </w:rPr>
          <w:fldChar w:fldCharType="begin"/>
        </w:r>
        <w:r>
          <w:rPr>
            <w:webHidden/>
          </w:rPr>
          <w:instrText xml:space="preserve"> PAGEREF _Toc162959849 \h </w:instrText>
        </w:r>
        <w:r>
          <w:rPr>
            <w:webHidden/>
          </w:rPr>
        </w:r>
        <w:r>
          <w:rPr>
            <w:webHidden/>
          </w:rPr>
          <w:fldChar w:fldCharType="separate"/>
        </w:r>
        <w:r>
          <w:rPr>
            <w:webHidden/>
          </w:rPr>
          <w:t>433</w:t>
        </w:r>
        <w:r>
          <w:rPr>
            <w:webHidden/>
          </w:rPr>
          <w:fldChar w:fldCharType="end"/>
        </w:r>
      </w:hyperlink>
    </w:p>
    <w:p w14:paraId="1FFEC965" w14:textId="4A36329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50" w:history="1">
        <w:r w:rsidRPr="00CE41F5">
          <w:rPr>
            <w:rStyle w:val="Hyperlink"/>
          </w:rPr>
          <w:t>5.1.10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tspcap examples</w:t>
        </w:r>
        <w:r>
          <w:rPr>
            <w:webHidden/>
          </w:rPr>
          <w:tab/>
        </w:r>
        <w:r>
          <w:rPr>
            <w:webHidden/>
          </w:rPr>
          <w:fldChar w:fldCharType="begin"/>
        </w:r>
        <w:r>
          <w:rPr>
            <w:webHidden/>
          </w:rPr>
          <w:instrText xml:space="preserve"> PAGEREF _Toc162959850 \h </w:instrText>
        </w:r>
        <w:r>
          <w:rPr>
            <w:webHidden/>
          </w:rPr>
        </w:r>
        <w:r>
          <w:rPr>
            <w:webHidden/>
          </w:rPr>
          <w:fldChar w:fldCharType="separate"/>
        </w:r>
        <w:r>
          <w:rPr>
            <w:webHidden/>
          </w:rPr>
          <w:t>436</w:t>
        </w:r>
        <w:r>
          <w:rPr>
            <w:webHidden/>
          </w:rPr>
          <w:fldChar w:fldCharType="end"/>
        </w:r>
      </w:hyperlink>
    </w:p>
    <w:p w14:paraId="0C80DE64" w14:textId="569D0D46"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51" w:history="1">
        <w:r w:rsidRPr="00CE41F5">
          <w:rPr>
            <w:rStyle w:val="Hyperlink"/>
          </w:rPr>
          <w:t>5.2</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TSP examples</w:t>
        </w:r>
        <w:r>
          <w:rPr>
            <w:webHidden/>
          </w:rPr>
          <w:tab/>
        </w:r>
        <w:r>
          <w:rPr>
            <w:webHidden/>
          </w:rPr>
          <w:fldChar w:fldCharType="begin"/>
        </w:r>
        <w:r>
          <w:rPr>
            <w:webHidden/>
          </w:rPr>
          <w:instrText xml:space="preserve"> PAGEREF _Toc162959851 \h </w:instrText>
        </w:r>
        <w:r>
          <w:rPr>
            <w:webHidden/>
          </w:rPr>
        </w:r>
        <w:r>
          <w:rPr>
            <w:webHidden/>
          </w:rPr>
          <w:fldChar w:fldCharType="separate"/>
        </w:r>
        <w:r>
          <w:rPr>
            <w:webHidden/>
          </w:rPr>
          <w:t>437</w:t>
        </w:r>
        <w:r>
          <w:rPr>
            <w:webHidden/>
          </w:rPr>
          <w:fldChar w:fldCharType="end"/>
        </w:r>
      </w:hyperlink>
    </w:p>
    <w:p w14:paraId="46E06CBB" w14:textId="13FBCF5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52" w:history="1">
        <w:r w:rsidRPr="00CE41F5">
          <w:rPr>
            <w:rStyle w:val="Hyperlink"/>
          </w:rPr>
          <w:t>5.2.1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Capturing a TS from an external source</w:t>
        </w:r>
        <w:r>
          <w:rPr>
            <w:webHidden/>
          </w:rPr>
          <w:tab/>
        </w:r>
        <w:r>
          <w:rPr>
            <w:webHidden/>
          </w:rPr>
          <w:fldChar w:fldCharType="begin"/>
        </w:r>
        <w:r>
          <w:rPr>
            <w:webHidden/>
          </w:rPr>
          <w:instrText xml:space="preserve"> PAGEREF _Toc162959852 \h </w:instrText>
        </w:r>
        <w:r>
          <w:rPr>
            <w:webHidden/>
          </w:rPr>
        </w:r>
        <w:r>
          <w:rPr>
            <w:webHidden/>
          </w:rPr>
          <w:fldChar w:fldCharType="separate"/>
        </w:r>
        <w:r>
          <w:rPr>
            <w:webHidden/>
          </w:rPr>
          <w:t>437</w:t>
        </w:r>
        <w:r>
          <w:rPr>
            <w:webHidden/>
          </w:rPr>
          <w:fldChar w:fldCharType="end"/>
        </w:r>
      </w:hyperlink>
    </w:p>
    <w:p w14:paraId="2AB829F0" w14:textId="6985B5D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53" w:history="1">
        <w:r w:rsidRPr="00CE41F5">
          <w:rPr>
            <w:rStyle w:val="Hyperlink"/>
          </w:rPr>
          <w:t>5.2.2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Routing a TS between several physical transports</w:t>
        </w:r>
        <w:r>
          <w:rPr>
            <w:webHidden/>
          </w:rPr>
          <w:tab/>
        </w:r>
        <w:r>
          <w:rPr>
            <w:webHidden/>
          </w:rPr>
          <w:fldChar w:fldCharType="begin"/>
        </w:r>
        <w:r>
          <w:rPr>
            <w:webHidden/>
          </w:rPr>
          <w:instrText xml:space="preserve"> PAGEREF _Toc162959853 \h </w:instrText>
        </w:r>
        <w:r>
          <w:rPr>
            <w:webHidden/>
          </w:rPr>
        </w:r>
        <w:r>
          <w:rPr>
            <w:webHidden/>
          </w:rPr>
          <w:fldChar w:fldCharType="separate"/>
        </w:r>
        <w:r>
          <w:rPr>
            <w:webHidden/>
          </w:rPr>
          <w:t>438</w:t>
        </w:r>
        <w:r>
          <w:rPr>
            <w:webHidden/>
          </w:rPr>
          <w:fldChar w:fldCharType="end"/>
        </w:r>
      </w:hyperlink>
    </w:p>
    <w:p w14:paraId="762D9428" w14:textId="3CAE52F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54" w:history="1">
        <w:r w:rsidRPr="00CE41F5">
          <w:rPr>
            <w:rStyle w:val="Hyperlink"/>
          </w:rPr>
          <w:t>5.2.3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Using IP multicast</w:t>
        </w:r>
        <w:r>
          <w:rPr>
            <w:webHidden/>
          </w:rPr>
          <w:tab/>
        </w:r>
        <w:r>
          <w:rPr>
            <w:webHidden/>
          </w:rPr>
          <w:fldChar w:fldCharType="begin"/>
        </w:r>
        <w:r>
          <w:rPr>
            <w:webHidden/>
          </w:rPr>
          <w:instrText xml:space="preserve"> PAGEREF _Toc162959854 \h </w:instrText>
        </w:r>
        <w:r>
          <w:rPr>
            <w:webHidden/>
          </w:rPr>
        </w:r>
        <w:r>
          <w:rPr>
            <w:webHidden/>
          </w:rPr>
          <w:fldChar w:fldCharType="separate"/>
        </w:r>
        <w:r>
          <w:rPr>
            <w:webHidden/>
          </w:rPr>
          <w:t>438</w:t>
        </w:r>
        <w:r>
          <w:rPr>
            <w:webHidden/>
          </w:rPr>
          <w:fldChar w:fldCharType="end"/>
        </w:r>
      </w:hyperlink>
    </w:p>
    <w:p w14:paraId="4D99B6AB" w14:textId="4A9DF57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55" w:history="1">
        <w:r w:rsidRPr="00CE41F5">
          <w:rPr>
            <w:rStyle w:val="Hyperlink"/>
          </w:rPr>
          <w:t>5.2.4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Regulating the output speed</w:t>
        </w:r>
        <w:r>
          <w:rPr>
            <w:webHidden/>
          </w:rPr>
          <w:tab/>
        </w:r>
        <w:r>
          <w:rPr>
            <w:webHidden/>
          </w:rPr>
          <w:fldChar w:fldCharType="begin"/>
        </w:r>
        <w:r>
          <w:rPr>
            <w:webHidden/>
          </w:rPr>
          <w:instrText xml:space="preserve"> PAGEREF _Toc162959855 \h </w:instrText>
        </w:r>
        <w:r>
          <w:rPr>
            <w:webHidden/>
          </w:rPr>
        </w:r>
        <w:r>
          <w:rPr>
            <w:webHidden/>
          </w:rPr>
          <w:fldChar w:fldCharType="separate"/>
        </w:r>
        <w:r>
          <w:rPr>
            <w:webHidden/>
          </w:rPr>
          <w:t>438</w:t>
        </w:r>
        <w:r>
          <w:rPr>
            <w:webHidden/>
          </w:rPr>
          <w:fldChar w:fldCharType="end"/>
        </w:r>
      </w:hyperlink>
    </w:p>
    <w:p w14:paraId="1D01ACF1" w14:textId="798CD67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56" w:history="1">
        <w:r w:rsidRPr="00CE41F5">
          <w:rPr>
            <w:rStyle w:val="Hyperlink"/>
          </w:rPr>
          <w:t>5.2.5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Scheduling the recording of a program</w:t>
        </w:r>
        <w:r>
          <w:rPr>
            <w:webHidden/>
          </w:rPr>
          <w:tab/>
        </w:r>
        <w:r>
          <w:rPr>
            <w:webHidden/>
          </w:rPr>
          <w:fldChar w:fldCharType="begin"/>
        </w:r>
        <w:r>
          <w:rPr>
            <w:webHidden/>
          </w:rPr>
          <w:instrText xml:space="preserve"> PAGEREF _Toc162959856 \h </w:instrText>
        </w:r>
        <w:r>
          <w:rPr>
            <w:webHidden/>
          </w:rPr>
        </w:r>
        <w:r>
          <w:rPr>
            <w:webHidden/>
          </w:rPr>
          <w:fldChar w:fldCharType="separate"/>
        </w:r>
        <w:r>
          <w:rPr>
            <w:webHidden/>
          </w:rPr>
          <w:t>439</w:t>
        </w:r>
        <w:r>
          <w:rPr>
            <w:webHidden/>
          </w:rPr>
          <w:fldChar w:fldCharType="end"/>
        </w:r>
      </w:hyperlink>
    </w:p>
    <w:p w14:paraId="645465D3" w14:textId="485CA1E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57" w:history="1">
        <w:r w:rsidRPr="00CE41F5">
          <w:rPr>
            <w:rStyle w:val="Hyperlink"/>
          </w:rPr>
          <w:t>5.2.6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Extracting selected packets</w:t>
        </w:r>
        <w:r>
          <w:rPr>
            <w:webHidden/>
          </w:rPr>
          <w:tab/>
        </w:r>
        <w:r>
          <w:rPr>
            <w:webHidden/>
          </w:rPr>
          <w:fldChar w:fldCharType="begin"/>
        </w:r>
        <w:r>
          <w:rPr>
            <w:webHidden/>
          </w:rPr>
          <w:instrText xml:space="preserve"> PAGEREF _Toc162959857 \h </w:instrText>
        </w:r>
        <w:r>
          <w:rPr>
            <w:webHidden/>
          </w:rPr>
        </w:r>
        <w:r>
          <w:rPr>
            <w:webHidden/>
          </w:rPr>
          <w:fldChar w:fldCharType="separate"/>
        </w:r>
        <w:r>
          <w:rPr>
            <w:webHidden/>
          </w:rPr>
          <w:t>439</w:t>
        </w:r>
        <w:r>
          <w:rPr>
            <w:webHidden/>
          </w:rPr>
          <w:fldChar w:fldCharType="end"/>
        </w:r>
      </w:hyperlink>
    </w:p>
    <w:p w14:paraId="14D34C69" w14:textId="79BDF6A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58" w:history="1">
        <w:r w:rsidRPr="00CE41F5">
          <w:rPr>
            <w:rStyle w:val="Hyperlink"/>
          </w:rPr>
          <w:t>5.2.7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Monitoring selected MPEG tables (here, EMM’s)</w:t>
        </w:r>
        <w:r>
          <w:rPr>
            <w:webHidden/>
          </w:rPr>
          <w:tab/>
        </w:r>
        <w:r>
          <w:rPr>
            <w:webHidden/>
          </w:rPr>
          <w:fldChar w:fldCharType="begin"/>
        </w:r>
        <w:r>
          <w:rPr>
            <w:webHidden/>
          </w:rPr>
          <w:instrText xml:space="preserve"> PAGEREF _Toc162959858 \h </w:instrText>
        </w:r>
        <w:r>
          <w:rPr>
            <w:webHidden/>
          </w:rPr>
        </w:r>
        <w:r>
          <w:rPr>
            <w:webHidden/>
          </w:rPr>
          <w:fldChar w:fldCharType="separate"/>
        </w:r>
        <w:r>
          <w:rPr>
            <w:webHidden/>
          </w:rPr>
          <w:t>439</w:t>
        </w:r>
        <w:r>
          <w:rPr>
            <w:webHidden/>
          </w:rPr>
          <w:fldChar w:fldCharType="end"/>
        </w:r>
      </w:hyperlink>
    </w:p>
    <w:p w14:paraId="09271C2F" w14:textId="07A1A6D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59" w:history="1">
        <w:r w:rsidRPr="00CE41F5">
          <w:rPr>
            <w:rStyle w:val="Hyperlink"/>
          </w:rPr>
          <w:t>5.2.8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Scanning all services by CAS operator</w:t>
        </w:r>
        <w:r>
          <w:rPr>
            <w:webHidden/>
          </w:rPr>
          <w:tab/>
        </w:r>
        <w:r>
          <w:rPr>
            <w:webHidden/>
          </w:rPr>
          <w:fldChar w:fldCharType="begin"/>
        </w:r>
        <w:r>
          <w:rPr>
            <w:webHidden/>
          </w:rPr>
          <w:instrText xml:space="preserve"> PAGEREF _Toc162959859 \h </w:instrText>
        </w:r>
        <w:r>
          <w:rPr>
            <w:webHidden/>
          </w:rPr>
        </w:r>
        <w:r>
          <w:rPr>
            <w:webHidden/>
          </w:rPr>
          <w:fldChar w:fldCharType="separate"/>
        </w:r>
        <w:r>
          <w:rPr>
            <w:webHidden/>
          </w:rPr>
          <w:t>440</w:t>
        </w:r>
        <w:r>
          <w:rPr>
            <w:webHidden/>
          </w:rPr>
          <w:fldChar w:fldCharType="end"/>
        </w:r>
      </w:hyperlink>
    </w:p>
    <w:p w14:paraId="3C70E7DA" w14:textId="5EC5881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60" w:history="1">
        <w:r w:rsidRPr="00CE41F5">
          <w:rPr>
            <w:rStyle w:val="Hyperlink"/>
          </w:rPr>
          <w:t>5.2.9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On-the-fly replacement of an SI table</w:t>
        </w:r>
        <w:r>
          <w:rPr>
            <w:webHidden/>
          </w:rPr>
          <w:tab/>
        </w:r>
        <w:r>
          <w:rPr>
            <w:webHidden/>
          </w:rPr>
          <w:fldChar w:fldCharType="begin"/>
        </w:r>
        <w:r>
          <w:rPr>
            <w:webHidden/>
          </w:rPr>
          <w:instrText xml:space="preserve"> PAGEREF _Toc162959860 \h </w:instrText>
        </w:r>
        <w:r>
          <w:rPr>
            <w:webHidden/>
          </w:rPr>
        </w:r>
        <w:r>
          <w:rPr>
            <w:webHidden/>
          </w:rPr>
          <w:fldChar w:fldCharType="separate"/>
        </w:r>
        <w:r>
          <w:rPr>
            <w:webHidden/>
          </w:rPr>
          <w:t>441</w:t>
        </w:r>
        <w:r>
          <w:rPr>
            <w:webHidden/>
          </w:rPr>
          <w:fldChar w:fldCharType="end"/>
        </w:r>
      </w:hyperlink>
    </w:p>
    <w:p w14:paraId="527B798D" w14:textId="1015A75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61" w:history="1">
        <w:r w:rsidRPr="00CE41F5">
          <w:rPr>
            <w:rStyle w:val="Hyperlink"/>
          </w:rPr>
          <w:t>5.2.10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Performing the global analysis of a transponder</w:t>
        </w:r>
        <w:r>
          <w:rPr>
            <w:webHidden/>
          </w:rPr>
          <w:tab/>
        </w:r>
        <w:r>
          <w:rPr>
            <w:webHidden/>
          </w:rPr>
          <w:fldChar w:fldCharType="begin"/>
        </w:r>
        <w:r>
          <w:rPr>
            <w:webHidden/>
          </w:rPr>
          <w:instrText xml:space="preserve"> PAGEREF _Toc162959861 \h </w:instrText>
        </w:r>
        <w:r>
          <w:rPr>
            <w:webHidden/>
          </w:rPr>
        </w:r>
        <w:r>
          <w:rPr>
            <w:webHidden/>
          </w:rPr>
          <w:fldChar w:fldCharType="separate"/>
        </w:r>
        <w:r>
          <w:rPr>
            <w:webHidden/>
          </w:rPr>
          <w:t>441</w:t>
        </w:r>
        <w:r>
          <w:rPr>
            <w:webHidden/>
          </w:rPr>
          <w:fldChar w:fldCharType="end"/>
        </w:r>
      </w:hyperlink>
    </w:p>
    <w:p w14:paraId="65F2EA84" w14:textId="253481F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62" w:history="1">
        <w:r w:rsidRPr="00CE41F5">
          <w:rPr>
            <w:rStyle w:val="Hyperlink"/>
          </w:rPr>
          <w:t>5.2.11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Performing the global analysis of a network</w:t>
        </w:r>
        <w:r>
          <w:rPr>
            <w:webHidden/>
          </w:rPr>
          <w:tab/>
        </w:r>
        <w:r>
          <w:rPr>
            <w:webHidden/>
          </w:rPr>
          <w:fldChar w:fldCharType="begin"/>
        </w:r>
        <w:r>
          <w:rPr>
            <w:webHidden/>
          </w:rPr>
          <w:instrText xml:space="preserve"> PAGEREF _Toc162959862 \h </w:instrText>
        </w:r>
        <w:r>
          <w:rPr>
            <w:webHidden/>
          </w:rPr>
        </w:r>
        <w:r>
          <w:rPr>
            <w:webHidden/>
          </w:rPr>
          <w:fldChar w:fldCharType="separate"/>
        </w:r>
        <w:r>
          <w:rPr>
            <w:webHidden/>
          </w:rPr>
          <w:t>443</w:t>
        </w:r>
        <w:r>
          <w:rPr>
            <w:webHidden/>
          </w:rPr>
          <w:fldChar w:fldCharType="end"/>
        </w:r>
      </w:hyperlink>
    </w:p>
    <w:p w14:paraId="331BB10E" w14:textId="12DC086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63" w:history="1">
        <w:r w:rsidRPr="00CE41F5">
          <w:rPr>
            <w:rStyle w:val="Hyperlink"/>
          </w:rPr>
          <w:t>5.2.12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Monitoring the stuffing rate of all transponders in a network</w:t>
        </w:r>
        <w:r>
          <w:rPr>
            <w:webHidden/>
          </w:rPr>
          <w:tab/>
        </w:r>
        <w:r>
          <w:rPr>
            <w:webHidden/>
          </w:rPr>
          <w:fldChar w:fldCharType="begin"/>
        </w:r>
        <w:r>
          <w:rPr>
            <w:webHidden/>
          </w:rPr>
          <w:instrText xml:space="preserve"> PAGEREF _Toc162959863 \h </w:instrText>
        </w:r>
        <w:r>
          <w:rPr>
            <w:webHidden/>
          </w:rPr>
        </w:r>
        <w:r>
          <w:rPr>
            <w:webHidden/>
          </w:rPr>
          <w:fldChar w:fldCharType="separate"/>
        </w:r>
        <w:r>
          <w:rPr>
            <w:webHidden/>
          </w:rPr>
          <w:t>444</w:t>
        </w:r>
        <w:r>
          <w:rPr>
            <w:webHidden/>
          </w:rPr>
          <w:fldChar w:fldCharType="end"/>
        </w:r>
      </w:hyperlink>
    </w:p>
    <w:p w14:paraId="48643D87" w14:textId="7B85641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64" w:history="1">
        <w:r w:rsidRPr="00CE41F5">
          <w:rPr>
            <w:rStyle w:val="Hyperlink"/>
          </w:rPr>
          <w:t>5.2.13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Analyzing the bitrate of all services in a network</w:t>
        </w:r>
        <w:r>
          <w:rPr>
            <w:webHidden/>
          </w:rPr>
          <w:tab/>
        </w:r>
        <w:r>
          <w:rPr>
            <w:webHidden/>
          </w:rPr>
          <w:fldChar w:fldCharType="begin"/>
        </w:r>
        <w:r>
          <w:rPr>
            <w:webHidden/>
          </w:rPr>
          <w:instrText xml:space="preserve"> PAGEREF _Toc162959864 \h </w:instrText>
        </w:r>
        <w:r>
          <w:rPr>
            <w:webHidden/>
          </w:rPr>
        </w:r>
        <w:r>
          <w:rPr>
            <w:webHidden/>
          </w:rPr>
          <w:fldChar w:fldCharType="separate"/>
        </w:r>
        <w:r>
          <w:rPr>
            <w:webHidden/>
          </w:rPr>
          <w:t>445</w:t>
        </w:r>
        <w:r>
          <w:rPr>
            <w:webHidden/>
          </w:rPr>
          <w:fldChar w:fldCharType="end"/>
        </w:r>
      </w:hyperlink>
    </w:p>
    <w:p w14:paraId="48993CE8" w14:textId="186E654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65" w:history="1">
        <w:r w:rsidRPr="00CE41F5">
          <w:rPr>
            <w:rStyle w:val="Hyperlink"/>
          </w:rPr>
          <w:t>5.2.14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Analyzing the number of PCR per second</w:t>
        </w:r>
        <w:r>
          <w:rPr>
            <w:webHidden/>
          </w:rPr>
          <w:tab/>
        </w:r>
        <w:r>
          <w:rPr>
            <w:webHidden/>
          </w:rPr>
          <w:fldChar w:fldCharType="begin"/>
        </w:r>
        <w:r>
          <w:rPr>
            <w:webHidden/>
          </w:rPr>
          <w:instrText xml:space="preserve"> PAGEREF _Toc162959865 \h </w:instrText>
        </w:r>
        <w:r>
          <w:rPr>
            <w:webHidden/>
          </w:rPr>
        </w:r>
        <w:r>
          <w:rPr>
            <w:webHidden/>
          </w:rPr>
          <w:fldChar w:fldCharType="separate"/>
        </w:r>
        <w:r>
          <w:rPr>
            <w:webHidden/>
          </w:rPr>
          <w:t>446</w:t>
        </w:r>
        <w:r>
          <w:rPr>
            <w:webHidden/>
          </w:rPr>
          <w:fldChar w:fldCharType="end"/>
        </w:r>
      </w:hyperlink>
    </w:p>
    <w:p w14:paraId="39C27A75" w14:textId="1F0EBDA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66" w:history="1">
        <w:r w:rsidRPr="00CE41F5">
          <w:rPr>
            <w:rStyle w:val="Hyperlink"/>
          </w:rPr>
          <w:t>5.2.15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Injecting a System Software Update (SSU) service</w:t>
        </w:r>
        <w:r>
          <w:rPr>
            <w:webHidden/>
          </w:rPr>
          <w:tab/>
        </w:r>
        <w:r>
          <w:rPr>
            <w:webHidden/>
          </w:rPr>
          <w:fldChar w:fldCharType="begin"/>
        </w:r>
        <w:r>
          <w:rPr>
            <w:webHidden/>
          </w:rPr>
          <w:instrText xml:space="preserve"> PAGEREF _Toc162959866 \h </w:instrText>
        </w:r>
        <w:r>
          <w:rPr>
            <w:webHidden/>
          </w:rPr>
        </w:r>
        <w:r>
          <w:rPr>
            <w:webHidden/>
          </w:rPr>
          <w:fldChar w:fldCharType="separate"/>
        </w:r>
        <w:r>
          <w:rPr>
            <w:webHidden/>
          </w:rPr>
          <w:t>447</w:t>
        </w:r>
        <w:r>
          <w:rPr>
            <w:webHidden/>
          </w:rPr>
          <w:fldChar w:fldCharType="end"/>
        </w:r>
      </w:hyperlink>
    </w:p>
    <w:p w14:paraId="74E09CBD" w14:textId="77CF4B6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67" w:history="1">
        <w:r w:rsidRPr="00CE41F5">
          <w:rPr>
            <w:rStyle w:val="Hyperlink"/>
          </w:rPr>
          <w:t>5.2.16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Analyzing EPG data</w:t>
        </w:r>
        <w:r>
          <w:rPr>
            <w:webHidden/>
          </w:rPr>
          <w:tab/>
        </w:r>
        <w:r>
          <w:rPr>
            <w:webHidden/>
          </w:rPr>
          <w:fldChar w:fldCharType="begin"/>
        </w:r>
        <w:r>
          <w:rPr>
            <w:webHidden/>
          </w:rPr>
          <w:instrText xml:space="preserve"> PAGEREF _Toc162959867 \h </w:instrText>
        </w:r>
        <w:r>
          <w:rPr>
            <w:webHidden/>
          </w:rPr>
        </w:r>
        <w:r>
          <w:rPr>
            <w:webHidden/>
          </w:rPr>
          <w:fldChar w:fldCharType="separate"/>
        </w:r>
        <w:r>
          <w:rPr>
            <w:webHidden/>
          </w:rPr>
          <w:t>449</w:t>
        </w:r>
        <w:r>
          <w:rPr>
            <w:webHidden/>
          </w:rPr>
          <w:fldChar w:fldCharType="end"/>
        </w:r>
      </w:hyperlink>
    </w:p>
    <w:p w14:paraId="67E9EE60" w14:textId="574ED8F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68" w:history="1">
        <w:r w:rsidRPr="00CE41F5">
          <w:rPr>
            <w:rStyle w:val="Hyperlink"/>
          </w:rPr>
          <w:t>5.2.17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Analyzing audio and video attributes</w:t>
        </w:r>
        <w:r>
          <w:rPr>
            <w:webHidden/>
          </w:rPr>
          <w:tab/>
        </w:r>
        <w:r>
          <w:rPr>
            <w:webHidden/>
          </w:rPr>
          <w:fldChar w:fldCharType="begin"/>
        </w:r>
        <w:r>
          <w:rPr>
            <w:webHidden/>
          </w:rPr>
          <w:instrText xml:space="preserve"> PAGEREF _Toc162959868 \h </w:instrText>
        </w:r>
        <w:r>
          <w:rPr>
            <w:webHidden/>
          </w:rPr>
        </w:r>
        <w:r>
          <w:rPr>
            <w:webHidden/>
          </w:rPr>
          <w:fldChar w:fldCharType="separate"/>
        </w:r>
        <w:r>
          <w:rPr>
            <w:webHidden/>
          </w:rPr>
          <w:t>450</w:t>
        </w:r>
        <w:r>
          <w:rPr>
            <w:webHidden/>
          </w:rPr>
          <w:fldChar w:fldCharType="end"/>
        </w:r>
      </w:hyperlink>
    </w:p>
    <w:p w14:paraId="146AD27D" w14:textId="6FC6A81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69" w:history="1">
        <w:r w:rsidRPr="00CE41F5">
          <w:rPr>
            <w:rStyle w:val="Hyperlink"/>
          </w:rPr>
          <w:t>5.2.18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Conditional Access System scrambling and ECM functional tests</w:t>
        </w:r>
        <w:r>
          <w:rPr>
            <w:webHidden/>
          </w:rPr>
          <w:tab/>
        </w:r>
        <w:r>
          <w:rPr>
            <w:webHidden/>
          </w:rPr>
          <w:fldChar w:fldCharType="begin"/>
        </w:r>
        <w:r>
          <w:rPr>
            <w:webHidden/>
          </w:rPr>
          <w:instrText xml:space="preserve"> PAGEREF _Toc162959869 \h </w:instrText>
        </w:r>
        <w:r>
          <w:rPr>
            <w:webHidden/>
          </w:rPr>
        </w:r>
        <w:r>
          <w:rPr>
            <w:webHidden/>
          </w:rPr>
          <w:fldChar w:fldCharType="separate"/>
        </w:r>
        <w:r>
          <w:rPr>
            <w:webHidden/>
          </w:rPr>
          <w:t>451</w:t>
        </w:r>
        <w:r>
          <w:rPr>
            <w:webHidden/>
          </w:rPr>
          <w:fldChar w:fldCharType="end"/>
        </w:r>
      </w:hyperlink>
    </w:p>
    <w:p w14:paraId="6119B151" w14:textId="33BF53B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70" w:history="1">
        <w:r w:rsidRPr="00CE41F5">
          <w:rPr>
            <w:rStyle w:val="Hyperlink"/>
          </w:rPr>
          <w:t>5.2.19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Complete Conditional Access System test bed</w:t>
        </w:r>
        <w:r>
          <w:rPr>
            <w:webHidden/>
          </w:rPr>
          <w:tab/>
        </w:r>
        <w:r>
          <w:rPr>
            <w:webHidden/>
          </w:rPr>
          <w:fldChar w:fldCharType="begin"/>
        </w:r>
        <w:r>
          <w:rPr>
            <w:webHidden/>
          </w:rPr>
          <w:instrText xml:space="preserve"> PAGEREF _Toc162959870 \h </w:instrText>
        </w:r>
        <w:r>
          <w:rPr>
            <w:webHidden/>
          </w:rPr>
        </w:r>
        <w:r>
          <w:rPr>
            <w:webHidden/>
          </w:rPr>
          <w:fldChar w:fldCharType="separate"/>
        </w:r>
        <w:r>
          <w:rPr>
            <w:webHidden/>
          </w:rPr>
          <w:t>451</w:t>
        </w:r>
        <w:r>
          <w:rPr>
            <w:webHidden/>
          </w:rPr>
          <w:fldChar w:fldCharType="end"/>
        </w:r>
      </w:hyperlink>
    </w:p>
    <w:p w14:paraId="31B45B33" w14:textId="409DDFF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71" w:history="1">
        <w:r w:rsidRPr="00CE41F5">
          <w:rPr>
            <w:rStyle w:val="Hyperlink"/>
          </w:rPr>
          <w:t>5.2.20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Emulation of a Conditional Access head-end</w:t>
        </w:r>
        <w:r>
          <w:rPr>
            <w:webHidden/>
          </w:rPr>
          <w:tab/>
        </w:r>
        <w:r>
          <w:rPr>
            <w:webHidden/>
          </w:rPr>
          <w:fldChar w:fldCharType="begin"/>
        </w:r>
        <w:r>
          <w:rPr>
            <w:webHidden/>
          </w:rPr>
          <w:instrText xml:space="preserve"> PAGEREF _Toc162959871 \h </w:instrText>
        </w:r>
        <w:r>
          <w:rPr>
            <w:webHidden/>
          </w:rPr>
        </w:r>
        <w:r>
          <w:rPr>
            <w:webHidden/>
          </w:rPr>
          <w:fldChar w:fldCharType="separate"/>
        </w:r>
        <w:r>
          <w:rPr>
            <w:webHidden/>
          </w:rPr>
          <w:t>452</w:t>
        </w:r>
        <w:r>
          <w:rPr>
            <w:webHidden/>
          </w:rPr>
          <w:fldChar w:fldCharType="end"/>
        </w:r>
      </w:hyperlink>
    </w:p>
    <w:p w14:paraId="6F1B8725" w14:textId="168C8C2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72" w:history="1">
        <w:r w:rsidRPr="00CE41F5">
          <w:rPr>
            <w:rStyle w:val="Hyperlink"/>
          </w:rPr>
          <w:t>5.2.21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Multi-Protocol Encapsulation (MPE)</w:t>
        </w:r>
        <w:r>
          <w:rPr>
            <w:webHidden/>
          </w:rPr>
          <w:tab/>
        </w:r>
        <w:r>
          <w:rPr>
            <w:webHidden/>
          </w:rPr>
          <w:fldChar w:fldCharType="begin"/>
        </w:r>
        <w:r>
          <w:rPr>
            <w:webHidden/>
          </w:rPr>
          <w:instrText xml:space="preserve"> PAGEREF _Toc162959872 \h </w:instrText>
        </w:r>
        <w:r>
          <w:rPr>
            <w:webHidden/>
          </w:rPr>
        </w:r>
        <w:r>
          <w:rPr>
            <w:webHidden/>
          </w:rPr>
          <w:fldChar w:fldCharType="separate"/>
        </w:r>
        <w:r>
          <w:rPr>
            <w:webHidden/>
          </w:rPr>
          <w:t>455</w:t>
        </w:r>
        <w:r>
          <w:rPr>
            <w:webHidden/>
          </w:rPr>
          <w:fldChar w:fldCharType="end"/>
        </w:r>
      </w:hyperlink>
    </w:p>
    <w:p w14:paraId="0E1C8B8F" w14:textId="27971F3F"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873" w:history="1">
        <w:r w:rsidRPr="00CE41F5">
          <w:rPr>
            <w:rStyle w:val="Hyperlink"/>
          </w:rPr>
          <w:t>5.2.21.1</w:t>
        </w:r>
        <w:r>
          <w:rPr>
            <w:rFonts w:asciiTheme="minorHAnsi" w:eastAsiaTheme="minorEastAsia" w:hAnsiTheme="minorHAnsi" w:cstheme="minorBidi"/>
            <w:kern w:val="2"/>
            <w:sz w:val="24"/>
            <w:szCs w:val="24"/>
            <w:lang w:eastAsia="ja-JP"/>
            <w14:ligatures w14:val="standardContextual"/>
          </w:rPr>
          <w:tab/>
        </w:r>
        <w:r w:rsidRPr="00CE41F5">
          <w:rPr>
            <w:rStyle w:val="Hyperlink"/>
          </w:rPr>
          <w:t>MPE insertion in an existing transport stream</w:t>
        </w:r>
        <w:r>
          <w:rPr>
            <w:webHidden/>
          </w:rPr>
          <w:tab/>
        </w:r>
        <w:r>
          <w:rPr>
            <w:webHidden/>
          </w:rPr>
          <w:fldChar w:fldCharType="begin"/>
        </w:r>
        <w:r>
          <w:rPr>
            <w:webHidden/>
          </w:rPr>
          <w:instrText xml:space="preserve"> PAGEREF _Toc162959873 \h </w:instrText>
        </w:r>
        <w:r>
          <w:rPr>
            <w:webHidden/>
          </w:rPr>
        </w:r>
        <w:r>
          <w:rPr>
            <w:webHidden/>
          </w:rPr>
          <w:fldChar w:fldCharType="separate"/>
        </w:r>
        <w:r>
          <w:rPr>
            <w:webHidden/>
          </w:rPr>
          <w:t>456</w:t>
        </w:r>
        <w:r>
          <w:rPr>
            <w:webHidden/>
          </w:rPr>
          <w:fldChar w:fldCharType="end"/>
        </w:r>
      </w:hyperlink>
    </w:p>
    <w:p w14:paraId="78229CD3" w14:textId="08D954FB"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874" w:history="1">
        <w:r w:rsidRPr="00CE41F5">
          <w:rPr>
            <w:rStyle w:val="Hyperlink"/>
          </w:rPr>
          <w:t>5.2.21.2</w:t>
        </w:r>
        <w:r>
          <w:rPr>
            <w:rFonts w:asciiTheme="minorHAnsi" w:eastAsiaTheme="minorEastAsia" w:hAnsiTheme="minorHAnsi" w:cstheme="minorBidi"/>
            <w:kern w:val="2"/>
            <w:sz w:val="24"/>
            <w:szCs w:val="24"/>
            <w:lang w:eastAsia="ja-JP"/>
            <w14:ligatures w14:val="standardContextual"/>
          </w:rPr>
          <w:tab/>
        </w:r>
        <w:r w:rsidRPr="00CE41F5">
          <w:rPr>
            <w:rStyle w:val="Hyperlink"/>
          </w:rPr>
          <w:t>Creating a transport stream from scratch</w:t>
        </w:r>
        <w:r>
          <w:rPr>
            <w:webHidden/>
          </w:rPr>
          <w:tab/>
        </w:r>
        <w:r>
          <w:rPr>
            <w:webHidden/>
          </w:rPr>
          <w:fldChar w:fldCharType="begin"/>
        </w:r>
        <w:r>
          <w:rPr>
            <w:webHidden/>
          </w:rPr>
          <w:instrText xml:space="preserve"> PAGEREF _Toc162959874 \h </w:instrText>
        </w:r>
        <w:r>
          <w:rPr>
            <w:webHidden/>
          </w:rPr>
        </w:r>
        <w:r>
          <w:rPr>
            <w:webHidden/>
          </w:rPr>
          <w:fldChar w:fldCharType="separate"/>
        </w:r>
        <w:r>
          <w:rPr>
            <w:webHidden/>
          </w:rPr>
          <w:t>459</w:t>
        </w:r>
        <w:r>
          <w:rPr>
            <w:webHidden/>
          </w:rPr>
          <w:fldChar w:fldCharType="end"/>
        </w:r>
      </w:hyperlink>
    </w:p>
    <w:p w14:paraId="62E74D7A" w14:textId="056A2F47"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875" w:history="1">
        <w:r w:rsidRPr="00CE41F5">
          <w:rPr>
            <w:rStyle w:val="Hyperlink"/>
          </w:rPr>
          <w:t>5.2.21.3</w:t>
        </w:r>
        <w:r>
          <w:rPr>
            <w:rFonts w:asciiTheme="minorHAnsi" w:eastAsiaTheme="minorEastAsia" w:hAnsiTheme="minorHAnsi" w:cstheme="minorBidi"/>
            <w:kern w:val="2"/>
            <w:sz w:val="24"/>
            <w:szCs w:val="24"/>
            <w:lang w:eastAsia="ja-JP"/>
            <w14:ligatures w14:val="standardContextual"/>
          </w:rPr>
          <w:tab/>
        </w:r>
        <w:r w:rsidRPr="00CE41F5">
          <w:rPr>
            <w:rStyle w:val="Hyperlink"/>
          </w:rPr>
          <w:t>Creating a transport stream from scratch with PCR</w:t>
        </w:r>
        <w:r>
          <w:rPr>
            <w:webHidden/>
          </w:rPr>
          <w:tab/>
        </w:r>
        <w:r>
          <w:rPr>
            <w:webHidden/>
          </w:rPr>
          <w:fldChar w:fldCharType="begin"/>
        </w:r>
        <w:r>
          <w:rPr>
            <w:webHidden/>
          </w:rPr>
          <w:instrText xml:space="preserve"> PAGEREF _Toc162959875 \h </w:instrText>
        </w:r>
        <w:r>
          <w:rPr>
            <w:webHidden/>
          </w:rPr>
        </w:r>
        <w:r>
          <w:rPr>
            <w:webHidden/>
          </w:rPr>
          <w:fldChar w:fldCharType="separate"/>
        </w:r>
        <w:r>
          <w:rPr>
            <w:webHidden/>
          </w:rPr>
          <w:t>460</w:t>
        </w:r>
        <w:r>
          <w:rPr>
            <w:webHidden/>
          </w:rPr>
          <w:fldChar w:fldCharType="end"/>
        </w:r>
      </w:hyperlink>
    </w:p>
    <w:p w14:paraId="5E9420DA" w14:textId="2062612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76" w:history="1">
        <w:r w:rsidRPr="00CE41F5">
          <w:rPr>
            <w:rStyle w:val="Hyperlink"/>
          </w:rPr>
          <w:t>5.2.22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DVB-T2 Modulator Interface (T2-MI)</w:t>
        </w:r>
        <w:r>
          <w:rPr>
            <w:webHidden/>
          </w:rPr>
          <w:tab/>
        </w:r>
        <w:r>
          <w:rPr>
            <w:webHidden/>
          </w:rPr>
          <w:fldChar w:fldCharType="begin"/>
        </w:r>
        <w:r>
          <w:rPr>
            <w:webHidden/>
          </w:rPr>
          <w:instrText xml:space="preserve"> PAGEREF _Toc162959876 \h </w:instrText>
        </w:r>
        <w:r>
          <w:rPr>
            <w:webHidden/>
          </w:rPr>
        </w:r>
        <w:r>
          <w:rPr>
            <w:webHidden/>
          </w:rPr>
          <w:fldChar w:fldCharType="separate"/>
        </w:r>
        <w:r>
          <w:rPr>
            <w:webHidden/>
          </w:rPr>
          <w:t>462</w:t>
        </w:r>
        <w:r>
          <w:rPr>
            <w:webHidden/>
          </w:rPr>
          <w:fldChar w:fldCharType="end"/>
        </w:r>
      </w:hyperlink>
    </w:p>
    <w:p w14:paraId="73BD3BBC" w14:textId="3C5765F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77" w:history="1">
        <w:r w:rsidRPr="00CE41F5">
          <w:rPr>
            <w:rStyle w:val="Hyperlink"/>
          </w:rPr>
          <w:t>5.2.23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Merging transport streams</w:t>
        </w:r>
        <w:r>
          <w:rPr>
            <w:webHidden/>
          </w:rPr>
          <w:tab/>
        </w:r>
        <w:r>
          <w:rPr>
            <w:webHidden/>
          </w:rPr>
          <w:fldChar w:fldCharType="begin"/>
        </w:r>
        <w:r>
          <w:rPr>
            <w:webHidden/>
          </w:rPr>
          <w:instrText xml:space="preserve"> PAGEREF _Toc162959877 \h </w:instrText>
        </w:r>
        <w:r>
          <w:rPr>
            <w:webHidden/>
          </w:rPr>
        </w:r>
        <w:r>
          <w:rPr>
            <w:webHidden/>
          </w:rPr>
          <w:fldChar w:fldCharType="separate"/>
        </w:r>
        <w:r>
          <w:rPr>
            <w:webHidden/>
          </w:rPr>
          <w:t>464</w:t>
        </w:r>
        <w:r>
          <w:rPr>
            <w:webHidden/>
          </w:rPr>
          <w:fldChar w:fldCharType="end"/>
        </w:r>
      </w:hyperlink>
    </w:p>
    <w:p w14:paraId="3DA994C2" w14:textId="121819B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78" w:history="1">
        <w:r w:rsidRPr="00CE41F5">
          <w:rPr>
            <w:rStyle w:val="Hyperlink"/>
          </w:rPr>
          <w:t>5.2.24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Injecting SCTE 35 cue information</w:t>
        </w:r>
        <w:r>
          <w:rPr>
            <w:webHidden/>
          </w:rPr>
          <w:tab/>
        </w:r>
        <w:r>
          <w:rPr>
            <w:webHidden/>
          </w:rPr>
          <w:fldChar w:fldCharType="begin"/>
        </w:r>
        <w:r>
          <w:rPr>
            <w:webHidden/>
          </w:rPr>
          <w:instrText xml:space="preserve"> PAGEREF _Toc162959878 \h </w:instrText>
        </w:r>
        <w:r>
          <w:rPr>
            <w:webHidden/>
          </w:rPr>
        </w:r>
        <w:r>
          <w:rPr>
            <w:webHidden/>
          </w:rPr>
          <w:fldChar w:fldCharType="separate"/>
        </w:r>
        <w:r>
          <w:rPr>
            <w:webHidden/>
          </w:rPr>
          <w:t>465</w:t>
        </w:r>
        <w:r>
          <w:rPr>
            <w:webHidden/>
          </w:rPr>
          <w:fldChar w:fldCharType="end"/>
        </w:r>
      </w:hyperlink>
    </w:p>
    <w:p w14:paraId="2DBC9AE3" w14:textId="05DE8C87"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879" w:history="1">
        <w:r w:rsidRPr="00CE41F5">
          <w:rPr>
            <w:rStyle w:val="Hyperlink"/>
          </w:rPr>
          <w:t>5.2.24.1</w:t>
        </w:r>
        <w:r>
          <w:rPr>
            <w:rFonts w:asciiTheme="minorHAnsi" w:eastAsiaTheme="minorEastAsia" w:hAnsiTheme="minorHAnsi" w:cstheme="minorBidi"/>
            <w:kern w:val="2"/>
            <w:sz w:val="24"/>
            <w:szCs w:val="24"/>
            <w:lang w:eastAsia="ja-JP"/>
            <w14:ligatures w14:val="standardContextual"/>
          </w:rPr>
          <w:tab/>
        </w:r>
        <w:r w:rsidRPr="00CE41F5">
          <w:rPr>
            <w:rStyle w:val="Hyperlink"/>
          </w:rPr>
          <w:t>Real-time live stream</w:t>
        </w:r>
        <w:r>
          <w:rPr>
            <w:webHidden/>
          </w:rPr>
          <w:tab/>
        </w:r>
        <w:r>
          <w:rPr>
            <w:webHidden/>
          </w:rPr>
          <w:fldChar w:fldCharType="begin"/>
        </w:r>
        <w:r>
          <w:rPr>
            <w:webHidden/>
          </w:rPr>
          <w:instrText xml:space="preserve"> PAGEREF _Toc162959879 \h </w:instrText>
        </w:r>
        <w:r>
          <w:rPr>
            <w:webHidden/>
          </w:rPr>
        </w:r>
        <w:r>
          <w:rPr>
            <w:webHidden/>
          </w:rPr>
          <w:fldChar w:fldCharType="separate"/>
        </w:r>
        <w:r>
          <w:rPr>
            <w:webHidden/>
          </w:rPr>
          <w:t>466</w:t>
        </w:r>
        <w:r>
          <w:rPr>
            <w:webHidden/>
          </w:rPr>
          <w:fldChar w:fldCharType="end"/>
        </w:r>
      </w:hyperlink>
    </w:p>
    <w:p w14:paraId="378ECA16" w14:textId="352471C4"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880" w:history="1">
        <w:r w:rsidRPr="00CE41F5">
          <w:rPr>
            <w:rStyle w:val="Hyperlink"/>
          </w:rPr>
          <w:t>5.2.24.2</w:t>
        </w:r>
        <w:r>
          <w:rPr>
            <w:rFonts w:asciiTheme="minorHAnsi" w:eastAsiaTheme="minorEastAsia" w:hAnsiTheme="minorHAnsi" w:cstheme="minorBidi"/>
            <w:kern w:val="2"/>
            <w:sz w:val="24"/>
            <w:szCs w:val="24"/>
            <w:lang w:eastAsia="ja-JP"/>
            <w14:ligatures w14:val="standardContextual"/>
          </w:rPr>
          <w:tab/>
        </w:r>
        <w:r w:rsidRPr="00CE41F5">
          <w:rPr>
            <w:rStyle w:val="Hyperlink"/>
          </w:rPr>
          <w:t>Cue insertion in offline files</w:t>
        </w:r>
        <w:r>
          <w:rPr>
            <w:webHidden/>
          </w:rPr>
          <w:tab/>
        </w:r>
        <w:r>
          <w:rPr>
            <w:webHidden/>
          </w:rPr>
          <w:fldChar w:fldCharType="begin"/>
        </w:r>
        <w:r>
          <w:rPr>
            <w:webHidden/>
          </w:rPr>
          <w:instrText xml:space="preserve"> PAGEREF _Toc162959880 \h </w:instrText>
        </w:r>
        <w:r>
          <w:rPr>
            <w:webHidden/>
          </w:rPr>
        </w:r>
        <w:r>
          <w:rPr>
            <w:webHidden/>
          </w:rPr>
          <w:fldChar w:fldCharType="separate"/>
        </w:r>
        <w:r>
          <w:rPr>
            <w:webHidden/>
          </w:rPr>
          <w:t>467</w:t>
        </w:r>
        <w:r>
          <w:rPr>
            <w:webHidden/>
          </w:rPr>
          <w:fldChar w:fldCharType="end"/>
        </w:r>
      </w:hyperlink>
    </w:p>
    <w:p w14:paraId="7BEB7CBD" w14:textId="2E6EDF7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81" w:history="1">
        <w:r w:rsidRPr="00CE41F5">
          <w:rPr>
            <w:rStyle w:val="Hyperlink"/>
          </w:rPr>
          <w:t>5.2.25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Encapsulating PID’s into a private tunnel</w:t>
        </w:r>
        <w:r>
          <w:rPr>
            <w:webHidden/>
          </w:rPr>
          <w:tab/>
        </w:r>
        <w:r>
          <w:rPr>
            <w:webHidden/>
          </w:rPr>
          <w:fldChar w:fldCharType="begin"/>
        </w:r>
        <w:r>
          <w:rPr>
            <w:webHidden/>
          </w:rPr>
          <w:instrText xml:space="preserve"> PAGEREF _Toc162959881 \h </w:instrText>
        </w:r>
        <w:r>
          <w:rPr>
            <w:webHidden/>
          </w:rPr>
        </w:r>
        <w:r>
          <w:rPr>
            <w:webHidden/>
          </w:rPr>
          <w:fldChar w:fldCharType="separate"/>
        </w:r>
        <w:r>
          <w:rPr>
            <w:webHidden/>
          </w:rPr>
          <w:t>467</w:t>
        </w:r>
        <w:r>
          <w:rPr>
            <w:webHidden/>
          </w:rPr>
          <w:fldChar w:fldCharType="end"/>
        </w:r>
      </w:hyperlink>
    </w:p>
    <w:p w14:paraId="141D5B32" w14:textId="2D283B8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82" w:history="1">
        <w:r w:rsidRPr="00CE41F5">
          <w:rPr>
            <w:rStyle w:val="Hyperlink"/>
          </w:rPr>
          <w:t>5.2.26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Interleaving input files and merging their PSI</w:t>
        </w:r>
        <w:r>
          <w:rPr>
            <w:webHidden/>
          </w:rPr>
          <w:tab/>
        </w:r>
        <w:r>
          <w:rPr>
            <w:webHidden/>
          </w:rPr>
          <w:fldChar w:fldCharType="begin"/>
        </w:r>
        <w:r>
          <w:rPr>
            <w:webHidden/>
          </w:rPr>
          <w:instrText xml:space="preserve"> PAGEREF _Toc162959882 \h </w:instrText>
        </w:r>
        <w:r>
          <w:rPr>
            <w:webHidden/>
          </w:rPr>
        </w:r>
        <w:r>
          <w:rPr>
            <w:webHidden/>
          </w:rPr>
          <w:fldChar w:fldCharType="separate"/>
        </w:r>
        <w:r>
          <w:rPr>
            <w:webHidden/>
          </w:rPr>
          <w:t>468</w:t>
        </w:r>
        <w:r>
          <w:rPr>
            <w:webHidden/>
          </w:rPr>
          <w:fldChar w:fldCharType="end"/>
        </w:r>
      </w:hyperlink>
    </w:p>
    <w:p w14:paraId="45403C72" w14:textId="2A5C6CB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83" w:history="1">
        <w:r w:rsidRPr="00CE41F5">
          <w:rPr>
            <w:rStyle w:val="Hyperlink"/>
          </w:rPr>
          <w:t>5.2.27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Using Secure Reliable Transport (SRT) transmission</w:t>
        </w:r>
        <w:r>
          <w:rPr>
            <w:webHidden/>
          </w:rPr>
          <w:tab/>
        </w:r>
        <w:r>
          <w:rPr>
            <w:webHidden/>
          </w:rPr>
          <w:fldChar w:fldCharType="begin"/>
        </w:r>
        <w:r>
          <w:rPr>
            <w:webHidden/>
          </w:rPr>
          <w:instrText xml:space="preserve"> PAGEREF _Toc162959883 \h </w:instrText>
        </w:r>
        <w:r>
          <w:rPr>
            <w:webHidden/>
          </w:rPr>
        </w:r>
        <w:r>
          <w:rPr>
            <w:webHidden/>
          </w:rPr>
          <w:fldChar w:fldCharType="separate"/>
        </w:r>
        <w:r>
          <w:rPr>
            <w:webHidden/>
          </w:rPr>
          <w:t>469</w:t>
        </w:r>
        <w:r>
          <w:rPr>
            <w:webHidden/>
          </w:rPr>
          <w:fldChar w:fldCharType="end"/>
        </w:r>
      </w:hyperlink>
    </w:p>
    <w:p w14:paraId="4C5BAC7E" w14:textId="6BBA7D5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84" w:history="1">
        <w:r w:rsidRPr="00CE41F5">
          <w:rPr>
            <w:rStyle w:val="Hyperlink"/>
          </w:rPr>
          <w:t>5.2.28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Preserving EIT’s through ffmpeg processing</w:t>
        </w:r>
        <w:r>
          <w:rPr>
            <w:webHidden/>
          </w:rPr>
          <w:tab/>
        </w:r>
        <w:r>
          <w:rPr>
            <w:webHidden/>
          </w:rPr>
          <w:fldChar w:fldCharType="begin"/>
        </w:r>
        <w:r>
          <w:rPr>
            <w:webHidden/>
          </w:rPr>
          <w:instrText xml:space="preserve"> PAGEREF _Toc162959884 \h </w:instrText>
        </w:r>
        <w:r>
          <w:rPr>
            <w:webHidden/>
          </w:rPr>
        </w:r>
        <w:r>
          <w:rPr>
            <w:webHidden/>
          </w:rPr>
          <w:fldChar w:fldCharType="separate"/>
        </w:r>
        <w:r>
          <w:rPr>
            <w:webHidden/>
          </w:rPr>
          <w:t>470</w:t>
        </w:r>
        <w:r>
          <w:rPr>
            <w:webHidden/>
          </w:rPr>
          <w:fldChar w:fldCharType="end"/>
        </w:r>
      </w:hyperlink>
    </w:p>
    <w:p w14:paraId="73F537C2" w14:textId="6D58075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85" w:history="1">
        <w:r w:rsidRPr="00CE41F5">
          <w:rPr>
            <w:rStyle w:val="Hyperlink"/>
          </w:rPr>
          <w:t>5.2.29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JSON analysis of a transport stream</w:t>
        </w:r>
        <w:r>
          <w:rPr>
            <w:webHidden/>
          </w:rPr>
          <w:tab/>
        </w:r>
        <w:r>
          <w:rPr>
            <w:webHidden/>
          </w:rPr>
          <w:fldChar w:fldCharType="begin"/>
        </w:r>
        <w:r>
          <w:rPr>
            <w:webHidden/>
          </w:rPr>
          <w:instrText xml:space="preserve"> PAGEREF _Toc162959885 \h </w:instrText>
        </w:r>
        <w:r>
          <w:rPr>
            <w:webHidden/>
          </w:rPr>
        </w:r>
        <w:r>
          <w:rPr>
            <w:webHidden/>
          </w:rPr>
          <w:fldChar w:fldCharType="separate"/>
        </w:r>
        <w:r>
          <w:rPr>
            <w:webHidden/>
          </w:rPr>
          <w:t>471</w:t>
        </w:r>
        <w:r>
          <w:rPr>
            <w:webHidden/>
          </w:rPr>
          <w:fldChar w:fldCharType="end"/>
        </w:r>
      </w:hyperlink>
    </w:p>
    <w:p w14:paraId="21691373" w14:textId="661F22D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86" w:history="1">
        <w:r w:rsidRPr="00CE41F5">
          <w:rPr>
            <w:rStyle w:val="Hyperlink"/>
          </w:rPr>
          <w:t>5.2.30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Monitoring the bitrate of a PID</w:t>
        </w:r>
        <w:r>
          <w:rPr>
            <w:webHidden/>
          </w:rPr>
          <w:tab/>
        </w:r>
        <w:r>
          <w:rPr>
            <w:webHidden/>
          </w:rPr>
          <w:fldChar w:fldCharType="begin"/>
        </w:r>
        <w:r>
          <w:rPr>
            <w:webHidden/>
          </w:rPr>
          <w:instrText xml:space="preserve"> PAGEREF _Toc162959886 \h </w:instrText>
        </w:r>
        <w:r>
          <w:rPr>
            <w:webHidden/>
          </w:rPr>
        </w:r>
        <w:r>
          <w:rPr>
            <w:webHidden/>
          </w:rPr>
          <w:fldChar w:fldCharType="separate"/>
        </w:r>
        <w:r>
          <w:rPr>
            <w:webHidden/>
          </w:rPr>
          <w:t>472</w:t>
        </w:r>
        <w:r>
          <w:rPr>
            <w:webHidden/>
          </w:rPr>
          <w:fldChar w:fldCharType="end"/>
        </w:r>
      </w:hyperlink>
    </w:p>
    <w:p w14:paraId="571BF3EC" w14:textId="144B3D8A" w:rsidR="001424C7" w:rsidRDefault="001424C7">
      <w:pPr>
        <w:pStyle w:val="TOC1"/>
        <w:rPr>
          <w:rFonts w:eastAsiaTheme="minorEastAsia" w:cstheme="minorBidi"/>
          <w:b w:val="0"/>
          <w:bCs w:val="0"/>
          <w:smallCaps w:val="0"/>
          <w:color w:val="auto"/>
          <w:kern w:val="2"/>
          <w:sz w:val="24"/>
          <w:szCs w:val="24"/>
          <w:lang w:eastAsia="ja-JP"/>
          <w14:ligatures w14:val="standardContextual"/>
        </w:rPr>
      </w:pPr>
      <w:hyperlink w:anchor="_Toc162959887" w:history="1">
        <w:r w:rsidRPr="00CE41F5">
          <w:rPr>
            <w:rStyle w:val="Hyperlink"/>
          </w:rPr>
          <w:t>6</w:t>
        </w:r>
        <w:r>
          <w:rPr>
            <w:rFonts w:eastAsiaTheme="minorEastAsia" w:cstheme="minorBidi"/>
            <w:b w:val="0"/>
            <w:bCs w:val="0"/>
            <w:smallCaps w:val="0"/>
            <w:color w:val="auto"/>
            <w:kern w:val="2"/>
            <w:sz w:val="24"/>
            <w:szCs w:val="24"/>
            <w:lang w:eastAsia="ja-JP"/>
            <w14:ligatures w14:val="standardContextual"/>
          </w:rPr>
          <w:tab/>
        </w:r>
        <w:r w:rsidRPr="00CE41F5">
          <w:rPr>
            <w:rStyle w:val="Hyperlink"/>
          </w:rPr>
          <w:t>Troubleshooting</w:t>
        </w:r>
        <w:r>
          <w:rPr>
            <w:webHidden/>
          </w:rPr>
          <w:tab/>
        </w:r>
        <w:r>
          <w:rPr>
            <w:webHidden/>
          </w:rPr>
          <w:fldChar w:fldCharType="begin"/>
        </w:r>
        <w:r>
          <w:rPr>
            <w:webHidden/>
          </w:rPr>
          <w:instrText xml:space="preserve"> PAGEREF _Toc162959887 \h </w:instrText>
        </w:r>
        <w:r>
          <w:rPr>
            <w:webHidden/>
          </w:rPr>
        </w:r>
        <w:r>
          <w:rPr>
            <w:webHidden/>
          </w:rPr>
          <w:fldChar w:fldCharType="separate"/>
        </w:r>
        <w:r>
          <w:rPr>
            <w:webHidden/>
          </w:rPr>
          <w:t>475</w:t>
        </w:r>
        <w:r>
          <w:rPr>
            <w:webHidden/>
          </w:rPr>
          <w:fldChar w:fldCharType="end"/>
        </w:r>
      </w:hyperlink>
    </w:p>
    <w:p w14:paraId="66699A12" w14:textId="67A4016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88" w:history="1">
        <w:r w:rsidRPr="00CE41F5">
          <w:rPr>
            <w:rStyle w:val="Hyperlink"/>
          </w:rPr>
          <w:t>6.1</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Environment variables</w:t>
        </w:r>
        <w:r>
          <w:rPr>
            <w:webHidden/>
          </w:rPr>
          <w:tab/>
        </w:r>
        <w:r>
          <w:rPr>
            <w:webHidden/>
          </w:rPr>
          <w:fldChar w:fldCharType="begin"/>
        </w:r>
        <w:r>
          <w:rPr>
            <w:webHidden/>
          </w:rPr>
          <w:instrText xml:space="preserve"> PAGEREF _Toc162959888 \h </w:instrText>
        </w:r>
        <w:r>
          <w:rPr>
            <w:webHidden/>
          </w:rPr>
        </w:r>
        <w:r>
          <w:rPr>
            <w:webHidden/>
          </w:rPr>
          <w:fldChar w:fldCharType="separate"/>
        </w:r>
        <w:r>
          <w:rPr>
            <w:webHidden/>
          </w:rPr>
          <w:t>475</w:t>
        </w:r>
        <w:r>
          <w:rPr>
            <w:webHidden/>
          </w:rPr>
          <w:fldChar w:fldCharType="end"/>
        </w:r>
      </w:hyperlink>
    </w:p>
    <w:p w14:paraId="7C488F9C" w14:textId="5F862C2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89" w:history="1">
        <w:r w:rsidRPr="00CE41F5">
          <w:rPr>
            <w:rStyle w:val="Hyperlink"/>
          </w:rPr>
          <w:t>6.1.1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Search paths</w:t>
        </w:r>
        <w:r>
          <w:rPr>
            <w:webHidden/>
          </w:rPr>
          <w:tab/>
        </w:r>
        <w:r>
          <w:rPr>
            <w:webHidden/>
          </w:rPr>
          <w:fldChar w:fldCharType="begin"/>
        </w:r>
        <w:r>
          <w:rPr>
            <w:webHidden/>
          </w:rPr>
          <w:instrText xml:space="preserve"> PAGEREF _Toc162959889 \h </w:instrText>
        </w:r>
        <w:r>
          <w:rPr>
            <w:webHidden/>
          </w:rPr>
        </w:r>
        <w:r>
          <w:rPr>
            <w:webHidden/>
          </w:rPr>
          <w:fldChar w:fldCharType="separate"/>
        </w:r>
        <w:r>
          <w:rPr>
            <w:webHidden/>
          </w:rPr>
          <w:t>476</w:t>
        </w:r>
        <w:r>
          <w:rPr>
            <w:webHidden/>
          </w:rPr>
          <w:fldChar w:fldCharType="end"/>
        </w:r>
      </w:hyperlink>
    </w:p>
    <w:p w14:paraId="06BA432B" w14:textId="308A71E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90" w:history="1">
        <w:r w:rsidRPr="00CE41F5">
          <w:rPr>
            <w:rStyle w:val="Hyperlink"/>
          </w:rPr>
          <w:t>6.1.2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Web requests retry policy</w:t>
        </w:r>
        <w:r>
          <w:rPr>
            <w:webHidden/>
          </w:rPr>
          <w:tab/>
        </w:r>
        <w:r>
          <w:rPr>
            <w:webHidden/>
          </w:rPr>
          <w:fldChar w:fldCharType="begin"/>
        </w:r>
        <w:r>
          <w:rPr>
            <w:webHidden/>
          </w:rPr>
          <w:instrText xml:space="preserve"> PAGEREF _Toc162959890 \h </w:instrText>
        </w:r>
        <w:r>
          <w:rPr>
            <w:webHidden/>
          </w:rPr>
        </w:r>
        <w:r>
          <w:rPr>
            <w:webHidden/>
          </w:rPr>
          <w:fldChar w:fldCharType="separate"/>
        </w:r>
        <w:r>
          <w:rPr>
            <w:webHidden/>
          </w:rPr>
          <w:t>476</w:t>
        </w:r>
        <w:r>
          <w:rPr>
            <w:webHidden/>
          </w:rPr>
          <w:fldChar w:fldCharType="end"/>
        </w:r>
      </w:hyperlink>
    </w:p>
    <w:p w14:paraId="32AF86E3" w14:textId="016676F9"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91" w:history="1">
        <w:r w:rsidRPr="00CE41F5">
          <w:rPr>
            <w:rStyle w:val="Hyperlink"/>
          </w:rPr>
          <w:t>6.2</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Typical issues with tsp</w:t>
        </w:r>
        <w:r>
          <w:rPr>
            <w:webHidden/>
          </w:rPr>
          <w:tab/>
        </w:r>
        <w:r>
          <w:rPr>
            <w:webHidden/>
          </w:rPr>
          <w:fldChar w:fldCharType="begin"/>
        </w:r>
        <w:r>
          <w:rPr>
            <w:webHidden/>
          </w:rPr>
          <w:instrText xml:space="preserve"> PAGEREF _Toc162959891 \h </w:instrText>
        </w:r>
        <w:r>
          <w:rPr>
            <w:webHidden/>
          </w:rPr>
        </w:r>
        <w:r>
          <w:rPr>
            <w:webHidden/>
          </w:rPr>
          <w:fldChar w:fldCharType="separate"/>
        </w:r>
        <w:r>
          <w:rPr>
            <w:webHidden/>
          </w:rPr>
          <w:t>477</w:t>
        </w:r>
        <w:r>
          <w:rPr>
            <w:webHidden/>
          </w:rPr>
          <w:fldChar w:fldCharType="end"/>
        </w:r>
      </w:hyperlink>
    </w:p>
    <w:p w14:paraId="12D68A22" w14:textId="321EF6D5" w:rsidR="001424C7" w:rsidRDefault="001424C7">
      <w:pPr>
        <w:pStyle w:val="TOC1"/>
        <w:rPr>
          <w:rFonts w:eastAsiaTheme="minorEastAsia" w:cstheme="minorBidi"/>
          <w:b w:val="0"/>
          <w:bCs w:val="0"/>
          <w:smallCaps w:val="0"/>
          <w:color w:val="auto"/>
          <w:kern w:val="2"/>
          <w:sz w:val="24"/>
          <w:szCs w:val="24"/>
          <w:lang w:eastAsia="ja-JP"/>
          <w14:ligatures w14:val="standardContextual"/>
        </w:rPr>
      </w:pPr>
      <w:hyperlink w:anchor="_Toc162959892" w:history="1">
        <w:r w:rsidRPr="00CE41F5">
          <w:rPr>
            <w:rStyle w:val="Hyperlink"/>
          </w:rPr>
          <w:t>7</w:t>
        </w:r>
        <w:r>
          <w:rPr>
            <w:rFonts w:eastAsiaTheme="minorEastAsia" w:cstheme="minorBidi"/>
            <w:b w:val="0"/>
            <w:bCs w:val="0"/>
            <w:smallCaps w:val="0"/>
            <w:color w:val="auto"/>
            <w:kern w:val="2"/>
            <w:sz w:val="24"/>
            <w:szCs w:val="24"/>
            <w:lang w:eastAsia="ja-JP"/>
            <w14:ligatures w14:val="standardContextual"/>
          </w:rPr>
          <w:tab/>
        </w:r>
        <w:r w:rsidRPr="00CE41F5">
          <w:rPr>
            <w:rStyle w:val="Hyperlink"/>
          </w:rPr>
          <w:t>Hardware Device Support</w:t>
        </w:r>
        <w:r>
          <w:rPr>
            <w:webHidden/>
          </w:rPr>
          <w:tab/>
        </w:r>
        <w:r>
          <w:rPr>
            <w:webHidden/>
          </w:rPr>
          <w:fldChar w:fldCharType="begin"/>
        </w:r>
        <w:r>
          <w:rPr>
            <w:webHidden/>
          </w:rPr>
          <w:instrText xml:space="preserve"> PAGEREF _Toc162959892 \h </w:instrText>
        </w:r>
        <w:r>
          <w:rPr>
            <w:webHidden/>
          </w:rPr>
        </w:r>
        <w:r>
          <w:rPr>
            <w:webHidden/>
          </w:rPr>
          <w:fldChar w:fldCharType="separate"/>
        </w:r>
        <w:r>
          <w:rPr>
            <w:webHidden/>
          </w:rPr>
          <w:t>478</w:t>
        </w:r>
        <w:r>
          <w:rPr>
            <w:webHidden/>
          </w:rPr>
          <w:fldChar w:fldCharType="end"/>
        </w:r>
      </w:hyperlink>
    </w:p>
    <w:p w14:paraId="4B7E01C2" w14:textId="60082711"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893" w:history="1">
        <w:r w:rsidRPr="00CE41F5">
          <w:rPr>
            <w:rStyle w:val="Hyperlink"/>
          </w:rPr>
          <w:t>7.1</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Tuner receiver devices (DVB, ATSC, ISDB)</w:t>
        </w:r>
        <w:r>
          <w:rPr>
            <w:webHidden/>
          </w:rPr>
          <w:tab/>
        </w:r>
        <w:r>
          <w:rPr>
            <w:webHidden/>
          </w:rPr>
          <w:fldChar w:fldCharType="begin"/>
        </w:r>
        <w:r>
          <w:rPr>
            <w:webHidden/>
          </w:rPr>
          <w:instrText xml:space="preserve"> PAGEREF _Toc162959893 \h </w:instrText>
        </w:r>
        <w:r>
          <w:rPr>
            <w:webHidden/>
          </w:rPr>
        </w:r>
        <w:r>
          <w:rPr>
            <w:webHidden/>
          </w:rPr>
          <w:fldChar w:fldCharType="separate"/>
        </w:r>
        <w:r>
          <w:rPr>
            <w:webHidden/>
          </w:rPr>
          <w:t>478</w:t>
        </w:r>
        <w:r>
          <w:rPr>
            <w:webHidden/>
          </w:rPr>
          <w:fldChar w:fldCharType="end"/>
        </w:r>
      </w:hyperlink>
    </w:p>
    <w:p w14:paraId="3C164D4A" w14:textId="3D40150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94" w:history="1">
        <w:r w:rsidRPr="00CE41F5">
          <w:rPr>
            <w:rStyle w:val="Hyperlink"/>
          </w:rPr>
          <w:t>7.1.1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Overview</w:t>
        </w:r>
        <w:r>
          <w:rPr>
            <w:webHidden/>
          </w:rPr>
          <w:tab/>
        </w:r>
        <w:r>
          <w:rPr>
            <w:webHidden/>
          </w:rPr>
          <w:fldChar w:fldCharType="begin"/>
        </w:r>
        <w:r>
          <w:rPr>
            <w:webHidden/>
          </w:rPr>
          <w:instrText xml:space="preserve"> PAGEREF _Toc162959894 \h </w:instrText>
        </w:r>
        <w:r>
          <w:rPr>
            <w:webHidden/>
          </w:rPr>
        </w:r>
        <w:r>
          <w:rPr>
            <w:webHidden/>
          </w:rPr>
          <w:fldChar w:fldCharType="separate"/>
        </w:r>
        <w:r>
          <w:rPr>
            <w:webHidden/>
          </w:rPr>
          <w:t>478</w:t>
        </w:r>
        <w:r>
          <w:rPr>
            <w:webHidden/>
          </w:rPr>
          <w:fldChar w:fldCharType="end"/>
        </w:r>
      </w:hyperlink>
    </w:p>
    <w:p w14:paraId="3E9FD33E" w14:textId="07F9B58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95" w:history="1">
        <w:r w:rsidRPr="00CE41F5">
          <w:rPr>
            <w:rStyle w:val="Hyperlink"/>
          </w:rPr>
          <w:t>7.1.2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Operating system integration</w:t>
        </w:r>
        <w:r>
          <w:rPr>
            <w:webHidden/>
          </w:rPr>
          <w:tab/>
        </w:r>
        <w:r>
          <w:rPr>
            <w:webHidden/>
          </w:rPr>
          <w:fldChar w:fldCharType="begin"/>
        </w:r>
        <w:r>
          <w:rPr>
            <w:webHidden/>
          </w:rPr>
          <w:instrText xml:space="preserve"> PAGEREF _Toc162959895 \h </w:instrText>
        </w:r>
        <w:r>
          <w:rPr>
            <w:webHidden/>
          </w:rPr>
        </w:r>
        <w:r>
          <w:rPr>
            <w:webHidden/>
          </w:rPr>
          <w:fldChar w:fldCharType="separate"/>
        </w:r>
        <w:r>
          <w:rPr>
            <w:webHidden/>
          </w:rPr>
          <w:t>478</w:t>
        </w:r>
        <w:r>
          <w:rPr>
            <w:webHidden/>
          </w:rPr>
          <w:fldChar w:fldCharType="end"/>
        </w:r>
      </w:hyperlink>
    </w:p>
    <w:p w14:paraId="1477D6AE" w14:textId="21526B77"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896" w:history="1">
        <w:r w:rsidRPr="00CE41F5">
          <w:rPr>
            <w:rStyle w:val="Hyperlink"/>
          </w:rPr>
          <w:t>7.1.2.1</w:t>
        </w:r>
        <w:r>
          <w:rPr>
            <w:rFonts w:asciiTheme="minorHAnsi" w:eastAsiaTheme="minorEastAsia" w:hAnsiTheme="minorHAnsi" w:cstheme="minorBidi"/>
            <w:kern w:val="2"/>
            <w:sz w:val="24"/>
            <w:szCs w:val="24"/>
            <w:lang w:eastAsia="ja-JP"/>
            <w14:ligatures w14:val="standardContextual"/>
          </w:rPr>
          <w:tab/>
        </w:r>
        <w:r w:rsidRPr="00CE41F5">
          <w:rPr>
            <w:rStyle w:val="Hyperlink"/>
          </w:rPr>
          <w:t>Linux platforms</w:t>
        </w:r>
        <w:r>
          <w:rPr>
            <w:webHidden/>
          </w:rPr>
          <w:tab/>
        </w:r>
        <w:r>
          <w:rPr>
            <w:webHidden/>
          </w:rPr>
          <w:fldChar w:fldCharType="begin"/>
        </w:r>
        <w:r>
          <w:rPr>
            <w:webHidden/>
          </w:rPr>
          <w:instrText xml:space="preserve"> PAGEREF _Toc162959896 \h </w:instrText>
        </w:r>
        <w:r>
          <w:rPr>
            <w:webHidden/>
          </w:rPr>
        </w:r>
        <w:r>
          <w:rPr>
            <w:webHidden/>
          </w:rPr>
          <w:fldChar w:fldCharType="separate"/>
        </w:r>
        <w:r>
          <w:rPr>
            <w:webHidden/>
          </w:rPr>
          <w:t>478</w:t>
        </w:r>
        <w:r>
          <w:rPr>
            <w:webHidden/>
          </w:rPr>
          <w:fldChar w:fldCharType="end"/>
        </w:r>
      </w:hyperlink>
    </w:p>
    <w:p w14:paraId="54738CEE" w14:textId="572F84E3"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897" w:history="1">
        <w:r w:rsidRPr="00CE41F5">
          <w:rPr>
            <w:rStyle w:val="Hyperlink"/>
          </w:rPr>
          <w:t>7.1.2.2</w:t>
        </w:r>
        <w:r>
          <w:rPr>
            <w:rFonts w:asciiTheme="minorHAnsi" w:eastAsiaTheme="minorEastAsia" w:hAnsiTheme="minorHAnsi" w:cstheme="minorBidi"/>
            <w:kern w:val="2"/>
            <w:sz w:val="24"/>
            <w:szCs w:val="24"/>
            <w:lang w:eastAsia="ja-JP"/>
            <w14:ligatures w14:val="standardContextual"/>
          </w:rPr>
          <w:tab/>
        </w:r>
        <w:r w:rsidRPr="00CE41F5">
          <w:rPr>
            <w:rStyle w:val="Hyperlink"/>
          </w:rPr>
          <w:t>Microsoft Windows platforms</w:t>
        </w:r>
        <w:r>
          <w:rPr>
            <w:webHidden/>
          </w:rPr>
          <w:tab/>
        </w:r>
        <w:r>
          <w:rPr>
            <w:webHidden/>
          </w:rPr>
          <w:fldChar w:fldCharType="begin"/>
        </w:r>
        <w:r>
          <w:rPr>
            <w:webHidden/>
          </w:rPr>
          <w:instrText xml:space="preserve"> PAGEREF _Toc162959897 \h </w:instrText>
        </w:r>
        <w:r>
          <w:rPr>
            <w:webHidden/>
          </w:rPr>
        </w:r>
        <w:r>
          <w:rPr>
            <w:webHidden/>
          </w:rPr>
          <w:fldChar w:fldCharType="separate"/>
        </w:r>
        <w:r>
          <w:rPr>
            <w:webHidden/>
          </w:rPr>
          <w:t>479</w:t>
        </w:r>
        <w:r>
          <w:rPr>
            <w:webHidden/>
          </w:rPr>
          <w:fldChar w:fldCharType="end"/>
        </w:r>
      </w:hyperlink>
    </w:p>
    <w:p w14:paraId="6FF25762" w14:textId="7759AF09"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898" w:history="1">
        <w:r w:rsidRPr="00CE41F5">
          <w:rPr>
            <w:rStyle w:val="Hyperlink"/>
          </w:rPr>
          <w:t>7.1.2.3</w:t>
        </w:r>
        <w:r>
          <w:rPr>
            <w:rFonts w:asciiTheme="minorHAnsi" w:eastAsiaTheme="minorEastAsia" w:hAnsiTheme="minorHAnsi" w:cstheme="minorBidi"/>
            <w:kern w:val="2"/>
            <w:sz w:val="24"/>
            <w:szCs w:val="24"/>
            <w:lang w:eastAsia="ja-JP"/>
            <w14:ligatures w14:val="standardContextual"/>
          </w:rPr>
          <w:tab/>
        </w:r>
        <w:r w:rsidRPr="00CE41F5">
          <w:rPr>
            <w:rStyle w:val="Hyperlink"/>
          </w:rPr>
          <w:t>MacOS platforms</w:t>
        </w:r>
        <w:r>
          <w:rPr>
            <w:webHidden/>
          </w:rPr>
          <w:tab/>
        </w:r>
        <w:r>
          <w:rPr>
            <w:webHidden/>
          </w:rPr>
          <w:fldChar w:fldCharType="begin"/>
        </w:r>
        <w:r>
          <w:rPr>
            <w:webHidden/>
          </w:rPr>
          <w:instrText xml:space="preserve"> PAGEREF _Toc162959898 \h </w:instrText>
        </w:r>
        <w:r>
          <w:rPr>
            <w:webHidden/>
          </w:rPr>
        </w:r>
        <w:r>
          <w:rPr>
            <w:webHidden/>
          </w:rPr>
          <w:fldChar w:fldCharType="separate"/>
        </w:r>
        <w:r>
          <w:rPr>
            <w:webHidden/>
          </w:rPr>
          <w:t>480</w:t>
        </w:r>
        <w:r>
          <w:rPr>
            <w:webHidden/>
          </w:rPr>
          <w:fldChar w:fldCharType="end"/>
        </w:r>
      </w:hyperlink>
    </w:p>
    <w:p w14:paraId="3F0F2B09" w14:textId="0CBB749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899" w:history="1">
        <w:r w:rsidRPr="00CE41F5">
          <w:rPr>
            <w:rStyle w:val="Hyperlink"/>
          </w:rPr>
          <w:t>7.1.3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Device naming</w:t>
        </w:r>
        <w:r>
          <w:rPr>
            <w:webHidden/>
          </w:rPr>
          <w:tab/>
        </w:r>
        <w:r>
          <w:rPr>
            <w:webHidden/>
          </w:rPr>
          <w:fldChar w:fldCharType="begin"/>
        </w:r>
        <w:r>
          <w:rPr>
            <w:webHidden/>
          </w:rPr>
          <w:instrText xml:space="preserve"> PAGEREF _Toc162959899 \h </w:instrText>
        </w:r>
        <w:r>
          <w:rPr>
            <w:webHidden/>
          </w:rPr>
        </w:r>
        <w:r>
          <w:rPr>
            <w:webHidden/>
          </w:rPr>
          <w:fldChar w:fldCharType="separate"/>
        </w:r>
        <w:r>
          <w:rPr>
            <w:webHidden/>
          </w:rPr>
          <w:t>480</w:t>
        </w:r>
        <w:r>
          <w:rPr>
            <w:webHidden/>
          </w:rPr>
          <w:fldChar w:fldCharType="end"/>
        </w:r>
      </w:hyperlink>
    </w:p>
    <w:p w14:paraId="43F2C96B" w14:textId="54A9E426"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900" w:history="1">
        <w:r w:rsidRPr="00CE41F5">
          <w:rPr>
            <w:rStyle w:val="Hyperlink"/>
          </w:rPr>
          <w:t>7.1.3.1</w:t>
        </w:r>
        <w:r>
          <w:rPr>
            <w:rFonts w:asciiTheme="minorHAnsi" w:eastAsiaTheme="minorEastAsia" w:hAnsiTheme="minorHAnsi" w:cstheme="minorBidi"/>
            <w:kern w:val="2"/>
            <w:sz w:val="24"/>
            <w:szCs w:val="24"/>
            <w:lang w:eastAsia="ja-JP"/>
            <w14:ligatures w14:val="standardContextual"/>
          </w:rPr>
          <w:tab/>
        </w:r>
        <w:r w:rsidRPr="00CE41F5">
          <w:rPr>
            <w:rStyle w:val="Hyperlink"/>
          </w:rPr>
          <w:t>Linux platforms</w:t>
        </w:r>
        <w:r>
          <w:rPr>
            <w:webHidden/>
          </w:rPr>
          <w:tab/>
        </w:r>
        <w:r>
          <w:rPr>
            <w:webHidden/>
          </w:rPr>
          <w:fldChar w:fldCharType="begin"/>
        </w:r>
        <w:r>
          <w:rPr>
            <w:webHidden/>
          </w:rPr>
          <w:instrText xml:space="preserve"> PAGEREF _Toc162959900 \h </w:instrText>
        </w:r>
        <w:r>
          <w:rPr>
            <w:webHidden/>
          </w:rPr>
        </w:r>
        <w:r>
          <w:rPr>
            <w:webHidden/>
          </w:rPr>
          <w:fldChar w:fldCharType="separate"/>
        </w:r>
        <w:r>
          <w:rPr>
            <w:webHidden/>
          </w:rPr>
          <w:t>480</w:t>
        </w:r>
        <w:r>
          <w:rPr>
            <w:webHidden/>
          </w:rPr>
          <w:fldChar w:fldCharType="end"/>
        </w:r>
      </w:hyperlink>
    </w:p>
    <w:p w14:paraId="5425DCD8" w14:textId="34FCA5F3"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901" w:history="1">
        <w:r w:rsidRPr="00CE41F5">
          <w:rPr>
            <w:rStyle w:val="Hyperlink"/>
          </w:rPr>
          <w:t>7.1.3.2</w:t>
        </w:r>
        <w:r>
          <w:rPr>
            <w:rFonts w:asciiTheme="minorHAnsi" w:eastAsiaTheme="minorEastAsia" w:hAnsiTheme="minorHAnsi" w:cstheme="minorBidi"/>
            <w:kern w:val="2"/>
            <w:sz w:val="24"/>
            <w:szCs w:val="24"/>
            <w:lang w:eastAsia="ja-JP"/>
            <w14:ligatures w14:val="standardContextual"/>
          </w:rPr>
          <w:tab/>
        </w:r>
        <w:r w:rsidRPr="00CE41F5">
          <w:rPr>
            <w:rStyle w:val="Hyperlink"/>
          </w:rPr>
          <w:t>Microsoft Windows platforms</w:t>
        </w:r>
        <w:r>
          <w:rPr>
            <w:webHidden/>
          </w:rPr>
          <w:tab/>
        </w:r>
        <w:r>
          <w:rPr>
            <w:webHidden/>
          </w:rPr>
          <w:fldChar w:fldCharType="begin"/>
        </w:r>
        <w:r>
          <w:rPr>
            <w:webHidden/>
          </w:rPr>
          <w:instrText xml:space="preserve"> PAGEREF _Toc162959901 \h </w:instrText>
        </w:r>
        <w:r>
          <w:rPr>
            <w:webHidden/>
          </w:rPr>
        </w:r>
        <w:r>
          <w:rPr>
            <w:webHidden/>
          </w:rPr>
          <w:fldChar w:fldCharType="separate"/>
        </w:r>
        <w:r>
          <w:rPr>
            <w:webHidden/>
          </w:rPr>
          <w:t>481</w:t>
        </w:r>
        <w:r>
          <w:rPr>
            <w:webHidden/>
          </w:rPr>
          <w:fldChar w:fldCharType="end"/>
        </w:r>
      </w:hyperlink>
    </w:p>
    <w:p w14:paraId="4B96358A" w14:textId="0609FF6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02" w:history="1">
        <w:r w:rsidRPr="00CE41F5">
          <w:rPr>
            <w:rStyle w:val="Hyperlink"/>
          </w:rPr>
          <w:t>7.1.4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Tuner emulator</w:t>
        </w:r>
        <w:r>
          <w:rPr>
            <w:webHidden/>
          </w:rPr>
          <w:tab/>
        </w:r>
        <w:r>
          <w:rPr>
            <w:webHidden/>
          </w:rPr>
          <w:fldChar w:fldCharType="begin"/>
        </w:r>
        <w:r>
          <w:rPr>
            <w:webHidden/>
          </w:rPr>
          <w:instrText xml:space="preserve"> PAGEREF _Toc162959902 \h </w:instrText>
        </w:r>
        <w:r>
          <w:rPr>
            <w:webHidden/>
          </w:rPr>
        </w:r>
        <w:r>
          <w:rPr>
            <w:webHidden/>
          </w:rPr>
          <w:fldChar w:fldCharType="separate"/>
        </w:r>
        <w:r>
          <w:rPr>
            <w:webHidden/>
          </w:rPr>
          <w:t>481</w:t>
        </w:r>
        <w:r>
          <w:rPr>
            <w:webHidden/>
          </w:rPr>
          <w:fldChar w:fldCharType="end"/>
        </w:r>
      </w:hyperlink>
    </w:p>
    <w:p w14:paraId="5C90DEA0" w14:textId="0FD52F7E"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903" w:history="1">
        <w:r w:rsidRPr="00CE41F5">
          <w:rPr>
            <w:rStyle w:val="Hyperlink"/>
          </w:rPr>
          <w:t>7.1.4.1</w:t>
        </w:r>
        <w:r>
          <w:rPr>
            <w:rFonts w:asciiTheme="minorHAnsi" w:eastAsiaTheme="minorEastAsia" w:hAnsiTheme="minorHAnsi" w:cstheme="minorBidi"/>
            <w:kern w:val="2"/>
            <w:sz w:val="24"/>
            <w:szCs w:val="24"/>
            <w:lang w:eastAsia="ja-JP"/>
            <w14:ligatures w14:val="standardContextual"/>
          </w:rPr>
          <w:tab/>
        </w:r>
        <w:r w:rsidRPr="00CE41F5">
          <w:rPr>
            <w:rStyle w:val="Hyperlink"/>
          </w:rPr>
          <w:t>Principles</w:t>
        </w:r>
        <w:r>
          <w:rPr>
            <w:webHidden/>
          </w:rPr>
          <w:tab/>
        </w:r>
        <w:r>
          <w:rPr>
            <w:webHidden/>
          </w:rPr>
          <w:fldChar w:fldCharType="begin"/>
        </w:r>
        <w:r>
          <w:rPr>
            <w:webHidden/>
          </w:rPr>
          <w:instrText xml:space="preserve"> PAGEREF _Toc162959903 \h </w:instrText>
        </w:r>
        <w:r>
          <w:rPr>
            <w:webHidden/>
          </w:rPr>
        </w:r>
        <w:r>
          <w:rPr>
            <w:webHidden/>
          </w:rPr>
          <w:fldChar w:fldCharType="separate"/>
        </w:r>
        <w:r>
          <w:rPr>
            <w:webHidden/>
          </w:rPr>
          <w:t>481</w:t>
        </w:r>
        <w:r>
          <w:rPr>
            <w:webHidden/>
          </w:rPr>
          <w:fldChar w:fldCharType="end"/>
        </w:r>
      </w:hyperlink>
    </w:p>
    <w:p w14:paraId="3CB984C1" w14:textId="0B6032CB" w:rsidR="001424C7" w:rsidRDefault="001424C7">
      <w:pPr>
        <w:pStyle w:val="TOC4"/>
        <w:rPr>
          <w:rFonts w:asciiTheme="minorHAnsi" w:eastAsiaTheme="minorEastAsia" w:hAnsiTheme="minorHAnsi" w:cstheme="minorBidi"/>
          <w:kern w:val="2"/>
          <w:sz w:val="24"/>
          <w:szCs w:val="24"/>
          <w:lang w:eastAsia="ja-JP"/>
          <w14:ligatures w14:val="standardContextual"/>
        </w:rPr>
      </w:pPr>
      <w:hyperlink w:anchor="_Toc162959904" w:history="1">
        <w:r w:rsidRPr="00CE41F5">
          <w:rPr>
            <w:rStyle w:val="Hyperlink"/>
          </w:rPr>
          <w:t>7.1.4.2</w:t>
        </w:r>
        <w:r>
          <w:rPr>
            <w:rFonts w:asciiTheme="minorHAnsi" w:eastAsiaTheme="minorEastAsia" w:hAnsiTheme="minorHAnsi" w:cstheme="minorBidi"/>
            <w:kern w:val="2"/>
            <w:sz w:val="24"/>
            <w:szCs w:val="24"/>
            <w:lang w:eastAsia="ja-JP"/>
            <w14:ligatures w14:val="standardContextual"/>
          </w:rPr>
          <w:tab/>
        </w:r>
        <w:r w:rsidRPr="00CE41F5">
          <w:rPr>
            <w:rStyle w:val="Hyperlink"/>
          </w:rPr>
          <w:t>Tuner emulator XML file</w:t>
        </w:r>
        <w:r>
          <w:rPr>
            <w:webHidden/>
          </w:rPr>
          <w:tab/>
        </w:r>
        <w:r>
          <w:rPr>
            <w:webHidden/>
          </w:rPr>
          <w:fldChar w:fldCharType="begin"/>
        </w:r>
        <w:r>
          <w:rPr>
            <w:webHidden/>
          </w:rPr>
          <w:instrText xml:space="preserve"> PAGEREF _Toc162959904 \h </w:instrText>
        </w:r>
        <w:r>
          <w:rPr>
            <w:webHidden/>
          </w:rPr>
        </w:r>
        <w:r>
          <w:rPr>
            <w:webHidden/>
          </w:rPr>
          <w:fldChar w:fldCharType="separate"/>
        </w:r>
        <w:r>
          <w:rPr>
            <w:webHidden/>
          </w:rPr>
          <w:t>482</w:t>
        </w:r>
        <w:r>
          <w:rPr>
            <w:webHidden/>
          </w:rPr>
          <w:fldChar w:fldCharType="end"/>
        </w:r>
      </w:hyperlink>
    </w:p>
    <w:p w14:paraId="3426B7C8" w14:textId="218E8F9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05" w:history="1">
        <w:r w:rsidRPr="00CE41F5">
          <w:rPr>
            <w:rStyle w:val="Hyperlink"/>
          </w:rPr>
          <w:t>7.1.5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Tested devices</w:t>
        </w:r>
        <w:r>
          <w:rPr>
            <w:webHidden/>
          </w:rPr>
          <w:tab/>
        </w:r>
        <w:r>
          <w:rPr>
            <w:webHidden/>
          </w:rPr>
          <w:fldChar w:fldCharType="begin"/>
        </w:r>
        <w:r>
          <w:rPr>
            <w:webHidden/>
          </w:rPr>
          <w:instrText xml:space="preserve"> PAGEREF _Toc162959905 \h </w:instrText>
        </w:r>
        <w:r>
          <w:rPr>
            <w:webHidden/>
          </w:rPr>
        </w:r>
        <w:r>
          <w:rPr>
            <w:webHidden/>
          </w:rPr>
          <w:fldChar w:fldCharType="separate"/>
        </w:r>
        <w:r>
          <w:rPr>
            <w:webHidden/>
          </w:rPr>
          <w:t>483</w:t>
        </w:r>
        <w:r>
          <w:rPr>
            <w:webHidden/>
          </w:rPr>
          <w:fldChar w:fldCharType="end"/>
        </w:r>
      </w:hyperlink>
    </w:p>
    <w:p w14:paraId="4C653B10" w14:textId="0E011BAD"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06" w:history="1">
        <w:r w:rsidRPr="00CE41F5">
          <w:rPr>
            <w:rStyle w:val="Hyperlink"/>
          </w:rPr>
          <w:t>7.2</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Dektec devices</w:t>
        </w:r>
        <w:r>
          <w:rPr>
            <w:webHidden/>
          </w:rPr>
          <w:tab/>
        </w:r>
        <w:r>
          <w:rPr>
            <w:webHidden/>
          </w:rPr>
          <w:fldChar w:fldCharType="begin"/>
        </w:r>
        <w:r>
          <w:rPr>
            <w:webHidden/>
          </w:rPr>
          <w:instrText xml:space="preserve"> PAGEREF _Toc162959906 \h </w:instrText>
        </w:r>
        <w:r>
          <w:rPr>
            <w:webHidden/>
          </w:rPr>
        </w:r>
        <w:r>
          <w:rPr>
            <w:webHidden/>
          </w:rPr>
          <w:fldChar w:fldCharType="separate"/>
        </w:r>
        <w:r>
          <w:rPr>
            <w:webHidden/>
          </w:rPr>
          <w:t>486</w:t>
        </w:r>
        <w:r>
          <w:rPr>
            <w:webHidden/>
          </w:rPr>
          <w:fldChar w:fldCharType="end"/>
        </w:r>
      </w:hyperlink>
    </w:p>
    <w:p w14:paraId="6297B29F" w14:textId="290A90B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07" w:history="1">
        <w:r w:rsidRPr="00CE41F5">
          <w:rPr>
            <w:rStyle w:val="Hyperlink"/>
          </w:rPr>
          <w:t>7.2.1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Overview</w:t>
        </w:r>
        <w:r>
          <w:rPr>
            <w:webHidden/>
          </w:rPr>
          <w:tab/>
        </w:r>
        <w:r>
          <w:rPr>
            <w:webHidden/>
          </w:rPr>
          <w:fldChar w:fldCharType="begin"/>
        </w:r>
        <w:r>
          <w:rPr>
            <w:webHidden/>
          </w:rPr>
          <w:instrText xml:space="preserve"> PAGEREF _Toc162959907 \h </w:instrText>
        </w:r>
        <w:r>
          <w:rPr>
            <w:webHidden/>
          </w:rPr>
        </w:r>
        <w:r>
          <w:rPr>
            <w:webHidden/>
          </w:rPr>
          <w:fldChar w:fldCharType="separate"/>
        </w:r>
        <w:r>
          <w:rPr>
            <w:webHidden/>
          </w:rPr>
          <w:t>486</w:t>
        </w:r>
        <w:r>
          <w:rPr>
            <w:webHidden/>
          </w:rPr>
          <w:fldChar w:fldCharType="end"/>
        </w:r>
      </w:hyperlink>
    </w:p>
    <w:p w14:paraId="70AC677C" w14:textId="3DE646B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08" w:history="1">
        <w:r w:rsidRPr="00CE41F5">
          <w:rPr>
            <w:rStyle w:val="Hyperlink"/>
          </w:rPr>
          <w:t>7.2.2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Linux platforms</w:t>
        </w:r>
        <w:r>
          <w:rPr>
            <w:webHidden/>
          </w:rPr>
          <w:tab/>
        </w:r>
        <w:r>
          <w:rPr>
            <w:webHidden/>
          </w:rPr>
          <w:fldChar w:fldCharType="begin"/>
        </w:r>
        <w:r>
          <w:rPr>
            <w:webHidden/>
          </w:rPr>
          <w:instrText xml:space="preserve"> PAGEREF _Toc162959908 \h </w:instrText>
        </w:r>
        <w:r>
          <w:rPr>
            <w:webHidden/>
          </w:rPr>
        </w:r>
        <w:r>
          <w:rPr>
            <w:webHidden/>
          </w:rPr>
          <w:fldChar w:fldCharType="separate"/>
        </w:r>
        <w:r>
          <w:rPr>
            <w:webHidden/>
          </w:rPr>
          <w:t>486</w:t>
        </w:r>
        <w:r>
          <w:rPr>
            <w:webHidden/>
          </w:rPr>
          <w:fldChar w:fldCharType="end"/>
        </w:r>
      </w:hyperlink>
    </w:p>
    <w:p w14:paraId="210AE534" w14:textId="411955D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09" w:history="1">
        <w:r w:rsidRPr="00CE41F5">
          <w:rPr>
            <w:rStyle w:val="Hyperlink"/>
          </w:rPr>
          <w:t>7.2.3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Microsoft Windows platforms</w:t>
        </w:r>
        <w:r>
          <w:rPr>
            <w:webHidden/>
          </w:rPr>
          <w:tab/>
        </w:r>
        <w:r>
          <w:rPr>
            <w:webHidden/>
          </w:rPr>
          <w:fldChar w:fldCharType="begin"/>
        </w:r>
        <w:r>
          <w:rPr>
            <w:webHidden/>
          </w:rPr>
          <w:instrText xml:space="preserve"> PAGEREF _Toc162959909 \h </w:instrText>
        </w:r>
        <w:r>
          <w:rPr>
            <w:webHidden/>
          </w:rPr>
        </w:r>
        <w:r>
          <w:rPr>
            <w:webHidden/>
          </w:rPr>
          <w:fldChar w:fldCharType="separate"/>
        </w:r>
        <w:r>
          <w:rPr>
            <w:webHidden/>
          </w:rPr>
          <w:t>486</w:t>
        </w:r>
        <w:r>
          <w:rPr>
            <w:webHidden/>
          </w:rPr>
          <w:fldChar w:fldCharType="end"/>
        </w:r>
      </w:hyperlink>
    </w:p>
    <w:p w14:paraId="3A07B7C2" w14:textId="768489C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10" w:history="1">
        <w:r w:rsidRPr="00CE41F5">
          <w:rPr>
            <w:rStyle w:val="Hyperlink"/>
          </w:rPr>
          <w:t>7.2.4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MacOS platforms</w:t>
        </w:r>
        <w:r>
          <w:rPr>
            <w:webHidden/>
          </w:rPr>
          <w:tab/>
        </w:r>
        <w:r>
          <w:rPr>
            <w:webHidden/>
          </w:rPr>
          <w:fldChar w:fldCharType="begin"/>
        </w:r>
        <w:r>
          <w:rPr>
            <w:webHidden/>
          </w:rPr>
          <w:instrText xml:space="preserve"> PAGEREF _Toc162959910 \h </w:instrText>
        </w:r>
        <w:r>
          <w:rPr>
            <w:webHidden/>
          </w:rPr>
        </w:r>
        <w:r>
          <w:rPr>
            <w:webHidden/>
          </w:rPr>
          <w:fldChar w:fldCharType="separate"/>
        </w:r>
        <w:r>
          <w:rPr>
            <w:webHidden/>
          </w:rPr>
          <w:t>486</w:t>
        </w:r>
        <w:r>
          <w:rPr>
            <w:webHidden/>
          </w:rPr>
          <w:fldChar w:fldCharType="end"/>
        </w:r>
      </w:hyperlink>
    </w:p>
    <w:p w14:paraId="55216C56" w14:textId="4A8B877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11" w:history="1">
        <w:r w:rsidRPr="00CE41F5">
          <w:rPr>
            <w:rStyle w:val="Hyperlink"/>
          </w:rPr>
          <w:t>7.2.5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Tested devices</w:t>
        </w:r>
        <w:r>
          <w:rPr>
            <w:webHidden/>
          </w:rPr>
          <w:tab/>
        </w:r>
        <w:r>
          <w:rPr>
            <w:webHidden/>
          </w:rPr>
          <w:fldChar w:fldCharType="begin"/>
        </w:r>
        <w:r>
          <w:rPr>
            <w:webHidden/>
          </w:rPr>
          <w:instrText xml:space="preserve"> PAGEREF _Toc162959911 \h </w:instrText>
        </w:r>
        <w:r>
          <w:rPr>
            <w:webHidden/>
          </w:rPr>
        </w:r>
        <w:r>
          <w:rPr>
            <w:webHidden/>
          </w:rPr>
          <w:fldChar w:fldCharType="separate"/>
        </w:r>
        <w:r>
          <w:rPr>
            <w:webHidden/>
          </w:rPr>
          <w:t>486</w:t>
        </w:r>
        <w:r>
          <w:rPr>
            <w:webHidden/>
          </w:rPr>
          <w:fldChar w:fldCharType="end"/>
        </w:r>
      </w:hyperlink>
    </w:p>
    <w:p w14:paraId="7E45F76E" w14:textId="6D327763"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12" w:history="1">
        <w:r w:rsidRPr="00CE41F5">
          <w:rPr>
            <w:rStyle w:val="Hyperlink"/>
          </w:rPr>
          <w:t>7.3</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HiDes Devices</w:t>
        </w:r>
        <w:r>
          <w:rPr>
            <w:webHidden/>
          </w:rPr>
          <w:tab/>
        </w:r>
        <w:r>
          <w:rPr>
            <w:webHidden/>
          </w:rPr>
          <w:fldChar w:fldCharType="begin"/>
        </w:r>
        <w:r>
          <w:rPr>
            <w:webHidden/>
          </w:rPr>
          <w:instrText xml:space="preserve"> PAGEREF _Toc162959912 \h </w:instrText>
        </w:r>
        <w:r>
          <w:rPr>
            <w:webHidden/>
          </w:rPr>
        </w:r>
        <w:r>
          <w:rPr>
            <w:webHidden/>
          </w:rPr>
          <w:fldChar w:fldCharType="separate"/>
        </w:r>
        <w:r>
          <w:rPr>
            <w:webHidden/>
          </w:rPr>
          <w:t>487</w:t>
        </w:r>
        <w:r>
          <w:rPr>
            <w:webHidden/>
          </w:rPr>
          <w:fldChar w:fldCharType="end"/>
        </w:r>
      </w:hyperlink>
    </w:p>
    <w:p w14:paraId="5D322F25" w14:textId="5C8B5A8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13" w:history="1">
        <w:r w:rsidRPr="00CE41F5">
          <w:rPr>
            <w:rStyle w:val="Hyperlink"/>
          </w:rPr>
          <w:t>7.3.1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Overview</w:t>
        </w:r>
        <w:r>
          <w:rPr>
            <w:webHidden/>
          </w:rPr>
          <w:tab/>
        </w:r>
        <w:r>
          <w:rPr>
            <w:webHidden/>
          </w:rPr>
          <w:fldChar w:fldCharType="begin"/>
        </w:r>
        <w:r>
          <w:rPr>
            <w:webHidden/>
          </w:rPr>
          <w:instrText xml:space="preserve"> PAGEREF _Toc162959913 \h </w:instrText>
        </w:r>
        <w:r>
          <w:rPr>
            <w:webHidden/>
          </w:rPr>
        </w:r>
        <w:r>
          <w:rPr>
            <w:webHidden/>
          </w:rPr>
          <w:fldChar w:fldCharType="separate"/>
        </w:r>
        <w:r>
          <w:rPr>
            <w:webHidden/>
          </w:rPr>
          <w:t>487</w:t>
        </w:r>
        <w:r>
          <w:rPr>
            <w:webHidden/>
          </w:rPr>
          <w:fldChar w:fldCharType="end"/>
        </w:r>
      </w:hyperlink>
    </w:p>
    <w:p w14:paraId="694785C4" w14:textId="7602696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14" w:history="1">
        <w:r w:rsidRPr="00CE41F5">
          <w:rPr>
            <w:rStyle w:val="Hyperlink"/>
          </w:rPr>
          <w:t>7.3.2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Linux platforms</w:t>
        </w:r>
        <w:r>
          <w:rPr>
            <w:webHidden/>
          </w:rPr>
          <w:tab/>
        </w:r>
        <w:r>
          <w:rPr>
            <w:webHidden/>
          </w:rPr>
          <w:fldChar w:fldCharType="begin"/>
        </w:r>
        <w:r>
          <w:rPr>
            <w:webHidden/>
          </w:rPr>
          <w:instrText xml:space="preserve"> PAGEREF _Toc162959914 \h </w:instrText>
        </w:r>
        <w:r>
          <w:rPr>
            <w:webHidden/>
          </w:rPr>
        </w:r>
        <w:r>
          <w:rPr>
            <w:webHidden/>
          </w:rPr>
          <w:fldChar w:fldCharType="separate"/>
        </w:r>
        <w:r>
          <w:rPr>
            <w:webHidden/>
          </w:rPr>
          <w:t>487</w:t>
        </w:r>
        <w:r>
          <w:rPr>
            <w:webHidden/>
          </w:rPr>
          <w:fldChar w:fldCharType="end"/>
        </w:r>
      </w:hyperlink>
    </w:p>
    <w:p w14:paraId="77E39C8C" w14:textId="09B1C83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15" w:history="1">
        <w:r w:rsidRPr="00CE41F5">
          <w:rPr>
            <w:rStyle w:val="Hyperlink"/>
          </w:rPr>
          <w:t>7.3.3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Microsoft Windows platforms</w:t>
        </w:r>
        <w:r>
          <w:rPr>
            <w:webHidden/>
          </w:rPr>
          <w:tab/>
        </w:r>
        <w:r>
          <w:rPr>
            <w:webHidden/>
          </w:rPr>
          <w:fldChar w:fldCharType="begin"/>
        </w:r>
        <w:r>
          <w:rPr>
            <w:webHidden/>
          </w:rPr>
          <w:instrText xml:space="preserve"> PAGEREF _Toc162959915 \h </w:instrText>
        </w:r>
        <w:r>
          <w:rPr>
            <w:webHidden/>
          </w:rPr>
        </w:r>
        <w:r>
          <w:rPr>
            <w:webHidden/>
          </w:rPr>
          <w:fldChar w:fldCharType="separate"/>
        </w:r>
        <w:r>
          <w:rPr>
            <w:webHidden/>
          </w:rPr>
          <w:t>488</w:t>
        </w:r>
        <w:r>
          <w:rPr>
            <w:webHidden/>
          </w:rPr>
          <w:fldChar w:fldCharType="end"/>
        </w:r>
      </w:hyperlink>
    </w:p>
    <w:p w14:paraId="71F999B9" w14:textId="191E7E0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16" w:history="1">
        <w:r w:rsidRPr="00CE41F5">
          <w:rPr>
            <w:rStyle w:val="Hyperlink"/>
          </w:rPr>
          <w:t>7.3.4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MacOS platforms</w:t>
        </w:r>
        <w:r>
          <w:rPr>
            <w:webHidden/>
          </w:rPr>
          <w:tab/>
        </w:r>
        <w:r>
          <w:rPr>
            <w:webHidden/>
          </w:rPr>
          <w:fldChar w:fldCharType="begin"/>
        </w:r>
        <w:r>
          <w:rPr>
            <w:webHidden/>
          </w:rPr>
          <w:instrText xml:space="preserve"> PAGEREF _Toc162959916 \h </w:instrText>
        </w:r>
        <w:r>
          <w:rPr>
            <w:webHidden/>
          </w:rPr>
        </w:r>
        <w:r>
          <w:rPr>
            <w:webHidden/>
          </w:rPr>
          <w:fldChar w:fldCharType="separate"/>
        </w:r>
        <w:r>
          <w:rPr>
            <w:webHidden/>
          </w:rPr>
          <w:t>488</w:t>
        </w:r>
        <w:r>
          <w:rPr>
            <w:webHidden/>
          </w:rPr>
          <w:fldChar w:fldCharType="end"/>
        </w:r>
      </w:hyperlink>
    </w:p>
    <w:p w14:paraId="0F8B3995" w14:textId="20CC251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17" w:history="1">
        <w:r w:rsidRPr="00CE41F5">
          <w:rPr>
            <w:rStyle w:val="Hyperlink"/>
          </w:rPr>
          <w:t>7.3.5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Tested devices</w:t>
        </w:r>
        <w:r>
          <w:rPr>
            <w:webHidden/>
          </w:rPr>
          <w:tab/>
        </w:r>
        <w:r>
          <w:rPr>
            <w:webHidden/>
          </w:rPr>
          <w:fldChar w:fldCharType="begin"/>
        </w:r>
        <w:r>
          <w:rPr>
            <w:webHidden/>
          </w:rPr>
          <w:instrText xml:space="preserve"> PAGEREF _Toc162959917 \h </w:instrText>
        </w:r>
        <w:r>
          <w:rPr>
            <w:webHidden/>
          </w:rPr>
        </w:r>
        <w:r>
          <w:rPr>
            <w:webHidden/>
          </w:rPr>
          <w:fldChar w:fldCharType="separate"/>
        </w:r>
        <w:r>
          <w:rPr>
            <w:webHidden/>
          </w:rPr>
          <w:t>488</w:t>
        </w:r>
        <w:r>
          <w:rPr>
            <w:webHidden/>
          </w:rPr>
          <w:fldChar w:fldCharType="end"/>
        </w:r>
      </w:hyperlink>
    </w:p>
    <w:p w14:paraId="6B2CC7D7" w14:textId="121DF78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18" w:history="1">
        <w:r w:rsidRPr="00CE41F5">
          <w:rPr>
            <w:rStyle w:val="Hyperlink"/>
          </w:rPr>
          <w:t>7.3.6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Power constraints</w:t>
        </w:r>
        <w:r>
          <w:rPr>
            <w:webHidden/>
          </w:rPr>
          <w:tab/>
        </w:r>
        <w:r>
          <w:rPr>
            <w:webHidden/>
          </w:rPr>
          <w:fldChar w:fldCharType="begin"/>
        </w:r>
        <w:r>
          <w:rPr>
            <w:webHidden/>
          </w:rPr>
          <w:instrText xml:space="preserve"> PAGEREF _Toc162959918 \h </w:instrText>
        </w:r>
        <w:r>
          <w:rPr>
            <w:webHidden/>
          </w:rPr>
        </w:r>
        <w:r>
          <w:rPr>
            <w:webHidden/>
          </w:rPr>
          <w:fldChar w:fldCharType="separate"/>
        </w:r>
        <w:r>
          <w:rPr>
            <w:webHidden/>
          </w:rPr>
          <w:t>489</w:t>
        </w:r>
        <w:r>
          <w:rPr>
            <w:webHidden/>
          </w:rPr>
          <w:fldChar w:fldCharType="end"/>
        </w:r>
      </w:hyperlink>
    </w:p>
    <w:p w14:paraId="2FFB8495" w14:textId="5ABFFBE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19" w:history="1">
        <w:r w:rsidRPr="00CE41F5">
          <w:rPr>
            <w:rStyle w:val="Hyperlink"/>
          </w:rPr>
          <w:t>7.4</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VATek-based modulators</w:t>
        </w:r>
        <w:r>
          <w:rPr>
            <w:webHidden/>
          </w:rPr>
          <w:tab/>
        </w:r>
        <w:r>
          <w:rPr>
            <w:webHidden/>
          </w:rPr>
          <w:fldChar w:fldCharType="begin"/>
        </w:r>
        <w:r>
          <w:rPr>
            <w:webHidden/>
          </w:rPr>
          <w:instrText xml:space="preserve"> PAGEREF _Toc162959919 \h </w:instrText>
        </w:r>
        <w:r>
          <w:rPr>
            <w:webHidden/>
          </w:rPr>
        </w:r>
        <w:r>
          <w:rPr>
            <w:webHidden/>
          </w:rPr>
          <w:fldChar w:fldCharType="separate"/>
        </w:r>
        <w:r>
          <w:rPr>
            <w:webHidden/>
          </w:rPr>
          <w:t>489</w:t>
        </w:r>
        <w:r>
          <w:rPr>
            <w:webHidden/>
          </w:rPr>
          <w:fldChar w:fldCharType="end"/>
        </w:r>
      </w:hyperlink>
    </w:p>
    <w:p w14:paraId="5F1A1D2C" w14:textId="4B70376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20" w:history="1">
        <w:r w:rsidRPr="00CE41F5">
          <w:rPr>
            <w:rStyle w:val="Hyperlink"/>
          </w:rPr>
          <w:t>7.4.1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Overview</w:t>
        </w:r>
        <w:r>
          <w:rPr>
            <w:webHidden/>
          </w:rPr>
          <w:tab/>
        </w:r>
        <w:r>
          <w:rPr>
            <w:webHidden/>
          </w:rPr>
          <w:fldChar w:fldCharType="begin"/>
        </w:r>
        <w:r>
          <w:rPr>
            <w:webHidden/>
          </w:rPr>
          <w:instrText xml:space="preserve"> PAGEREF _Toc162959920 \h </w:instrText>
        </w:r>
        <w:r>
          <w:rPr>
            <w:webHidden/>
          </w:rPr>
        </w:r>
        <w:r>
          <w:rPr>
            <w:webHidden/>
          </w:rPr>
          <w:fldChar w:fldCharType="separate"/>
        </w:r>
        <w:r>
          <w:rPr>
            <w:webHidden/>
          </w:rPr>
          <w:t>489</w:t>
        </w:r>
        <w:r>
          <w:rPr>
            <w:webHidden/>
          </w:rPr>
          <w:fldChar w:fldCharType="end"/>
        </w:r>
      </w:hyperlink>
    </w:p>
    <w:p w14:paraId="07DE010C" w14:textId="1FFDE75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21" w:history="1">
        <w:r w:rsidRPr="00CE41F5">
          <w:rPr>
            <w:rStyle w:val="Hyperlink"/>
          </w:rPr>
          <w:t>7.4.2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Tested devices</w:t>
        </w:r>
        <w:r>
          <w:rPr>
            <w:webHidden/>
          </w:rPr>
          <w:tab/>
        </w:r>
        <w:r>
          <w:rPr>
            <w:webHidden/>
          </w:rPr>
          <w:fldChar w:fldCharType="begin"/>
        </w:r>
        <w:r>
          <w:rPr>
            <w:webHidden/>
          </w:rPr>
          <w:instrText xml:space="preserve"> PAGEREF _Toc162959921 \h </w:instrText>
        </w:r>
        <w:r>
          <w:rPr>
            <w:webHidden/>
          </w:rPr>
        </w:r>
        <w:r>
          <w:rPr>
            <w:webHidden/>
          </w:rPr>
          <w:fldChar w:fldCharType="separate"/>
        </w:r>
        <w:r>
          <w:rPr>
            <w:webHidden/>
          </w:rPr>
          <w:t>489</w:t>
        </w:r>
        <w:r>
          <w:rPr>
            <w:webHidden/>
          </w:rPr>
          <w:fldChar w:fldCharType="end"/>
        </w:r>
      </w:hyperlink>
    </w:p>
    <w:p w14:paraId="6ADAD796" w14:textId="567BE83D" w:rsidR="001424C7" w:rsidRDefault="001424C7">
      <w:pPr>
        <w:pStyle w:val="TOC1"/>
        <w:rPr>
          <w:rFonts w:eastAsiaTheme="minorEastAsia" w:cstheme="minorBidi"/>
          <w:b w:val="0"/>
          <w:bCs w:val="0"/>
          <w:smallCaps w:val="0"/>
          <w:color w:val="auto"/>
          <w:kern w:val="2"/>
          <w:sz w:val="24"/>
          <w:szCs w:val="24"/>
          <w:lang w:eastAsia="ja-JP"/>
          <w14:ligatures w14:val="standardContextual"/>
        </w:rPr>
      </w:pPr>
      <w:hyperlink w:anchor="_Toc162959922" w:history="1">
        <w:r w:rsidRPr="00CE41F5">
          <w:rPr>
            <w:rStyle w:val="Hyperlink"/>
          </w:rPr>
          <w:t>Appendix A</w:t>
        </w:r>
        <w:r>
          <w:rPr>
            <w:rFonts w:eastAsiaTheme="minorEastAsia" w:cstheme="minorBidi"/>
            <w:b w:val="0"/>
            <w:bCs w:val="0"/>
            <w:smallCaps w:val="0"/>
            <w:color w:val="auto"/>
            <w:kern w:val="2"/>
            <w:sz w:val="24"/>
            <w:szCs w:val="24"/>
            <w:lang w:eastAsia="ja-JP"/>
            <w14:ligatures w14:val="standardContextual"/>
          </w:rPr>
          <w:tab/>
        </w:r>
        <w:r w:rsidRPr="00CE41F5">
          <w:rPr>
            <w:rStyle w:val="Hyperlink"/>
          </w:rPr>
          <w:t>TSDuck User’s Configuration File</w:t>
        </w:r>
        <w:r>
          <w:rPr>
            <w:webHidden/>
          </w:rPr>
          <w:tab/>
        </w:r>
        <w:r>
          <w:rPr>
            <w:webHidden/>
          </w:rPr>
          <w:fldChar w:fldCharType="begin"/>
        </w:r>
        <w:r>
          <w:rPr>
            <w:webHidden/>
          </w:rPr>
          <w:instrText xml:space="preserve"> PAGEREF _Toc162959922 \h </w:instrText>
        </w:r>
        <w:r>
          <w:rPr>
            <w:webHidden/>
          </w:rPr>
        </w:r>
        <w:r>
          <w:rPr>
            <w:webHidden/>
          </w:rPr>
          <w:fldChar w:fldCharType="separate"/>
        </w:r>
        <w:r>
          <w:rPr>
            <w:webHidden/>
          </w:rPr>
          <w:t>490</w:t>
        </w:r>
        <w:r>
          <w:rPr>
            <w:webHidden/>
          </w:rPr>
          <w:fldChar w:fldCharType="end"/>
        </w:r>
      </w:hyperlink>
    </w:p>
    <w:p w14:paraId="688D9877" w14:textId="30FB8C6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23" w:history="1">
        <w:r w:rsidRPr="00CE41F5">
          <w:rPr>
            <w:rStyle w:val="Hyperlink"/>
          </w:rPr>
          <w:t>A.1</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Configuration file location</w:t>
        </w:r>
        <w:r>
          <w:rPr>
            <w:webHidden/>
          </w:rPr>
          <w:tab/>
        </w:r>
        <w:r>
          <w:rPr>
            <w:webHidden/>
          </w:rPr>
          <w:fldChar w:fldCharType="begin"/>
        </w:r>
        <w:r>
          <w:rPr>
            <w:webHidden/>
          </w:rPr>
          <w:instrText xml:space="preserve"> PAGEREF _Toc162959923 \h </w:instrText>
        </w:r>
        <w:r>
          <w:rPr>
            <w:webHidden/>
          </w:rPr>
        </w:r>
        <w:r>
          <w:rPr>
            <w:webHidden/>
          </w:rPr>
          <w:fldChar w:fldCharType="separate"/>
        </w:r>
        <w:r>
          <w:rPr>
            <w:webHidden/>
          </w:rPr>
          <w:t>490</w:t>
        </w:r>
        <w:r>
          <w:rPr>
            <w:webHidden/>
          </w:rPr>
          <w:fldChar w:fldCharType="end"/>
        </w:r>
      </w:hyperlink>
    </w:p>
    <w:p w14:paraId="1B1EFA8E" w14:textId="46F647D0"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24" w:history="1">
        <w:r w:rsidRPr="00CE41F5">
          <w:rPr>
            <w:rStyle w:val="Hyperlink"/>
          </w:rPr>
          <w:t>A.2</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Configuration file format</w:t>
        </w:r>
        <w:r>
          <w:rPr>
            <w:webHidden/>
          </w:rPr>
          <w:tab/>
        </w:r>
        <w:r>
          <w:rPr>
            <w:webHidden/>
          </w:rPr>
          <w:fldChar w:fldCharType="begin"/>
        </w:r>
        <w:r>
          <w:rPr>
            <w:webHidden/>
          </w:rPr>
          <w:instrText xml:space="preserve"> PAGEREF _Toc162959924 \h </w:instrText>
        </w:r>
        <w:r>
          <w:rPr>
            <w:webHidden/>
          </w:rPr>
        </w:r>
        <w:r>
          <w:rPr>
            <w:webHidden/>
          </w:rPr>
          <w:fldChar w:fldCharType="separate"/>
        </w:r>
        <w:r>
          <w:rPr>
            <w:webHidden/>
          </w:rPr>
          <w:t>490</w:t>
        </w:r>
        <w:r>
          <w:rPr>
            <w:webHidden/>
          </w:rPr>
          <w:fldChar w:fldCharType="end"/>
        </w:r>
      </w:hyperlink>
    </w:p>
    <w:p w14:paraId="0E7ECD97" w14:textId="055EB411"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25" w:history="1">
        <w:r w:rsidRPr="00CE41F5">
          <w:rPr>
            <w:rStyle w:val="Hyperlink"/>
          </w:rPr>
          <w:t>A.3</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LNB names</w:t>
        </w:r>
        <w:r>
          <w:rPr>
            <w:webHidden/>
          </w:rPr>
          <w:tab/>
        </w:r>
        <w:r>
          <w:rPr>
            <w:webHidden/>
          </w:rPr>
          <w:fldChar w:fldCharType="begin"/>
        </w:r>
        <w:r>
          <w:rPr>
            <w:webHidden/>
          </w:rPr>
          <w:instrText xml:space="preserve"> PAGEREF _Toc162959925 \h </w:instrText>
        </w:r>
        <w:r>
          <w:rPr>
            <w:webHidden/>
          </w:rPr>
        </w:r>
        <w:r>
          <w:rPr>
            <w:webHidden/>
          </w:rPr>
          <w:fldChar w:fldCharType="separate"/>
        </w:r>
        <w:r>
          <w:rPr>
            <w:webHidden/>
          </w:rPr>
          <w:t>491</w:t>
        </w:r>
        <w:r>
          <w:rPr>
            <w:webHidden/>
          </w:rPr>
          <w:fldChar w:fldCharType="end"/>
        </w:r>
      </w:hyperlink>
    </w:p>
    <w:p w14:paraId="31A1CF95" w14:textId="23EF70D2"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26" w:history="1">
        <w:r w:rsidRPr="00CE41F5">
          <w:rPr>
            <w:rStyle w:val="Hyperlink"/>
          </w:rPr>
          <w:t>A.4</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HF band region names</w:t>
        </w:r>
        <w:r>
          <w:rPr>
            <w:webHidden/>
          </w:rPr>
          <w:tab/>
        </w:r>
        <w:r>
          <w:rPr>
            <w:webHidden/>
          </w:rPr>
          <w:fldChar w:fldCharType="begin"/>
        </w:r>
        <w:r>
          <w:rPr>
            <w:webHidden/>
          </w:rPr>
          <w:instrText xml:space="preserve"> PAGEREF _Toc162959926 \h </w:instrText>
        </w:r>
        <w:r>
          <w:rPr>
            <w:webHidden/>
          </w:rPr>
        </w:r>
        <w:r>
          <w:rPr>
            <w:webHidden/>
          </w:rPr>
          <w:fldChar w:fldCharType="separate"/>
        </w:r>
        <w:r>
          <w:rPr>
            <w:webHidden/>
          </w:rPr>
          <w:t>492</w:t>
        </w:r>
        <w:r>
          <w:rPr>
            <w:webHidden/>
          </w:rPr>
          <w:fldChar w:fldCharType="end"/>
        </w:r>
      </w:hyperlink>
    </w:p>
    <w:p w14:paraId="27A543AC" w14:textId="18EFD5B8"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27" w:history="1">
        <w:r w:rsidRPr="00CE41F5">
          <w:rPr>
            <w:rStyle w:val="Hyperlink"/>
          </w:rPr>
          <w:t>A.5</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Sample configuration files</w:t>
        </w:r>
        <w:r>
          <w:rPr>
            <w:webHidden/>
          </w:rPr>
          <w:tab/>
        </w:r>
        <w:r>
          <w:rPr>
            <w:webHidden/>
          </w:rPr>
          <w:fldChar w:fldCharType="begin"/>
        </w:r>
        <w:r>
          <w:rPr>
            <w:webHidden/>
          </w:rPr>
          <w:instrText xml:space="preserve"> PAGEREF _Toc162959927 \h </w:instrText>
        </w:r>
        <w:r>
          <w:rPr>
            <w:webHidden/>
          </w:rPr>
        </w:r>
        <w:r>
          <w:rPr>
            <w:webHidden/>
          </w:rPr>
          <w:fldChar w:fldCharType="separate"/>
        </w:r>
        <w:r>
          <w:rPr>
            <w:webHidden/>
          </w:rPr>
          <w:t>492</w:t>
        </w:r>
        <w:r>
          <w:rPr>
            <w:webHidden/>
          </w:rPr>
          <w:fldChar w:fldCharType="end"/>
        </w:r>
      </w:hyperlink>
    </w:p>
    <w:p w14:paraId="0A21EE56" w14:textId="027FC88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28" w:history="1">
        <w:r w:rsidRPr="00CE41F5">
          <w:rPr>
            <w:rStyle w:val="Hyperlink"/>
          </w:rPr>
          <w:t>A.5.1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Generic example</w:t>
        </w:r>
        <w:r>
          <w:rPr>
            <w:webHidden/>
          </w:rPr>
          <w:tab/>
        </w:r>
        <w:r>
          <w:rPr>
            <w:webHidden/>
          </w:rPr>
          <w:fldChar w:fldCharType="begin"/>
        </w:r>
        <w:r>
          <w:rPr>
            <w:webHidden/>
          </w:rPr>
          <w:instrText xml:space="preserve"> PAGEREF _Toc162959928 \h </w:instrText>
        </w:r>
        <w:r>
          <w:rPr>
            <w:webHidden/>
          </w:rPr>
        </w:r>
        <w:r>
          <w:rPr>
            <w:webHidden/>
          </w:rPr>
          <w:fldChar w:fldCharType="separate"/>
        </w:r>
        <w:r>
          <w:rPr>
            <w:webHidden/>
          </w:rPr>
          <w:t>492</w:t>
        </w:r>
        <w:r>
          <w:rPr>
            <w:webHidden/>
          </w:rPr>
          <w:fldChar w:fldCharType="end"/>
        </w:r>
      </w:hyperlink>
    </w:p>
    <w:p w14:paraId="52C10C58" w14:textId="68378CF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29" w:history="1">
        <w:r w:rsidRPr="00CE41F5">
          <w:rPr>
            <w:rStyle w:val="Hyperlink"/>
          </w:rPr>
          <w:t>A.5.2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Using TSDuck on Japanese ISDB transport streams</w:t>
        </w:r>
        <w:r>
          <w:rPr>
            <w:webHidden/>
          </w:rPr>
          <w:tab/>
        </w:r>
        <w:r>
          <w:rPr>
            <w:webHidden/>
          </w:rPr>
          <w:fldChar w:fldCharType="begin"/>
        </w:r>
        <w:r>
          <w:rPr>
            <w:webHidden/>
          </w:rPr>
          <w:instrText xml:space="preserve"> PAGEREF _Toc162959929 \h </w:instrText>
        </w:r>
        <w:r>
          <w:rPr>
            <w:webHidden/>
          </w:rPr>
        </w:r>
        <w:r>
          <w:rPr>
            <w:webHidden/>
          </w:rPr>
          <w:fldChar w:fldCharType="separate"/>
        </w:r>
        <w:r>
          <w:rPr>
            <w:webHidden/>
          </w:rPr>
          <w:t>493</w:t>
        </w:r>
        <w:r>
          <w:rPr>
            <w:webHidden/>
          </w:rPr>
          <w:fldChar w:fldCharType="end"/>
        </w:r>
      </w:hyperlink>
    </w:p>
    <w:p w14:paraId="53036129" w14:textId="25923D96" w:rsidR="001424C7" w:rsidRDefault="001424C7">
      <w:pPr>
        <w:pStyle w:val="TOC1"/>
        <w:rPr>
          <w:rFonts w:eastAsiaTheme="minorEastAsia" w:cstheme="minorBidi"/>
          <w:b w:val="0"/>
          <w:bCs w:val="0"/>
          <w:smallCaps w:val="0"/>
          <w:color w:val="auto"/>
          <w:kern w:val="2"/>
          <w:sz w:val="24"/>
          <w:szCs w:val="24"/>
          <w:lang w:eastAsia="ja-JP"/>
          <w14:ligatures w14:val="standardContextual"/>
        </w:rPr>
      </w:pPr>
      <w:hyperlink w:anchor="_Toc162959930" w:history="1">
        <w:r w:rsidRPr="00CE41F5">
          <w:rPr>
            <w:rStyle w:val="Hyperlink"/>
          </w:rPr>
          <w:t>Appendix B</w:t>
        </w:r>
        <w:r>
          <w:rPr>
            <w:rFonts w:eastAsiaTheme="minorEastAsia" w:cstheme="minorBidi"/>
            <w:b w:val="0"/>
            <w:bCs w:val="0"/>
            <w:smallCaps w:val="0"/>
            <w:color w:val="auto"/>
            <w:kern w:val="2"/>
            <w:sz w:val="24"/>
            <w:szCs w:val="24"/>
            <w:lang w:eastAsia="ja-JP"/>
            <w14:ligatures w14:val="standardContextual"/>
          </w:rPr>
          <w:tab/>
        </w:r>
        <w:r w:rsidRPr="00CE41F5">
          <w:rPr>
            <w:rStyle w:val="Hyperlink"/>
          </w:rPr>
          <w:t>Channel Configuration XML Reference Model</w:t>
        </w:r>
        <w:r>
          <w:rPr>
            <w:webHidden/>
          </w:rPr>
          <w:tab/>
        </w:r>
        <w:r>
          <w:rPr>
            <w:webHidden/>
          </w:rPr>
          <w:fldChar w:fldCharType="begin"/>
        </w:r>
        <w:r>
          <w:rPr>
            <w:webHidden/>
          </w:rPr>
          <w:instrText xml:space="preserve"> PAGEREF _Toc162959930 \h </w:instrText>
        </w:r>
        <w:r>
          <w:rPr>
            <w:webHidden/>
          </w:rPr>
        </w:r>
        <w:r>
          <w:rPr>
            <w:webHidden/>
          </w:rPr>
          <w:fldChar w:fldCharType="separate"/>
        </w:r>
        <w:r>
          <w:rPr>
            <w:webHidden/>
          </w:rPr>
          <w:t>494</w:t>
        </w:r>
        <w:r>
          <w:rPr>
            <w:webHidden/>
          </w:rPr>
          <w:fldChar w:fldCharType="end"/>
        </w:r>
      </w:hyperlink>
    </w:p>
    <w:p w14:paraId="43B34FE4" w14:textId="2B53E4D1"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31" w:history="1">
        <w:r w:rsidRPr="00CE41F5">
          <w:rPr>
            <w:rStyle w:val="Hyperlink"/>
          </w:rPr>
          <w:t>B.1</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File usage</w:t>
        </w:r>
        <w:r>
          <w:rPr>
            <w:webHidden/>
          </w:rPr>
          <w:tab/>
        </w:r>
        <w:r>
          <w:rPr>
            <w:webHidden/>
          </w:rPr>
          <w:fldChar w:fldCharType="begin"/>
        </w:r>
        <w:r>
          <w:rPr>
            <w:webHidden/>
          </w:rPr>
          <w:instrText xml:space="preserve"> PAGEREF _Toc162959931 \h </w:instrText>
        </w:r>
        <w:r>
          <w:rPr>
            <w:webHidden/>
          </w:rPr>
        </w:r>
        <w:r>
          <w:rPr>
            <w:webHidden/>
          </w:rPr>
          <w:fldChar w:fldCharType="separate"/>
        </w:r>
        <w:r>
          <w:rPr>
            <w:webHidden/>
          </w:rPr>
          <w:t>494</w:t>
        </w:r>
        <w:r>
          <w:rPr>
            <w:webHidden/>
          </w:rPr>
          <w:fldChar w:fldCharType="end"/>
        </w:r>
      </w:hyperlink>
    </w:p>
    <w:p w14:paraId="510CAA2E" w14:textId="16686F4B"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32" w:history="1">
        <w:r w:rsidRPr="00CE41F5">
          <w:rPr>
            <w:rStyle w:val="Hyperlink"/>
          </w:rPr>
          <w:t>B.2</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Channel configuration file format</w:t>
        </w:r>
        <w:r>
          <w:rPr>
            <w:webHidden/>
          </w:rPr>
          <w:tab/>
        </w:r>
        <w:r>
          <w:rPr>
            <w:webHidden/>
          </w:rPr>
          <w:fldChar w:fldCharType="begin"/>
        </w:r>
        <w:r>
          <w:rPr>
            <w:webHidden/>
          </w:rPr>
          <w:instrText xml:space="preserve"> PAGEREF _Toc162959932 \h </w:instrText>
        </w:r>
        <w:r>
          <w:rPr>
            <w:webHidden/>
          </w:rPr>
        </w:r>
        <w:r>
          <w:rPr>
            <w:webHidden/>
          </w:rPr>
          <w:fldChar w:fldCharType="separate"/>
        </w:r>
        <w:r>
          <w:rPr>
            <w:webHidden/>
          </w:rPr>
          <w:t>494</w:t>
        </w:r>
        <w:r>
          <w:rPr>
            <w:webHidden/>
          </w:rPr>
          <w:fldChar w:fldCharType="end"/>
        </w:r>
      </w:hyperlink>
    </w:p>
    <w:p w14:paraId="6DE98412" w14:textId="07CDEF72"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33" w:history="1">
        <w:r w:rsidRPr="00CE41F5">
          <w:rPr>
            <w:rStyle w:val="Hyperlink"/>
          </w:rPr>
          <w:t>B.3</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Tuning parameters</w:t>
        </w:r>
        <w:r>
          <w:rPr>
            <w:webHidden/>
          </w:rPr>
          <w:tab/>
        </w:r>
        <w:r>
          <w:rPr>
            <w:webHidden/>
          </w:rPr>
          <w:fldChar w:fldCharType="begin"/>
        </w:r>
        <w:r>
          <w:rPr>
            <w:webHidden/>
          </w:rPr>
          <w:instrText xml:space="preserve"> PAGEREF _Toc162959933 \h </w:instrText>
        </w:r>
        <w:r>
          <w:rPr>
            <w:webHidden/>
          </w:rPr>
        </w:r>
        <w:r>
          <w:rPr>
            <w:webHidden/>
          </w:rPr>
          <w:fldChar w:fldCharType="separate"/>
        </w:r>
        <w:r>
          <w:rPr>
            <w:webHidden/>
          </w:rPr>
          <w:t>494</w:t>
        </w:r>
        <w:r>
          <w:rPr>
            <w:webHidden/>
          </w:rPr>
          <w:fldChar w:fldCharType="end"/>
        </w:r>
      </w:hyperlink>
    </w:p>
    <w:p w14:paraId="327C8CD1" w14:textId="5C5E454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34" w:history="1">
        <w:r w:rsidRPr="00CE41F5">
          <w:rPr>
            <w:rStyle w:val="Hyperlink"/>
          </w:rPr>
          <w:t>B.3.1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ATSC</w:t>
        </w:r>
        <w:r>
          <w:rPr>
            <w:webHidden/>
          </w:rPr>
          <w:tab/>
        </w:r>
        <w:r>
          <w:rPr>
            <w:webHidden/>
          </w:rPr>
          <w:fldChar w:fldCharType="begin"/>
        </w:r>
        <w:r>
          <w:rPr>
            <w:webHidden/>
          </w:rPr>
          <w:instrText xml:space="preserve"> PAGEREF _Toc162959934 \h </w:instrText>
        </w:r>
        <w:r>
          <w:rPr>
            <w:webHidden/>
          </w:rPr>
        </w:r>
        <w:r>
          <w:rPr>
            <w:webHidden/>
          </w:rPr>
          <w:fldChar w:fldCharType="separate"/>
        </w:r>
        <w:r>
          <w:rPr>
            <w:webHidden/>
          </w:rPr>
          <w:t>495</w:t>
        </w:r>
        <w:r>
          <w:rPr>
            <w:webHidden/>
          </w:rPr>
          <w:fldChar w:fldCharType="end"/>
        </w:r>
      </w:hyperlink>
    </w:p>
    <w:p w14:paraId="6F330584" w14:textId="1F3887C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35" w:history="1">
        <w:r w:rsidRPr="00CE41F5">
          <w:rPr>
            <w:rStyle w:val="Hyperlink"/>
          </w:rPr>
          <w:t>B.3.2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DVB-C</w:t>
        </w:r>
        <w:r>
          <w:rPr>
            <w:webHidden/>
          </w:rPr>
          <w:tab/>
        </w:r>
        <w:r>
          <w:rPr>
            <w:webHidden/>
          </w:rPr>
          <w:fldChar w:fldCharType="begin"/>
        </w:r>
        <w:r>
          <w:rPr>
            <w:webHidden/>
          </w:rPr>
          <w:instrText xml:space="preserve"> PAGEREF _Toc162959935 \h </w:instrText>
        </w:r>
        <w:r>
          <w:rPr>
            <w:webHidden/>
          </w:rPr>
        </w:r>
        <w:r>
          <w:rPr>
            <w:webHidden/>
          </w:rPr>
          <w:fldChar w:fldCharType="separate"/>
        </w:r>
        <w:r>
          <w:rPr>
            <w:webHidden/>
          </w:rPr>
          <w:t>495</w:t>
        </w:r>
        <w:r>
          <w:rPr>
            <w:webHidden/>
          </w:rPr>
          <w:fldChar w:fldCharType="end"/>
        </w:r>
      </w:hyperlink>
    </w:p>
    <w:p w14:paraId="13677FC2" w14:textId="58583F0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36" w:history="1">
        <w:r w:rsidRPr="00CE41F5">
          <w:rPr>
            <w:rStyle w:val="Hyperlink"/>
          </w:rPr>
          <w:t>B.3.3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DVB-S</w:t>
        </w:r>
        <w:r>
          <w:rPr>
            <w:webHidden/>
          </w:rPr>
          <w:tab/>
        </w:r>
        <w:r>
          <w:rPr>
            <w:webHidden/>
          </w:rPr>
          <w:fldChar w:fldCharType="begin"/>
        </w:r>
        <w:r>
          <w:rPr>
            <w:webHidden/>
          </w:rPr>
          <w:instrText xml:space="preserve"> PAGEREF _Toc162959936 \h </w:instrText>
        </w:r>
        <w:r>
          <w:rPr>
            <w:webHidden/>
          </w:rPr>
        </w:r>
        <w:r>
          <w:rPr>
            <w:webHidden/>
          </w:rPr>
          <w:fldChar w:fldCharType="separate"/>
        </w:r>
        <w:r>
          <w:rPr>
            <w:webHidden/>
          </w:rPr>
          <w:t>495</w:t>
        </w:r>
        <w:r>
          <w:rPr>
            <w:webHidden/>
          </w:rPr>
          <w:fldChar w:fldCharType="end"/>
        </w:r>
      </w:hyperlink>
    </w:p>
    <w:p w14:paraId="049CF10C" w14:textId="015E05B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37" w:history="1">
        <w:r w:rsidRPr="00CE41F5">
          <w:rPr>
            <w:rStyle w:val="Hyperlink"/>
          </w:rPr>
          <w:t>B.3.4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DVB-T</w:t>
        </w:r>
        <w:r>
          <w:rPr>
            <w:webHidden/>
          </w:rPr>
          <w:tab/>
        </w:r>
        <w:r>
          <w:rPr>
            <w:webHidden/>
          </w:rPr>
          <w:fldChar w:fldCharType="begin"/>
        </w:r>
        <w:r>
          <w:rPr>
            <w:webHidden/>
          </w:rPr>
          <w:instrText xml:space="preserve"> PAGEREF _Toc162959937 \h </w:instrText>
        </w:r>
        <w:r>
          <w:rPr>
            <w:webHidden/>
          </w:rPr>
        </w:r>
        <w:r>
          <w:rPr>
            <w:webHidden/>
          </w:rPr>
          <w:fldChar w:fldCharType="separate"/>
        </w:r>
        <w:r>
          <w:rPr>
            <w:webHidden/>
          </w:rPr>
          <w:t>495</w:t>
        </w:r>
        <w:r>
          <w:rPr>
            <w:webHidden/>
          </w:rPr>
          <w:fldChar w:fldCharType="end"/>
        </w:r>
      </w:hyperlink>
    </w:p>
    <w:p w14:paraId="13D81C59" w14:textId="1429993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38" w:history="1">
        <w:r w:rsidRPr="00CE41F5">
          <w:rPr>
            <w:rStyle w:val="Hyperlink"/>
          </w:rPr>
          <w:t>B.3.5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ISDB-T</w:t>
        </w:r>
        <w:r>
          <w:rPr>
            <w:webHidden/>
          </w:rPr>
          <w:tab/>
        </w:r>
        <w:r>
          <w:rPr>
            <w:webHidden/>
          </w:rPr>
          <w:fldChar w:fldCharType="begin"/>
        </w:r>
        <w:r>
          <w:rPr>
            <w:webHidden/>
          </w:rPr>
          <w:instrText xml:space="preserve"> PAGEREF _Toc162959938 \h </w:instrText>
        </w:r>
        <w:r>
          <w:rPr>
            <w:webHidden/>
          </w:rPr>
        </w:r>
        <w:r>
          <w:rPr>
            <w:webHidden/>
          </w:rPr>
          <w:fldChar w:fldCharType="separate"/>
        </w:r>
        <w:r>
          <w:rPr>
            <w:webHidden/>
          </w:rPr>
          <w:t>495</w:t>
        </w:r>
        <w:r>
          <w:rPr>
            <w:webHidden/>
          </w:rPr>
          <w:fldChar w:fldCharType="end"/>
        </w:r>
      </w:hyperlink>
    </w:p>
    <w:p w14:paraId="64C444A4" w14:textId="6E7C169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39" w:history="1">
        <w:r w:rsidRPr="00CE41F5">
          <w:rPr>
            <w:rStyle w:val="Hyperlink"/>
          </w:rPr>
          <w:t>B.3.6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ISDB-S</w:t>
        </w:r>
        <w:r>
          <w:rPr>
            <w:webHidden/>
          </w:rPr>
          <w:tab/>
        </w:r>
        <w:r>
          <w:rPr>
            <w:webHidden/>
          </w:rPr>
          <w:fldChar w:fldCharType="begin"/>
        </w:r>
        <w:r>
          <w:rPr>
            <w:webHidden/>
          </w:rPr>
          <w:instrText xml:space="preserve"> PAGEREF _Toc162959939 \h </w:instrText>
        </w:r>
        <w:r>
          <w:rPr>
            <w:webHidden/>
          </w:rPr>
        </w:r>
        <w:r>
          <w:rPr>
            <w:webHidden/>
          </w:rPr>
          <w:fldChar w:fldCharType="separate"/>
        </w:r>
        <w:r>
          <w:rPr>
            <w:webHidden/>
          </w:rPr>
          <w:t>496</w:t>
        </w:r>
        <w:r>
          <w:rPr>
            <w:webHidden/>
          </w:rPr>
          <w:fldChar w:fldCharType="end"/>
        </w:r>
      </w:hyperlink>
    </w:p>
    <w:p w14:paraId="588A3E43" w14:textId="2534E34B" w:rsidR="001424C7" w:rsidRDefault="001424C7">
      <w:pPr>
        <w:pStyle w:val="TOC1"/>
        <w:rPr>
          <w:rFonts w:eastAsiaTheme="minorEastAsia" w:cstheme="minorBidi"/>
          <w:b w:val="0"/>
          <w:bCs w:val="0"/>
          <w:smallCaps w:val="0"/>
          <w:color w:val="auto"/>
          <w:kern w:val="2"/>
          <w:sz w:val="24"/>
          <w:szCs w:val="24"/>
          <w:lang w:eastAsia="ja-JP"/>
          <w14:ligatures w14:val="standardContextual"/>
        </w:rPr>
      </w:pPr>
      <w:hyperlink w:anchor="_Toc162959940" w:history="1">
        <w:r w:rsidRPr="00CE41F5">
          <w:rPr>
            <w:rStyle w:val="Hyperlink"/>
          </w:rPr>
          <w:t>Appendix C</w:t>
        </w:r>
        <w:r>
          <w:rPr>
            <w:rFonts w:eastAsiaTheme="minorEastAsia" w:cstheme="minorBidi"/>
            <w:b w:val="0"/>
            <w:bCs w:val="0"/>
            <w:smallCaps w:val="0"/>
            <w:color w:val="auto"/>
            <w:kern w:val="2"/>
            <w:sz w:val="24"/>
            <w:szCs w:val="24"/>
            <w:lang w:eastAsia="ja-JP"/>
            <w14:ligatures w14:val="standardContextual"/>
          </w:rPr>
          <w:tab/>
        </w:r>
        <w:r w:rsidRPr="00CE41F5">
          <w:rPr>
            <w:rStyle w:val="Hyperlink"/>
          </w:rPr>
          <w:t>Resource monitoring configuration file</w:t>
        </w:r>
        <w:r>
          <w:rPr>
            <w:webHidden/>
          </w:rPr>
          <w:tab/>
        </w:r>
        <w:r>
          <w:rPr>
            <w:webHidden/>
          </w:rPr>
          <w:fldChar w:fldCharType="begin"/>
        </w:r>
        <w:r>
          <w:rPr>
            <w:webHidden/>
          </w:rPr>
          <w:instrText xml:space="preserve"> PAGEREF _Toc162959940 \h </w:instrText>
        </w:r>
        <w:r>
          <w:rPr>
            <w:webHidden/>
          </w:rPr>
        </w:r>
        <w:r>
          <w:rPr>
            <w:webHidden/>
          </w:rPr>
          <w:fldChar w:fldCharType="separate"/>
        </w:r>
        <w:r>
          <w:rPr>
            <w:webHidden/>
          </w:rPr>
          <w:t>497</w:t>
        </w:r>
        <w:r>
          <w:rPr>
            <w:webHidden/>
          </w:rPr>
          <w:fldChar w:fldCharType="end"/>
        </w:r>
      </w:hyperlink>
    </w:p>
    <w:p w14:paraId="4A8385C1" w14:textId="2538151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41" w:history="1">
        <w:r w:rsidRPr="00CE41F5">
          <w:rPr>
            <w:rStyle w:val="Hyperlink"/>
          </w:rPr>
          <w:t>C.1</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Resource monitoring in TSDuck</w:t>
        </w:r>
        <w:r>
          <w:rPr>
            <w:webHidden/>
          </w:rPr>
          <w:tab/>
        </w:r>
        <w:r>
          <w:rPr>
            <w:webHidden/>
          </w:rPr>
          <w:fldChar w:fldCharType="begin"/>
        </w:r>
        <w:r>
          <w:rPr>
            <w:webHidden/>
          </w:rPr>
          <w:instrText xml:space="preserve"> PAGEREF _Toc162959941 \h </w:instrText>
        </w:r>
        <w:r>
          <w:rPr>
            <w:webHidden/>
          </w:rPr>
        </w:r>
        <w:r>
          <w:rPr>
            <w:webHidden/>
          </w:rPr>
          <w:fldChar w:fldCharType="separate"/>
        </w:r>
        <w:r>
          <w:rPr>
            <w:webHidden/>
          </w:rPr>
          <w:t>497</w:t>
        </w:r>
        <w:r>
          <w:rPr>
            <w:webHidden/>
          </w:rPr>
          <w:fldChar w:fldCharType="end"/>
        </w:r>
      </w:hyperlink>
    </w:p>
    <w:p w14:paraId="32AF08CB" w14:textId="220E9FA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42" w:history="1">
        <w:r w:rsidRPr="00CE41F5">
          <w:rPr>
            <w:rStyle w:val="Hyperlink"/>
          </w:rPr>
          <w:t>C.2</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Resource monitoring configuration file format</w:t>
        </w:r>
        <w:r>
          <w:rPr>
            <w:webHidden/>
          </w:rPr>
          <w:tab/>
        </w:r>
        <w:r>
          <w:rPr>
            <w:webHidden/>
          </w:rPr>
          <w:fldChar w:fldCharType="begin"/>
        </w:r>
        <w:r>
          <w:rPr>
            <w:webHidden/>
          </w:rPr>
          <w:instrText xml:space="preserve"> PAGEREF _Toc162959942 \h </w:instrText>
        </w:r>
        <w:r>
          <w:rPr>
            <w:webHidden/>
          </w:rPr>
        </w:r>
        <w:r>
          <w:rPr>
            <w:webHidden/>
          </w:rPr>
          <w:fldChar w:fldCharType="separate"/>
        </w:r>
        <w:r>
          <w:rPr>
            <w:webHidden/>
          </w:rPr>
          <w:t>497</w:t>
        </w:r>
        <w:r>
          <w:rPr>
            <w:webHidden/>
          </w:rPr>
          <w:fldChar w:fldCharType="end"/>
        </w:r>
      </w:hyperlink>
    </w:p>
    <w:p w14:paraId="7FF118C0" w14:textId="5B18D758"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43" w:history="1">
        <w:r w:rsidRPr="00CE41F5">
          <w:rPr>
            <w:rStyle w:val="Hyperlink"/>
          </w:rPr>
          <w:t>C.3</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Default resource monitoring configuration</w:t>
        </w:r>
        <w:r>
          <w:rPr>
            <w:webHidden/>
          </w:rPr>
          <w:tab/>
        </w:r>
        <w:r>
          <w:rPr>
            <w:webHidden/>
          </w:rPr>
          <w:fldChar w:fldCharType="begin"/>
        </w:r>
        <w:r>
          <w:rPr>
            <w:webHidden/>
          </w:rPr>
          <w:instrText xml:space="preserve"> PAGEREF _Toc162959943 \h </w:instrText>
        </w:r>
        <w:r>
          <w:rPr>
            <w:webHidden/>
          </w:rPr>
        </w:r>
        <w:r>
          <w:rPr>
            <w:webHidden/>
          </w:rPr>
          <w:fldChar w:fldCharType="separate"/>
        </w:r>
        <w:r>
          <w:rPr>
            <w:webHidden/>
          </w:rPr>
          <w:t>498</w:t>
        </w:r>
        <w:r>
          <w:rPr>
            <w:webHidden/>
          </w:rPr>
          <w:fldChar w:fldCharType="end"/>
        </w:r>
      </w:hyperlink>
    </w:p>
    <w:p w14:paraId="5F4F891D" w14:textId="1927145F" w:rsidR="001424C7" w:rsidRDefault="001424C7">
      <w:pPr>
        <w:pStyle w:val="TOC1"/>
        <w:rPr>
          <w:rFonts w:eastAsiaTheme="minorEastAsia" w:cstheme="minorBidi"/>
          <w:b w:val="0"/>
          <w:bCs w:val="0"/>
          <w:smallCaps w:val="0"/>
          <w:color w:val="auto"/>
          <w:kern w:val="2"/>
          <w:sz w:val="24"/>
          <w:szCs w:val="24"/>
          <w:lang w:eastAsia="ja-JP"/>
          <w14:ligatures w14:val="standardContextual"/>
        </w:rPr>
      </w:pPr>
      <w:hyperlink w:anchor="_Toc162959944" w:history="1">
        <w:r w:rsidRPr="00CE41F5">
          <w:rPr>
            <w:rStyle w:val="Hyperlink"/>
          </w:rPr>
          <w:t>Appendix D</w:t>
        </w:r>
        <w:r>
          <w:rPr>
            <w:rFonts w:eastAsiaTheme="minorEastAsia" w:cstheme="minorBidi"/>
            <w:b w:val="0"/>
            <w:bCs w:val="0"/>
            <w:smallCaps w:val="0"/>
            <w:color w:val="auto"/>
            <w:kern w:val="2"/>
            <w:sz w:val="24"/>
            <w:szCs w:val="24"/>
            <w:lang w:eastAsia="ja-JP"/>
            <w14:ligatures w14:val="standardContextual"/>
          </w:rPr>
          <w:tab/>
        </w:r>
        <w:r w:rsidRPr="00CE41F5">
          <w:rPr>
            <w:rStyle w:val="Hyperlink"/>
          </w:rPr>
          <w:t>PSI/SI XML Reference Model</w:t>
        </w:r>
        <w:r>
          <w:rPr>
            <w:webHidden/>
          </w:rPr>
          <w:tab/>
        </w:r>
        <w:r>
          <w:rPr>
            <w:webHidden/>
          </w:rPr>
          <w:fldChar w:fldCharType="begin"/>
        </w:r>
        <w:r>
          <w:rPr>
            <w:webHidden/>
          </w:rPr>
          <w:instrText xml:space="preserve"> PAGEREF _Toc162959944 \h </w:instrText>
        </w:r>
        <w:r>
          <w:rPr>
            <w:webHidden/>
          </w:rPr>
        </w:r>
        <w:r>
          <w:rPr>
            <w:webHidden/>
          </w:rPr>
          <w:fldChar w:fldCharType="separate"/>
        </w:r>
        <w:r>
          <w:rPr>
            <w:webHidden/>
          </w:rPr>
          <w:t>500</w:t>
        </w:r>
        <w:r>
          <w:rPr>
            <w:webHidden/>
          </w:rPr>
          <w:fldChar w:fldCharType="end"/>
        </w:r>
      </w:hyperlink>
    </w:p>
    <w:p w14:paraId="094C180C" w14:textId="7A9D2EE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45" w:history="1">
        <w:r w:rsidRPr="00CE41F5">
          <w:rPr>
            <w:rStyle w:val="Hyperlink"/>
          </w:rPr>
          <w:t>D.1</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PSI/SI file format</w:t>
        </w:r>
        <w:r>
          <w:rPr>
            <w:webHidden/>
          </w:rPr>
          <w:tab/>
        </w:r>
        <w:r>
          <w:rPr>
            <w:webHidden/>
          </w:rPr>
          <w:fldChar w:fldCharType="begin"/>
        </w:r>
        <w:r>
          <w:rPr>
            <w:webHidden/>
          </w:rPr>
          <w:instrText xml:space="preserve"> PAGEREF _Toc162959945 \h </w:instrText>
        </w:r>
        <w:r>
          <w:rPr>
            <w:webHidden/>
          </w:rPr>
        </w:r>
        <w:r>
          <w:rPr>
            <w:webHidden/>
          </w:rPr>
          <w:fldChar w:fldCharType="separate"/>
        </w:r>
        <w:r>
          <w:rPr>
            <w:webHidden/>
          </w:rPr>
          <w:t>500</w:t>
        </w:r>
        <w:r>
          <w:rPr>
            <w:webHidden/>
          </w:rPr>
          <w:fldChar w:fldCharType="end"/>
        </w:r>
      </w:hyperlink>
    </w:p>
    <w:p w14:paraId="47433729" w14:textId="49FB867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46" w:history="1">
        <w:r w:rsidRPr="00CE41F5">
          <w:rPr>
            <w:rStyle w:val="Hyperlink"/>
          </w:rPr>
          <w:t>D.1.1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XML file structure</w:t>
        </w:r>
        <w:r>
          <w:rPr>
            <w:webHidden/>
          </w:rPr>
          <w:tab/>
        </w:r>
        <w:r>
          <w:rPr>
            <w:webHidden/>
          </w:rPr>
          <w:fldChar w:fldCharType="begin"/>
        </w:r>
        <w:r>
          <w:rPr>
            <w:webHidden/>
          </w:rPr>
          <w:instrText xml:space="preserve"> PAGEREF _Toc162959946 \h </w:instrText>
        </w:r>
        <w:r>
          <w:rPr>
            <w:webHidden/>
          </w:rPr>
        </w:r>
        <w:r>
          <w:rPr>
            <w:webHidden/>
          </w:rPr>
          <w:fldChar w:fldCharType="separate"/>
        </w:r>
        <w:r>
          <w:rPr>
            <w:webHidden/>
          </w:rPr>
          <w:t>500</w:t>
        </w:r>
        <w:r>
          <w:rPr>
            <w:webHidden/>
          </w:rPr>
          <w:fldChar w:fldCharType="end"/>
        </w:r>
      </w:hyperlink>
    </w:p>
    <w:p w14:paraId="78A7FF93" w14:textId="1C91E5C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47" w:history="1">
        <w:r w:rsidRPr="00CE41F5">
          <w:rPr>
            <w:rStyle w:val="Hyperlink"/>
          </w:rPr>
          <w:t>D.1.2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Table metadata</w:t>
        </w:r>
        <w:r>
          <w:rPr>
            <w:webHidden/>
          </w:rPr>
          <w:tab/>
        </w:r>
        <w:r>
          <w:rPr>
            <w:webHidden/>
          </w:rPr>
          <w:fldChar w:fldCharType="begin"/>
        </w:r>
        <w:r>
          <w:rPr>
            <w:webHidden/>
          </w:rPr>
          <w:instrText xml:space="preserve"> PAGEREF _Toc162959947 \h </w:instrText>
        </w:r>
        <w:r>
          <w:rPr>
            <w:webHidden/>
          </w:rPr>
        </w:r>
        <w:r>
          <w:rPr>
            <w:webHidden/>
          </w:rPr>
          <w:fldChar w:fldCharType="separate"/>
        </w:r>
        <w:r>
          <w:rPr>
            <w:webHidden/>
          </w:rPr>
          <w:t>500</w:t>
        </w:r>
        <w:r>
          <w:rPr>
            <w:webHidden/>
          </w:rPr>
          <w:fldChar w:fldCharType="end"/>
        </w:r>
      </w:hyperlink>
    </w:p>
    <w:p w14:paraId="6004A8E1" w14:textId="4064580B"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48" w:history="1">
        <w:r w:rsidRPr="00CE41F5">
          <w:rPr>
            <w:rStyle w:val="Hyperlink"/>
          </w:rPr>
          <w:t>D.2</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MPEG-defined tables</w:t>
        </w:r>
        <w:r>
          <w:rPr>
            <w:webHidden/>
          </w:rPr>
          <w:tab/>
        </w:r>
        <w:r>
          <w:rPr>
            <w:webHidden/>
          </w:rPr>
          <w:fldChar w:fldCharType="begin"/>
        </w:r>
        <w:r>
          <w:rPr>
            <w:webHidden/>
          </w:rPr>
          <w:instrText xml:space="preserve"> PAGEREF _Toc162959948 \h </w:instrText>
        </w:r>
        <w:r>
          <w:rPr>
            <w:webHidden/>
          </w:rPr>
        </w:r>
        <w:r>
          <w:rPr>
            <w:webHidden/>
          </w:rPr>
          <w:fldChar w:fldCharType="separate"/>
        </w:r>
        <w:r>
          <w:rPr>
            <w:webHidden/>
          </w:rPr>
          <w:t>500</w:t>
        </w:r>
        <w:r>
          <w:rPr>
            <w:webHidden/>
          </w:rPr>
          <w:fldChar w:fldCharType="end"/>
        </w:r>
      </w:hyperlink>
    </w:p>
    <w:p w14:paraId="2DCFB0F5" w14:textId="62625A8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49" w:history="1">
        <w:r w:rsidRPr="00CE41F5">
          <w:rPr>
            <w:rStyle w:val="Hyperlink"/>
          </w:rPr>
          <w:t>D.2.1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Conditional Access Table (CAT)</w:t>
        </w:r>
        <w:r>
          <w:rPr>
            <w:webHidden/>
          </w:rPr>
          <w:tab/>
        </w:r>
        <w:r>
          <w:rPr>
            <w:webHidden/>
          </w:rPr>
          <w:fldChar w:fldCharType="begin"/>
        </w:r>
        <w:r>
          <w:rPr>
            <w:webHidden/>
          </w:rPr>
          <w:instrText xml:space="preserve"> PAGEREF _Toc162959949 \h </w:instrText>
        </w:r>
        <w:r>
          <w:rPr>
            <w:webHidden/>
          </w:rPr>
        </w:r>
        <w:r>
          <w:rPr>
            <w:webHidden/>
          </w:rPr>
          <w:fldChar w:fldCharType="separate"/>
        </w:r>
        <w:r>
          <w:rPr>
            <w:webHidden/>
          </w:rPr>
          <w:t>500</w:t>
        </w:r>
        <w:r>
          <w:rPr>
            <w:webHidden/>
          </w:rPr>
          <w:fldChar w:fldCharType="end"/>
        </w:r>
      </w:hyperlink>
    </w:p>
    <w:p w14:paraId="13C46C17" w14:textId="6AFC28D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50" w:history="1">
        <w:r w:rsidRPr="00CE41F5">
          <w:rPr>
            <w:rStyle w:val="Hyperlink"/>
          </w:rPr>
          <w:t>D.2.2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DSM-CC Stream Descriptors Table</w:t>
        </w:r>
        <w:r>
          <w:rPr>
            <w:webHidden/>
          </w:rPr>
          <w:tab/>
        </w:r>
        <w:r>
          <w:rPr>
            <w:webHidden/>
          </w:rPr>
          <w:fldChar w:fldCharType="begin"/>
        </w:r>
        <w:r>
          <w:rPr>
            <w:webHidden/>
          </w:rPr>
          <w:instrText xml:space="preserve"> PAGEREF _Toc162959950 \h </w:instrText>
        </w:r>
        <w:r>
          <w:rPr>
            <w:webHidden/>
          </w:rPr>
        </w:r>
        <w:r>
          <w:rPr>
            <w:webHidden/>
          </w:rPr>
          <w:fldChar w:fldCharType="separate"/>
        </w:r>
        <w:r>
          <w:rPr>
            <w:webHidden/>
          </w:rPr>
          <w:t>501</w:t>
        </w:r>
        <w:r>
          <w:rPr>
            <w:webHidden/>
          </w:rPr>
          <w:fldChar w:fldCharType="end"/>
        </w:r>
      </w:hyperlink>
    </w:p>
    <w:p w14:paraId="717373F6" w14:textId="4E6BA52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51" w:history="1">
        <w:r w:rsidRPr="00CE41F5">
          <w:rPr>
            <w:rStyle w:val="Hyperlink"/>
          </w:rPr>
          <w:t>D.2.3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Program Association Table (PAT)</w:t>
        </w:r>
        <w:r>
          <w:rPr>
            <w:webHidden/>
          </w:rPr>
          <w:tab/>
        </w:r>
        <w:r>
          <w:rPr>
            <w:webHidden/>
          </w:rPr>
          <w:fldChar w:fldCharType="begin"/>
        </w:r>
        <w:r>
          <w:rPr>
            <w:webHidden/>
          </w:rPr>
          <w:instrText xml:space="preserve"> PAGEREF _Toc162959951 \h </w:instrText>
        </w:r>
        <w:r>
          <w:rPr>
            <w:webHidden/>
          </w:rPr>
        </w:r>
        <w:r>
          <w:rPr>
            <w:webHidden/>
          </w:rPr>
          <w:fldChar w:fldCharType="separate"/>
        </w:r>
        <w:r>
          <w:rPr>
            <w:webHidden/>
          </w:rPr>
          <w:t>501</w:t>
        </w:r>
        <w:r>
          <w:rPr>
            <w:webHidden/>
          </w:rPr>
          <w:fldChar w:fldCharType="end"/>
        </w:r>
      </w:hyperlink>
    </w:p>
    <w:p w14:paraId="75349AC0" w14:textId="3EA459F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52" w:history="1">
        <w:r w:rsidRPr="00CE41F5">
          <w:rPr>
            <w:rStyle w:val="Hyperlink"/>
          </w:rPr>
          <w:t>D.2.4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Program Map Table (PMT)</w:t>
        </w:r>
        <w:r>
          <w:rPr>
            <w:webHidden/>
          </w:rPr>
          <w:tab/>
        </w:r>
        <w:r>
          <w:rPr>
            <w:webHidden/>
          </w:rPr>
          <w:fldChar w:fldCharType="begin"/>
        </w:r>
        <w:r>
          <w:rPr>
            <w:webHidden/>
          </w:rPr>
          <w:instrText xml:space="preserve"> PAGEREF _Toc162959952 \h </w:instrText>
        </w:r>
        <w:r>
          <w:rPr>
            <w:webHidden/>
          </w:rPr>
        </w:r>
        <w:r>
          <w:rPr>
            <w:webHidden/>
          </w:rPr>
          <w:fldChar w:fldCharType="separate"/>
        </w:r>
        <w:r>
          <w:rPr>
            <w:webHidden/>
          </w:rPr>
          <w:t>501</w:t>
        </w:r>
        <w:r>
          <w:rPr>
            <w:webHidden/>
          </w:rPr>
          <w:fldChar w:fldCharType="end"/>
        </w:r>
      </w:hyperlink>
    </w:p>
    <w:p w14:paraId="7E21B7A6" w14:textId="38AB3B9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53" w:history="1">
        <w:r w:rsidRPr="00CE41F5">
          <w:rPr>
            <w:rStyle w:val="Hyperlink"/>
          </w:rPr>
          <w:t>D.2.5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Transport Stream Description Table (TSDT)</w:t>
        </w:r>
        <w:r>
          <w:rPr>
            <w:webHidden/>
          </w:rPr>
          <w:tab/>
        </w:r>
        <w:r>
          <w:rPr>
            <w:webHidden/>
          </w:rPr>
          <w:fldChar w:fldCharType="begin"/>
        </w:r>
        <w:r>
          <w:rPr>
            <w:webHidden/>
          </w:rPr>
          <w:instrText xml:space="preserve"> PAGEREF _Toc162959953 \h </w:instrText>
        </w:r>
        <w:r>
          <w:rPr>
            <w:webHidden/>
          </w:rPr>
        </w:r>
        <w:r>
          <w:rPr>
            <w:webHidden/>
          </w:rPr>
          <w:fldChar w:fldCharType="separate"/>
        </w:r>
        <w:r>
          <w:rPr>
            <w:webHidden/>
          </w:rPr>
          <w:t>501</w:t>
        </w:r>
        <w:r>
          <w:rPr>
            <w:webHidden/>
          </w:rPr>
          <w:fldChar w:fldCharType="end"/>
        </w:r>
      </w:hyperlink>
    </w:p>
    <w:p w14:paraId="6E8F5DE7" w14:textId="4A04C8C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54" w:history="1">
        <w:r w:rsidRPr="00CE41F5">
          <w:rPr>
            <w:rStyle w:val="Hyperlink"/>
          </w:rPr>
          <w:t>D.3</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DVB-defined tables</w:t>
        </w:r>
        <w:r>
          <w:rPr>
            <w:webHidden/>
          </w:rPr>
          <w:tab/>
        </w:r>
        <w:r>
          <w:rPr>
            <w:webHidden/>
          </w:rPr>
          <w:fldChar w:fldCharType="begin"/>
        </w:r>
        <w:r>
          <w:rPr>
            <w:webHidden/>
          </w:rPr>
          <w:instrText xml:space="preserve"> PAGEREF _Toc162959954 \h </w:instrText>
        </w:r>
        <w:r>
          <w:rPr>
            <w:webHidden/>
          </w:rPr>
        </w:r>
        <w:r>
          <w:rPr>
            <w:webHidden/>
          </w:rPr>
          <w:fldChar w:fldCharType="separate"/>
        </w:r>
        <w:r>
          <w:rPr>
            <w:webHidden/>
          </w:rPr>
          <w:t>501</w:t>
        </w:r>
        <w:r>
          <w:rPr>
            <w:webHidden/>
          </w:rPr>
          <w:fldChar w:fldCharType="end"/>
        </w:r>
      </w:hyperlink>
    </w:p>
    <w:p w14:paraId="0D1257D7" w14:textId="4C80DD9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55" w:history="1">
        <w:r w:rsidRPr="00CE41F5">
          <w:rPr>
            <w:rStyle w:val="Hyperlink"/>
          </w:rPr>
          <w:t>D.3.1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Application Information Table (AIT)</w:t>
        </w:r>
        <w:r>
          <w:rPr>
            <w:webHidden/>
          </w:rPr>
          <w:tab/>
        </w:r>
        <w:r>
          <w:rPr>
            <w:webHidden/>
          </w:rPr>
          <w:fldChar w:fldCharType="begin"/>
        </w:r>
        <w:r>
          <w:rPr>
            <w:webHidden/>
          </w:rPr>
          <w:instrText xml:space="preserve"> PAGEREF _Toc162959955 \h </w:instrText>
        </w:r>
        <w:r>
          <w:rPr>
            <w:webHidden/>
          </w:rPr>
        </w:r>
        <w:r>
          <w:rPr>
            <w:webHidden/>
          </w:rPr>
          <w:fldChar w:fldCharType="separate"/>
        </w:r>
        <w:r>
          <w:rPr>
            <w:webHidden/>
          </w:rPr>
          <w:t>501</w:t>
        </w:r>
        <w:r>
          <w:rPr>
            <w:webHidden/>
          </w:rPr>
          <w:fldChar w:fldCharType="end"/>
        </w:r>
      </w:hyperlink>
    </w:p>
    <w:p w14:paraId="13C07C65" w14:textId="3B2B01F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56" w:history="1">
        <w:r w:rsidRPr="00CE41F5">
          <w:rPr>
            <w:rStyle w:val="Hyperlink"/>
          </w:rPr>
          <w:t>D.3.2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Bouquet Association Table (BAT)</w:t>
        </w:r>
        <w:r>
          <w:rPr>
            <w:webHidden/>
          </w:rPr>
          <w:tab/>
        </w:r>
        <w:r>
          <w:rPr>
            <w:webHidden/>
          </w:rPr>
          <w:fldChar w:fldCharType="begin"/>
        </w:r>
        <w:r>
          <w:rPr>
            <w:webHidden/>
          </w:rPr>
          <w:instrText xml:space="preserve"> PAGEREF _Toc162959956 \h </w:instrText>
        </w:r>
        <w:r>
          <w:rPr>
            <w:webHidden/>
          </w:rPr>
        </w:r>
        <w:r>
          <w:rPr>
            <w:webHidden/>
          </w:rPr>
          <w:fldChar w:fldCharType="separate"/>
        </w:r>
        <w:r>
          <w:rPr>
            <w:webHidden/>
          </w:rPr>
          <w:t>502</w:t>
        </w:r>
        <w:r>
          <w:rPr>
            <w:webHidden/>
          </w:rPr>
          <w:fldChar w:fldCharType="end"/>
        </w:r>
      </w:hyperlink>
    </w:p>
    <w:p w14:paraId="5A70E563" w14:textId="3A6868E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57" w:history="1">
        <w:r w:rsidRPr="00CE41F5">
          <w:rPr>
            <w:rStyle w:val="Hyperlink"/>
          </w:rPr>
          <w:t>D.3.3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Content Identifier Table (CIT)</w:t>
        </w:r>
        <w:r>
          <w:rPr>
            <w:webHidden/>
          </w:rPr>
          <w:tab/>
        </w:r>
        <w:r>
          <w:rPr>
            <w:webHidden/>
          </w:rPr>
          <w:fldChar w:fldCharType="begin"/>
        </w:r>
        <w:r>
          <w:rPr>
            <w:webHidden/>
          </w:rPr>
          <w:instrText xml:space="preserve"> PAGEREF _Toc162959957 \h </w:instrText>
        </w:r>
        <w:r>
          <w:rPr>
            <w:webHidden/>
          </w:rPr>
        </w:r>
        <w:r>
          <w:rPr>
            <w:webHidden/>
          </w:rPr>
          <w:fldChar w:fldCharType="separate"/>
        </w:r>
        <w:r>
          <w:rPr>
            <w:webHidden/>
          </w:rPr>
          <w:t>502</w:t>
        </w:r>
        <w:r>
          <w:rPr>
            <w:webHidden/>
          </w:rPr>
          <w:fldChar w:fldCharType="end"/>
        </w:r>
      </w:hyperlink>
    </w:p>
    <w:p w14:paraId="381CF7BC" w14:textId="39C6E3F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58" w:history="1">
        <w:r w:rsidRPr="00CE41F5">
          <w:rPr>
            <w:rStyle w:val="Hyperlink"/>
          </w:rPr>
          <w:t>D.3.4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Discontinuity Information Table</w:t>
        </w:r>
        <w:r>
          <w:rPr>
            <w:webHidden/>
          </w:rPr>
          <w:tab/>
        </w:r>
        <w:r>
          <w:rPr>
            <w:webHidden/>
          </w:rPr>
          <w:fldChar w:fldCharType="begin"/>
        </w:r>
        <w:r>
          <w:rPr>
            <w:webHidden/>
          </w:rPr>
          <w:instrText xml:space="preserve"> PAGEREF _Toc162959958 \h </w:instrText>
        </w:r>
        <w:r>
          <w:rPr>
            <w:webHidden/>
          </w:rPr>
        </w:r>
        <w:r>
          <w:rPr>
            <w:webHidden/>
          </w:rPr>
          <w:fldChar w:fldCharType="separate"/>
        </w:r>
        <w:r>
          <w:rPr>
            <w:webHidden/>
          </w:rPr>
          <w:t>502</w:t>
        </w:r>
        <w:r>
          <w:rPr>
            <w:webHidden/>
          </w:rPr>
          <w:fldChar w:fldCharType="end"/>
        </w:r>
      </w:hyperlink>
    </w:p>
    <w:p w14:paraId="4A58A8EF" w14:textId="13577FE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59" w:history="1">
        <w:r w:rsidRPr="00CE41F5">
          <w:rPr>
            <w:rStyle w:val="Hyperlink"/>
          </w:rPr>
          <w:t>D.3.5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Event Information Table (EIT)</w:t>
        </w:r>
        <w:r>
          <w:rPr>
            <w:webHidden/>
          </w:rPr>
          <w:tab/>
        </w:r>
        <w:r>
          <w:rPr>
            <w:webHidden/>
          </w:rPr>
          <w:fldChar w:fldCharType="begin"/>
        </w:r>
        <w:r>
          <w:rPr>
            <w:webHidden/>
          </w:rPr>
          <w:instrText xml:space="preserve"> PAGEREF _Toc162959959 \h </w:instrText>
        </w:r>
        <w:r>
          <w:rPr>
            <w:webHidden/>
          </w:rPr>
        </w:r>
        <w:r>
          <w:rPr>
            <w:webHidden/>
          </w:rPr>
          <w:fldChar w:fldCharType="separate"/>
        </w:r>
        <w:r>
          <w:rPr>
            <w:webHidden/>
          </w:rPr>
          <w:t>503</w:t>
        </w:r>
        <w:r>
          <w:rPr>
            <w:webHidden/>
          </w:rPr>
          <w:fldChar w:fldCharType="end"/>
        </w:r>
      </w:hyperlink>
    </w:p>
    <w:p w14:paraId="4655B729" w14:textId="312EDE1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60" w:history="1">
        <w:r w:rsidRPr="00CE41F5">
          <w:rPr>
            <w:rStyle w:val="Hyperlink"/>
          </w:rPr>
          <w:t>D.3.6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IP/MAC Notification Table (INT)</w:t>
        </w:r>
        <w:r>
          <w:rPr>
            <w:webHidden/>
          </w:rPr>
          <w:tab/>
        </w:r>
        <w:r>
          <w:rPr>
            <w:webHidden/>
          </w:rPr>
          <w:fldChar w:fldCharType="begin"/>
        </w:r>
        <w:r>
          <w:rPr>
            <w:webHidden/>
          </w:rPr>
          <w:instrText xml:space="preserve"> PAGEREF _Toc162959960 \h </w:instrText>
        </w:r>
        <w:r>
          <w:rPr>
            <w:webHidden/>
          </w:rPr>
        </w:r>
        <w:r>
          <w:rPr>
            <w:webHidden/>
          </w:rPr>
          <w:fldChar w:fldCharType="separate"/>
        </w:r>
        <w:r>
          <w:rPr>
            <w:webHidden/>
          </w:rPr>
          <w:t>503</w:t>
        </w:r>
        <w:r>
          <w:rPr>
            <w:webHidden/>
          </w:rPr>
          <w:fldChar w:fldCharType="end"/>
        </w:r>
      </w:hyperlink>
    </w:p>
    <w:p w14:paraId="61606DAB" w14:textId="15F6DF0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61" w:history="1">
        <w:r w:rsidRPr="00CE41F5">
          <w:rPr>
            <w:rStyle w:val="Hyperlink"/>
          </w:rPr>
          <w:t>D.3.7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Network Information Table (NIT)</w:t>
        </w:r>
        <w:r>
          <w:rPr>
            <w:webHidden/>
          </w:rPr>
          <w:tab/>
        </w:r>
        <w:r>
          <w:rPr>
            <w:webHidden/>
          </w:rPr>
          <w:fldChar w:fldCharType="begin"/>
        </w:r>
        <w:r>
          <w:rPr>
            <w:webHidden/>
          </w:rPr>
          <w:instrText xml:space="preserve"> PAGEREF _Toc162959961 \h </w:instrText>
        </w:r>
        <w:r>
          <w:rPr>
            <w:webHidden/>
          </w:rPr>
        </w:r>
        <w:r>
          <w:rPr>
            <w:webHidden/>
          </w:rPr>
          <w:fldChar w:fldCharType="separate"/>
        </w:r>
        <w:r>
          <w:rPr>
            <w:webHidden/>
          </w:rPr>
          <w:t>503</w:t>
        </w:r>
        <w:r>
          <w:rPr>
            <w:webHidden/>
          </w:rPr>
          <w:fldChar w:fldCharType="end"/>
        </w:r>
      </w:hyperlink>
    </w:p>
    <w:p w14:paraId="4B5C27CA" w14:textId="6B77B68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62" w:history="1">
        <w:r w:rsidRPr="00CE41F5">
          <w:rPr>
            <w:rStyle w:val="Hyperlink"/>
          </w:rPr>
          <w:t>D.3.8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Resolution provider Notification Table (RNT)</w:t>
        </w:r>
        <w:r>
          <w:rPr>
            <w:webHidden/>
          </w:rPr>
          <w:tab/>
        </w:r>
        <w:r>
          <w:rPr>
            <w:webHidden/>
          </w:rPr>
          <w:fldChar w:fldCharType="begin"/>
        </w:r>
        <w:r>
          <w:rPr>
            <w:webHidden/>
          </w:rPr>
          <w:instrText xml:space="preserve"> PAGEREF _Toc162959962 \h </w:instrText>
        </w:r>
        <w:r>
          <w:rPr>
            <w:webHidden/>
          </w:rPr>
        </w:r>
        <w:r>
          <w:rPr>
            <w:webHidden/>
          </w:rPr>
          <w:fldChar w:fldCharType="separate"/>
        </w:r>
        <w:r>
          <w:rPr>
            <w:webHidden/>
          </w:rPr>
          <w:t>504</w:t>
        </w:r>
        <w:r>
          <w:rPr>
            <w:webHidden/>
          </w:rPr>
          <w:fldChar w:fldCharType="end"/>
        </w:r>
      </w:hyperlink>
    </w:p>
    <w:p w14:paraId="296F5517" w14:textId="780909C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63" w:history="1">
        <w:r w:rsidRPr="00CE41F5">
          <w:rPr>
            <w:rStyle w:val="Hyperlink"/>
          </w:rPr>
          <w:t>D.3.9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Running Status Table (RST)</w:t>
        </w:r>
        <w:r>
          <w:rPr>
            <w:webHidden/>
          </w:rPr>
          <w:tab/>
        </w:r>
        <w:r>
          <w:rPr>
            <w:webHidden/>
          </w:rPr>
          <w:fldChar w:fldCharType="begin"/>
        </w:r>
        <w:r>
          <w:rPr>
            <w:webHidden/>
          </w:rPr>
          <w:instrText xml:space="preserve"> PAGEREF _Toc162959963 \h </w:instrText>
        </w:r>
        <w:r>
          <w:rPr>
            <w:webHidden/>
          </w:rPr>
        </w:r>
        <w:r>
          <w:rPr>
            <w:webHidden/>
          </w:rPr>
          <w:fldChar w:fldCharType="separate"/>
        </w:r>
        <w:r>
          <w:rPr>
            <w:webHidden/>
          </w:rPr>
          <w:t>504</w:t>
        </w:r>
        <w:r>
          <w:rPr>
            <w:webHidden/>
          </w:rPr>
          <w:fldChar w:fldCharType="end"/>
        </w:r>
      </w:hyperlink>
    </w:p>
    <w:p w14:paraId="2F200BA1" w14:textId="73BA35C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64" w:history="1">
        <w:r w:rsidRPr="00CE41F5">
          <w:rPr>
            <w:rStyle w:val="Hyperlink"/>
          </w:rPr>
          <w:t>D.3.10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Satellite Information Table (SAT)</w:t>
        </w:r>
        <w:r>
          <w:rPr>
            <w:webHidden/>
          </w:rPr>
          <w:tab/>
        </w:r>
        <w:r>
          <w:rPr>
            <w:webHidden/>
          </w:rPr>
          <w:fldChar w:fldCharType="begin"/>
        </w:r>
        <w:r>
          <w:rPr>
            <w:webHidden/>
          </w:rPr>
          <w:instrText xml:space="preserve"> PAGEREF _Toc162959964 \h </w:instrText>
        </w:r>
        <w:r>
          <w:rPr>
            <w:webHidden/>
          </w:rPr>
        </w:r>
        <w:r>
          <w:rPr>
            <w:webHidden/>
          </w:rPr>
          <w:fldChar w:fldCharType="separate"/>
        </w:r>
        <w:r>
          <w:rPr>
            <w:webHidden/>
          </w:rPr>
          <w:t>504</w:t>
        </w:r>
        <w:r>
          <w:rPr>
            <w:webHidden/>
          </w:rPr>
          <w:fldChar w:fldCharType="end"/>
        </w:r>
      </w:hyperlink>
    </w:p>
    <w:p w14:paraId="7B6AE2C5" w14:textId="3E1F058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65" w:history="1">
        <w:r w:rsidRPr="00CE41F5">
          <w:rPr>
            <w:rStyle w:val="Hyperlink"/>
          </w:rPr>
          <w:t>D.3.11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Selection Information Table (SIT)</w:t>
        </w:r>
        <w:r>
          <w:rPr>
            <w:webHidden/>
          </w:rPr>
          <w:tab/>
        </w:r>
        <w:r>
          <w:rPr>
            <w:webHidden/>
          </w:rPr>
          <w:fldChar w:fldCharType="begin"/>
        </w:r>
        <w:r>
          <w:rPr>
            <w:webHidden/>
          </w:rPr>
          <w:instrText xml:space="preserve"> PAGEREF _Toc162959965 \h </w:instrText>
        </w:r>
        <w:r>
          <w:rPr>
            <w:webHidden/>
          </w:rPr>
        </w:r>
        <w:r>
          <w:rPr>
            <w:webHidden/>
          </w:rPr>
          <w:fldChar w:fldCharType="separate"/>
        </w:r>
        <w:r>
          <w:rPr>
            <w:webHidden/>
          </w:rPr>
          <w:t>506</w:t>
        </w:r>
        <w:r>
          <w:rPr>
            <w:webHidden/>
          </w:rPr>
          <w:fldChar w:fldCharType="end"/>
        </w:r>
      </w:hyperlink>
    </w:p>
    <w:p w14:paraId="4E8AA41D" w14:textId="43CA283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66" w:history="1">
        <w:r w:rsidRPr="00CE41F5">
          <w:rPr>
            <w:rStyle w:val="Hyperlink"/>
          </w:rPr>
          <w:t>D.3.12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Service Description Table (SDT)</w:t>
        </w:r>
        <w:r>
          <w:rPr>
            <w:webHidden/>
          </w:rPr>
          <w:tab/>
        </w:r>
        <w:r>
          <w:rPr>
            <w:webHidden/>
          </w:rPr>
          <w:fldChar w:fldCharType="begin"/>
        </w:r>
        <w:r>
          <w:rPr>
            <w:webHidden/>
          </w:rPr>
          <w:instrText xml:space="preserve"> PAGEREF _Toc162959966 \h </w:instrText>
        </w:r>
        <w:r>
          <w:rPr>
            <w:webHidden/>
          </w:rPr>
        </w:r>
        <w:r>
          <w:rPr>
            <w:webHidden/>
          </w:rPr>
          <w:fldChar w:fldCharType="separate"/>
        </w:r>
        <w:r>
          <w:rPr>
            <w:webHidden/>
          </w:rPr>
          <w:t>507</w:t>
        </w:r>
        <w:r>
          <w:rPr>
            <w:webHidden/>
          </w:rPr>
          <w:fldChar w:fldCharType="end"/>
        </w:r>
      </w:hyperlink>
    </w:p>
    <w:p w14:paraId="37C6D2D0" w14:textId="68D3BB2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67" w:history="1">
        <w:r w:rsidRPr="00CE41F5">
          <w:rPr>
            <w:rStyle w:val="Hyperlink"/>
          </w:rPr>
          <w:t>D.3.13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Time and Date Table (TDT)</w:t>
        </w:r>
        <w:r>
          <w:rPr>
            <w:webHidden/>
          </w:rPr>
          <w:tab/>
        </w:r>
        <w:r>
          <w:rPr>
            <w:webHidden/>
          </w:rPr>
          <w:fldChar w:fldCharType="begin"/>
        </w:r>
        <w:r>
          <w:rPr>
            <w:webHidden/>
          </w:rPr>
          <w:instrText xml:space="preserve"> PAGEREF _Toc162959967 \h </w:instrText>
        </w:r>
        <w:r>
          <w:rPr>
            <w:webHidden/>
          </w:rPr>
        </w:r>
        <w:r>
          <w:rPr>
            <w:webHidden/>
          </w:rPr>
          <w:fldChar w:fldCharType="separate"/>
        </w:r>
        <w:r>
          <w:rPr>
            <w:webHidden/>
          </w:rPr>
          <w:t>507</w:t>
        </w:r>
        <w:r>
          <w:rPr>
            <w:webHidden/>
          </w:rPr>
          <w:fldChar w:fldCharType="end"/>
        </w:r>
      </w:hyperlink>
    </w:p>
    <w:p w14:paraId="61924D14" w14:textId="763008C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68" w:history="1">
        <w:r w:rsidRPr="00CE41F5">
          <w:rPr>
            <w:rStyle w:val="Hyperlink"/>
          </w:rPr>
          <w:t>D.3.14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Time Offset Table (TOT)</w:t>
        </w:r>
        <w:r>
          <w:rPr>
            <w:webHidden/>
          </w:rPr>
          <w:tab/>
        </w:r>
        <w:r>
          <w:rPr>
            <w:webHidden/>
          </w:rPr>
          <w:fldChar w:fldCharType="begin"/>
        </w:r>
        <w:r>
          <w:rPr>
            <w:webHidden/>
          </w:rPr>
          <w:instrText xml:space="preserve"> PAGEREF _Toc162959968 \h </w:instrText>
        </w:r>
        <w:r>
          <w:rPr>
            <w:webHidden/>
          </w:rPr>
        </w:r>
        <w:r>
          <w:rPr>
            <w:webHidden/>
          </w:rPr>
          <w:fldChar w:fldCharType="separate"/>
        </w:r>
        <w:r>
          <w:rPr>
            <w:webHidden/>
          </w:rPr>
          <w:t>507</w:t>
        </w:r>
        <w:r>
          <w:rPr>
            <w:webHidden/>
          </w:rPr>
          <w:fldChar w:fldCharType="end"/>
        </w:r>
      </w:hyperlink>
    </w:p>
    <w:p w14:paraId="44A3D819" w14:textId="7925C16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69" w:history="1">
        <w:r w:rsidRPr="00CE41F5">
          <w:rPr>
            <w:rStyle w:val="Hyperlink"/>
          </w:rPr>
          <w:t>D.3.15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Update Notification Table (UNT)</w:t>
        </w:r>
        <w:r>
          <w:rPr>
            <w:webHidden/>
          </w:rPr>
          <w:tab/>
        </w:r>
        <w:r>
          <w:rPr>
            <w:webHidden/>
          </w:rPr>
          <w:fldChar w:fldCharType="begin"/>
        </w:r>
        <w:r>
          <w:rPr>
            <w:webHidden/>
          </w:rPr>
          <w:instrText xml:space="preserve"> PAGEREF _Toc162959969 \h </w:instrText>
        </w:r>
        <w:r>
          <w:rPr>
            <w:webHidden/>
          </w:rPr>
        </w:r>
        <w:r>
          <w:rPr>
            <w:webHidden/>
          </w:rPr>
          <w:fldChar w:fldCharType="separate"/>
        </w:r>
        <w:r>
          <w:rPr>
            <w:webHidden/>
          </w:rPr>
          <w:t>507</w:t>
        </w:r>
        <w:r>
          <w:rPr>
            <w:webHidden/>
          </w:rPr>
          <w:fldChar w:fldCharType="end"/>
        </w:r>
      </w:hyperlink>
    </w:p>
    <w:p w14:paraId="5CA61D22" w14:textId="1E7B272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70" w:history="1">
        <w:r w:rsidRPr="00CE41F5">
          <w:rPr>
            <w:rStyle w:val="Hyperlink"/>
          </w:rPr>
          <w:t>D.4</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SCTE-defined tables</w:t>
        </w:r>
        <w:r>
          <w:rPr>
            <w:webHidden/>
          </w:rPr>
          <w:tab/>
        </w:r>
        <w:r>
          <w:rPr>
            <w:webHidden/>
          </w:rPr>
          <w:fldChar w:fldCharType="begin"/>
        </w:r>
        <w:r>
          <w:rPr>
            <w:webHidden/>
          </w:rPr>
          <w:instrText xml:space="preserve"> PAGEREF _Toc162959970 \h </w:instrText>
        </w:r>
        <w:r>
          <w:rPr>
            <w:webHidden/>
          </w:rPr>
        </w:r>
        <w:r>
          <w:rPr>
            <w:webHidden/>
          </w:rPr>
          <w:fldChar w:fldCharType="separate"/>
        </w:r>
        <w:r>
          <w:rPr>
            <w:webHidden/>
          </w:rPr>
          <w:t>508</w:t>
        </w:r>
        <w:r>
          <w:rPr>
            <w:webHidden/>
          </w:rPr>
          <w:fldChar w:fldCharType="end"/>
        </w:r>
      </w:hyperlink>
    </w:p>
    <w:p w14:paraId="6BB88A53" w14:textId="4F13650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71" w:history="1">
        <w:r w:rsidRPr="00CE41F5">
          <w:rPr>
            <w:rStyle w:val="Hyperlink"/>
          </w:rPr>
          <w:t>D.4.1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Cable Emergency Alert Table (SCTE 18)</w:t>
        </w:r>
        <w:r>
          <w:rPr>
            <w:webHidden/>
          </w:rPr>
          <w:tab/>
        </w:r>
        <w:r>
          <w:rPr>
            <w:webHidden/>
          </w:rPr>
          <w:fldChar w:fldCharType="begin"/>
        </w:r>
        <w:r>
          <w:rPr>
            <w:webHidden/>
          </w:rPr>
          <w:instrText xml:space="preserve"> PAGEREF _Toc162959971 \h </w:instrText>
        </w:r>
        <w:r>
          <w:rPr>
            <w:webHidden/>
          </w:rPr>
        </w:r>
        <w:r>
          <w:rPr>
            <w:webHidden/>
          </w:rPr>
          <w:fldChar w:fldCharType="separate"/>
        </w:r>
        <w:r>
          <w:rPr>
            <w:webHidden/>
          </w:rPr>
          <w:t>508</w:t>
        </w:r>
        <w:r>
          <w:rPr>
            <w:webHidden/>
          </w:rPr>
          <w:fldChar w:fldCharType="end"/>
        </w:r>
      </w:hyperlink>
    </w:p>
    <w:p w14:paraId="219F7E5A" w14:textId="44DA7C7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72" w:history="1">
        <w:r w:rsidRPr="00CE41F5">
          <w:rPr>
            <w:rStyle w:val="Hyperlink"/>
          </w:rPr>
          <w:t>D.4.2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Splice Information Table (SCTE 35)</w:t>
        </w:r>
        <w:r>
          <w:rPr>
            <w:webHidden/>
          </w:rPr>
          <w:tab/>
        </w:r>
        <w:r>
          <w:rPr>
            <w:webHidden/>
          </w:rPr>
          <w:fldChar w:fldCharType="begin"/>
        </w:r>
        <w:r>
          <w:rPr>
            <w:webHidden/>
          </w:rPr>
          <w:instrText xml:space="preserve"> PAGEREF _Toc162959972 \h </w:instrText>
        </w:r>
        <w:r>
          <w:rPr>
            <w:webHidden/>
          </w:rPr>
        </w:r>
        <w:r>
          <w:rPr>
            <w:webHidden/>
          </w:rPr>
          <w:fldChar w:fldCharType="separate"/>
        </w:r>
        <w:r>
          <w:rPr>
            <w:webHidden/>
          </w:rPr>
          <w:t>509</w:t>
        </w:r>
        <w:r>
          <w:rPr>
            <w:webHidden/>
          </w:rPr>
          <w:fldChar w:fldCharType="end"/>
        </w:r>
      </w:hyperlink>
    </w:p>
    <w:p w14:paraId="7EBF0142" w14:textId="5C02D265"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73" w:history="1">
        <w:r w:rsidRPr="00CE41F5">
          <w:rPr>
            <w:rStyle w:val="Hyperlink"/>
          </w:rPr>
          <w:t>D.5</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ATSC-defined tables</w:t>
        </w:r>
        <w:r>
          <w:rPr>
            <w:webHidden/>
          </w:rPr>
          <w:tab/>
        </w:r>
        <w:r>
          <w:rPr>
            <w:webHidden/>
          </w:rPr>
          <w:fldChar w:fldCharType="begin"/>
        </w:r>
        <w:r>
          <w:rPr>
            <w:webHidden/>
          </w:rPr>
          <w:instrText xml:space="preserve"> PAGEREF _Toc162959973 \h </w:instrText>
        </w:r>
        <w:r>
          <w:rPr>
            <w:webHidden/>
          </w:rPr>
        </w:r>
        <w:r>
          <w:rPr>
            <w:webHidden/>
          </w:rPr>
          <w:fldChar w:fldCharType="separate"/>
        </w:r>
        <w:r>
          <w:rPr>
            <w:webHidden/>
          </w:rPr>
          <w:t>510</w:t>
        </w:r>
        <w:r>
          <w:rPr>
            <w:webHidden/>
          </w:rPr>
          <w:fldChar w:fldCharType="end"/>
        </w:r>
      </w:hyperlink>
    </w:p>
    <w:p w14:paraId="00A03485" w14:textId="1D3F5DB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74" w:history="1">
        <w:r w:rsidRPr="00CE41F5">
          <w:rPr>
            <w:rStyle w:val="Hyperlink"/>
          </w:rPr>
          <w:t>D.5.1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Cable Virtual Channel Table (CVCT)</w:t>
        </w:r>
        <w:r>
          <w:rPr>
            <w:webHidden/>
          </w:rPr>
          <w:tab/>
        </w:r>
        <w:r>
          <w:rPr>
            <w:webHidden/>
          </w:rPr>
          <w:fldChar w:fldCharType="begin"/>
        </w:r>
        <w:r>
          <w:rPr>
            <w:webHidden/>
          </w:rPr>
          <w:instrText xml:space="preserve"> PAGEREF _Toc162959974 \h </w:instrText>
        </w:r>
        <w:r>
          <w:rPr>
            <w:webHidden/>
          </w:rPr>
        </w:r>
        <w:r>
          <w:rPr>
            <w:webHidden/>
          </w:rPr>
          <w:fldChar w:fldCharType="separate"/>
        </w:r>
        <w:r>
          <w:rPr>
            <w:webHidden/>
          </w:rPr>
          <w:t>510</w:t>
        </w:r>
        <w:r>
          <w:rPr>
            <w:webHidden/>
          </w:rPr>
          <w:fldChar w:fldCharType="end"/>
        </w:r>
      </w:hyperlink>
    </w:p>
    <w:p w14:paraId="1D0B8964" w14:textId="15A7018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75" w:history="1">
        <w:r w:rsidRPr="00CE41F5">
          <w:rPr>
            <w:rStyle w:val="Hyperlink"/>
          </w:rPr>
          <w:t>D.5.2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Directed Channel Change Table (DCCT)</w:t>
        </w:r>
        <w:r>
          <w:rPr>
            <w:webHidden/>
          </w:rPr>
          <w:tab/>
        </w:r>
        <w:r>
          <w:rPr>
            <w:webHidden/>
          </w:rPr>
          <w:fldChar w:fldCharType="begin"/>
        </w:r>
        <w:r>
          <w:rPr>
            <w:webHidden/>
          </w:rPr>
          <w:instrText xml:space="preserve"> PAGEREF _Toc162959975 \h </w:instrText>
        </w:r>
        <w:r>
          <w:rPr>
            <w:webHidden/>
          </w:rPr>
        </w:r>
        <w:r>
          <w:rPr>
            <w:webHidden/>
          </w:rPr>
          <w:fldChar w:fldCharType="separate"/>
        </w:r>
        <w:r>
          <w:rPr>
            <w:webHidden/>
          </w:rPr>
          <w:t>510</w:t>
        </w:r>
        <w:r>
          <w:rPr>
            <w:webHidden/>
          </w:rPr>
          <w:fldChar w:fldCharType="end"/>
        </w:r>
      </w:hyperlink>
    </w:p>
    <w:p w14:paraId="5EA28836" w14:textId="6B71EC7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76" w:history="1">
        <w:r w:rsidRPr="00CE41F5">
          <w:rPr>
            <w:rStyle w:val="Hyperlink"/>
          </w:rPr>
          <w:t>D.5.3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Directed Channel Change Selection Code Table (DCCSCT)</w:t>
        </w:r>
        <w:r>
          <w:rPr>
            <w:webHidden/>
          </w:rPr>
          <w:tab/>
        </w:r>
        <w:r>
          <w:rPr>
            <w:webHidden/>
          </w:rPr>
          <w:fldChar w:fldCharType="begin"/>
        </w:r>
        <w:r>
          <w:rPr>
            <w:webHidden/>
          </w:rPr>
          <w:instrText xml:space="preserve"> PAGEREF _Toc162959976 \h </w:instrText>
        </w:r>
        <w:r>
          <w:rPr>
            <w:webHidden/>
          </w:rPr>
        </w:r>
        <w:r>
          <w:rPr>
            <w:webHidden/>
          </w:rPr>
          <w:fldChar w:fldCharType="separate"/>
        </w:r>
        <w:r>
          <w:rPr>
            <w:webHidden/>
          </w:rPr>
          <w:t>511</w:t>
        </w:r>
        <w:r>
          <w:rPr>
            <w:webHidden/>
          </w:rPr>
          <w:fldChar w:fldCharType="end"/>
        </w:r>
      </w:hyperlink>
    </w:p>
    <w:p w14:paraId="1C505E84" w14:textId="22B77EA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77" w:history="1">
        <w:r w:rsidRPr="00CE41F5">
          <w:rPr>
            <w:rStyle w:val="Hyperlink"/>
          </w:rPr>
          <w:t>D.5.4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Event Information Table (EIT)</w:t>
        </w:r>
        <w:r>
          <w:rPr>
            <w:webHidden/>
          </w:rPr>
          <w:tab/>
        </w:r>
        <w:r>
          <w:rPr>
            <w:webHidden/>
          </w:rPr>
          <w:fldChar w:fldCharType="begin"/>
        </w:r>
        <w:r>
          <w:rPr>
            <w:webHidden/>
          </w:rPr>
          <w:instrText xml:space="preserve"> PAGEREF _Toc162959977 \h </w:instrText>
        </w:r>
        <w:r>
          <w:rPr>
            <w:webHidden/>
          </w:rPr>
        </w:r>
        <w:r>
          <w:rPr>
            <w:webHidden/>
          </w:rPr>
          <w:fldChar w:fldCharType="separate"/>
        </w:r>
        <w:r>
          <w:rPr>
            <w:webHidden/>
          </w:rPr>
          <w:t>512</w:t>
        </w:r>
        <w:r>
          <w:rPr>
            <w:webHidden/>
          </w:rPr>
          <w:fldChar w:fldCharType="end"/>
        </w:r>
      </w:hyperlink>
    </w:p>
    <w:p w14:paraId="5246B67C" w14:textId="3DA8B35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78" w:history="1">
        <w:r w:rsidRPr="00CE41F5">
          <w:rPr>
            <w:rStyle w:val="Hyperlink"/>
          </w:rPr>
          <w:t>D.5.5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Extended Text Table (ETT)</w:t>
        </w:r>
        <w:r>
          <w:rPr>
            <w:webHidden/>
          </w:rPr>
          <w:tab/>
        </w:r>
        <w:r>
          <w:rPr>
            <w:webHidden/>
          </w:rPr>
          <w:fldChar w:fldCharType="begin"/>
        </w:r>
        <w:r>
          <w:rPr>
            <w:webHidden/>
          </w:rPr>
          <w:instrText xml:space="preserve"> PAGEREF _Toc162959978 \h </w:instrText>
        </w:r>
        <w:r>
          <w:rPr>
            <w:webHidden/>
          </w:rPr>
        </w:r>
        <w:r>
          <w:rPr>
            <w:webHidden/>
          </w:rPr>
          <w:fldChar w:fldCharType="separate"/>
        </w:r>
        <w:r>
          <w:rPr>
            <w:webHidden/>
          </w:rPr>
          <w:t>512</w:t>
        </w:r>
        <w:r>
          <w:rPr>
            <w:webHidden/>
          </w:rPr>
          <w:fldChar w:fldCharType="end"/>
        </w:r>
      </w:hyperlink>
    </w:p>
    <w:p w14:paraId="7DD3864A" w14:textId="4453167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79" w:history="1">
        <w:r w:rsidRPr="00CE41F5">
          <w:rPr>
            <w:rStyle w:val="Hyperlink"/>
          </w:rPr>
          <w:t>D.5.6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Master Guide Table (MGT)</w:t>
        </w:r>
        <w:r>
          <w:rPr>
            <w:webHidden/>
          </w:rPr>
          <w:tab/>
        </w:r>
        <w:r>
          <w:rPr>
            <w:webHidden/>
          </w:rPr>
          <w:fldChar w:fldCharType="begin"/>
        </w:r>
        <w:r>
          <w:rPr>
            <w:webHidden/>
          </w:rPr>
          <w:instrText xml:space="preserve"> PAGEREF _Toc162959979 \h </w:instrText>
        </w:r>
        <w:r>
          <w:rPr>
            <w:webHidden/>
          </w:rPr>
        </w:r>
        <w:r>
          <w:rPr>
            <w:webHidden/>
          </w:rPr>
          <w:fldChar w:fldCharType="separate"/>
        </w:r>
        <w:r>
          <w:rPr>
            <w:webHidden/>
          </w:rPr>
          <w:t>512</w:t>
        </w:r>
        <w:r>
          <w:rPr>
            <w:webHidden/>
          </w:rPr>
          <w:fldChar w:fldCharType="end"/>
        </w:r>
      </w:hyperlink>
    </w:p>
    <w:p w14:paraId="36D3BD85" w14:textId="16E3D44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80" w:history="1">
        <w:r w:rsidRPr="00CE41F5">
          <w:rPr>
            <w:rStyle w:val="Hyperlink"/>
          </w:rPr>
          <w:t>D.5.7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Rating Region Table (RRT)</w:t>
        </w:r>
        <w:r>
          <w:rPr>
            <w:webHidden/>
          </w:rPr>
          <w:tab/>
        </w:r>
        <w:r>
          <w:rPr>
            <w:webHidden/>
          </w:rPr>
          <w:fldChar w:fldCharType="begin"/>
        </w:r>
        <w:r>
          <w:rPr>
            <w:webHidden/>
          </w:rPr>
          <w:instrText xml:space="preserve"> PAGEREF _Toc162959980 \h </w:instrText>
        </w:r>
        <w:r>
          <w:rPr>
            <w:webHidden/>
          </w:rPr>
        </w:r>
        <w:r>
          <w:rPr>
            <w:webHidden/>
          </w:rPr>
          <w:fldChar w:fldCharType="separate"/>
        </w:r>
        <w:r>
          <w:rPr>
            <w:webHidden/>
          </w:rPr>
          <w:t>513</w:t>
        </w:r>
        <w:r>
          <w:rPr>
            <w:webHidden/>
          </w:rPr>
          <w:fldChar w:fldCharType="end"/>
        </w:r>
      </w:hyperlink>
    </w:p>
    <w:p w14:paraId="741A5BDF" w14:textId="54CF9DB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81" w:history="1">
        <w:r w:rsidRPr="00CE41F5">
          <w:rPr>
            <w:rStyle w:val="Hyperlink"/>
          </w:rPr>
          <w:t>D.5.8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System Time Table (STT)</w:t>
        </w:r>
        <w:r>
          <w:rPr>
            <w:webHidden/>
          </w:rPr>
          <w:tab/>
        </w:r>
        <w:r>
          <w:rPr>
            <w:webHidden/>
          </w:rPr>
          <w:fldChar w:fldCharType="begin"/>
        </w:r>
        <w:r>
          <w:rPr>
            <w:webHidden/>
          </w:rPr>
          <w:instrText xml:space="preserve"> PAGEREF _Toc162959981 \h </w:instrText>
        </w:r>
        <w:r>
          <w:rPr>
            <w:webHidden/>
          </w:rPr>
        </w:r>
        <w:r>
          <w:rPr>
            <w:webHidden/>
          </w:rPr>
          <w:fldChar w:fldCharType="separate"/>
        </w:r>
        <w:r>
          <w:rPr>
            <w:webHidden/>
          </w:rPr>
          <w:t>513</w:t>
        </w:r>
        <w:r>
          <w:rPr>
            <w:webHidden/>
          </w:rPr>
          <w:fldChar w:fldCharType="end"/>
        </w:r>
      </w:hyperlink>
    </w:p>
    <w:p w14:paraId="324381EF" w14:textId="569321D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82" w:history="1">
        <w:r w:rsidRPr="00CE41F5">
          <w:rPr>
            <w:rStyle w:val="Hyperlink"/>
          </w:rPr>
          <w:t>D.5.9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Terrestrial Virtual Channel Table (TVCT)</w:t>
        </w:r>
        <w:r>
          <w:rPr>
            <w:webHidden/>
          </w:rPr>
          <w:tab/>
        </w:r>
        <w:r>
          <w:rPr>
            <w:webHidden/>
          </w:rPr>
          <w:fldChar w:fldCharType="begin"/>
        </w:r>
        <w:r>
          <w:rPr>
            <w:webHidden/>
          </w:rPr>
          <w:instrText xml:space="preserve"> PAGEREF _Toc162959982 \h </w:instrText>
        </w:r>
        <w:r>
          <w:rPr>
            <w:webHidden/>
          </w:rPr>
        </w:r>
        <w:r>
          <w:rPr>
            <w:webHidden/>
          </w:rPr>
          <w:fldChar w:fldCharType="separate"/>
        </w:r>
        <w:r>
          <w:rPr>
            <w:webHidden/>
          </w:rPr>
          <w:t>513</w:t>
        </w:r>
        <w:r>
          <w:rPr>
            <w:webHidden/>
          </w:rPr>
          <w:fldChar w:fldCharType="end"/>
        </w:r>
      </w:hyperlink>
    </w:p>
    <w:p w14:paraId="62DC747B" w14:textId="39F0C425"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83" w:history="1">
        <w:r w:rsidRPr="00CE41F5">
          <w:rPr>
            <w:rStyle w:val="Hyperlink"/>
          </w:rPr>
          <w:t>D.6</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ISDB-defined tables</w:t>
        </w:r>
        <w:r>
          <w:rPr>
            <w:webHidden/>
          </w:rPr>
          <w:tab/>
        </w:r>
        <w:r>
          <w:rPr>
            <w:webHidden/>
          </w:rPr>
          <w:fldChar w:fldCharType="begin"/>
        </w:r>
        <w:r>
          <w:rPr>
            <w:webHidden/>
          </w:rPr>
          <w:instrText xml:space="preserve"> PAGEREF _Toc162959983 \h </w:instrText>
        </w:r>
        <w:r>
          <w:rPr>
            <w:webHidden/>
          </w:rPr>
        </w:r>
        <w:r>
          <w:rPr>
            <w:webHidden/>
          </w:rPr>
          <w:fldChar w:fldCharType="separate"/>
        </w:r>
        <w:r>
          <w:rPr>
            <w:webHidden/>
          </w:rPr>
          <w:t>514</w:t>
        </w:r>
        <w:r>
          <w:rPr>
            <w:webHidden/>
          </w:rPr>
          <w:fldChar w:fldCharType="end"/>
        </w:r>
      </w:hyperlink>
    </w:p>
    <w:p w14:paraId="3E6D778A" w14:textId="23ADD16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84" w:history="1">
        <w:r w:rsidRPr="00CE41F5">
          <w:rPr>
            <w:rStyle w:val="Hyperlink"/>
          </w:rPr>
          <w:t>D.6.1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Broadcaster Information Table (BIT)</w:t>
        </w:r>
        <w:r>
          <w:rPr>
            <w:webHidden/>
          </w:rPr>
          <w:tab/>
        </w:r>
        <w:r>
          <w:rPr>
            <w:webHidden/>
          </w:rPr>
          <w:fldChar w:fldCharType="begin"/>
        </w:r>
        <w:r>
          <w:rPr>
            <w:webHidden/>
          </w:rPr>
          <w:instrText xml:space="preserve"> PAGEREF _Toc162959984 \h </w:instrText>
        </w:r>
        <w:r>
          <w:rPr>
            <w:webHidden/>
          </w:rPr>
        </w:r>
        <w:r>
          <w:rPr>
            <w:webHidden/>
          </w:rPr>
          <w:fldChar w:fldCharType="separate"/>
        </w:r>
        <w:r>
          <w:rPr>
            <w:webHidden/>
          </w:rPr>
          <w:t>514</w:t>
        </w:r>
        <w:r>
          <w:rPr>
            <w:webHidden/>
          </w:rPr>
          <w:fldChar w:fldCharType="end"/>
        </w:r>
      </w:hyperlink>
    </w:p>
    <w:p w14:paraId="088FAF58" w14:textId="044E86E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85" w:history="1">
        <w:r w:rsidRPr="00CE41F5">
          <w:rPr>
            <w:rStyle w:val="Hyperlink"/>
          </w:rPr>
          <w:t>D.6.2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Common Data Table (CDT)</w:t>
        </w:r>
        <w:r>
          <w:rPr>
            <w:webHidden/>
          </w:rPr>
          <w:tab/>
        </w:r>
        <w:r>
          <w:rPr>
            <w:webHidden/>
          </w:rPr>
          <w:fldChar w:fldCharType="begin"/>
        </w:r>
        <w:r>
          <w:rPr>
            <w:webHidden/>
          </w:rPr>
          <w:instrText xml:space="preserve"> PAGEREF _Toc162959985 \h </w:instrText>
        </w:r>
        <w:r>
          <w:rPr>
            <w:webHidden/>
          </w:rPr>
        </w:r>
        <w:r>
          <w:rPr>
            <w:webHidden/>
          </w:rPr>
          <w:fldChar w:fldCharType="separate"/>
        </w:r>
        <w:r>
          <w:rPr>
            <w:webHidden/>
          </w:rPr>
          <w:t>514</w:t>
        </w:r>
        <w:r>
          <w:rPr>
            <w:webHidden/>
          </w:rPr>
          <w:fldChar w:fldCharType="end"/>
        </w:r>
      </w:hyperlink>
    </w:p>
    <w:p w14:paraId="0B467E04" w14:textId="65CDE03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86" w:history="1">
        <w:r w:rsidRPr="00CE41F5">
          <w:rPr>
            <w:rStyle w:val="Hyperlink"/>
          </w:rPr>
          <w:t>D.6.3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Event Relation Table (ERT)</w:t>
        </w:r>
        <w:r>
          <w:rPr>
            <w:webHidden/>
          </w:rPr>
          <w:tab/>
        </w:r>
        <w:r>
          <w:rPr>
            <w:webHidden/>
          </w:rPr>
          <w:fldChar w:fldCharType="begin"/>
        </w:r>
        <w:r>
          <w:rPr>
            <w:webHidden/>
          </w:rPr>
          <w:instrText xml:space="preserve"> PAGEREF _Toc162959986 \h </w:instrText>
        </w:r>
        <w:r>
          <w:rPr>
            <w:webHidden/>
          </w:rPr>
        </w:r>
        <w:r>
          <w:rPr>
            <w:webHidden/>
          </w:rPr>
          <w:fldChar w:fldCharType="separate"/>
        </w:r>
        <w:r>
          <w:rPr>
            <w:webHidden/>
          </w:rPr>
          <w:t>515</w:t>
        </w:r>
        <w:r>
          <w:rPr>
            <w:webHidden/>
          </w:rPr>
          <w:fldChar w:fldCharType="end"/>
        </w:r>
      </w:hyperlink>
    </w:p>
    <w:p w14:paraId="2A5D1807" w14:textId="4210BFB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87" w:history="1">
        <w:r w:rsidRPr="00CE41F5">
          <w:rPr>
            <w:rStyle w:val="Hyperlink"/>
          </w:rPr>
          <w:t>D.6.4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Index Transmission information Table (ITT)</w:t>
        </w:r>
        <w:r>
          <w:rPr>
            <w:webHidden/>
          </w:rPr>
          <w:tab/>
        </w:r>
        <w:r>
          <w:rPr>
            <w:webHidden/>
          </w:rPr>
          <w:fldChar w:fldCharType="begin"/>
        </w:r>
        <w:r>
          <w:rPr>
            <w:webHidden/>
          </w:rPr>
          <w:instrText xml:space="preserve"> PAGEREF _Toc162959987 \h </w:instrText>
        </w:r>
        <w:r>
          <w:rPr>
            <w:webHidden/>
          </w:rPr>
        </w:r>
        <w:r>
          <w:rPr>
            <w:webHidden/>
          </w:rPr>
          <w:fldChar w:fldCharType="separate"/>
        </w:r>
        <w:r>
          <w:rPr>
            <w:webHidden/>
          </w:rPr>
          <w:t>515</w:t>
        </w:r>
        <w:r>
          <w:rPr>
            <w:webHidden/>
          </w:rPr>
          <w:fldChar w:fldCharType="end"/>
        </w:r>
      </w:hyperlink>
    </w:p>
    <w:p w14:paraId="506F7D57" w14:textId="0BC3A50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88" w:history="1">
        <w:r w:rsidRPr="00CE41F5">
          <w:rPr>
            <w:rStyle w:val="Hyperlink"/>
          </w:rPr>
          <w:t>D.6.5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Linked Description Table (LDT)</w:t>
        </w:r>
        <w:r>
          <w:rPr>
            <w:webHidden/>
          </w:rPr>
          <w:tab/>
        </w:r>
        <w:r>
          <w:rPr>
            <w:webHidden/>
          </w:rPr>
          <w:fldChar w:fldCharType="begin"/>
        </w:r>
        <w:r>
          <w:rPr>
            <w:webHidden/>
          </w:rPr>
          <w:instrText xml:space="preserve"> PAGEREF _Toc162959988 \h </w:instrText>
        </w:r>
        <w:r>
          <w:rPr>
            <w:webHidden/>
          </w:rPr>
        </w:r>
        <w:r>
          <w:rPr>
            <w:webHidden/>
          </w:rPr>
          <w:fldChar w:fldCharType="separate"/>
        </w:r>
        <w:r>
          <w:rPr>
            <w:webHidden/>
          </w:rPr>
          <w:t>515</w:t>
        </w:r>
        <w:r>
          <w:rPr>
            <w:webHidden/>
          </w:rPr>
          <w:fldChar w:fldCharType="end"/>
        </w:r>
      </w:hyperlink>
    </w:p>
    <w:p w14:paraId="6028404E" w14:textId="4996C6C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89" w:history="1">
        <w:r w:rsidRPr="00CE41F5">
          <w:rPr>
            <w:rStyle w:val="Hyperlink"/>
          </w:rPr>
          <w:t>D.6.6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Local event Information Table (LIT)</w:t>
        </w:r>
        <w:r>
          <w:rPr>
            <w:webHidden/>
          </w:rPr>
          <w:tab/>
        </w:r>
        <w:r>
          <w:rPr>
            <w:webHidden/>
          </w:rPr>
          <w:fldChar w:fldCharType="begin"/>
        </w:r>
        <w:r>
          <w:rPr>
            <w:webHidden/>
          </w:rPr>
          <w:instrText xml:space="preserve"> PAGEREF _Toc162959989 \h </w:instrText>
        </w:r>
        <w:r>
          <w:rPr>
            <w:webHidden/>
          </w:rPr>
        </w:r>
        <w:r>
          <w:rPr>
            <w:webHidden/>
          </w:rPr>
          <w:fldChar w:fldCharType="separate"/>
        </w:r>
        <w:r>
          <w:rPr>
            <w:webHidden/>
          </w:rPr>
          <w:t>515</w:t>
        </w:r>
        <w:r>
          <w:rPr>
            <w:webHidden/>
          </w:rPr>
          <w:fldChar w:fldCharType="end"/>
        </w:r>
      </w:hyperlink>
    </w:p>
    <w:p w14:paraId="0337D80A" w14:textId="49CE022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90" w:history="1">
        <w:r w:rsidRPr="00CE41F5">
          <w:rPr>
            <w:rStyle w:val="Hyperlink"/>
          </w:rPr>
          <w:t>D.6.7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Network Board Information Table (NBIT)</w:t>
        </w:r>
        <w:r>
          <w:rPr>
            <w:webHidden/>
          </w:rPr>
          <w:tab/>
        </w:r>
        <w:r>
          <w:rPr>
            <w:webHidden/>
          </w:rPr>
          <w:fldChar w:fldCharType="begin"/>
        </w:r>
        <w:r>
          <w:rPr>
            <w:webHidden/>
          </w:rPr>
          <w:instrText xml:space="preserve"> PAGEREF _Toc162959990 \h </w:instrText>
        </w:r>
        <w:r>
          <w:rPr>
            <w:webHidden/>
          </w:rPr>
        </w:r>
        <w:r>
          <w:rPr>
            <w:webHidden/>
          </w:rPr>
          <w:fldChar w:fldCharType="separate"/>
        </w:r>
        <w:r>
          <w:rPr>
            <w:webHidden/>
          </w:rPr>
          <w:t>516</w:t>
        </w:r>
        <w:r>
          <w:rPr>
            <w:webHidden/>
          </w:rPr>
          <w:fldChar w:fldCharType="end"/>
        </w:r>
      </w:hyperlink>
    </w:p>
    <w:p w14:paraId="1067BA19" w14:textId="5E80B53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91" w:history="1">
        <w:r w:rsidRPr="00CE41F5">
          <w:rPr>
            <w:rStyle w:val="Hyperlink"/>
          </w:rPr>
          <w:t>D.6.8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Partial Content Announcement Table (PCAT)</w:t>
        </w:r>
        <w:r>
          <w:rPr>
            <w:webHidden/>
          </w:rPr>
          <w:tab/>
        </w:r>
        <w:r>
          <w:rPr>
            <w:webHidden/>
          </w:rPr>
          <w:fldChar w:fldCharType="begin"/>
        </w:r>
        <w:r>
          <w:rPr>
            <w:webHidden/>
          </w:rPr>
          <w:instrText xml:space="preserve"> PAGEREF _Toc162959991 \h </w:instrText>
        </w:r>
        <w:r>
          <w:rPr>
            <w:webHidden/>
          </w:rPr>
        </w:r>
        <w:r>
          <w:rPr>
            <w:webHidden/>
          </w:rPr>
          <w:fldChar w:fldCharType="separate"/>
        </w:r>
        <w:r>
          <w:rPr>
            <w:webHidden/>
          </w:rPr>
          <w:t>516</w:t>
        </w:r>
        <w:r>
          <w:rPr>
            <w:webHidden/>
          </w:rPr>
          <w:fldChar w:fldCharType="end"/>
        </w:r>
      </w:hyperlink>
    </w:p>
    <w:p w14:paraId="765B08FA" w14:textId="419937A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59992" w:history="1">
        <w:r w:rsidRPr="00CE41F5">
          <w:rPr>
            <w:rStyle w:val="Hyperlink"/>
          </w:rPr>
          <w:t>D.7</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MPEG-defined descriptors</w:t>
        </w:r>
        <w:r>
          <w:rPr>
            <w:webHidden/>
          </w:rPr>
          <w:tab/>
        </w:r>
        <w:r>
          <w:rPr>
            <w:webHidden/>
          </w:rPr>
          <w:fldChar w:fldCharType="begin"/>
        </w:r>
        <w:r>
          <w:rPr>
            <w:webHidden/>
          </w:rPr>
          <w:instrText xml:space="preserve"> PAGEREF _Toc162959992 \h </w:instrText>
        </w:r>
        <w:r>
          <w:rPr>
            <w:webHidden/>
          </w:rPr>
        </w:r>
        <w:r>
          <w:rPr>
            <w:webHidden/>
          </w:rPr>
          <w:fldChar w:fldCharType="separate"/>
        </w:r>
        <w:r>
          <w:rPr>
            <w:webHidden/>
          </w:rPr>
          <w:t>516</w:t>
        </w:r>
        <w:r>
          <w:rPr>
            <w:webHidden/>
          </w:rPr>
          <w:fldChar w:fldCharType="end"/>
        </w:r>
      </w:hyperlink>
    </w:p>
    <w:p w14:paraId="1D7462FF" w14:textId="67CC467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93" w:history="1">
        <w:r w:rsidRPr="00CE41F5">
          <w:rPr>
            <w:rStyle w:val="Hyperlink"/>
          </w:rPr>
          <w:t>D.7.1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af_extensions_descriptor</w:t>
        </w:r>
        <w:r>
          <w:rPr>
            <w:webHidden/>
          </w:rPr>
          <w:tab/>
        </w:r>
        <w:r>
          <w:rPr>
            <w:webHidden/>
          </w:rPr>
          <w:fldChar w:fldCharType="begin"/>
        </w:r>
        <w:r>
          <w:rPr>
            <w:webHidden/>
          </w:rPr>
          <w:instrText xml:space="preserve"> PAGEREF _Toc162959993 \h </w:instrText>
        </w:r>
        <w:r>
          <w:rPr>
            <w:webHidden/>
          </w:rPr>
        </w:r>
        <w:r>
          <w:rPr>
            <w:webHidden/>
          </w:rPr>
          <w:fldChar w:fldCharType="separate"/>
        </w:r>
        <w:r>
          <w:rPr>
            <w:webHidden/>
          </w:rPr>
          <w:t>516</w:t>
        </w:r>
        <w:r>
          <w:rPr>
            <w:webHidden/>
          </w:rPr>
          <w:fldChar w:fldCharType="end"/>
        </w:r>
      </w:hyperlink>
    </w:p>
    <w:p w14:paraId="15069400" w14:textId="6FC6552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94" w:history="1">
        <w:r w:rsidRPr="00CE41F5">
          <w:rPr>
            <w:rStyle w:val="Hyperlink"/>
          </w:rPr>
          <w:t>D.7.2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association_tag_descriptor</w:t>
        </w:r>
        <w:r>
          <w:rPr>
            <w:webHidden/>
          </w:rPr>
          <w:tab/>
        </w:r>
        <w:r>
          <w:rPr>
            <w:webHidden/>
          </w:rPr>
          <w:fldChar w:fldCharType="begin"/>
        </w:r>
        <w:r>
          <w:rPr>
            <w:webHidden/>
          </w:rPr>
          <w:instrText xml:space="preserve"> PAGEREF _Toc162959994 \h </w:instrText>
        </w:r>
        <w:r>
          <w:rPr>
            <w:webHidden/>
          </w:rPr>
        </w:r>
        <w:r>
          <w:rPr>
            <w:webHidden/>
          </w:rPr>
          <w:fldChar w:fldCharType="separate"/>
        </w:r>
        <w:r>
          <w:rPr>
            <w:webHidden/>
          </w:rPr>
          <w:t>516</w:t>
        </w:r>
        <w:r>
          <w:rPr>
            <w:webHidden/>
          </w:rPr>
          <w:fldChar w:fldCharType="end"/>
        </w:r>
      </w:hyperlink>
    </w:p>
    <w:p w14:paraId="386882CA" w14:textId="7C575AC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95" w:history="1">
        <w:r w:rsidRPr="00CE41F5">
          <w:rPr>
            <w:rStyle w:val="Hyperlink"/>
          </w:rPr>
          <w:t>D.7.3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audio_stream_descriptor</w:t>
        </w:r>
        <w:r>
          <w:rPr>
            <w:webHidden/>
          </w:rPr>
          <w:tab/>
        </w:r>
        <w:r>
          <w:rPr>
            <w:webHidden/>
          </w:rPr>
          <w:fldChar w:fldCharType="begin"/>
        </w:r>
        <w:r>
          <w:rPr>
            <w:webHidden/>
          </w:rPr>
          <w:instrText xml:space="preserve"> PAGEREF _Toc162959995 \h </w:instrText>
        </w:r>
        <w:r>
          <w:rPr>
            <w:webHidden/>
          </w:rPr>
        </w:r>
        <w:r>
          <w:rPr>
            <w:webHidden/>
          </w:rPr>
          <w:fldChar w:fldCharType="separate"/>
        </w:r>
        <w:r>
          <w:rPr>
            <w:webHidden/>
          </w:rPr>
          <w:t>517</w:t>
        </w:r>
        <w:r>
          <w:rPr>
            <w:webHidden/>
          </w:rPr>
          <w:fldChar w:fldCharType="end"/>
        </w:r>
      </w:hyperlink>
    </w:p>
    <w:p w14:paraId="1C6E6177" w14:textId="44A3B5D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96" w:history="1">
        <w:r w:rsidRPr="00CE41F5">
          <w:rPr>
            <w:rStyle w:val="Hyperlink"/>
          </w:rPr>
          <w:t>D.7.4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auxiliary_video_stream_descriptor</w:t>
        </w:r>
        <w:r>
          <w:rPr>
            <w:webHidden/>
          </w:rPr>
          <w:tab/>
        </w:r>
        <w:r>
          <w:rPr>
            <w:webHidden/>
          </w:rPr>
          <w:fldChar w:fldCharType="begin"/>
        </w:r>
        <w:r>
          <w:rPr>
            <w:webHidden/>
          </w:rPr>
          <w:instrText xml:space="preserve"> PAGEREF _Toc162959996 \h </w:instrText>
        </w:r>
        <w:r>
          <w:rPr>
            <w:webHidden/>
          </w:rPr>
        </w:r>
        <w:r>
          <w:rPr>
            <w:webHidden/>
          </w:rPr>
          <w:fldChar w:fldCharType="separate"/>
        </w:r>
        <w:r>
          <w:rPr>
            <w:webHidden/>
          </w:rPr>
          <w:t>517</w:t>
        </w:r>
        <w:r>
          <w:rPr>
            <w:webHidden/>
          </w:rPr>
          <w:fldChar w:fldCharType="end"/>
        </w:r>
      </w:hyperlink>
    </w:p>
    <w:p w14:paraId="519DE327" w14:textId="625AF04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97" w:history="1">
        <w:r w:rsidRPr="00CE41F5">
          <w:rPr>
            <w:rStyle w:val="Hyperlink"/>
          </w:rPr>
          <w:t>D.7.5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AVC_timing_and_HRD_descriptor</w:t>
        </w:r>
        <w:r>
          <w:rPr>
            <w:webHidden/>
          </w:rPr>
          <w:tab/>
        </w:r>
        <w:r>
          <w:rPr>
            <w:webHidden/>
          </w:rPr>
          <w:fldChar w:fldCharType="begin"/>
        </w:r>
        <w:r>
          <w:rPr>
            <w:webHidden/>
          </w:rPr>
          <w:instrText xml:space="preserve"> PAGEREF _Toc162959997 \h </w:instrText>
        </w:r>
        <w:r>
          <w:rPr>
            <w:webHidden/>
          </w:rPr>
        </w:r>
        <w:r>
          <w:rPr>
            <w:webHidden/>
          </w:rPr>
          <w:fldChar w:fldCharType="separate"/>
        </w:r>
        <w:r>
          <w:rPr>
            <w:webHidden/>
          </w:rPr>
          <w:t>517</w:t>
        </w:r>
        <w:r>
          <w:rPr>
            <w:webHidden/>
          </w:rPr>
          <w:fldChar w:fldCharType="end"/>
        </w:r>
      </w:hyperlink>
    </w:p>
    <w:p w14:paraId="31202F9A" w14:textId="444060F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98" w:history="1">
        <w:r w:rsidRPr="00CE41F5">
          <w:rPr>
            <w:rStyle w:val="Hyperlink"/>
          </w:rPr>
          <w:t>D.7.6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AVC_video_descriptor</w:t>
        </w:r>
        <w:r>
          <w:rPr>
            <w:webHidden/>
          </w:rPr>
          <w:tab/>
        </w:r>
        <w:r>
          <w:rPr>
            <w:webHidden/>
          </w:rPr>
          <w:fldChar w:fldCharType="begin"/>
        </w:r>
        <w:r>
          <w:rPr>
            <w:webHidden/>
          </w:rPr>
          <w:instrText xml:space="preserve"> PAGEREF _Toc162959998 \h </w:instrText>
        </w:r>
        <w:r>
          <w:rPr>
            <w:webHidden/>
          </w:rPr>
        </w:r>
        <w:r>
          <w:rPr>
            <w:webHidden/>
          </w:rPr>
          <w:fldChar w:fldCharType="separate"/>
        </w:r>
        <w:r>
          <w:rPr>
            <w:webHidden/>
          </w:rPr>
          <w:t>517</w:t>
        </w:r>
        <w:r>
          <w:rPr>
            <w:webHidden/>
          </w:rPr>
          <w:fldChar w:fldCharType="end"/>
        </w:r>
      </w:hyperlink>
    </w:p>
    <w:p w14:paraId="3ACEF805" w14:textId="3467962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59999" w:history="1">
        <w:r w:rsidRPr="00CE41F5">
          <w:rPr>
            <w:rStyle w:val="Hyperlink"/>
          </w:rPr>
          <w:t>D.7.7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CA_descriptor</w:t>
        </w:r>
        <w:r>
          <w:rPr>
            <w:webHidden/>
          </w:rPr>
          <w:tab/>
        </w:r>
        <w:r>
          <w:rPr>
            <w:webHidden/>
          </w:rPr>
          <w:fldChar w:fldCharType="begin"/>
        </w:r>
        <w:r>
          <w:rPr>
            <w:webHidden/>
          </w:rPr>
          <w:instrText xml:space="preserve"> PAGEREF _Toc162959999 \h </w:instrText>
        </w:r>
        <w:r>
          <w:rPr>
            <w:webHidden/>
          </w:rPr>
        </w:r>
        <w:r>
          <w:rPr>
            <w:webHidden/>
          </w:rPr>
          <w:fldChar w:fldCharType="separate"/>
        </w:r>
        <w:r>
          <w:rPr>
            <w:webHidden/>
          </w:rPr>
          <w:t>518</w:t>
        </w:r>
        <w:r>
          <w:rPr>
            <w:webHidden/>
          </w:rPr>
          <w:fldChar w:fldCharType="end"/>
        </w:r>
      </w:hyperlink>
    </w:p>
    <w:p w14:paraId="310D9FD3" w14:textId="47E7F73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00" w:history="1">
        <w:r w:rsidRPr="00CE41F5">
          <w:rPr>
            <w:rStyle w:val="Hyperlink"/>
          </w:rPr>
          <w:t>D.7.8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carousel_identifier_descriptor</w:t>
        </w:r>
        <w:r>
          <w:rPr>
            <w:webHidden/>
          </w:rPr>
          <w:tab/>
        </w:r>
        <w:r>
          <w:rPr>
            <w:webHidden/>
          </w:rPr>
          <w:fldChar w:fldCharType="begin"/>
        </w:r>
        <w:r>
          <w:rPr>
            <w:webHidden/>
          </w:rPr>
          <w:instrText xml:space="preserve"> PAGEREF _Toc162960000 \h </w:instrText>
        </w:r>
        <w:r>
          <w:rPr>
            <w:webHidden/>
          </w:rPr>
        </w:r>
        <w:r>
          <w:rPr>
            <w:webHidden/>
          </w:rPr>
          <w:fldChar w:fldCharType="separate"/>
        </w:r>
        <w:r>
          <w:rPr>
            <w:webHidden/>
          </w:rPr>
          <w:t>518</w:t>
        </w:r>
        <w:r>
          <w:rPr>
            <w:webHidden/>
          </w:rPr>
          <w:fldChar w:fldCharType="end"/>
        </w:r>
      </w:hyperlink>
    </w:p>
    <w:p w14:paraId="72B92A7B" w14:textId="2D18E44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01" w:history="1">
        <w:r w:rsidRPr="00CE41F5">
          <w:rPr>
            <w:rStyle w:val="Hyperlink"/>
          </w:rPr>
          <w:t>D.7.9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content_labelling_descriptor</w:t>
        </w:r>
        <w:r>
          <w:rPr>
            <w:webHidden/>
          </w:rPr>
          <w:tab/>
        </w:r>
        <w:r>
          <w:rPr>
            <w:webHidden/>
          </w:rPr>
          <w:fldChar w:fldCharType="begin"/>
        </w:r>
        <w:r>
          <w:rPr>
            <w:webHidden/>
          </w:rPr>
          <w:instrText xml:space="preserve"> PAGEREF _Toc162960001 \h </w:instrText>
        </w:r>
        <w:r>
          <w:rPr>
            <w:webHidden/>
          </w:rPr>
        </w:r>
        <w:r>
          <w:rPr>
            <w:webHidden/>
          </w:rPr>
          <w:fldChar w:fldCharType="separate"/>
        </w:r>
        <w:r>
          <w:rPr>
            <w:webHidden/>
          </w:rPr>
          <w:t>518</w:t>
        </w:r>
        <w:r>
          <w:rPr>
            <w:webHidden/>
          </w:rPr>
          <w:fldChar w:fldCharType="end"/>
        </w:r>
      </w:hyperlink>
    </w:p>
    <w:p w14:paraId="449F9FCD" w14:textId="7AFA05C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02" w:history="1">
        <w:r w:rsidRPr="00CE41F5">
          <w:rPr>
            <w:rStyle w:val="Hyperlink"/>
          </w:rPr>
          <w:t>D.7.10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copyright_descriptor</w:t>
        </w:r>
        <w:r>
          <w:rPr>
            <w:webHidden/>
          </w:rPr>
          <w:tab/>
        </w:r>
        <w:r>
          <w:rPr>
            <w:webHidden/>
          </w:rPr>
          <w:fldChar w:fldCharType="begin"/>
        </w:r>
        <w:r>
          <w:rPr>
            <w:webHidden/>
          </w:rPr>
          <w:instrText xml:space="preserve"> PAGEREF _Toc162960002 \h </w:instrText>
        </w:r>
        <w:r>
          <w:rPr>
            <w:webHidden/>
          </w:rPr>
        </w:r>
        <w:r>
          <w:rPr>
            <w:webHidden/>
          </w:rPr>
          <w:fldChar w:fldCharType="separate"/>
        </w:r>
        <w:r>
          <w:rPr>
            <w:webHidden/>
          </w:rPr>
          <w:t>518</w:t>
        </w:r>
        <w:r>
          <w:rPr>
            <w:webHidden/>
          </w:rPr>
          <w:fldChar w:fldCharType="end"/>
        </w:r>
      </w:hyperlink>
    </w:p>
    <w:p w14:paraId="3AC263B3" w14:textId="4B6201D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03" w:history="1">
        <w:r w:rsidRPr="00CE41F5">
          <w:rPr>
            <w:rStyle w:val="Hyperlink"/>
          </w:rPr>
          <w:t>D.7.11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data_stream_alignment_descriptor</w:t>
        </w:r>
        <w:r>
          <w:rPr>
            <w:webHidden/>
          </w:rPr>
          <w:tab/>
        </w:r>
        <w:r>
          <w:rPr>
            <w:webHidden/>
          </w:rPr>
          <w:fldChar w:fldCharType="begin"/>
        </w:r>
        <w:r>
          <w:rPr>
            <w:webHidden/>
          </w:rPr>
          <w:instrText xml:space="preserve"> PAGEREF _Toc162960003 \h </w:instrText>
        </w:r>
        <w:r>
          <w:rPr>
            <w:webHidden/>
          </w:rPr>
        </w:r>
        <w:r>
          <w:rPr>
            <w:webHidden/>
          </w:rPr>
          <w:fldChar w:fldCharType="separate"/>
        </w:r>
        <w:r>
          <w:rPr>
            <w:webHidden/>
          </w:rPr>
          <w:t>519</w:t>
        </w:r>
        <w:r>
          <w:rPr>
            <w:webHidden/>
          </w:rPr>
          <w:fldChar w:fldCharType="end"/>
        </w:r>
      </w:hyperlink>
    </w:p>
    <w:p w14:paraId="4E7796E7" w14:textId="525BB7F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04" w:history="1">
        <w:r w:rsidRPr="00CE41F5">
          <w:rPr>
            <w:rStyle w:val="Hyperlink"/>
          </w:rPr>
          <w:t>D.7.12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deferred_association_tags_descriptor</w:t>
        </w:r>
        <w:r>
          <w:rPr>
            <w:webHidden/>
          </w:rPr>
          <w:tab/>
        </w:r>
        <w:r>
          <w:rPr>
            <w:webHidden/>
          </w:rPr>
          <w:fldChar w:fldCharType="begin"/>
        </w:r>
        <w:r>
          <w:rPr>
            <w:webHidden/>
          </w:rPr>
          <w:instrText xml:space="preserve"> PAGEREF _Toc162960004 \h </w:instrText>
        </w:r>
        <w:r>
          <w:rPr>
            <w:webHidden/>
          </w:rPr>
        </w:r>
        <w:r>
          <w:rPr>
            <w:webHidden/>
          </w:rPr>
          <w:fldChar w:fldCharType="separate"/>
        </w:r>
        <w:r>
          <w:rPr>
            <w:webHidden/>
          </w:rPr>
          <w:t>519</w:t>
        </w:r>
        <w:r>
          <w:rPr>
            <w:webHidden/>
          </w:rPr>
          <w:fldChar w:fldCharType="end"/>
        </w:r>
      </w:hyperlink>
    </w:p>
    <w:p w14:paraId="5CE503B1" w14:textId="534738D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05" w:history="1">
        <w:r w:rsidRPr="00CE41F5">
          <w:rPr>
            <w:rStyle w:val="Hyperlink"/>
          </w:rPr>
          <w:t>D.7.13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external_ES_ID_descriptor</w:t>
        </w:r>
        <w:r>
          <w:rPr>
            <w:webHidden/>
          </w:rPr>
          <w:tab/>
        </w:r>
        <w:r>
          <w:rPr>
            <w:webHidden/>
          </w:rPr>
          <w:fldChar w:fldCharType="begin"/>
        </w:r>
        <w:r>
          <w:rPr>
            <w:webHidden/>
          </w:rPr>
          <w:instrText xml:space="preserve"> PAGEREF _Toc162960005 \h </w:instrText>
        </w:r>
        <w:r>
          <w:rPr>
            <w:webHidden/>
          </w:rPr>
        </w:r>
        <w:r>
          <w:rPr>
            <w:webHidden/>
          </w:rPr>
          <w:fldChar w:fldCharType="separate"/>
        </w:r>
        <w:r>
          <w:rPr>
            <w:webHidden/>
          </w:rPr>
          <w:t>519</w:t>
        </w:r>
        <w:r>
          <w:rPr>
            <w:webHidden/>
          </w:rPr>
          <w:fldChar w:fldCharType="end"/>
        </w:r>
      </w:hyperlink>
    </w:p>
    <w:p w14:paraId="58CB8D18" w14:textId="75CA56C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06" w:history="1">
        <w:r w:rsidRPr="00CE41F5">
          <w:rPr>
            <w:rStyle w:val="Hyperlink"/>
          </w:rPr>
          <w:t>D.7.14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EVC_timing_and_HRD_descriptor</w:t>
        </w:r>
        <w:r>
          <w:rPr>
            <w:webHidden/>
          </w:rPr>
          <w:tab/>
        </w:r>
        <w:r>
          <w:rPr>
            <w:webHidden/>
          </w:rPr>
          <w:fldChar w:fldCharType="begin"/>
        </w:r>
        <w:r>
          <w:rPr>
            <w:webHidden/>
          </w:rPr>
          <w:instrText xml:space="preserve"> PAGEREF _Toc162960006 \h </w:instrText>
        </w:r>
        <w:r>
          <w:rPr>
            <w:webHidden/>
          </w:rPr>
        </w:r>
        <w:r>
          <w:rPr>
            <w:webHidden/>
          </w:rPr>
          <w:fldChar w:fldCharType="separate"/>
        </w:r>
        <w:r>
          <w:rPr>
            <w:webHidden/>
          </w:rPr>
          <w:t>519</w:t>
        </w:r>
        <w:r>
          <w:rPr>
            <w:webHidden/>
          </w:rPr>
          <w:fldChar w:fldCharType="end"/>
        </w:r>
      </w:hyperlink>
    </w:p>
    <w:p w14:paraId="13F0ABDC" w14:textId="7BFC7BE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07" w:history="1">
        <w:r w:rsidRPr="00CE41F5">
          <w:rPr>
            <w:rStyle w:val="Hyperlink"/>
          </w:rPr>
          <w:t>D.7.15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EVC_video_descriptor</w:t>
        </w:r>
        <w:r>
          <w:rPr>
            <w:webHidden/>
          </w:rPr>
          <w:tab/>
        </w:r>
        <w:r>
          <w:rPr>
            <w:webHidden/>
          </w:rPr>
          <w:fldChar w:fldCharType="begin"/>
        </w:r>
        <w:r>
          <w:rPr>
            <w:webHidden/>
          </w:rPr>
          <w:instrText xml:space="preserve"> PAGEREF _Toc162960007 \h </w:instrText>
        </w:r>
        <w:r>
          <w:rPr>
            <w:webHidden/>
          </w:rPr>
        </w:r>
        <w:r>
          <w:rPr>
            <w:webHidden/>
          </w:rPr>
          <w:fldChar w:fldCharType="separate"/>
        </w:r>
        <w:r>
          <w:rPr>
            <w:webHidden/>
          </w:rPr>
          <w:t>519</w:t>
        </w:r>
        <w:r>
          <w:rPr>
            <w:webHidden/>
          </w:rPr>
          <w:fldChar w:fldCharType="end"/>
        </w:r>
      </w:hyperlink>
    </w:p>
    <w:p w14:paraId="12FDDE1B" w14:textId="7BD5ADB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08" w:history="1">
        <w:r w:rsidRPr="00CE41F5">
          <w:rPr>
            <w:rStyle w:val="Hyperlink"/>
          </w:rPr>
          <w:t>D.7.16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FMC_descriptor</w:t>
        </w:r>
        <w:r>
          <w:rPr>
            <w:webHidden/>
          </w:rPr>
          <w:tab/>
        </w:r>
        <w:r>
          <w:rPr>
            <w:webHidden/>
          </w:rPr>
          <w:fldChar w:fldCharType="begin"/>
        </w:r>
        <w:r>
          <w:rPr>
            <w:webHidden/>
          </w:rPr>
          <w:instrText xml:space="preserve"> PAGEREF _Toc162960008 \h </w:instrText>
        </w:r>
        <w:r>
          <w:rPr>
            <w:webHidden/>
          </w:rPr>
        </w:r>
        <w:r>
          <w:rPr>
            <w:webHidden/>
          </w:rPr>
          <w:fldChar w:fldCharType="separate"/>
        </w:r>
        <w:r>
          <w:rPr>
            <w:webHidden/>
          </w:rPr>
          <w:t>519</w:t>
        </w:r>
        <w:r>
          <w:rPr>
            <w:webHidden/>
          </w:rPr>
          <w:fldChar w:fldCharType="end"/>
        </w:r>
      </w:hyperlink>
    </w:p>
    <w:p w14:paraId="303E7AB7" w14:textId="2F35B14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09" w:history="1">
        <w:r w:rsidRPr="00CE41F5">
          <w:rPr>
            <w:rStyle w:val="Hyperlink"/>
          </w:rPr>
          <w:t>D.7.17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green_extension_descriptor&gt;</w:t>
        </w:r>
        <w:r>
          <w:rPr>
            <w:webHidden/>
          </w:rPr>
          <w:tab/>
        </w:r>
        <w:r>
          <w:rPr>
            <w:webHidden/>
          </w:rPr>
          <w:fldChar w:fldCharType="begin"/>
        </w:r>
        <w:r>
          <w:rPr>
            <w:webHidden/>
          </w:rPr>
          <w:instrText xml:space="preserve"> PAGEREF _Toc162960009 \h </w:instrText>
        </w:r>
        <w:r>
          <w:rPr>
            <w:webHidden/>
          </w:rPr>
        </w:r>
        <w:r>
          <w:rPr>
            <w:webHidden/>
          </w:rPr>
          <w:fldChar w:fldCharType="separate"/>
        </w:r>
        <w:r>
          <w:rPr>
            <w:webHidden/>
          </w:rPr>
          <w:t>520</w:t>
        </w:r>
        <w:r>
          <w:rPr>
            <w:webHidden/>
          </w:rPr>
          <w:fldChar w:fldCharType="end"/>
        </w:r>
      </w:hyperlink>
    </w:p>
    <w:p w14:paraId="67F68E34" w14:textId="261E2FA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10" w:history="1">
        <w:r w:rsidRPr="00CE41F5">
          <w:rPr>
            <w:rStyle w:val="Hyperlink"/>
          </w:rPr>
          <w:t>D.7.18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HEVC_hierarchy_extension_descriptor</w:t>
        </w:r>
        <w:r>
          <w:rPr>
            <w:webHidden/>
          </w:rPr>
          <w:tab/>
        </w:r>
        <w:r>
          <w:rPr>
            <w:webHidden/>
          </w:rPr>
          <w:fldChar w:fldCharType="begin"/>
        </w:r>
        <w:r>
          <w:rPr>
            <w:webHidden/>
          </w:rPr>
          <w:instrText xml:space="preserve"> PAGEREF _Toc162960010 \h </w:instrText>
        </w:r>
        <w:r>
          <w:rPr>
            <w:webHidden/>
          </w:rPr>
        </w:r>
        <w:r>
          <w:rPr>
            <w:webHidden/>
          </w:rPr>
          <w:fldChar w:fldCharType="separate"/>
        </w:r>
        <w:r>
          <w:rPr>
            <w:webHidden/>
          </w:rPr>
          <w:t>520</w:t>
        </w:r>
        <w:r>
          <w:rPr>
            <w:webHidden/>
          </w:rPr>
          <w:fldChar w:fldCharType="end"/>
        </w:r>
      </w:hyperlink>
    </w:p>
    <w:p w14:paraId="78BA44EB" w14:textId="46A686F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11" w:history="1">
        <w:r w:rsidRPr="00CE41F5">
          <w:rPr>
            <w:rStyle w:val="Hyperlink"/>
          </w:rPr>
          <w:t>D.7.19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HEVC_operation_point_descriptor</w:t>
        </w:r>
        <w:r>
          <w:rPr>
            <w:webHidden/>
          </w:rPr>
          <w:tab/>
        </w:r>
        <w:r>
          <w:rPr>
            <w:webHidden/>
          </w:rPr>
          <w:fldChar w:fldCharType="begin"/>
        </w:r>
        <w:r>
          <w:rPr>
            <w:webHidden/>
          </w:rPr>
          <w:instrText xml:space="preserve"> PAGEREF _Toc162960011 \h </w:instrText>
        </w:r>
        <w:r>
          <w:rPr>
            <w:webHidden/>
          </w:rPr>
        </w:r>
        <w:r>
          <w:rPr>
            <w:webHidden/>
          </w:rPr>
          <w:fldChar w:fldCharType="separate"/>
        </w:r>
        <w:r>
          <w:rPr>
            <w:webHidden/>
          </w:rPr>
          <w:t>520</w:t>
        </w:r>
        <w:r>
          <w:rPr>
            <w:webHidden/>
          </w:rPr>
          <w:fldChar w:fldCharType="end"/>
        </w:r>
      </w:hyperlink>
    </w:p>
    <w:p w14:paraId="1CF2D805" w14:textId="54F80DB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12" w:history="1">
        <w:r w:rsidRPr="00CE41F5">
          <w:rPr>
            <w:rStyle w:val="Hyperlink"/>
          </w:rPr>
          <w:t>D.7.20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HEVC_subregion_descriptor</w:t>
        </w:r>
        <w:r>
          <w:rPr>
            <w:webHidden/>
          </w:rPr>
          <w:tab/>
        </w:r>
        <w:r>
          <w:rPr>
            <w:webHidden/>
          </w:rPr>
          <w:fldChar w:fldCharType="begin"/>
        </w:r>
        <w:r>
          <w:rPr>
            <w:webHidden/>
          </w:rPr>
          <w:instrText xml:space="preserve"> PAGEREF _Toc162960012 \h </w:instrText>
        </w:r>
        <w:r>
          <w:rPr>
            <w:webHidden/>
          </w:rPr>
        </w:r>
        <w:r>
          <w:rPr>
            <w:webHidden/>
          </w:rPr>
          <w:fldChar w:fldCharType="separate"/>
        </w:r>
        <w:r>
          <w:rPr>
            <w:webHidden/>
          </w:rPr>
          <w:t>520</w:t>
        </w:r>
        <w:r>
          <w:rPr>
            <w:webHidden/>
          </w:rPr>
          <w:fldChar w:fldCharType="end"/>
        </w:r>
      </w:hyperlink>
    </w:p>
    <w:p w14:paraId="2B55F9FB" w14:textId="0E77064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13" w:history="1">
        <w:r w:rsidRPr="00CE41F5">
          <w:rPr>
            <w:rStyle w:val="Hyperlink"/>
          </w:rPr>
          <w:t>D.7.21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HEVC_tile_substream_descriptor</w:t>
        </w:r>
        <w:r>
          <w:rPr>
            <w:webHidden/>
          </w:rPr>
          <w:tab/>
        </w:r>
        <w:r>
          <w:rPr>
            <w:webHidden/>
          </w:rPr>
          <w:fldChar w:fldCharType="begin"/>
        </w:r>
        <w:r>
          <w:rPr>
            <w:webHidden/>
          </w:rPr>
          <w:instrText xml:space="preserve"> PAGEREF _Toc162960013 \h </w:instrText>
        </w:r>
        <w:r>
          <w:rPr>
            <w:webHidden/>
          </w:rPr>
        </w:r>
        <w:r>
          <w:rPr>
            <w:webHidden/>
          </w:rPr>
          <w:fldChar w:fldCharType="separate"/>
        </w:r>
        <w:r>
          <w:rPr>
            <w:webHidden/>
          </w:rPr>
          <w:t>521</w:t>
        </w:r>
        <w:r>
          <w:rPr>
            <w:webHidden/>
          </w:rPr>
          <w:fldChar w:fldCharType="end"/>
        </w:r>
      </w:hyperlink>
    </w:p>
    <w:p w14:paraId="1C63D493" w14:textId="46B868F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14" w:history="1">
        <w:r w:rsidRPr="00CE41F5">
          <w:rPr>
            <w:rStyle w:val="Hyperlink"/>
          </w:rPr>
          <w:t>D.7.22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HEVC_timing_and_HRD_descriptor</w:t>
        </w:r>
        <w:r>
          <w:rPr>
            <w:webHidden/>
          </w:rPr>
          <w:tab/>
        </w:r>
        <w:r>
          <w:rPr>
            <w:webHidden/>
          </w:rPr>
          <w:fldChar w:fldCharType="begin"/>
        </w:r>
        <w:r>
          <w:rPr>
            <w:webHidden/>
          </w:rPr>
          <w:instrText xml:space="preserve"> PAGEREF _Toc162960014 \h </w:instrText>
        </w:r>
        <w:r>
          <w:rPr>
            <w:webHidden/>
          </w:rPr>
        </w:r>
        <w:r>
          <w:rPr>
            <w:webHidden/>
          </w:rPr>
          <w:fldChar w:fldCharType="separate"/>
        </w:r>
        <w:r>
          <w:rPr>
            <w:webHidden/>
          </w:rPr>
          <w:t>521</w:t>
        </w:r>
        <w:r>
          <w:rPr>
            <w:webHidden/>
          </w:rPr>
          <w:fldChar w:fldCharType="end"/>
        </w:r>
      </w:hyperlink>
    </w:p>
    <w:p w14:paraId="3CDEBC55" w14:textId="03A2B6B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15" w:history="1">
        <w:r w:rsidRPr="00CE41F5">
          <w:rPr>
            <w:rStyle w:val="Hyperlink"/>
          </w:rPr>
          <w:t>D.7.23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HEVC_video_descriptor</w:t>
        </w:r>
        <w:r>
          <w:rPr>
            <w:webHidden/>
          </w:rPr>
          <w:tab/>
        </w:r>
        <w:r>
          <w:rPr>
            <w:webHidden/>
          </w:rPr>
          <w:fldChar w:fldCharType="begin"/>
        </w:r>
        <w:r>
          <w:rPr>
            <w:webHidden/>
          </w:rPr>
          <w:instrText xml:space="preserve"> PAGEREF _Toc162960015 \h </w:instrText>
        </w:r>
        <w:r>
          <w:rPr>
            <w:webHidden/>
          </w:rPr>
        </w:r>
        <w:r>
          <w:rPr>
            <w:webHidden/>
          </w:rPr>
          <w:fldChar w:fldCharType="separate"/>
        </w:r>
        <w:r>
          <w:rPr>
            <w:webHidden/>
          </w:rPr>
          <w:t>521</w:t>
        </w:r>
        <w:r>
          <w:rPr>
            <w:webHidden/>
          </w:rPr>
          <w:fldChar w:fldCharType="end"/>
        </w:r>
      </w:hyperlink>
    </w:p>
    <w:p w14:paraId="47EBD3CF" w14:textId="141B4FA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16" w:history="1">
        <w:r w:rsidRPr="00CE41F5">
          <w:rPr>
            <w:rStyle w:val="Hyperlink"/>
          </w:rPr>
          <w:t>D.7.24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hierarchy_descriptor</w:t>
        </w:r>
        <w:r>
          <w:rPr>
            <w:webHidden/>
          </w:rPr>
          <w:tab/>
        </w:r>
        <w:r>
          <w:rPr>
            <w:webHidden/>
          </w:rPr>
          <w:fldChar w:fldCharType="begin"/>
        </w:r>
        <w:r>
          <w:rPr>
            <w:webHidden/>
          </w:rPr>
          <w:instrText xml:space="preserve"> PAGEREF _Toc162960016 \h </w:instrText>
        </w:r>
        <w:r>
          <w:rPr>
            <w:webHidden/>
          </w:rPr>
        </w:r>
        <w:r>
          <w:rPr>
            <w:webHidden/>
          </w:rPr>
          <w:fldChar w:fldCharType="separate"/>
        </w:r>
        <w:r>
          <w:rPr>
            <w:webHidden/>
          </w:rPr>
          <w:t>522</w:t>
        </w:r>
        <w:r>
          <w:rPr>
            <w:webHidden/>
          </w:rPr>
          <w:fldChar w:fldCharType="end"/>
        </w:r>
      </w:hyperlink>
    </w:p>
    <w:p w14:paraId="3D297840" w14:textId="5C4514B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17" w:history="1">
        <w:r w:rsidRPr="00CE41F5">
          <w:rPr>
            <w:rStyle w:val="Hyperlink"/>
          </w:rPr>
          <w:t>D.7.25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IBP_descriptor</w:t>
        </w:r>
        <w:r>
          <w:rPr>
            <w:webHidden/>
          </w:rPr>
          <w:tab/>
        </w:r>
        <w:r>
          <w:rPr>
            <w:webHidden/>
          </w:rPr>
          <w:fldChar w:fldCharType="begin"/>
        </w:r>
        <w:r>
          <w:rPr>
            <w:webHidden/>
          </w:rPr>
          <w:instrText xml:space="preserve"> PAGEREF _Toc162960017 \h </w:instrText>
        </w:r>
        <w:r>
          <w:rPr>
            <w:webHidden/>
          </w:rPr>
        </w:r>
        <w:r>
          <w:rPr>
            <w:webHidden/>
          </w:rPr>
          <w:fldChar w:fldCharType="separate"/>
        </w:r>
        <w:r>
          <w:rPr>
            <w:webHidden/>
          </w:rPr>
          <w:t>522</w:t>
        </w:r>
        <w:r>
          <w:rPr>
            <w:webHidden/>
          </w:rPr>
          <w:fldChar w:fldCharType="end"/>
        </w:r>
      </w:hyperlink>
    </w:p>
    <w:p w14:paraId="7AF71719" w14:textId="3A59C3B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18" w:history="1">
        <w:r w:rsidRPr="00CE41F5">
          <w:rPr>
            <w:rStyle w:val="Hyperlink"/>
          </w:rPr>
          <w:t>D.7.26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ISO_639_language_descriptor</w:t>
        </w:r>
        <w:r>
          <w:rPr>
            <w:webHidden/>
          </w:rPr>
          <w:tab/>
        </w:r>
        <w:r>
          <w:rPr>
            <w:webHidden/>
          </w:rPr>
          <w:fldChar w:fldCharType="begin"/>
        </w:r>
        <w:r>
          <w:rPr>
            <w:webHidden/>
          </w:rPr>
          <w:instrText xml:space="preserve"> PAGEREF _Toc162960018 \h </w:instrText>
        </w:r>
        <w:r>
          <w:rPr>
            <w:webHidden/>
          </w:rPr>
        </w:r>
        <w:r>
          <w:rPr>
            <w:webHidden/>
          </w:rPr>
          <w:fldChar w:fldCharType="separate"/>
        </w:r>
        <w:r>
          <w:rPr>
            <w:webHidden/>
          </w:rPr>
          <w:t>522</w:t>
        </w:r>
        <w:r>
          <w:rPr>
            <w:webHidden/>
          </w:rPr>
          <w:fldChar w:fldCharType="end"/>
        </w:r>
      </w:hyperlink>
    </w:p>
    <w:p w14:paraId="743E10D7" w14:textId="2162A3F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19" w:history="1">
        <w:r w:rsidRPr="00CE41F5">
          <w:rPr>
            <w:rStyle w:val="Hyperlink"/>
          </w:rPr>
          <w:t>D.7.27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J2K_video_descriptor</w:t>
        </w:r>
        <w:r>
          <w:rPr>
            <w:webHidden/>
          </w:rPr>
          <w:tab/>
        </w:r>
        <w:r>
          <w:rPr>
            <w:webHidden/>
          </w:rPr>
          <w:fldChar w:fldCharType="begin"/>
        </w:r>
        <w:r>
          <w:rPr>
            <w:webHidden/>
          </w:rPr>
          <w:instrText xml:space="preserve"> PAGEREF _Toc162960019 \h </w:instrText>
        </w:r>
        <w:r>
          <w:rPr>
            <w:webHidden/>
          </w:rPr>
        </w:r>
        <w:r>
          <w:rPr>
            <w:webHidden/>
          </w:rPr>
          <w:fldChar w:fldCharType="separate"/>
        </w:r>
        <w:r>
          <w:rPr>
            <w:webHidden/>
          </w:rPr>
          <w:t>522</w:t>
        </w:r>
        <w:r>
          <w:rPr>
            <w:webHidden/>
          </w:rPr>
          <w:fldChar w:fldCharType="end"/>
        </w:r>
      </w:hyperlink>
    </w:p>
    <w:p w14:paraId="0C190491" w14:textId="2FEA34A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20" w:history="1">
        <w:r w:rsidRPr="00CE41F5">
          <w:rPr>
            <w:rStyle w:val="Hyperlink"/>
          </w:rPr>
          <w:t>D.7.28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JPEG_XS_video_descriptor</w:t>
        </w:r>
        <w:r>
          <w:rPr>
            <w:webHidden/>
          </w:rPr>
          <w:tab/>
        </w:r>
        <w:r>
          <w:rPr>
            <w:webHidden/>
          </w:rPr>
          <w:fldChar w:fldCharType="begin"/>
        </w:r>
        <w:r>
          <w:rPr>
            <w:webHidden/>
          </w:rPr>
          <w:instrText xml:space="preserve"> PAGEREF _Toc162960020 \h </w:instrText>
        </w:r>
        <w:r>
          <w:rPr>
            <w:webHidden/>
          </w:rPr>
        </w:r>
        <w:r>
          <w:rPr>
            <w:webHidden/>
          </w:rPr>
          <w:fldChar w:fldCharType="separate"/>
        </w:r>
        <w:r>
          <w:rPr>
            <w:webHidden/>
          </w:rPr>
          <w:t>523</w:t>
        </w:r>
        <w:r>
          <w:rPr>
            <w:webHidden/>
          </w:rPr>
          <w:fldChar w:fldCharType="end"/>
        </w:r>
      </w:hyperlink>
    </w:p>
    <w:p w14:paraId="36D0D6EA" w14:textId="7114F41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21" w:history="1">
        <w:r w:rsidRPr="00CE41F5">
          <w:rPr>
            <w:rStyle w:val="Hyperlink"/>
          </w:rPr>
          <w:t>D.7.29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LCEVC_linkage_descriptor</w:t>
        </w:r>
        <w:r>
          <w:rPr>
            <w:webHidden/>
          </w:rPr>
          <w:tab/>
        </w:r>
        <w:r>
          <w:rPr>
            <w:webHidden/>
          </w:rPr>
          <w:fldChar w:fldCharType="begin"/>
        </w:r>
        <w:r>
          <w:rPr>
            <w:webHidden/>
          </w:rPr>
          <w:instrText xml:space="preserve"> PAGEREF _Toc162960021 \h </w:instrText>
        </w:r>
        <w:r>
          <w:rPr>
            <w:webHidden/>
          </w:rPr>
        </w:r>
        <w:r>
          <w:rPr>
            <w:webHidden/>
          </w:rPr>
          <w:fldChar w:fldCharType="separate"/>
        </w:r>
        <w:r>
          <w:rPr>
            <w:webHidden/>
          </w:rPr>
          <w:t>524</w:t>
        </w:r>
        <w:r>
          <w:rPr>
            <w:webHidden/>
          </w:rPr>
          <w:fldChar w:fldCharType="end"/>
        </w:r>
      </w:hyperlink>
    </w:p>
    <w:p w14:paraId="04D1973E" w14:textId="18A8BAA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22" w:history="1">
        <w:r w:rsidRPr="00CE41F5">
          <w:rPr>
            <w:rStyle w:val="Hyperlink"/>
          </w:rPr>
          <w:t>D.7.30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LCEVC_video_descriptor</w:t>
        </w:r>
        <w:r>
          <w:rPr>
            <w:webHidden/>
          </w:rPr>
          <w:tab/>
        </w:r>
        <w:r>
          <w:rPr>
            <w:webHidden/>
          </w:rPr>
          <w:fldChar w:fldCharType="begin"/>
        </w:r>
        <w:r>
          <w:rPr>
            <w:webHidden/>
          </w:rPr>
          <w:instrText xml:space="preserve"> PAGEREF _Toc162960022 \h </w:instrText>
        </w:r>
        <w:r>
          <w:rPr>
            <w:webHidden/>
          </w:rPr>
        </w:r>
        <w:r>
          <w:rPr>
            <w:webHidden/>
          </w:rPr>
          <w:fldChar w:fldCharType="separate"/>
        </w:r>
        <w:r>
          <w:rPr>
            <w:webHidden/>
          </w:rPr>
          <w:t>524</w:t>
        </w:r>
        <w:r>
          <w:rPr>
            <w:webHidden/>
          </w:rPr>
          <w:fldChar w:fldCharType="end"/>
        </w:r>
      </w:hyperlink>
    </w:p>
    <w:p w14:paraId="77A3DCE4" w14:textId="525501A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23" w:history="1">
        <w:r w:rsidRPr="00CE41F5">
          <w:rPr>
            <w:rStyle w:val="Hyperlink"/>
          </w:rPr>
          <w:t>D.7.31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M4MuxBufferSize_descriptor</w:t>
        </w:r>
        <w:r>
          <w:rPr>
            <w:webHidden/>
          </w:rPr>
          <w:tab/>
        </w:r>
        <w:r>
          <w:rPr>
            <w:webHidden/>
          </w:rPr>
          <w:fldChar w:fldCharType="begin"/>
        </w:r>
        <w:r>
          <w:rPr>
            <w:webHidden/>
          </w:rPr>
          <w:instrText xml:space="preserve"> PAGEREF _Toc162960023 \h </w:instrText>
        </w:r>
        <w:r>
          <w:rPr>
            <w:webHidden/>
          </w:rPr>
        </w:r>
        <w:r>
          <w:rPr>
            <w:webHidden/>
          </w:rPr>
          <w:fldChar w:fldCharType="separate"/>
        </w:r>
        <w:r>
          <w:rPr>
            <w:webHidden/>
          </w:rPr>
          <w:t>524</w:t>
        </w:r>
        <w:r>
          <w:rPr>
            <w:webHidden/>
          </w:rPr>
          <w:fldChar w:fldCharType="end"/>
        </w:r>
      </w:hyperlink>
    </w:p>
    <w:p w14:paraId="645E1FF2" w14:textId="5A7E7DC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24" w:history="1">
        <w:r w:rsidRPr="00CE41F5">
          <w:rPr>
            <w:rStyle w:val="Hyperlink"/>
          </w:rPr>
          <w:t>D.7.32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m4mux_timing_descriptor</w:t>
        </w:r>
        <w:r>
          <w:rPr>
            <w:webHidden/>
          </w:rPr>
          <w:tab/>
        </w:r>
        <w:r>
          <w:rPr>
            <w:webHidden/>
          </w:rPr>
          <w:fldChar w:fldCharType="begin"/>
        </w:r>
        <w:r>
          <w:rPr>
            <w:webHidden/>
          </w:rPr>
          <w:instrText xml:space="preserve"> PAGEREF _Toc162960024 \h </w:instrText>
        </w:r>
        <w:r>
          <w:rPr>
            <w:webHidden/>
          </w:rPr>
        </w:r>
        <w:r>
          <w:rPr>
            <w:webHidden/>
          </w:rPr>
          <w:fldChar w:fldCharType="separate"/>
        </w:r>
        <w:r>
          <w:rPr>
            <w:webHidden/>
          </w:rPr>
          <w:t>524</w:t>
        </w:r>
        <w:r>
          <w:rPr>
            <w:webHidden/>
          </w:rPr>
          <w:fldChar w:fldCharType="end"/>
        </w:r>
      </w:hyperlink>
    </w:p>
    <w:p w14:paraId="09FC7057" w14:textId="6B80AAB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25" w:history="1">
        <w:r w:rsidRPr="00CE41F5">
          <w:rPr>
            <w:rStyle w:val="Hyperlink"/>
          </w:rPr>
          <w:t>D.7.33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maximum_bitrate_descriptor</w:t>
        </w:r>
        <w:r>
          <w:rPr>
            <w:webHidden/>
          </w:rPr>
          <w:tab/>
        </w:r>
        <w:r>
          <w:rPr>
            <w:webHidden/>
          </w:rPr>
          <w:fldChar w:fldCharType="begin"/>
        </w:r>
        <w:r>
          <w:rPr>
            <w:webHidden/>
          </w:rPr>
          <w:instrText xml:space="preserve"> PAGEREF _Toc162960025 \h </w:instrText>
        </w:r>
        <w:r>
          <w:rPr>
            <w:webHidden/>
          </w:rPr>
        </w:r>
        <w:r>
          <w:rPr>
            <w:webHidden/>
          </w:rPr>
          <w:fldChar w:fldCharType="separate"/>
        </w:r>
        <w:r>
          <w:rPr>
            <w:webHidden/>
          </w:rPr>
          <w:t>524</w:t>
        </w:r>
        <w:r>
          <w:rPr>
            <w:webHidden/>
          </w:rPr>
          <w:fldChar w:fldCharType="end"/>
        </w:r>
      </w:hyperlink>
    </w:p>
    <w:p w14:paraId="346E82E3" w14:textId="19BAD46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26" w:history="1">
        <w:r w:rsidRPr="00CE41F5">
          <w:rPr>
            <w:rStyle w:val="Hyperlink"/>
          </w:rPr>
          <w:t>D.7.34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Media_service_kind_descriptor</w:t>
        </w:r>
        <w:r>
          <w:rPr>
            <w:webHidden/>
          </w:rPr>
          <w:tab/>
        </w:r>
        <w:r>
          <w:rPr>
            <w:webHidden/>
          </w:rPr>
          <w:fldChar w:fldCharType="begin"/>
        </w:r>
        <w:r>
          <w:rPr>
            <w:webHidden/>
          </w:rPr>
          <w:instrText xml:space="preserve"> PAGEREF _Toc162960026 \h </w:instrText>
        </w:r>
        <w:r>
          <w:rPr>
            <w:webHidden/>
          </w:rPr>
        </w:r>
        <w:r>
          <w:rPr>
            <w:webHidden/>
          </w:rPr>
          <w:fldChar w:fldCharType="separate"/>
        </w:r>
        <w:r>
          <w:rPr>
            <w:webHidden/>
          </w:rPr>
          <w:t>525</w:t>
        </w:r>
        <w:r>
          <w:rPr>
            <w:webHidden/>
          </w:rPr>
          <w:fldChar w:fldCharType="end"/>
        </w:r>
      </w:hyperlink>
    </w:p>
    <w:p w14:paraId="0EA00AAC" w14:textId="6A91CB7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27" w:history="1">
        <w:r w:rsidRPr="00CE41F5">
          <w:rPr>
            <w:rStyle w:val="Hyperlink"/>
          </w:rPr>
          <w:t>D.7.35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metadata_descriptor</w:t>
        </w:r>
        <w:r>
          <w:rPr>
            <w:webHidden/>
          </w:rPr>
          <w:tab/>
        </w:r>
        <w:r>
          <w:rPr>
            <w:webHidden/>
          </w:rPr>
          <w:fldChar w:fldCharType="begin"/>
        </w:r>
        <w:r>
          <w:rPr>
            <w:webHidden/>
          </w:rPr>
          <w:instrText xml:space="preserve"> PAGEREF _Toc162960027 \h </w:instrText>
        </w:r>
        <w:r>
          <w:rPr>
            <w:webHidden/>
          </w:rPr>
        </w:r>
        <w:r>
          <w:rPr>
            <w:webHidden/>
          </w:rPr>
          <w:fldChar w:fldCharType="separate"/>
        </w:r>
        <w:r>
          <w:rPr>
            <w:webHidden/>
          </w:rPr>
          <w:t>525</w:t>
        </w:r>
        <w:r>
          <w:rPr>
            <w:webHidden/>
          </w:rPr>
          <w:fldChar w:fldCharType="end"/>
        </w:r>
      </w:hyperlink>
    </w:p>
    <w:p w14:paraId="2CC6118C" w14:textId="2E84FA3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28" w:history="1">
        <w:r w:rsidRPr="00CE41F5">
          <w:rPr>
            <w:rStyle w:val="Hyperlink"/>
          </w:rPr>
          <w:t>D.7.36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metadata_pointer_descriptor</w:t>
        </w:r>
        <w:r>
          <w:rPr>
            <w:webHidden/>
          </w:rPr>
          <w:tab/>
        </w:r>
        <w:r>
          <w:rPr>
            <w:webHidden/>
          </w:rPr>
          <w:fldChar w:fldCharType="begin"/>
        </w:r>
        <w:r>
          <w:rPr>
            <w:webHidden/>
          </w:rPr>
          <w:instrText xml:space="preserve"> PAGEREF _Toc162960028 \h </w:instrText>
        </w:r>
        <w:r>
          <w:rPr>
            <w:webHidden/>
          </w:rPr>
        </w:r>
        <w:r>
          <w:rPr>
            <w:webHidden/>
          </w:rPr>
          <w:fldChar w:fldCharType="separate"/>
        </w:r>
        <w:r>
          <w:rPr>
            <w:webHidden/>
          </w:rPr>
          <w:t>525</w:t>
        </w:r>
        <w:r>
          <w:rPr>
            <w:webHidden/>
          </w:rPr>
          <w:fldChar w:fldCharType="end"/>
        </w:r>
      </w:hyperlink>
    </w:p>
    <w:p w14:paraId="459BF004" w14:textId="533B9E4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29" w:history="1">
        <w:r w:rsidRPr="00CE41F5">
          <w:rPr>
            <w:rStyle w:val="Hyperlink"/>
          </w:rPr>
          <w:t>D.7.37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metadata_STD_descriptor</w:t>
        </w:r>
        <w:r>
          <w:rPr>
            <w:webHidden/>
          </w:rPr>
          <w:tab/>
        </w:r>
        <w:r>
          <w:rPr>
            <w:webHidden/>
          </w:rPr>
          <w:fldChar w:fldCharType="begin"/>
        </w:r>
        <w:r>
          <w:rPr>
            <w:webHidden/>
          </w:rPr>
          <w:instrText xml:space="preserve"> PAGEREF _Toc162960029 \h </w:instrText>
        </w:r>
        <w:r>
          <w:rPr>
            <w:webHidden/>
          </w:rPr>
        </w:r>
        <w:r>
          <w:rPr>
            <w:webHidden/>
          </w:rPr>
          <w:fldChar w:fldCharType="separate"/>
        </w:r>
        <w:r>
          <w:rPr>
            <w:webHidden/>
          </w:rPr>
          <w:t>526</w:t>
        </w:r>
        <w:r>
          <w:rPr>
            <w:webHidden/>
          </w:rPr>
          <w:fldChar w:fldCharType="end"/>
        </w:r>
      </w:hyperlink>
    </w:p>
    <w:p w14:paraId="0A53A039" w14:textId="17725B3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30" w:history="1">
        <w:r w:rsidRPr="00CE41F5">
          <w:rPr>
            <w:rStyle w:val="Hyperlink"/>
          </w:rPr>
          <w:t>D.7.38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MPEG2_AAC_audio_descriptor</w:t>
        </w:r>
        <w:r>
          <w:rPr>
            <w:webHidden/>
          </w:rPr>
          <w:tab/>
        </w:r>
        <w:r>
          <w:rPr>
            <w:webHidden/>
          </w:rPr>
          <w:fldChar w:fldCharType="begin"/>
        </w:r>
        <w:r>
          <w:rPr>
            <w:webHidden/>
          </w:rPr>
          <w:instrText xml:space="preserve"> PAGEREF _Toc162960030 \h </w:instrText>
        </w:r>
        <w:r>
          <w:rPr>
            <w:webHidden/>
          </w:rPr>
        </w:r>
        <w:r>
          <w:rPr>
            <w:webHidden/>
          </w:rPr>
          <w:fldChar w:fldCharType="separate"/>
        </w:r>
        <w:r>
          <w:rPr>
            <w:webHidden/>
          </w:rPr>
          <w:t>526</w:t>
        </w:r>
        <w:r>
          <w:rPr>
            <w:webHidden/>
          </w:rPr>
          <w:fldChar w:fldCharType="end"/>
        </w:r>
      </w:hyperlink>
    </w:p>
    <w:p w14:paraId="45366B38" w14:textId="617CBA0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31" w:history="1">
        <w:r w:rsidRPr="00CE41F5">
          <w:rPr>
            <w:rStyle w:val="Hyperlink"/>
          </w:rPr>
          <w:t>D.7.39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MPEG2_stereoscopic_video_format_descriptor</w:t>
        </w:r>
        <w:r>
          <w:rPr>
            <w:webHidden/>
          </w:rPr>
          <w:tab/>
        </w:r>
        <w:r>
          <w:rPr>
            <w:webHidden/>
          </w:rPr>
          <w:fldChar w:fldCharType="begin"/>
        </w:r>
        <w:r>
          <w:rPr>
            <w:webHidden/>
          </w:rPr>
          <w:instrText xml:space="preserve"> PAGEREF _Toc162960031 \h </w:instrText>
        </w:r>
        <w:r>
          <w:rPr>
            <w:webHidden/>
          </w:rPr>
        </w:r>
        <w:r>
          <w:rPr>
            <w:webHidden/>
          </w:rPr>
          <w:fldChar w:fldCharType="separate"/>
        </w:r>
        <w:r>
          <w:rPr>
            <w:webHidden/>
          </w:rPr>
          <w:t>526</w:t>
        </w:r>
        <w:r>
          <w:rPr>
            <w:webHidden/>
          </w:rPr>
          <w:fldChar w:fldCharType="end"/>
        </w:r>
      </w:hyperlink>
    </w:p>
    <w:p w14:paraId="53BC2C3E" w14:textId="74CBA9A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32" w:history="1">
        <w:r w:rsidRPr="00CE41F5">
          <w:rPr>
            <w:rStyle w:val="Hyperlink"/>
          </w:rPr>
          <w:t>D.7.40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MPEG4_audio_descriptor</w:t>
        </w:r>
        <w:r>
          <w:rPr>
            <w:webHidden/>
          </w:rPr>
          <w:tab/>
        </w:r>
        <w:r>
          <w:rPr>
            <w:webHidden/>
          </w:rPr>
          <w:fldChar w:fldCharType="begin"/>
        </w:r>
        <w:r>
          <w:rPr>
            <w:webHidden/>
          </w:rPr>
          <w:instrText xml:space="preserve"> PAGEREF _Toc162960032 \h </w:instrText>
        </w:r>
        <w:r>
          <w:rPr>
            <w:webHidden/>
          </w:rPr>
        </w:r>
        <w:r>
          <w:rPr>
            <w:webHidden/>
          </w:rPr>
          <w:fldChar w:fldCharType="separate"/>
        </w:r>
        <w:r>
          <w:rPr>
            <w:webHidden/>
          </w:rPr>
          <w:t>526</w:t>
        </w:r>
        <w:r>
          <w:rPr>
            <w:webHidden/>
          </w:rPr>
          <w:fldChar w:fldCharType="end"/>
        </w:r>
      </w:hyperlink>
    </w:p>
    <w:p w14:paraId="74FA2BC0" w14:textId="38B098F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33" w:history="1">
        <w:r w:rsidRPr="00CE41F5">
          <w:rPr>
            <w:rStyle w:val="Hyperlink"/>
          </w:rPr>
          <w:t>D.7.41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MPEG4_text_descriptor</w:t>
        </w:r>
        <w:r>
          <w:rPr>
            <w:webHidden/>
          </w:rPr>
          <w:tab/>
        </w:r>
        <w:r>
          <w:rPr>
            <w:webHidden/>
          </w:rPr>
          <w:fldChar w:fldCharType="begin"/>
        </w:r>
        <w:r>
          <w:rPr>
            <w:webHidden/>
          </w:rPr>
          <w:instrText xml:space="preserve"> PAGEREF _Toc162960033 \h </w:instrText>
        </w:r>
        <w:r>
          <w:rPr>
            <w:webHidden/>
          </w:rPr>
        </w:r>
        <w:r>
          <w:rPr>
            <w:webHidden/>
          </w:rPr>
          <w:fldChar w:fldCharType="separate"/>
        </w:r>
        <w:r>
          <w:rPr>
            <w:webHidden/>
          </w:rPr>
          <w:t>526</w:t>
        </w:r>
        <w:r>
          <w:rPr>
            <w:webHidden/>
          </w:rPr>
          <w:fldChar w:fldCharType="end"/>
        </w:r>
      </w:hyperlink>
    </w:p>
    <w:p w14:paraId="3C6D4DCD" w14:textId="1211B49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34" w:history="1">
        <w:r w:rsidRPr="00CE41F5">
          <w:rPr>
            <w:rStyle w:val="Hyperlink"/>
          </w:rPr>
          <w:t>D.7.42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MPEG4_video_descriptor</w:t>
        </w:r>
        <w:r>
          <w:rPr>
            <w:webHidden/>
          </w:rPr>
          <w:tab/>
        </w:r>
        <w:r>
          <w:rPr>
            <w:webHidden/>
          </w:rPr>
          <w:fldChar w:fldCharType="begin"/>
        </w:r>
        <w:r>
          <w:rPr>
            <w:webHidden/>
          </w:rPr>
          <w:instrText xml:space="preserve"> PAGEREF _Toc162960034 \h </w:instrText>
        </w:r>
        <w:r>
          <w:rPr>
            <w:webHidden/>
          </w:rPr>
        </w:r>
        <w:r>
          <w:rPr>
            <w:webHidden/>
          </w:rPr>
          <w:fldChar w:fldCharType="separate"/>
        </w:r>
        <w:r>
          <w:rPr>
            <w:webHidden/>
          </w:rPr>
          <w:t>527</w:t>
        </w:r>
        <w:r>
          <w:rPr>
            <w:webHidden/>
          </w:rPr>
          <w:fldChar w:fldCharType="end"/>
        </w:r>
      </w:hyperlink>
    </w:p>
    <w:p w14:paraId="484E7E6D" w14:textId="2955706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35" w:history="1">
        <w:r w:rsidRPr="00CE41F5">
          <w:rPr>
            <w:rStyle w:val="Hyperlink"/>
          </w:rPr>
          <w:t>D.7.43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MPEGH_3D_audio_descriptor</w:t>
        </w:r>
        <w:r>
          <w:rPr>
            <w:webHidden/>
          </w:rPr>
          <w:tab/>
        </w:r>
        <w:r>
          <w:rPr>
            <w:webHidden/>
          </w:rPr>
          <w:fldChar w:fldCharType="begin"/>
        </w:r>
        <w:r>
          <w:rPr>
            <w:webHidden/>
          </w:rPr>
          <w:instrText xml:space="preserve"> PAGEREF _Toc162960035 \h </w:instrText>
        </w:r>
        <w:r>
          <w:rPr>
            <w:webHidden/>
          </w:rPr>
        </w:r>
        <w:r>
          <w:rPr>
            <w:webHidden/>
          </w:rPr>
          <w:fldChar w:fldCharType="separate"/>
        </w:r>
        <w:r>
          <w:rPr>
            <w:webHidden/>
          </w:rPr>
          <w:t>527</w:t>
        </w:r>
        <w:r>
          <w:rPr>
            <w:webHidden/>
          </w:rPr>
          <w:fldChar w:fldCharType="end"/>
        </w:r>
      </w:hyperlink>
    </w:p>
    <w:p w14:paraId="0654E3FB" w14:textId="2A29BA4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36" w:history="1">
        <w:r w:rsidRPr="00CE41F5">
          <w:rPr>
            <w:rStyle w:val="Hyperlink"/>
          </w:rPr>
          <w:t>D.7.44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MPEGH_3D_audio_multi_stream_descriptor</w:t>
        </w:r>
        <w:r>
          <w:rPr>
            <w:webHidden/>
          </w:rPr>
          <w:tab/>
        </w:r>
        <w:r>
          <w:rPr>
            <w:webHidden/>
          </w:rPr>
          <w:fldChar w:fldCharType="begin"/>
        </w:r>
        <w:r>
          <w:rPr>
            <w:webHidden/>
          </w:rPr>
          <w:instrText xml:space="preserve"> PAGEREF _Toc162960036 \h </w:instrText>
        </w:r>
        <w:r>
          <w:rPr>
            <w:webHidden/>
          </w:rPr>
        </w:r>
        <w:r>
          <w:rPr>
            <w:webHidden/>
          </w:rPr>
          <w:fldChar w:fldCharType="separate"/>
        </w:r>
        <w:r>
          <w:rPr>
            <w:webHidden/>
          </w:rPr>
          <w:t>527</w:t>
        </w:r>
        <w:r>
          <w:rPr>
            <w:webHidden/>
          </w:rPr>
          <w:fldChar w:fldCharType="end"/>
        </w:r>
      </w:hyperlink>
    </w:p>
    <w:p w14:paraId="01BAD97F" w14:textId="2FCC222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37" w:history="1">
        <w:r w:rsidRPr="00CE41F5">
          <w:rPr>
            <w:rStyle w:val="Hyperlink"/>
          </w:rPr>
          <w:t>D.7.45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MPEGH_3D_audio_scene_descriptor</w:t>
        </w:r>
        <w:r>
          <w:rPr>
            <w:webHidden/>
          </w:rPr>
          <w:tab/>
        </w:r>
        <w:r>
          <w:rPr>
            <w:webHidden/>
          </w:rPr>
          <w:fldChar w:fldCharType="begin"/>
        </w:r>
        <w:r>
          <w:rPr>
            <w:webHidden/>
          </w:rPr>
          <w:instrText xml:space="preserve"> PAGEREF _Toc162960037 \h </w:instrText>
        </w:r>
        <w:r>
          <w:rPr>
            <w:webHidden/>
          </w:rPr>
        </w:r>
        <w:r>
          <w:rPr>
            <w:webHidden/>
          </w:rPr>
          <w:fldChar w:fldCharType="separate"/>
        </w:r>
        <w:r>
          <w:rPr>
            <w:webHidden/>
          </w:rPr>
          <w:t>527</w:t>
        </w:r>
        <w:r>
          <w:rPr>
            <w:webHidden/>
          </w:rPr>
          <w:fldChar w:fldCharType="end"/>
        </w:r>
      </w:hyperlink>
    </w:p>
    <w:p w14:paraId="78369149" w14:textId="6159E57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38" w:history="1">
        <w:r w:rsidRPr="00CE41F5">
          <w:rPr>
            <w:rStyle w:val="Hyperlink"/>
          </w:rPr>
          <w:t>D.7.46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MPEGH_3D_audio_text_label_descriptor</w:t>
        </w:r>
        <w:r>
          <w:rPr>
            <w:webHidden/>
          </w:rPr>
          <w:tab/>
        </w:r>
        <w:r>
          <w:rPr>
            <w:webHidden/>
          </w:rPr>
          <w:fldChar w:fldCharType="begin"/>
        </w:r>
        <w:r>
          <w:rPr>
            <w:webHidden/>
          </w:rPr>
          <w:instrText xml:space="preserve"> PAGEREF _Toc162960038 \h </w:instrText>
        </w:r>
        <w:r>
          <w:rPr>
            <w:webHidden/>
          </w:rPr>
        </w:r>
        <w:r>
          <w:rPr>
            <w:webHidden/>
          </w:rPr>
          <w:fldChar w:fldCharType="separate"/>
        </w:r>
        <w:r>
          <w:rPr>
            <w:webHidden/>
          </w:rPr>
          <w:t>529</w:t>
        </w:r>
        <w:r>
          <w:rPr>
            <w:webHidden/>
          </w:rPr>
          <w:fldChar w:fldCharType="end"/>
        </w:r>
      </w:hyperlink>
    </w:p>
    <w:p w14:paraId="6070878B" w14:textId="35A2534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39" w:history="1">
        <w:r w:rsidRPr="00CE41F5">
          <w:rPr>
            <w:rStyle w:val="Hyperlink"/>
          </w:rPr>
          <w:t>D.7.47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multiplex_buffer_descriptor</w:t>
        </w:r>
        <w:r>
          <w:rPr>
            <w:webHidden/>
          </w:rPr>
          <w:tab/>
        </w:r>
        <w:r>
          <w:rPr>
            <w:webHidden/>
          </w:rPr>
          <w:fldChar w:fldCharType="begin"/>
        </w:r>
        <w:r>
          <w:rPr>
            <w:webHidden/>
          </w:rPr>
          <w:instrText xml:space="preserve"> PAGEREF _Toc162960039 \h </w:instrText>
        </w:r>
        <w:r>
          <w:rPr>
            <w:webHidden/>
          </w:rPr>
        </w:r>
        <w:r>
          <w:rPr>
            <w:webHidden/>
          </w:rPr>
          <w:fldChar w:fldCharType="separate"/>
        </w:r>
        <w:r>
          <w:rPr>
            <w:webHidden/>
          </w:rPr>
          <w:t>529</w:t>
        </w:r>
        <w:r>
          <w:rPr>
            <w:webHidden/>
          </w:rPr>
          <w:fldChar w:fldCharType="end"/>
        </w:r>
      </w:hyperlink>
    </w:p>
    <w:p w14:paraId="580CD129" w14:textId="7F272CF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40" w:history="1">
        <w:r w:rsidRPr="00CE41F5">
          <w:rPr>
            <w:rStyle w:val="Hyperlink"/>
          </w:rPr>
          <w:t>D.7.48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multiplex_buffer_utilization_descriptor</w:t>
        </w:r>
        <w:r>
          <w:rPr>
            <w:webHidden/>
          </w:rPr>
          <w:tab/>
        </w:r>
        <w:r>
          <w:rPr>
            <w:webHidden/>
          </w:rPr>
          <w:fldChar w:fldCharType="begin"/>
        </w:r>
        <w:r>
          <w:rPr>
            <w:webHidden/>
          </w:rPr>
          <w:instrText xml:space="preserve"> PAGEREF _Toc162960040 \h </w:instrText>
        </w:r>
        <w:r>
          <w:rPr>
            <w:webHidden/>
          </w:rPr>
        </w:r>
        <w:r>
          <w:rPr>
            <w:webHidden/>
          </w:rPr>
          <w:fldChar w:fldCharType="separate"/>
        </w:r>
        <w:r>
          <w:rPr>
            <w:webHidden/>
          </w:rPr>
          <w:t>529</w:t>
        </w:r>
        <w:r>
          <w:rPr>
            <w:webHidden/>
          </w:rPr>
          <w:fldChar w:fldCharType="end"/>
        </w:r>
      </w:hyperlink>
    </w:p>
    <w:p w14:paraId="7EC100C9" w14:textId="7B22C6F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41" w:history="1">
        <w:r w:rsidRPr="00CE41F5">
          <w:rPr>
            <w:rStyle w:val="Hyperlink"/>
          </w:rPr>
          <w:t>D.7.49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MuxCode_descriptor</w:t>
        </w:r>
        <w:r>
          <w:rPr>
            <w:webHidden/>
          </w:rPr>
          <w:tab/>
        </w:r>
        <w:r>
          <w:rPr>
            <w:webHidden/>
          </w:rPr>
          <w:fldChar w:fldCharType="begin"/>
        </w:r>
        <w:r>
          <w:rPr>
            <w:webHidden/>
          </w:rPr>
          <w:instrText xml:space="preserve"> PAGEREF _Toc162960041 \h </w:instrText>
        </w:r>
        <w:r>
          <w:rPr>
            <w:webHidden/>
          </w:rPr>
        </w:r>
        <w:r>
          <w:rPr>
            <w:webHidden/>
          </w:rPr>
          <w:fldChar w:fldCharType="separate"/>
        </w:r>
        <w:r>
          <w:rPr>
            <w:webHidden/>
          </w:rPr>
          <w:t>529</w:t>
        </w:r>
        <w:r>
          <w:rPr>
            <w:webHidden/>
          </w:rPr>
          <w:fldChar w:fldCharType="end"/>
        </w:r>
      </w:hyperlink>
    </w:p>
    <w:p w14:paraId="4D4818A1" w14:textId="1EB0CEE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42" w:history="1">
        <w:r w:rsidRPr="00CE41F5">
          <w:rPr>
            <w:rStyle w:val="Hyperlink"/>
          </w:rPr>
          <w:t>D.7.50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MVC_extension_descriptor</w:t>
        </w:r>
        <w:r>
          <w:rPr>
            <w:webHidden/>
          </w:rPr>
          <w:tab/>
        </w:r>
        <w:r>
          <w:rPr>
            <w:webHidden/>
          </w:rPr>
          <w:fldChar w:fldCharType="begin"/>
        </w:r>
        <w:r>
          <w:rPr>
            <w:webHidden/>
          </w:rPr>
          <w:instrText xml:space="preserve"> PAGEREF _Toc162960042 \h </w:instrText>
        </w:r>
        <w:r>
          <w:rPr>
            <w:webHidden/>
          </w:rPr>
        </w:r>
        <w:r>
          <w:rPr>
            <w:webHidden/>
          </w:rPr>
          <w:fldChar w:fldCharType="separate"/>
        </w:r>
        <w:r>
          <w:rPr>
            <w:webHidden/>
          </w:rPr>
          <w:t>529</w:t>
        </w:r>
        <w:r>
          <w:rPr>
            <w:webHidden/>
          </w:rPr>
          <w:fldChar w:fldCharType="end"/>
        </w:r>
      </w:hyperlink>
    </w:p>
    <w:p w14:paraId="61E5AAD5" w14:textId="58A99AA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43" w:history="1">
        <w:r w:rsidRPr="00CE41F5">
          <w:rPr>
            <w:rStyle w:val="Hyperlink"/>
          </w:rPr>
          <w:t>D.7.51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MVC_operation_point_descriptor</w:t>
        </w:r>
        <w:r>
          <w:rPr>
            <w:webHidden/>
          </w:rPr>
          <w:tab/>
        </w:r>
        <w:r>
          <w:rPr>
            <w:webHidden/>
          </w:rPr>
          <w:fldChar w:fldCharType="begin"/>
        </w:r>
        <w:r>
          <w:rPr>
            <w:webHidden/>
          </w:rPr>
          <w:instrText xml:space="preserve"> PAGEREF _Toc162960043 \h </w:instrText>
        </w:r>
        <w:r>
          <w:rPr>
            <w:webHidden/>
          </w:rPr>
        </w:r>
        <w:r>
          <w:rPr>
            <w:webHidden/>
          </w:rPr>
          <w:fldChar w:fldCharType="separate"/>
        </w:r>
        <w:r>
          <w:rPr>
            <w:webHidden/>
          </w:rPr>
          <w:t>530</w:t>
        </w:r>
        <w:r>
          <w:rPr>
            <w:webHidden/>
          </w:rPr>
          <w:fldChar w:fldCharType="end"/>
        </w:r>
      </w:hyperlink>
    </w:p>
    <w:p w14:paraId="42D79F1F" w14:textId="64BBF38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44" w:history="1">
        <w:r w:rsidRPr="00CE41F5">
          <w:rPr>
            <w:rStyle w:val="Hyperlink"/>
          </w:rPr>
          <w:t>D.7.52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NPT_endpoint_descriptor</w:t>
        </w:r>
        <w:r>
          <w:rPr>
            <w:webHidden/>
          </w:rPr>
          <w:tab/>
        </w:r>
        <w:r>
          <w:rPr>
            <w:webHidden/>
          </w:rPr>
          <w:fldChar w:fldCharType="begin"/>
        </w:r>
        <w:r>
          <w:rPr>
            <w:webHidden/>
          </w:rPr>
          <w:instrText xml:space="preserve"> PAGEREF _Toc162960044 \h </w:instrText>
        </w:r>
        <w:r>
          <w:rPr>
            <w:webHidden/>
          </w:rPr>
        </w:r>
        <w:r>
          <w:rPr>
            <w:webHidden/>
          </w:rPr>
          <w:fldChar w:fldCharType="separate"/>
        </w:r>
        <w:r>
          <w:rPr>
            <w:webHidden/>
          </w:rPr>
          <w:t>530</w:t>
        </w:r>
        <w:r>
          <w:rPr>
            <w:webHidden/>
          </w:rPr>
          <w:fldChar w:fldCharType="end"/>
        </w:r>
      </w:hyperlink>
    </w:p>
    <w:p w14:paraId="650037C2" w14:textId="1DF1AC9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45" w:history="1">
        <w:r w:rsidRPr="00CE41F5">
          <w:rPr>
            <w:rStyle w:val="Hyperlink"/>
          </w:rPr>
          <w:t>D.7.53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NPT_reference_descriptor</w:t>
        </w:r>
        <w:r>
          <w:rPr>
            <w:webHidden/>
          </w:rPr>
          <w:tab/>
        </w:r>
        <w:r>
          <w:rPr>
            <w:webHidden/>
          </w:rPr>
          <w:fldChar w:fldCharType="begin"/>
        </w:r>
        <w:r>
          <w:rPr>
            <w:webHidden/>
          </w:rPr>
          <w:instrText xml:space="preserve"> PAGEREF _Toc162960045 \h </w:instrText>
        </w:r>
        <w:r>
          <w:rPr>
            <w:webHidden/>
          </w:rPr>
        </w:r>
        <w:r>
          <w:rPr>
            <w:webHidden/>
          </w:rPr>
          <w:fldChar w:fldCharType="separate"/>
        </w:r>
        <w:r>
          <w:rPr>
            <w:webHidden/>
          </w:rPr>
          <w:t>530</w:t>
        </w:r>
        <w:r>
          <w:rPr>
            <w:webHidden/>
          </w:rPr>
          <w:fldChar w:fldCharType="end"/>
        </w:r>
      </w:hyperlink>
    </w:p>
    <w:p w14:paraId="546802F7" w14:textId="1097C4E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46" w:history="1">
        <w:r w:rsidRPr="00CE41F5">
          <w:rPr>
            <w:rStyle w:val="Hyperlink"/>
          </w:rPr>
          <w:t>D.7.54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private_data_indicator_descriptor</w:t>
        </w:r>
        <w:r>
          <w:rPr>
            <w:webHidden/>
          </w:rPr>
          <w:tab/>
        </w:r>
        <w:r>
          <w:rPr>
            <w:webHidden/>
          </w:rPr>
          <w:fldChar w:fldCharType="begin"/>
        </w:r>
        <w:r>
          <w:rPr>
            <w:webHidden/>
          </w:rPr>
          <w:instrText xml:space="preserve"> PAGEREF _Toc162960046 \h </w:instrText>
        </w:r>
        <w:r>
          <w:rPr>
            <w:webHidden/>
          </w:rPr>
        </w:r>
        <w:r>
          <w:rPr>
            <w:webHidden/>
          </w:rPr>
          <w:fldChar w:fldCharType="separate"/>
        </w:r>
        <w:r>
          <w:rPr>
            <w:webHidden/>
          </w:rPr>
          <w:t>530</w:t>
        </w:r>
        <w:r>
          <w:rPr>
            <w:webHidden/>
          </w:rPr>
          <w:fldChar w:fldCharType="end"/>
        </w:r>
      </w:hyperlink>
    </w:p>
    <w:p w14:paraId="35469061" w14:textId="33930EE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47" w:history="1">
        <w:r w:rsidRPr="00CE41F5">
          <w:rPr>
            <w:rStyle w:val="Hyperlink"/>
          </w:rPr>
          <w:t>D.7.55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quality_extension_descriptor</w:t>
        </w:r>
        <w:r>
          <w:rPr>
            <w:webHidden/>
          </w:rPr>
          <w:tab/>
        </w:r>
        <w:r>
          <w:rPr>
            <w:webHidden/>
          </w:rPr>
          <w:fldChar w:fldCharType="begin"/>
        </w:r>
        <w:r>
          <w:rPr>
            <w:webHidden/>
          </w:rPr>
          <w:instrText xml:space="preserve"> PAGEREF _Toc162960047 \h </w:instrText>
        </w:r>
        <w:r>
          <w:rPr>
            <w:webHidden/>
          </w:rPr>
        </w:r>
        <w:r>
          <w:rPr>
            <w:webHidden/>
          </w:rPr>
          <w:fldChar w:fldCharType="separate"/>
        </w:r>
        <w:r>
          <w:rPr>
            <w:webHidden/>
          </w:rPr>
          <w:t>531</w:t>
        </w:r>
        <w:r>
          <w:rPr>
            <w:webHidden/>
          </w:rPr>
          <w:fldChar w:fldCharType="end"/>
        </w:r>
      </w:hyperlink>
    </w:p>
    <w:p w14:paraId="6F1D9A20" w14:textId="702479E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48" w:history="1">
        <w:r w:rsidRPr="00CE41F5">
          <w:rPr>
            <w:rStyle w:val="Hyperlink"/>
          </w:rPr>
          <w:t>D.7.56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registration_descriptor</w:t>
        </w:r>
        <w:r>
          <w:rPr>
            <w:webHidden/>
          </w:rPr>
          <w:tab/>
        </w:r>
        <w:r>
          <w:rPr>
            <w:webHidden/>
          </w:rPr>
          <w:fldChar w:fldCharType="begin"/>
        </w:r>
        <w:r>
          <w:rPr>
            <w:webHidden/>
          </w:rPr>
          <w:instrText xml:space="preserve"> PAGEREF _Toc162960048 \h </w:instrText>
        </w:r>
        <w:r>
          <w:rPr>
            <w:webHidden/>
          </w:rPr>
        </w:r>
        <w:r>
          <w:rPr>
            <w:webHidden/>
          </w:rPr>
          <w:fldChar w:fldCharType="separate"/>
        </w:r>
        <w:r>
          <w:rPr>
            <w:webHidden/>
          </w:rPr>
          <w:t>531</w:t>
        </w:r>
        <w:r>
          <w:rPr>
            <w:webHidden/>
          </w:rPr>
          <w:fldChar w:fldCharType="end"/>
        </w:r>
      </w:hyperlink>
    </w:p>
    <w:p w14:paraId="5DAEA300" w14:textId="67D6B1F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49" w:history="1">
        <w:r w:rsidRPr="00CE41F5">
          <w:rPr>
            <w:rStyle w:val="Hyperlink"/>
          </w:rPr>
          <w:t>D.7.57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SL_descriptor</w:t>
        </w:r>
        <w:r>
          <w:rPr>
            <w:webHidden/>
          </w:rPr>
          <w:tab/>
        </w:r>
        <w:r>
          <w:rPr>
            <w:webHidden/>
          </w:rPr>
          <w:fldChar w:fldCharType="begin"/>
        </w:r>
        <w:r>
          <w:rPr>
            <w:webHidden/>
          </w:rPr>
          <w:instrText xml:space="preserve"> PAGEREF _Toc162960049 \h </w:instrText>
        </w:r>
        <w:r>
          <w:rPr>
            <w:webHidden/>
          </w:rPr>
        </w:r>
        <w:r>
          <w:rPr>
            <w:webHidden/>
          </w:rPr>
          <w:fldChar w:fldCharType="separate"/>
        </w:r>
        <w:r>
          <w:rPr>
            <w:webHidden/>
          </w:rPr>
          <w:t>531</w:t>
        </w:r>
        <w:r>
          <w:rPr>
            <w:webHidden/>
          </w:rPr>
          <w:fldChar w:fldCharType="end"/>
        </w:r>
      </w:hyperlink>
    </w:p>
    <w:p w14:paraId="0FB02E10" w14:textId="0583938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50" w:history="1">
        <w:r w:rsidRPr="00CE41F5">
          <w:rPr>
            <w:rStyle w:val="Hyperlink"/>
          </w:rPr>
          <w:t>D.7.58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smoothing_buffer_descriptor</w:t>
        </w:r>
        <w:r>
          <w:rPr>
            <w:webHidden/>
          </w:rPr>
          <w:tab/>
        </w:r>
        <w:r>
          <w:rPr>
            <w:webHidden/>
          </w:rPr>
          <w:fldChar w:fldCharType="begin"/>
        </w:r>
        <w:r>
          <w:rPr>
            <w:webHidden/>
          </w:rPr>
          <w:instrText xml:space="preserve"> PAGEREF _Toc162960050 \h </w:instrText>
        </w:r>
        <w:r>
          <w:rPr>
            <w:webHidden/>
          </w:rPr>
        </w:r>
        <w:r>
          <w:rPr>
            <w:webHidden/>
          </w:rPr>
          <w:fldChar w:fldCharType="separate"/>
        </w:r>
        <w:r>
          <w:rPr>
            <w:webHidden/>
          </w:rPr>
          <w:t>531</w:t>
        </w:r>
        <w:r>
          <w:rPr>
            <w:webHidden/>
          </w:rPr>
          <w:fldChar w:fldCharType="end"/>
        </w:r>
      </w:hyperlink>
    </w:p>
    <w:p w14:paraId="74E3E756" w14:textId="70E11B0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51" w:history="1">
        <w:r w:rsidRPr="00CE41F5">
          <w:rPr>
            <w:rStyle w:val="Hyperlink"/>
          </w:rPr>
          <w:t>D.7.59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STD_descriptor</w:t>
        </w:r>
        <w:r>
          <w:rPr>
            <w:webHidden/>
          </w:rPr>
          <w:tab/>
        </w:r>
        <w:r>
          <w:rPr>
            <w:webHidden/>
          </w:rPr>
          <w:fldChar w:fldCharType="begin"/>
        </w:r>
        <w:r>
          <w:rPr>
            <w:webHidden/>
          </w:rPr>
          <w:instrText xml:space="preserve"> PAGEREF _Toc162960051 \h </w:instrText>
        </w:r>
        <w:r>
          <w:rPr>
            <w:webHidden/>
          </w:rPr>
        </w:r>
        <w:r>
          <w:rPr>
            <w:webHidden/>
          </w:rPr>
          <w:fldChar w:fldCharType="separate"/>
        </w:r>
        <w:r>
          <w:rPr>
            <w:webHidden/>
          </w:rPr>
          <w:t>531</w:t>
        </w:r>
        <w:r>
          <w:rPr>
            <w:webHidden/>
          </w:rPr>
          <w:fldChar w:fldCharType="end"/>
        </w:r>
      </w:hyperlink>
    </w:p>
    <w:p w14:paraId="662ED20A" w14:textId="644FADD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52" w:history="1">
        <w:r w:rsidRPr="00CE41F5">
          <w:rPr>
            <w:rStyle w:val="Hyperlink"/>
          </w:rPr>
          <w:t>D.7.60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stereoscopic_program_info_descriptor</w:t>
        </w:r>
        <w:r>
          <w:rPr>
            <w:webHidden/>
          </w:rPr>
          <w:tab/>
        </w:r>
        <w:r>
          <w:rPr>
            <w:webHidden/>
          </w:rPr>
          <w:fldChar w:fldCharType="begin"/>
        </w:r>
        <w:r>
          <w:rPr>
            <w:webHidden/>
          </w:rPr>
          <w:instrText xml:space="preserve"> PAGEREF _Toc162960052 \h </w:instrText>
        </w:r>
        <w:r>
          <w:rPr>
            <w:webHidden/>
          </w:rPr>
        </w:r>
        <w:r>
          <w:rPr>
            <w:webHidden/>
          </w:rPr>
          <w:fldChar w:fldCharType="separate"/>
        </w:r>
        <w:r>
          <w:rPr>
            <w:webHidden/>
          </w:rPr>
          <w:t>531</w:t>
        </w:r>
        <w:r>
          <w:rPr>
            <w:webHidden/>
          </w:rPr>
          <w:fldChar w:fldCharType="end"/>
        </w:r>
      </w:hyperlink>
    </w:p>
    <w:p w14:paraId="2D3CB6F4" w14:textId="667D5B5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53" w:history="1">
        <w:r w:rsidRPr="00CE41F5">
          <w:rPr>
            <w:rStyle w:val="Hyperlink"/>
          </w:rPr>
          <w:t>D.7.61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stereoscopic_video_info_descriptor</w:t>
        </w:r>
        <w:r>
          <w:rPr>
            <w:webHidden/>
          </w:rPr>
          <w:tab/>
        </w:r>
        <w:r>
          <w:rPr>
            <w:webHidden/>
          </w:rPr>
          <w:fldChar w:fldCharType="begin"/>
        </w:r>
        <w:r>
          <w:rPr>
            <w:webHidden/>
          </w:rPr>
          <w:instrText xml:space="preserve"> PAGEREF _Toc162960053 \h </w:instrText>
        </w:r>
        <w:r>
          <w:rPr>
            <w:webHidden/>
          </w:rPr>
        </w:r>
        <w:r>
          <w:rPr>
            <w:webHidden/>
          </w:rPr>
          <w:fldChar w:fldCharType="separate"/>
        </w:r>
        <w:r>
          <w:rPr>
            <w:webHidden/>
          </w:rPr>
          <w:t>531</w:t>
        </w:r>
        <w:r>
          <w:rPr>
            <w:webHidden/>
          </w:rPr>
          <w:fldChar w:fldCharType="end"/>
        </w:r>
      </w:hyperlink>
    </w:p>
    <w:p w14:paraId="0D438902" w14:textId="3ADA6BA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54" w:history="1">
        <w:r w:rsidRPr="00CE41F5">
          <w:rPr>
            <w:rStyle w:val="Hyperlink"/>
          </w:rPr>
          <w:t>D.7.62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stream_event_descriptor</w:t>
        </w:r>
        <w:r>
          <w:rPr>
            <w:webHidden/>
          </w:rPr>
          <w:tab/>
        </w:r>
        <w:r>
          <w:rPr>
            <w:webHidden/>
          </w:rPr>
          <w:fldChar w:fldCharType="begin"/>
        </w:r>
        <w:r>
          <w:rPr>
            <w:webHidden/>
          </w:rPr>
          <w:instrText xml:space="preserve"> PAGEREF _Toc162960054 \h </w:instrText>
        </w:r>
        <w:r>
          <w:rPr>
            <w:webHidden/>
          </w:rPr>
        </w:r>
        <w:r>
          <w:rPr>
            <w:webHidden/>
          </w:rPr>
          <w:fldChar w:fldCharType="separate"/>
        </w:r>
        <w:r>
          <w:rPr>
            <w:webHidden/>
          </w:rPr>
          <w:t>531</w:t>
        </w:r>
        <w:r>
          <w:rPr>
            <w:webHidden/>
          </w:rPr>
          <w:fldChar w:fldCharType="end"/>
        </w:r>
      </w:hyperlink>
    </w:p>
    <w:p w14:paraId="72EBC773" w14:textId="4D61249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55" w:history="1">
        <w:r w:rsidRPr="00CE41F5">
          <w:rPr>
            <w:rStyle w:val="Hyperlink"/>
          </w:rPr>
          <w:t>D.7.63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stream_mode_descriptor</w:t>
        </w:r>
        <w:r>
          <w:rPr>
            <w:webHidden/>
          </w:rPr>
          <w:tab/>
        </w:r>
        <w:r>
          <w:rPr>
            <w:webHidden/>
          </w:rPr>
          <w:fldChar w:fldCharType="begin"/>
        </w:r>
        <w:r>
          <w:rPr>
            <w:webHidden/>
          </w:rPr>
          <w:instrText xml:space="preserve"> PAGEREF _Toc162960055 \h </w:instrText>
        </w:r>
        <w:r>
          <w:rPr>
            <w:webHidden/>
          </w:rPr>
        </w:r>
        <w:r>
          <w:rPr>
            <w:webHidden/>
          </w:rPr>
          <w:fldChar w:fldCharType="separate"/>
        </w:r>
        <w:r>
          <w:rPr>
            <w:webHidden/>
          </w:rPr>
          <w:t>532</w:t>
        </w:r>
        <w:r>
          <w:rPr>
            <w:webHidden/>
          </w:rPr>
          <w:fldChar w:fldCharType="end"/>
        </w:r>
      </w:hyperlink>
    </w:p>
    <w:p w14:paraId="5A4F69AE" w14:textId="05D3C98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56" w:history="1">
        <w:r w:rsidRPr="00CE41F5">
          <w:rPr>
            <w:rStyle w:val="Hyperlink"/>
          </w:rPr>
          <w:t>D.7.64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SVC_extension_descriptor</w:t>
        </w:r>
        <w:r>
          <w:rPr>
            <w:webHidden/>
          </w:rPr>
          <w:tab/>
        </w:r>
        <w:r>
          <w:rPr>
            <w:webHidden/>
          </w:rPr>
          <w:fldChar w:fldCharType="begin"/>
        </w:r>
        <w:r>
          <w:rPr>
            <w:webHidden/>
          </w:rPr>
          <w:instrText xml:space="preserve"> PAGEREF _Toc162960056 \h </w:instrText>
        </w:r>
        <w:r>
          <w:rPr>
            <w:webHidden/>
          </w:rPr>
        </w:r>
        <w:r>
          <w:rPr>
            <w:webHidden/>
          </w:rPr>
          <w:fldChar w:fldCharType="separate"/>
        </w:r>
        <w:r>
          <w:rPr>
            <w:webHidden/>
          </w:rPr>
          <w:t>532</w:t>
        </w:r>
        <w:r>
          <w:rPr>
            <w:webHidden/>
          </w:rPr>
          <w:fldChar w:fldCharType="end"/>
        </w:r>
      </w:hyperlink>
    </w:p>
    <w:p w14:paraId="33962F6C" w14:textId="24263D5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57" w:history="1">
        <w:r w:rsidRPr="00CE41F5">
          <w:rPr>
            <w:rStyle w:val="Hyperlink"/>
          </w:rPr>
          <w:t>D.7.65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system_clock_descriptor</w:t>
        </w:r>
        <w:r>
          <w:rPr>
            <w:webHidden/>
          </w:rPr>
          <w:tab/>
        </w:r>
        <w:r>
          <w:rPr>
            <w:webHidden/>
          </w:rPr>
          <w:fldChar w:fldCharType="begin"/>
        </w:r>
        <w:r>
          <w:rPr>
            <w:webHidden/>
          </w:rPr>
          <w:instrText xml:space="preserve"> PAGEREF _Toc162960057 \h </w:instrText>
        </w:r>
        <w:r>
          <w:rPr>
            <w:webHidden/>
          </w:rPr>
        </w:r>
        <w:r>
          <w:rPr>
            <w:webHidden/>
          </w:rPr>
          <w:fldChar w:fldCharType="separate"/>
        </w:r>
        <w:r>
          <w:rPr>
            <w:webHidden/>
          </w:rPr>
          <w:t>532</w:t>
        </w:r>
        <w:r>
          <w:rPr>
            <w:webHidden/>
          </w:rPr>
          <w:fldChar w:fldCharType="end"/>
        </w:r>
      </w:hyperlink>
    </w:p>
    <w:p w14:paraId="23A61BB3" w14:textId="181EFE9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58" w:history="1">
        <w:r w:rsidRPr="00CE41F5">
          <w:rPr>
            <w:rStyle w:val="Hyperlink"/>
          </w:rPr>
          <w:t>D.7.66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target_background_grid_descriptor</w:t>
        </w:r>
        <w:r>
          <w:rPr>
            <w:webHidden/>
          </w:rPr>
          <w:tab/>
        </w:r>
        <w:r>
          <w:rPr>
            <w:webHidden/>
          </w:rPr>
          <w:fldChar w:fldCharType="begin"/>
        </w:r>
        <w:r>
          <w:rPr>
            <w:webHidden/>
          </w:rPr>
          <w:instrText xml:space="preserve"> PAGEREF _Toc162960058 \h </w:instrText>
        </w:r>
        <w:r>
          <w:rPr>
            <w:webHidden/>
          </w:rPr>
        </w:r>
        <w:r>
          <w:rPr>
            <w:webHidden/>
          </w:rPr>
          <w:fldChar w:fldCharType="separate"/>
        </w:r>
        <w:r>
          <w:rPr>
            <w:webHidden/>
          </w:rPr>
          <w:t>532</w:t>
        </w:r>
        <w:r>
          <w:rPr>
            <w:webHidden/>
          </w:rPr>
          <w:fldChar w:fldCharType="end"/>
        </w:r>
      </w:hyperlink>
    </w:p>
    <w:p w14:paraId="36817739" w14:textId="60B3D3A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59" w:history="1">
        <w:r w:rsidRPr="00CE41F5">
          <w:rPr>
            <w:rStyle w:val="Hyperlink"/>
          </w:rPr>
          <w:t>D.7.67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transport_profile_descriptor</w:t>
        </w:r>
        <w:r>
          <w:rPr>
            <w:webHidden/>
          </w:rPr>
          <w:tab/>
        </w:r>
        <w:r>
          <w:rPr>
            <w:webHidden/>
          </w:rPr>
          <w:fldChar w:fldCharType="begin"/>
        </w:r>
        <w:r>
          <w:rPr>
            <w:webHidden/>
          </w:rPr>
          <w:instrText xml:space="preserve"> PAGEREF _Toc162960059 \h </w:instrText>
        </w:r>
        <w:r>
          <w:rPr>
            <w:webHidden/>
          </w:rPr>
        </w:r>
        <w:r>
          <w:rPr>
            <w:webHidden/>
          </w:rPr>
          <w:fldChar w:fldCharType="separate"/>
        </w:r>
        <w:r>
          <w:rPr>
            <w:webHidden/>
          </w:rPr>
          <w:t>532</w:t>
        </w:r>
        <w:r>
          <w:rPr>
            <w:webHidden/>
          </w:rPr>
          <w:fldChar w:fldCharType="end"/>
        </w:r>
      </w:hyperlink>
    </w:p>
    <w:p w14:paraId="1FC78D57" w14:textId="5698CA9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60" w:history="1">
        <w:r w:rsidRPr="00CE41F5">
          <w:rPr>
            <w:rStyle w:val="Hyperlink"/>
          </w:rPr>
          <w:t>D.7.68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video_stream_descriptor</w:t>
        </w:r>
        <w:r>
          <w:rPr>
            <w:webHidden/>
          </w:rPr>
          <w:tab/>
        </w:r>
        <w:r>
          <w:rPr>
            <w:webHidden/>
          </w:rPr>
          <w:fldChar w:fldCharType="begin"/>
        </w:r>
        <w:r>
          <w:rPr>
            <w:webHidden/>
          </w:rPr>
          <w:instrText xml:space="preserve"> PAGEREF _Toc162960060 \h </w:instrText>
        </w:r>
        <w:r>
          <w:rPr>
            <w:webHidden/>
          </w:rPr>
        </w:r>
        <w:r>
          <w:rPr>
            <w:webHidden/>
          </w:rPr>
          <w:fldChar w:fldCharType="separate"/>
        </w:r>
        <w:r>
          <w:rPr>
            <w:webHidden/>
          </w:rPr>
          <w:t>532</w:t>
        </w:r>
        <w:r>
          <w:rPr>
            <w:webHidden/>
          </w:rPr>
          <w:fldChar w:fldCharType="end"/>
        </w:r>
      </w:hyperlink>
    </w:p>
    <w:p w14:paraId="45860EF5" w14:textId="58F29FC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61" w:history="1">
        <w:r w:rsidRPr="00CE41F5">
          <w:rPr>
            <w:rStyle w:val="Hyperlink"/>
          </w:rPr>
          <w:t>D.7.69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video_window_descriptor</w:t>
        </w:r>
        <w:r>
          <w:rPr>
            <w:webHidden/>
          </w:rPr>
          <w:tab/>
        </w:r>
        <w:r>
          <w:rPr>
            <w:webHidden/>
          </w:rPr>
          <w:fldChar w:fldCharType="begin"/>
        </w:r>
        <w:r>
          <w:rPr>
            <w:webHidden/>
          </w:rPr>
          <w:instrText xml:space="preserve"> PAGEREF _Toc162960061 \h </w:instrText>
        </w:r>
        <w:r>
          <w:rPr>
            <w:webHidden/>
          </w:rPr>
        </w:r>
        <w:r>
          <w:rPr>
            <w:webHidden/>
          </w:rPr>
          <w:fldChar w:fldCharType="separate"/>
        </w:r>
        <w:r>
          <w:rPr>
            <w:webHidden/>
          </w:rPr>
          <w:t>533</w:t>
        </w:r>
        <w:r>
          <w:rPr>
            <w:webHidden/>
          </w:rPr>
          <w:fldChar w:fldCharType="end"/>
        </w:r>
      </w:hyperlink>
    </w:p>
    <w:p w14:paraId="42F8AA5D" w14:textId="6863615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62" w:history="1">
        <w:r w:rsidRPr="00CE41F5">
          <w:rPr>
            <w:rStyle w:val="Hyperlink"/>
          </w:rPr>
          <w:t>D.7.70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virtual_segmentation_descriptor</w:t>
        </w:r>
        <w:r>
          <w:rPr>
            <w:webHidden/>
          </w:rPr>
          <w:tab/>
        </w:r>
        <w:r>
          <w:rPr>
            <w:webHidden/>
          </w:rPr>
          <w:fldChar w:fldCharType="begin"/>
        </w:r>
        <w:r>
          <w:rPr>
            <w:webHidden/>
          </w:rPr>
          <w:instrText xml:space="preserve"> PAGEREF _Toc162960062 \h </w:instrText>
        </w:r>
        <w:r>
          <w:rPr>
            <w:webHidden/>
          </w:rPr>
        </w:r>
        <w:r>
          <w:rPr>
            <w:webHidden/>
          </w:rPr>
          <w:fldChar w:fldCharType="separate"/>
        </w:r>
        <w:r>
          <w:rPr>
            <w:webHidden/>
          </w:rPr>
          <w:t>533</w:t>
        </w:r>
        <w:r>
          <w:rPr>
            <w:webHidden/>
          </w:rPr>
          <w:fldChar w:fldCharType="end"/>
        </w:r>
      </w:hyperlink>
    </w:p>
    <w:p w14:paraId="58AC9810" w14:textId="0A5B02A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63" w:history="1">
        <w:r w:rsidRPr="00CE41F5">
          <w:rPr>
            <w:rStyle w:val="Hyperlink"/>
          </w:rPr>
          <w:t>D.7.71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VVC_timing_and_HRD_descriptor</w:t>
        </w:r>
        <w:r>
          <w:rPr>
            <w:webHidden/>
          </w:rPr>
          <w:tab/>
        </w:r>
        <w:r>
          <w:rPr>
            <w:webHidden/>
          </w:rPr>
          <w:fldChar w:fldCharType="begin"/>
        </w:r>
        <w:r>
          <w:rPr>
            <w:webHidden/>
          </w:rPr>
          <w:instrText xml:space="preserve"> PAGEREF _Toc162960063 \h </w:instrText>
        </w:r>
        <w:r>
          <w:rPr>
            <w:webHidden/>
          </w:rPr>
        </w:r>
        <w:r>
          <w:rPr>
            <w:webHidden/>
          </w:rPr>
          <w:fldChar w:fldCharType="separate"/>
        </w:r>
        <w:r>
          <w:rPr>
            <w:webHidden/>
          </w:rPr>
          <w:t>533</w:t>
        </w:r>
        <w:r>
          <w:rPr>
            <w:webHidden/>
          </w:rPr>
          <w:fldChar w:fldCharType="end"/>
        </w:r>
      </w:hyperlink>
    </w:p>
    <w:p w14:paraId="70527553" w14:textId="6CBFBD7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64" w:history="1">
        <w:r w:rsidRPr="00CE41F5">
          <w:rPr>
            <w:rStyle w:val="Hyperlink"/>
          </w:rPr>
          <w:t>D.7.72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VVC_video_descriptor</w:t>
        </w:r>
        <w:r>
          <w:rPr>
            <w:webHidden/>
          </w:rPr>
          <w:tab/>
        </w:r>
        <w:r>
          <w:rPr>
            <w:webHidden/>
          </w:rPr>
          <w:fldChar w:fldCharType="begin"/>
        </w:r>
        <w:r>
          <w:rPr>
            <w:webHidden/>
          </w:rPr>
          <w:instrText xml:space="preserve"> PAGEREF _Toc162960064 \h </w:instrText>
        </w:r>
        <w:r>
          <w:rPr>
            <w:webHidden/>
          </w:rPr>
        </w:r>
        <w:r>
          <w:rPr>
            <w:webHidden/>
          </w:rPr>
          <w:fldChar w:fldCharType="separate"/>
        </w:r>
        <w:r>
          <w:rPr>
            <w:webHidden/>
          </w:rPr>
          <w:t>533</w:t>
        </w:r>
        <w:r>
          <w:rPr>
            <w:webHidden/>
          </w:rPr>
          <w:fldChar w:fldCharType="end"/>
        </w:r>
      </w:hyperlink>
    </w:p>
    <w:p w14:paraId="266BF75A" w14:textId="6F6756D0"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60065" w:history="1">
        <w:r w:rsidRPr="00CE41F5">
          <w:rPr>
            <w:rStyle w:val="Hyperlink"/>
          </w:rPr>
          <w:t>D.8</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DVB-defined descriptors</w:t>
        </w:r>
        <w:r>
          <w:rPr>
            <w:webHidden/>
          </w:rPr>
          <w:tab/>
        </w:r>
        <w:r>
          <w:rPr>
            <w:webHidden/>
          </w:rPr>
          <w:fldChar w:fldCharType="begin"/>
        </w:r>
        <w:r>
          <w:rPr>
            <w:webHidden/>
          </w:rPr>
          <w:instrText xml:space="preserve"> PAGEREF _Toc162960065 \h </w:instrText>
        </w:r>
        <w:r>
          <w:rPr>
            <w:webHidden/>
          </w:rPr>
        </w:r>
        <w:r>
          <w:rPr>
            <w:webHidden/>
          </w:rPr>
          <w:fldChar w:fldCharType="separate"/>
        </w:r>
        <w:r>
          <w:rPr>
            <w:webHidden/>
          </w:rPr>
          <w:t>533</w:t>
        </w:r>
        <w:r>
          <w:rPr>
            <w:webHidden/>
          </w:rPr>
          <w:fldChar w:fldCharType="end"/>
        </w:r>
      </w:hyperlink>
    </w:p>
    <w:p w14:paraId="16FCF776" w14:textId="7192200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66" w:history="1">
        <w:r w:rsidRPr="00CE41F5">
          <w:rPr>
            <w:rStyle w:val="Hyperlink"/>
          </w:rPr>
          <w:t>D.8.1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AAC_descriptor</w:t>
        </w:r>
        <w:r>
          <w:rPr>
            <w:webHidden/>
          </w:rPr>
          <w:tab/>
        </w:r>
        <w:r>
          <w:rPr>
            <w:webHidden/>
          </w:rPr>
          <w:fldChar w:fldCharType="begin"/>
        </w:r>
        <w:r>
          <w:rPr>
            <w:webHidden/>
          </w:rPr>
          <w:instrText xml:space="preserve"> PAGEREF _Toc162960066 \h </w:instrText>
        </w:r>
        <w:r>
          <w:rPr>
            <w:webHidden/>
          </w:rPr>
        </w:r>
        <w:r>
          <w:rPr>
            <w:webHidden/>
          </w:rPr>
          <w:fldChar w:fldCharType="separate"/>
        </w:r>
        <w:r>
          <w:rPr>
            <w:webHidden/>
          </w:rPr>
          <w:t>534</w:t>
        </w:r>
        <w:r>
          <w:rPr>
            <w:webHidden/>
          </w:rPr>
          <w:fldChar w:fldCharType="end"/>
        </w:r>
      </w:hyperlink>
    </w:p>
    <w:p w14:paraId="01AE3373" w14:textId="16696E7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67" w:history="1">
        <w:r w:rsidRPr="00CE41F5">
          <w:rPr>
            <w:rStyle w:val="Hyperlink"/>
          </w:rPr>
          <w:t>D.8.2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AC3_descriptor</w:t>
        </w:r>
        <w:r>
          <w:rPr>
            <w:webHidden/>
          </w:rPr>
          <w:tab/>
        </w:r>
        <w:r>
          <w:rPr>
            <w:webHidden/>
          </w:rPr>
          <w:fldChar w:fldCharType="begin"/>
        </w:r>
        <w:r>
          <w:rPr>
            <w:webHidden/>
          </w:rPr>
          <w:instrText xml:space="preserve"> PAGEREF _Toc162960067 \h </w:instrText>
        </w:r>
        <w:r>
          <w:rPr>
            <w:webHidden/>
          </w:rPr>
        </w:r>
        <w:r>
          <w:rPr>
            <w:webHidden/>
          </w:rPr>
          <w:fldChar w:fldCharType="separate"/>
        </w:r>
        <w:r>
          <w:rPr>
            <w:webHidden/>
          </w:rPr>
          <w:t>534</w:t>
        </w:r>
        <w:r>
          <w:rPr>
            <w:webHidden/>
          </w:rPr>
          <w:fldChar w:fldCharType="end"/>
        </w:r>
      </w:hyperlink>
    </w:p>
    <w:p w14:paraId="12F8847E" w14:textId="7D8F616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68" w:history="1">
        <w:r w:rsidRPr="00CE41F5">
          <w:rPr>
            <w:rStyle w:val="Hyperlink"/>
          </w:rPr>
          <w:t>D.8.3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AC4_descriptor</w:t>
        </w:r>
        <w:r>
          <w:rPr>
            <w:webHidden/>
          </w:rPr>
          <w:tab/>
        </w:r>
        <w:r>
          <w:rPr>
            <w:webHidden/>
          </w:rPr>
          <w:fldChar w:fldCharType="begin"/>
        </w:r>
        <w:r>
          <w:rPr>
            <w:webHidden/>
          </w:rPr>
          <w:instrText xml:space="preserve"> PAGEREF _Toc162960068 \h </w:instrText>
        </w:r>
        <w:r>
          <w:rPr>
            <w:webHidden/>
          </w:rPr>
        </w:r>
        <w:r>
          <w:rPr>
            <w:webHidden/>
          </w:rPr>
          <w:fldChar w:fldCharType="separate"/>
        </w:r>
        <w:r>
          <w:rPr>
            <w:webHidden/>
          </w:rPr>
          <w:t>534</w:t>
        </w:r>
        <w:r>
          <w:rPr>
            <w:webHidden/>
          </w:rPr>
          <w:fldChar w:fldCharType="end"/>
        </w:r>
      </w:hyperlink>
    </w:p>
    <w:p w14:paraId="62FF94B7" w14:textId="5B22FD8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69" w:history="1">
        <w:r w:rsidRPr="00CE41F5">
          <w:rPr>
            <w:rStyle w:val="Hyperlink"/>
          </w:rPr>
          <w:t>D.8.4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adaptation_field_data_descriptor</w:t>
        </w:r>
        <w:r>
          <w:rPr>
            <w:webHidden/>
          </w:rPr>
          <w:tab/>
        </w:r>
        <w:r>
          <w:rPr>
            <w:webHidden/>
          </w:rPr>
          <w:fldChar w:fldCharType="begin"/>
        </w:r>
        <w:r>
          <w:rPr>
            <w:webHidden/>
          </w:rPr>
          <w:instrText xml:space="preserve"> PAGEREF _Toc162960069 \h </w:instrText>
        </w:r>
        <w:r>
          <w:rPr>
            <w:webHidden/>
          </w:rPr>
        </w:r>
        <w:r>
          <w:rPr>
            <w:webHidden/>
          </w:rPr>
          <w:fldChar w:fldCharType="separate"/>
        </w:r>
        <w:r>
          <w:rPr>
            <w:webHidden/>
          </w:rPr>
          <w:t>534</w:t>
        </w:r>
        <w:r>
          <w:rPr>
            <w:webHidden/>
          </w:rPr>
          <w:fldChar w:fldCharType="end"/>
        </w:r>
      </w:hyperlink>
    </w:p>
    <w:p w14:paraId="01F91124" w14:textId="7DF51A3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70" w:history="1">
        <w:r w:rsidRPr="00CE41F5">
          <w:rPr>
            <w:rStyle w:val="Hyperlink"/>
          </w:rPr>
          <w:t>D.8.5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ancillary_data_descriptor</w:t>
        </w:r>
        <w:r>
          <w:rPr>
            <w:webHidden/>
          </w:rPr>
          <w:tab/>
        </w:r>
        <w:r>
          <w:rPr>
            <w:webHidden/>
          </w:rPr>
          <w:fldChar w:fldCharType="begin"/>
        </w:r>
        <w:r>
          <w:rPr>
            <w:webHidden/>
          </w:rPr>
          <w:instrText xml:space="preserve"> PAGEREF _Toc162960070 \h </w:instrText>
        </w:r>
        <w:r>
          <w:rPr>
            <w:webHidden/>
          </w:rPr>
        </w:r>
        <w:r>
          <w:rPr>
            <w:webHidden/>
          </w:rPr>
          <w:fldChar w:fldCharType="separate"/>
        </w:r>
        <w:r>
          <w:rPr>
            <w:webHidden/>
          </w:rPr>
          <w:t>534</w:t>
        </w:r>
        <w:r>
          <w:rPr>
            <w:webHidden/>
          </w:rPr>
          <w:fldChar w:fldCharType="end"/>
        </w:r>
      </w:hyperlink>
    </w:p>
    <w:p w14:paraId="4B1351B1" w14:textId="769DB38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71" w:history="1">
        <w:r w:rsidRPr="00CE41F5">
          <w:rPr>
            <w:rStyle w:val="Hyperlink"/>
          </w:rPr>
          <w:t>D.8.6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announcement_support_descriptor</w:t>
        </w:r>
        <w:r>
          <w:rPr>
            <w:webHidden/>
          </w:rPr>
          <w:tab/>
        </w:r>
        <w:r>
          <w:rPr>
            <w:webHidden/>
          </w:rPr>
          <w:fldChar w:fldCharType="begin"/>
        </w:r>
        <w:r>
          <w:rPr>
            <w:webHidden/>
          </w:rPr>
          <w:instrText xml:space="preserve"> PAGEREF _Toc162960071 \h </w:instrText>
        </w:r>
        <w:r>
          <w:rPr>
            <w:webHidden/>
          </w:rPr>
        </w:r>
        <w:r>
          <w:rPr>
            <w:webHidden/>
          </w:rPr>
          <w:fldChar w:fldCharType="separate"/>
        </w:r>
        <w:r>
          <w:rPr>
            <w:webHidden/>
          </w:rPr>
          <w:t>534</w:t>
        </w:r>
        <w:r>
          <w:rPr>
            <w:webHidden/>
          </w:rPr>
          <w:fldChar w:fldCharType="end"/>
        </w:r>
      </w:hyperlink>
    </w:p>
    <w:p w14:paraId="3F31D54F" w14:textId="71AC4BC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72" w:history="1">
        <w:r w:rsidRPr="00CE41F5">
          <w:rPr>
            <w:rStyle w:val="Hyperlink"/>
          </w:rPr>
          <w:t>D.8.7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application_descriptor</w:t>
        </w:r>
        <w:r>
          <w:rPr>
            <w:webHidden/>
          </w:rPr>
          <w:tab/>
        </w:r>
        <w:r>
          <w:rPr>
            <w:webHidden/>
          </w:rPr>
          <w:fldChar w:fldCharType="begin"/>
        </w:r>
        <w:r>
          <w:rPr>
            <w:webHidden/>
          </w:rPr>
          <w:instrText xml:space="preserve"> PAGEREF _Toc162960072 \h </w:instrText>
        </w:r>
        <w:r>
          <w:rPr>
            <w:webHidden/>
          </w:rPr>
        </w:r>
        <w:r>
          <w:rPr>
            <w:webHidden/>
          </w:rPr>
          <w:fldChar w:fldCharType="separate"/>
        </w:r>
        <w:r>
          <w:rPr>
            <w:webHidden/>
          </w:rPr>
          <w:t>535</w:t>
        </w:r>
        <w:r>
          <w:rPr>
            <w:webHidden/>
          </w:rPr>
          <w:fldChar w:fldCharType="end"/>
        </w:r>
      </w:hyperlink>
    </w:p>
    <w:p w14:paraId="75D118A7" w14:textId="51E13C3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73" w:history="1">
        <w:r w:rsidRPr="00CE41F5">
          <w:rPr>
            <w:rStyle w:val="Hyperlink"/>
          </w:rPr>
          <w:t>D.8.8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application_icons_descriptor</w:t>
        </w:r>
        <w:r>
          <w:rPr>
            <w:webHidden/>
          </w:rPr>
          <w:tab/>
        </w:r>
        <w:r>
          <w:rPr>
            <w:webHidden/>
          </w:rPr>
          <w:fldChar w:fldCharType="begin"/>
        </w:r>
        <w:r>
          <w:rPr>
            <w:webHidden/>
          </w:rPr>
          <w:instrText xml:space="preserve"> PAGEREF _Toc162960073 \h </w:instrText>
        </w:r>
        <w:r>
          <w:rPr>
            <w:webHidden/>
          </w:rPr>
        </w:r>
        <w:r>
          <w:rPr>
            <w:webHidden/>
          </w:rPr>
          <w:fldChar w:fldCharType="separate"/>
        </w:r>
        <w:r>
          <w:rPr>
            <w:webHidden/>
          </w:rPr>
          <w:t>535</w:t>
        </w:r>
        <w:r>
          <w:rPr>
            <w:webHidden/>
          </w:rPr>
          <w:fldChar w:fldCharType="end"/>
        </w:r>
      </w:hyperlink>
    </w:p>
    <w:p w14:paraId="71ABC084" w14:textId="03961EC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74" w:history="1">
        <w:r w:rsidRPr="00CE41F5">
          <w:rPr>
            <w:rStyle w:val="Hyperlink"/>
          </w:rPr>
          <w:t>D.8.9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application_name_descriptor</w:t>
        </w:r>
        <w:r>
          <w:rPr>
            <w:webHidden/>
          </w:rPr>
          <w:tab/>
        </w:r>
        <w:r>
          <w:rPr>
            <w:webHidden/>
          </w:rPr>
          <w:fldChar w:fldCharType="begin"/>
        </w:r>
        <w:r>
          <w:rPr>
            <w:webHidden/>
          </w:rPr>
          <w:instrText xml:space="preserve"> PAGEREF _Toc162960074 \h </w:instrText>
        </w:r>
        <w:r>
          <w:rPr>
            <w:webHidden/>
          </w:rPr>
        </w:r>
        <w:r>
          <w:rPr>
            <w:webHidden/>
          </w:rPr>
          <w:fldChar w:fldCharType="separate"/>
        </w:r>
        <w:r>
          <w:rPr>
            <w:webHidden/>
          </w:rPr>
          <w:t>535</w:t>
        </w:r>
        <w:r>
          <w:rPr>
            <w:webHidden/>
          </w:rPr>
          <w:fldChar w:fldCharType="end"/>
        </w:r>
      </w:hyperlink>
    </w:p>
    <w:p w14:paraId="65057FE9" w14:textId="333DC5B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75" w:history="1">
        <w:r w:rsidRPr="00CE41F5">
          <w:rPr>
            <w:rStyle w:val="Hyperlink"/>
          </w:rPr>
          <w:t>D.8.10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application_recording_descriptor</w:t>
        </w:r>
        <w:r>
          <w:rPr>
            <w:webHidden/>
          </w:rPr>
          <w:tab/>
        </w:r>
        <w:r>
          <w:rPr>
            <w:webHidden/>
          </w:rPr>
          <w:fldChar w:fldCharType="begin"/>
        </w:r>
        <w:r>
          <w:rPr>
            <w:webHidden/>
          </w:rPr>
          <w:instrText xml:space="preserve"> PAGEREF _Toc162960075 \h </w:instrText>
        </w:r>
        <w:r>
          <w:rPr>
            <w:webHidden/>
          </w:rPr>
        </w:r>
        <w:r>
          <w:rPr>
            <w:webHidden/>
          </w:rPr>
          <w:fldChar w:fldCharType="separate"/>
        </w:r>
        <w:r>
          <w:rPr>
            <w:webHidden/>
          </w:rPr>
          <w:t>535</w:t>
        </w:r>
        <w:r>
          <w:rPr>
            <w:webHidden/>
          </w:rPr>
          <w:fldChar w:fldCharType="end"/>
        </w:r>
      </w:hyperlink>
    </w:p>
    <w:p w14:paraId="1F090682" w14:textId="3C3E907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76" w:history="1">
        <w:r w:rsidRPr="00CE41F5">
          <w:rPr>
            <w:rStyle w:val="Hyperlink"/>
          </w:rPr>
          <w:t>D.8.11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application_signalling_descriptor</w:t>
        </w:r>
        <w:r>
          <w:rPr>
            <w:webHidden/>
          </w:rPr>
          <w:tab/>
        </w:r>
        <w:r>
          <w:rPr>
            <w:webHidden/>
          </w:rPr>
          <w:fldChar w:fldCharType="begin"/>
        </w:r>
        <w:r>
          <w:rPr>
            <w:webHidden/>
          </w:rPr>
          <w:instrText xml:space="preserve"> PAGEREF _Toc162960076 \h </w:instrText>
        </w:r>
        <w:r>
          <w:rPr>
            <w:webHidden/>
          </w:rPr>
        </w:r>
        <w:r>
          <w:rPr>
            <w:webHidden/>
          </w:rPr>
          <w:fldChar w:fldCharType="separate"/>
        </w:r>
        <w:r>
          <w:rPr>
            <w:webHidden/>
          </w:rPr>
          <w:t>536</w:t>
        </w:r>
        <w:r>
          <w:rPr>
            <w:webHidden/>
          </w:rPr>
          <w:fldChar w:fldCharType="end"/>
        </w:r>
      </w:hyperlink>
    </w:p>
    <w:p w14:paraId="384B5C2E" w14:textId="7AB3731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77" w:history="1">
        <w:r w:rsidRPr="00CE41F5">
          <w:rPr>
            <w:rStyle w:val="Hyperlink"/>
          </w:rPr>
          <w:t>D.8.12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application_storage_descriptor</w:t>
        </w:r>
        <w:r>
          <w:rPr>
            <w:webHidden/>
          </w:rPr>
          <w:tab/>
        </w:r>
        <w:r>
          <w:rPr>
            <w:webHidden/>
          </w:rPr>
          <w:fldChar w:fldCharType="begin"/>
        </w:r>
        <w:r>
          <w:rPr>
            <w:webHidden/>
          </w:rPr>
          <w:instrText xml:space="preserve"> PAGEREF _Toc162960077 \h </w:instrText>
        </w:r>
        <w:r>
          <w:rPr>
            <w:webHidden/>
          </w:rPr>
        </w:r>
        <w:r>
          <w:rPr>
            <w:webHidden/>
          </w:rPr>
          <w:fldChar w:fldCharType="separate"/>
        </w:r>
        <w:r>
          <w:rPr>
            <w:webHidden/>
          </w:rPr>
          <w:t>536</w:t>
        </w:r>
        <w:r>
          <w:rPr>
            <w:webHidden/>
          </w:rPr>
          <w:fldChar w:fldCharType="end"/>
        </w:r>
      </w:hyperlink>
    </w:p>
    <w:p w14:paraId="3E1C17F8" w14:textId="67179D1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78" w:history="1">
        <w:r w:rsidRPr="00CE41F5">
          <w:rPr>
            <w:rStyle w:val="Hyperlink"/>
          </w:rPr>
          <w:t>D.8.13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application_usage_descriptor</w:t>
        </w:r>
        <w:r>
          <w:rPr>
            <w:webHidden/>
          </w:rPr>
          <w:tab/>
        </w:r>
        <w:r>
          <w:rPr>
            <w:webHidden/>
          </w:rPr>
          <w:fldChar w:fldCharType="begin"/>
        </w:r>
        <w:r>
          <w:rPr>
            <w:webHidden/>
          </w:rPr>
          <w:instrText xml:space="preserve"> PAGEREF _Toc162960078 \h </w:instrText>
        </w:r>
        <w:r>
          <w:rPr>
            <w:webHidden/>
          </w:rPr>
        </w:r>
        <w:r>
          <w:rPr>
            <w:webHidden/>
          </w:rPr>
          <w:fldChar w:fldCharType="separate"/>
        </w:r>
        <w:r>
          <w:rPr>
            <w:webHidden/>
          </w:rPr>
          <w:t>536</w:t>
        </w:r>
        <w:r>
          <w:rPr>
            <w:webHidden/>
          </w:rPr>
          <w:fldChar w:fldCharType="end"/>
        </w:r>
      </w:hyperlink>
    </w:p>
    <w:p w14:paraId="56D054F7" w14:textId="7DAA6C8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79" w:history="1">
        <w:r w:rsidRPr="00CE41F5">
          <w:rPr>
            <w:rStyle w:val="Hyperlink"/>
          </w:rPr>
          <w:t>D.8.14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audio_preselection_descriptor</w:t>
        </w:r>
        <w:r>
          <w:rPr>
            <w:webHidden/>
          </w:rPr>
          <w:tab/>
        </w:r>
        <w:r>
          <w:rPr>
            <w:webHidden/>
          </w:rPr>
          <w:fldChar w:fldCharType="begin"/>
        </w:r>
        <w:r>
          <w:rPr>
            <w:webHidden/>
          </w:rPr>
          <w:instrText xml:space="preserve"> PAGEREF _Toc162960079 \h </w:instrText>
        </w:r>
        <w:r>
          <w:rPr>
            <w:webHidden/>
          </w:rPr>
        </w:r>
        <w:r>
          <w:rPr>
            <w:webHidden/>
          </w:rPr>
          <w:fldChar w:fldCharType="separate"/>
        </w:r>
        <w:r>
          <w:rPr>
            <w:webHidden/>
          </w:rPr>
          <w:t>536</w:t>
        </w:r>
        <w:r>
          <w:rPr>
            <w:webHidden/>
          </w:rPr>
          <w:fldChar w:fldCharType="end"/>
        </w:r>
      </w:hyperlink>
    </w:p>
    <w:p w14:paraId="115879B3" w14:textId="06F1143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80" w:history="1">
        <w:r w:rsidRPr="00CE41F5">
          <w:rPr>
            <w:rStyle w:val="Hyperlink"/>
          </w:rPr>
          <w:t>D.8.15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bouquet_name_descriptor</w:t>
        </w:r>
        <w:r>
          <w:rPr>
            <w:webHidden/>
          </w:rPr>
          <w:tab/>
        </w:r>
        <w:r>
          <w:rPr>
            <w:webHidden/>
          </w:rPr>
          <w:fldChar w:fldCharType="begin"/>
        </w:r>
        <w:r>
          <w:rPr>
            <w:webHidden/>
          </w:rPr>
          <w:instrText xml:space="preserve"> PAGEREF _Toc162960080 \h </w:instrText>
        </w:r>
        <w:r>
          <w:rPr>
            <w:webHidden/>
          </w:rPr>
        </w:r>
        <w:r>
          <w:rPr>
            <w:webHidden/>
          </w:rPr>
          <w:fldChar w:fldCharType="separate"/>
        </w:r>
        <w:r>
          <w:rPr>
            <w:webHidden/>
          </w:rPr>
          <w:t>536</w:t>
        </w:r>
        <w:r>
          <w:rPr>
            <w:webHidden/>
          </w:rPr>
          <w:fldChar w:fldCharType="end"/>
        </w:r>
      </w:hyperlink>
    </w:p>
    <w:p w14:paraId="0A418612" w14:textId="55C3938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81" w:history="1">
        <w:r w:rsidRPr="00CE41F5">
          <w:rPr>
            <w:rStyle w:val="Hyperlink"/>
          </w:rPr>
          <w:t>D.8.16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C2_bundle_delivery_system_descriptor</w:t>
        </w:r>
        <w:r>
          <w:rPr>
            <w:webHidden/>
          </w:rPr>
          <w:tab/>
        </w:r>
        <w:r>
          <w:rPr>
            <w:webHidden/>
          </w:rPr>
          <w:fldChar w:fldCharType="begin"/>
        </w:r>
        <w:r>
          <w:rPr>
            <w:webHidden/>
          </w:rPr>
          <w:instrText xml:space="preserve"> PAGEREF _Toc162960081 \h </w:instrText>
        </w:r>
        <w:r>
          <w:rPr>
            <w:webHidden/>
          </w:rPr>
        </w:r>
        <w:r>
          <w:rPr>
            <w:webHidden/>
          </w:rPr>
          <w:fldChar w:fldCharType="separate"/>
        </w:r>
        <w:r>
          <w:rPr>
            <w:webHidden/>
          </w:rPr>
          <w:t>537</w:t>
        </w:r>
        <w:r>
          <w:rPr>
            <w:webHidden/>
          </w:rPr>
          <w:fldChar w:fldCharType="end"/>
        </w:r>
      </w:hyperlink>
    </w:p>
    <w:p w14:paraId="0EC1234E" w14:textId="55CD8BA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82" w:history="1">
        <w:r w:rsidRPr="00CE41F5">
          <w:rPr>
            <w:rStyle w:val="Hyperlink"/>
          </w:rPr>
          <w:t>D.8.17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C2_delivery_system_descriptor</w:t>
        </w:r>
        <w:r>
          <w:rPr>
            <w:webHidden/>
          </w:rPr>
          <w:tab/>
        </w:r>
        <w:r>
          <w:rPr>
            <w:webHidden/>
          </w:rPr>
          <w:fldChar w:fldCharType="begin"/>
        </w:r>
        <w:r>
          <w:rPr>
            <w:webHidden/>
          </w:rPr>
          <w:instrText xml:space="preserve"> PAGEREF _Toc162960082 \h </w:instrText>
        </w:r>
        <w:r>
          <w:rPr>
            <w:webHidden/>
          </w:rPr>
        </w:r>
        <w:r>
          <w:rPr>
            <w:webHidden/>
          </w:rPr>
          <w:fldChar w:fldCharType="separate"/>
        </w:r>
        <w:r>
          <w:rPr>
            <w:webHidden/>
          </w:rPr>
          <w:t>537</w:t>
        </w:r>
        <w:r>
          <w:rPr>
            <w:webHidden/>
          </w:rPr>
          <w:fldChar w:fldCharType="end"/>
        </w:r>
      </w:hyperlink>
    </w:p>
    <w:p w14:paraId="227414BF" w14:textId="71171FD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83" w:history="1">
        <w:r w:rsidRPr="00CE41F5">
          <w:rPr>
            <w:rStyle w:val="Hyperlink"/>
          </w:rPr>
          <w:t>D.8.18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CA_identifier_descriptor</w:t>
        </w:r>
        <w:r>
          <w:rPr>
            <w:webHidden/>
          </w:rPr>
          <w:tab/>
        </w:r>
        <w:r>
          <w:rPr>
            <w:webHidden/>
          </w:rPr>
          <w:fldChar w:fldCharType="begin"/>
        </w:r>
        <w:r>
          <w:rPr>
            <w:webHidden/>
          </w:rPr>
          <w:instrText xml:space="preserve"> PAGEREF _Toc162960083 \h </w:instrText>
        </w:r>
        <w:r>
          <w:rPr>
            <w:webHidden/>
          </w:rPr>
        </w:r>
        <w:r>
          <w:rPr>
            <w:webHidden/>
          </w:rPr>
          <w:fldChar w:fldCharType="separate"/>
        </w:r>
        <w:r>
          <w:rPr>
            <w:webHidden/>
          </w:rPr>
          <w:t>537</w:t>
        </w:r>
        <w:r>
          <w:rPr>
            <w:webHidden/>
          </w:rPr>
          <w:fldChar w:fldCharType="end"/>
        </w:r>
      </w:hyperlink>
    </w:p>
    <w:p w14:paraId="5A4C99B5" w14:textId="31B796A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84" w:history="1">
        <w:r w:rsidRPr="00CE41F5">
          <w:rPr>
            <w:rStyle w:val="Hyperlink"/>
          </w:rPr>
          <w:t>D.8.19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cable_delivery_system_descriptor</w:t>
        </w:r>
        <w:r>
          <w:rPr>
            <w:webHidden/>
          </w:rPr>
          <w:tab/>
        </w:r>
        <w:r>
          <w:rPr>
            <w:webHidden/>
          </w:rPr>
          <w:fldChar w:fldCharType="begin"/>
        </w:r>
        <w:r>
          <w:rPr>
            <w:webHidden/>
          </w:rPr>
          <w:instrText xml:space="preserve"> PAGEREF _Toc162960084 \h </w:instrText>
        </w:r>
        <w:r>
          <w:rPr>
            <w:webHidden/>
          </w:rPr>
        </w:r>
        <w:r>
          <w:rPr>
            <w:webHidden/>
          </w:rPr>
          <w:fldChar w:fldCharType="separate"/>
        </w:r>
        <w:r>
          <w:rPr>
            <w:webHidden/>
          </w:rPr>
          <w:t>537</w:t>
        </w:r>
        <w:r>
          <w:rPr>
            <w:webHidden/>
          </w:rPr>
          <w:fldChar w:fldCharType="end"/>
        </w:r>
      </w:hyperlink>
    </w:p>
    <w:p w14:paraId="47B1A90B" w14:textId="12EE9F7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85" w:history="1">
        <w:r w:rsidRPr="00CE41F5">
          <w:rPr>
            <w:rStyle w:val="Hyperlink"/>
          </w:rPr>
          <w:t>D.8.20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cell_frequency_link_descriptor</w:t>
        </w:r>
        <w:r>
          <w:rPr>
            <w:webHidden/>
          </w:rPr>
          <w:tab/>
        </w:r>
        <w:r>
          <w:rPr>
            <w:webHidden/>
          </w:rPr>
          <w:fldChar w:fldCharType="begin"/>
        </w:r>
        <w:r>
          <w:rPr>
            <w:webHidden/>
          </w:rPr>
          <w:instrText xml:space="preserve"> PAGEREF _Toc162960085 \h </w:instrText>
        </w:r>
        <w:r>
          <w:rPr>
            <w:webHidden/>
          </w:rPr>
        </w:r>
        <w:r>
          <w:rPr>
            <w:webHidden/>
          </w:rPr>
          <w:fldChar w:fldCharType="separate"/>
        </w:r>
        <w:r>
          <w:rPr>
            <w:webHidden/>
          </w:rPr>
          <w:t>537</w:t>
        </w:r>
        <w:r>
          <w:rPr>
            <w:webHidden/>
          </w:rPr>
          <w:fldChar w:fldCharType="end"/>
        </w:r>
      </w:hyperlink>
    </w:p>
    <w:p w14:paraId="05AEE13E" w14:textId="0CCA205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86" w:history="1">
        <w:r w:rsidRPr="00CE41F5">
          <w:rPr>
            <w:rStyle w:val="Hyperlink"/>
          </w:rPr>
          <w:t>D.8.21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cell_list_descriptor</w:t>
        </w:r>
        <w:r>
          <w:rPr>
            <w:webHidden/>
          </w:rPr>
          <w:tab/>
        </w:r>
        <w:r>
          <w:rPr>
            <w:webHidden/>
          </w:rPr>
          <w:fldChar w:fldCharType="begin"/>
        </w:r>
        <w:r>
          <w:rPr>
            <w:webHidden/>
          </w:rPr>
          <w:instrText xml:space="preserve"> PAGEREF _Toc162960086 \h </w:instrText>
        </w:r>
        <w:r>
          <w:rPr>
            <w:webHidden/>
          </w:rPr>
        </w:r>
        <w:r>
          <w:rPr>
            <w:webHidden/>
          </w:rPr>
          <w:fldChar w:fldCharType="separate"/>
        </w:r>
        <w:r>
          <w:rPr>
            <w:webHidden/>
          </w:rPr>
          <w:t>537</w:t>
        </w:r>
        <w:r>
          <w:rPr>
            <w:webHidden/>
          </w:rPr>
          <w:fldChar w:fldCharType="end"/>
        </w:r>
      </w:hyperlink>
    </w:p>
    <w:p w14:paraId="2103BDA0" w14:textId="7202E1A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87" w:history="1">
        <w:r w:rsidRPr="00CE41F5">
          <w:rPr>
            <w:rStyle w:val="Hyperlink"/>
          </w:rPr>
          <w:t>D.8.22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CI_ancillary_data_descriptor</w:t>
        </w:r>
        <w:r>
          <w:rPr>
            <w:webHidden/>
          </w:rPr>
          <w:tab/>
        </w:r>
        <w:r>
          <w:rPr>
            <w:webHidden/>
          </w:rPr>
          <w:fldChar w:fldCharType="begin"/>
        </w:r>
        <w:r>
          <w:rPr>
            <w:webHidden/>
          </w:rPr>
          <w:instrText xml:space="preserve"> PAGEREF _Toc162960087 \h </w:instrText>
        </w:r>
        <w:r>
          <w:rPr>
            <w:webHidden/>
          </w:rPr>
        </w:r>
        <w:r>
          <w:rPr>
            <w:webHidden/>
          </w:rPr>
          <w:fldChar w:fldCharType="separate"/>
        </w:r>
        <w:r>
          <w:rPr>
            <w:webHidden/>
          </w:rPr>
          <w:t>538</w:t>
        </w:r>
        <w:r>
          <w:rPr>
            <w:webHidden/>
          </w:rPr>
          <w:fldChar w:fldCharType="end"/>
        </w:r>
      </w:hyperlink>
    </w:p>
    <w:p w14:paraId="278E5C26" w14:textId="7FCEC98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88" w:history="1">
        <w:r w:rsidRPr="00CE41F5">
          <w:rPr>
            <w:rStyle w:val="Hyperlink"/>
          </w:rPr>
          <w:t>D.8.23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component_descriptor</w:t>
        </w:r>
        <w:r>
          <w:rPr>
            <w:webHidden/>
          </w:rPr>
          <w:tab/>
        </w:r>
        <w:r>
          <w:rPr>
            <w:webHidden/>
          </w:rPr>
          <w:fldChar w:fldCharType="begin"/>
        </w:r>
        <w:r>
          <w:rPr>
            <w:webHidden/>
          </w:rPr>
          <w:instrText xml:space="preserve"> PAGEREF _Toc162960088 \h </w:instrText>
        </w:r>
        <w:r>
          <w:rPr>
            <w:webHidden/>
          </w:rPr>
        </w:r>
        <w:r>
          <w:rPr>
            <w:webHidden/>
          </w:rPr>
          <w:fldChar w:fldCharType="separate"/>
        </w:r>
        <w:r>
          <w:rPr>
            <w:webHidden/>
          </w:rPr>
          <w:t>538</w:t>
        </w:r>
        <w:r>
          <w:rPr>
            <w:webHidden/>
          </w:rPr>
          <w:fldChar w:fldCharType="end"/>
        </w:r>
      </w:hyperlink>
    </w:p>
    <w:p w14:paraId="1B71DA0D" w14:textId="40BF26C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89" w:history="1">
        <w:r w:rsidRPr="00CE41F5">
          <w:rPr>
            <w:rStyle w:val="Hyperlink"/>
          </w:rPr>
          <w:t>D.8.24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content_descriptor</w:t>
        </w:r>
        <w:r>
          <w:rPr>
            <w:webHidden/>
          </w:rPr>
          <w:tab/>
        </w:r>
        <w:r>
          <w:rPr>
            <w:webHidden/>
          </w:rPr>
          <w:fldChar w:fldCharType="begin"/>
        </w:r>
        <w:r>
          <w:rPr>
            <w:webHidden/>
          </w:rPr>
          <w:instrText xml:space="preserve"> PAGEREF _Toc162960089 \h </w:instrText>
        </w:r>
        <w:r>
          <w:rPr>
            <w:webHidden/>
          </w:rPr>
        </w:r>
        <w:r>
          <w:rPr>
            <w:webHidden/>
          </w:rPr>
          <w:fldChar w:fldCharType="separate"/>
        </w:r>
        <w:r>
          <w:rPr>
            <w:webHidden/>
          </w:rPr>
          <w:t>538</w:t>
        </w:r>
        <w:r>
          <w:rPr>
            <w:webHidden/>
          </w:rPr>
          <w:fldChar w:fldCharType="end"/>
        </w:r>
      </w:hyperlink>
    </w:p>
    <w:p w14:paraId="79C6D9B2" w14:textId="3B0A504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90" w:history="1">
        <w:r w:rsidRPr="00CE41F5">
          <w:rPr>
            <w:rStyle w:val="Hyperlink"/>
          </w:rPr>
          <w:t>D.8.25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content_identifier_descriptor</w:t>
        </w:r>
        <w:r>
          <w:rPr>
            <w:webHidden/>
          </w:rPr>
          <w:tab/>
        </w:r>
        <w:r>
          <w:rPr>
            <w:webHidden/>
          </w:rPr>
          <w:fldChar w:fldCharType="begin"/>
        </w:r>
        <w:r>
          <w:rPr>
            <w:webHidden/>
          </w:rPr>
          <w:instrText xml:space="preserve"> PAGEREF _Toc162960090 \h </w:instrText>
        </w:r>
        <w:r>
          <w:rPr>
            <w:webHidden/>
          </w:rPr>
        </w:r>
        <w:r>
          <w:rPr>
            <w:webHidden/>
          </w:rPr>
          <w:fldChar w:fldCharType="separate"/>
        </w:r>
        <w:r>
          <w:rPr>
            <w:webHidden/>
          </w:rPr>
          <w:t>538</w:t>
        </w:r>
        <w:r>
          <w:rPr>
            <w:webHidden/>
          </w:rPr>
          <w:fldChar w:fldCharType="end"/>
        </w:r>
      </w:hyperlink>
    </w:p>
    <w:p w14:paraId="5C9A6B9C" w14:textId="3C7AD4B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91" w:history="1">
        <w:r w:rsidRPr="00CE41F5">
          <w:rPr>
            <w:rStyle w:val="Hyperlink"/>
          </w:rPr>
          <w:t>D.8.26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country_availability_descriptor</w:t>
        </w:r>
        <w:r>
          <w:rPr>
            <w:webHidden/>
          </w:rPr>
          <w:tab/>
        </w:r>
        <w:r>
          <w:rPr>
            <w:webHidden/>
          </w:rPr>
          <w:fldChar w:fldCharType="begin"/>
        </w:r>
        <w:r>
          <w:rPr>
            <w:webHidden/>
          </w:rPr>
          <w:instrText xml:space="preserve"> PAGEREF _Toc162960091 \h </w:instrText>
        </w:r>
        <w:r>
          <w:rPr>
            <w:webHidden/>
          </w:rPr>
        </w:r>
        <w:r>
          <w:rPr>
            <w:webHidden/>
          </w:rPr>
          <w:fldChar w:fldCharType="separate"/>
        </w:r>
        <w:r>
          <w:rPr>
            <w:webHidden/>
          </w:rPr>
          <w:t>539</w:t>
        </w:r>
        <w:r>
          <w:rPr>
            <w:webHidden/>
          </w:rPr>
          <w:fldChar w:fldCharType="end"/>
        </w:r>
      </w:hyperlink>
    </w:p>
    <w:p w14:paraId="2B1F39E2" w14:textId="7858C88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92" w:history="1">
        <w:r w:rsidRPr="00CE41F5">
          <w:rPr>
            <w:rStyle w:val="Hyperlink"/>
          </w:rPr>
          <w:t>D.8.27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CP_descriptor</w:t>
        </w:r>
        <w:r>
          <w:rPr>
            <w:webHidden/>
          </w:rPr>
          <w:tab/>
        </w:r>
        <w:r>
          <w:rPr>
            <w:webHidden/>
          </w:rPr>
          <w:fldChar w:fldCharType="begin"/>
        </w:r>
        <w:r>
          <w:rPr>
            <w:webHidden/>
          </w:rPr>
          <w:instrText xml:space="preserve"> PAGEREF _Toc162960092 \h </w:instrText>
        </w:r>
        <w:r>
          <w:rPr>
            <w:webHidden/>
          </w:rPr>
        </w:r>
        <w:r>
          <w:rPr>
            <w:webHidden/>
          </w:rPr>
          <w:fldChar w:fldCharType="separate"/>
        </w:r>
        <w:r>
          <w:rPr>
            <w:webHidden/>
          </w:rPr>
          <w:t>539</w:t>
        </w:r>
        <w:r>
          <w:rPr>
            <w:webHidden/>
          </w:rPr>
          <w:fldChar w:fldCharType="end"/>
        </w:r>
      </w:hyperlink>
    </w:p>
    <w:p w14:paraId="67FC5064" w14:textId="0586D2F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93" w:history="1">
        <w:r w:rsidRPr="00CE41F5">
          <w:rPr>
            <w:rStyle w:val="Hyperlink"/>
          </w:rPr>
          <w:t>D.8.28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CP_identifier_descriptor</w:t>
        </w:r>
        <w:r>
          <w:rPr>
            <w:webHidden/>
          </w:rPr>
          <w:tab/>
        </w:r>
        <w:r>
          <w:rPr>
            <w:webHidden/>
          </w:rPr>
          <w:fldChar w:fldCharType="begin"/>
        </w:r>
        <w:r>
          <w:rPr>
            <w:webHidden/>
          </w:rPr>
          <w:instrText xml:space="preserve"> PAGEREF _Toc162960093 \h </w:instrText>
        </w:r>
        <w:r>
          <w:rPr>
            <w:webHidden/>
          </w:rPr>
        </w:r>
        <w:r>
          <w:rPr>
            <w:webHidden/>
          </w:rPr>
          <w:fldChar w:fldCharType="separate"/>
        </w:r>
        <w:r>
          <w:rPr>
            <w:webHidden/>
          </w:rPr>
          <w:t>539</w:t>
        </w:r>
        <w:r>
          <w:rPr>
            <w:webHidden/>
          </w:rPr>
          <w:fldChar w:fldCharType="end"/>
        </w:r>
      </w:hyperlink>
    </w:p>
    <w:p w14:paraId="55A4FC7F" w14:textId="5DFBE3A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94" w:history="1">
        <w:r w:rsidRPr="00CE41F5">
          <w:rPr>
            <w:rStyle w:val="Hyperlink"/>
          </w:rPr>
          <w:t>D.8.29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cpcm_delivery_signalling_descriptor</w:t>
        </w:r>
        <w:r>
          <w:rPr>
            <w:webHidden/>
          </w:rPr>
          <w:tab/>
        </w:r>
        <w:r>
          <w:rPr>
            <w:webHidden/>
          </w:rPr>
          <w:fldChar w:fldCharType="begin"/>
        </w:r>
        <w:r>
          <w:rPr>
            <w:webHidden/>
          </w:rPr>
          <w:instrText xml:space="preserve"> PAGEREF _Toc162960094 \h </w:instrText>
        </w:r>
        <w:r>
          <w:rPr>
            <w:webHidden/>
          </w:rPr>
        </w:r>
        <w:r>
          <w:rPr>
            <w:webHidden/>
          </w:rPr>
          <w:fldChar w:fldCharType="separate"/>
        </w:r>
        <w:r>
          <w:rPr>
            <w:webHidden/>
          </w:rPr>
          <w:t>539</w:t>
        </w:r>
        <w:r>
          <w:rPr>
            <w:webHidden/>
          </w:rPr>
          <w:fldChar w:fldCharType="end"/>
        </w:r>
      </w:hyperlink>
    </w:p>
    <w:p w14:paraId="35776AC1" w14:textId="21FC789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95" w:history="1">
        <w:r w:rsidRPr="00CE41F5">
          <w:rPr>
            <w:rStyle w:val="Hyperlink"/>
          </w:rPr>
          <w:t>D.8.30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data_broadcast_descriptor</w:t>
        </w:r>
        <w:r>
          <w:rPr>
            <w:webHidden/>
          </w:rPr>
          <w:tab/>
        </w:r>
        <w:r>
          <w:rPr>
            <w:webHidden/>
          </w:rPr>
          <w:fldChar w:fldCharType="begin"/>
        </w:r>
        <w:r>
          <w:rPr>
            <w:webHidden/>
          </w:rPr>
          <w:instrText xml:space="preserve"> PAGEREF _Toc162960095 \h </w:instrText>
        </w:r>
        <w:r>
          <w:rPr>
            <w:webHidden/>
          </w:rPr>
        </w:r>
        <w:r>
          <w:rPr>
            <w:webHidden/>
          </w:rPr>
          <w:fldChar w:fldCharType="separate"/>
        </w:r>
        <w:r>
          <w:rPr>
            <w:webHidden/>
          </w:rPr>
          <w:t>540</w:t>
        </w:r>
        <w:r>
          <w:rPr>
            <w:webHidden/>
          </w:rPr>
          <w:fldChar w:fldCharType="end"/>
        </w:r>
      </w:hyperlink>
    </w:p>
    <w:p w14:paraId="4147470E" w14:textId="31D9F3E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96" w:history="1">
        <w:r w:rsidRPr="00CE41F5">
          <w:rPr>
            <w:rStyle w:val="Hyperlink"/>
          </w:rPr>
          <w:t>D.8.31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data_broadcast_id_descriptor</w:t>
        </w:r>
        <w:r>
          <w:rPr>
            <w:webHidden/>
          </w:rPr>
          <w:tab/>
        </w:r>
        <w:r>
          <w:rPr>
            <w:webHidden/>
          </w:rPr>
          <w:fldChar w:fldCharType="begin"/>
        </w:r>
        <w:r>
          <w:rPr>
            <w:webHidden/>
          </w:rPr>
          <w:instrText xml:space="preserve"> PAGEREF _Toc162960096 \h </w:instrText>
        </w:r>
        <w:r>
          <w:rPr>
            <w:webHidden/>
          </w:rPr>
        </w:r>
        <w:r>
          <w:rPr>
            <w:webHidden/>
          </w:rPr>
          <w:fldChar w:fldCharType="separate"/>
        </w:r>
        <w:r>
          <w:rPr>
            <w:webHidden/>
          </w:rPr>
          <w:t>540</w:t>
        </w:r>
        <w:r>
          <w:rPr>
            <w:webHidden/>
          </w:rPr>
          <w:fldChar w:fldCharType="end"/>
        </w:r>
      </w:hyperlink>
    </w:p>
    <w:p w14:paraId="667DAEDD" w14:textId="4A51EAB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97" w:history="1">
        <w:r w:rsidRPr="00CE41F5">
          <w:rPr>
            <w:rStyle w:val="Hyperlink"/>
          </w:rPr>
          <w:t>D.8.32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default_authority_descriptor</w:t>
        </w:r>
        <w:r>
          <w:rPr>
            <w:webHidden/>
          </w:rPr>
          <w:tab/>
        </w:r>
        <w:r>
          <w:rPr>
            <w:webHidden/>
          </w:rPr>
          <w:fldChar w:fldCharType="begin"/>
        </w:r>
        <w:r>
          <w:rPr>
            <w:webHidden/>
          </w:rPr>
          <w:instrText xml:space="preserve"> PAGEREF _Toc162960097 \h </w:instrText>
        </w:r>
        <w:r>
          <w:rPr>
            <w:webHidden/>
          </w:rPr>
        </w:r>
        <w:r>
          <w:rPr>
            <w:webHidden/>
          </w:rPr>
          <w:fldChar w:fldCharType="separate"/>
        </w:r>
        <w:r>
          <w:rPr>
            <w:webHidden/>
          </w:rPr>
          <w:t>540</w:t>
        </w:r>
        <w:r>
          <w:rPr>
            <w:webHidden/>
          </w:rPr>
          <w:fldChar w:fldCharType="end"/>
        </w:r>
      </w:hyperlink>
    </w:p>
    <w:p w14:paraId="7EAA38C3" w14:textId="74D6F31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98" w:history="1">
        <w:r w:rsidRPr="00CE41F5">
          <w:rPr>
            <w:rStyle w:val="Hyperlink"/>
          </w:rPr>
          <w:t>D.8.33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DII_location_descriptor</w:t>
        </w:r>
        <w:r>
          <w:rPr>
            <w:webHidden/>
          </w:rPr>
          <w:tab/>
        </w:r>
        <w:r>
          <w:rPr>
            <w:webHidden/>
          </w:rPr>
          <w:fldChar w:fldCharType="begin"/>
        </w:r>
        <w:r>
          <w:rPr>
            <w:webHidden/>
          </w:rPr>
          <w:instrText xml:space="preserve"> PAGEREF _Toc162960098 \h </w:instrText>
        </w:r>
        <w:r>
          <w:rPr>
            <w:webHidden/>
          </w:rPr>
        </w:r>
        <w:r>
          <w:rPr>
            <w:webHidden/>
          </w:rPr>
          <w:fldChar w:fldCharType="separate"/>
        </w:r>
        <w:r>
          <w:rPr>
            <w:webHidden/>
          </w:rPr>
          <w:t>540</w:t>
        </w:r>
        <w:r>
          <w:rPr>
            <w:webHidden/>
          </w:rPr>
          <w:fldChar w:fldCharType="end"/>
        </w:r>
      </w:hyperlink>
    </w:p>
    <w:p w14:paraId="635080EE" w14:textId="264E804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099" w:history="1">
        <w:r w:rsidRPr="00CE41F5">
          <w:rPr>
            <w:rStyle w:val="Hyperlink"/>
          </w:rPr>
          <w:t>D.8.34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DSNG_descriptor</w:t>
        </w:r>
        <w:r>
          <w:rPr>
            <w:webHidden/>
          </w:rPr>
          <w:tab/>
        </w:r>
        <w:r>
          <w:rPr>
            <w:webHidden/>
          </w:rPr>
          <w:fldChar w:fldCharType="begin"/>
        </w:r>
        <w:r>
          <w:rPr>
            <w:webHidden/>
          </w:rPr>
          <w:instrText xml:space="preserve"> PAGEREF _Toc162960099 \h </w:instrText>
        </w:r>
        <w:r>
          <w:rPr>
            <w:webHidden/>
          </w:rPr>
        </w:r>
        <w:r>
          <w:rPr>
            <w:webHidden/>
          </w:rPr>
          <w:fldChar w:fldCharType="separate"/>
        </w:r>
        <w:r>
          <w:rPr>
            <w:webHidden/>
          </w:rPr>
          <w:t>540</w:t>
        </w:r>
        <w:r>
          <w:rPr>
            <w:webHidden/>
          </w:rPr>
          <w:fldChar w:fldCharType="end"/>
        </w:r>
      </w:hyperlink>
    </w:p>
    <w:p w14:paraId="226F207A" w14:textId="1CB0D3A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00" w:history="1">
        <w:r w:rsidRPr="00CE41F5">
          <w:rPr>
            <w:rStyle w:val="Hyperlink"/>
          </w:rPr>
          <w:t>D.8.35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DTS_descriptor</w:t>
        </w:r>
        <w:r>
          <w:rPr>
            <w:webHidden/>
          </w:rPr>
          <w:tab/>
        </w:r>
        <w:r>
          <w:rPr>
            <w:webHidden/>
          </w:rPr>
          <w:fldChar w:fldCharType="begin"/>
        </w:r>
        <w:r>
          <w:rPr>
            <w:webHidden/>
          </w:rPr>
          <w:instrText xml:space="preserve"> PAGEREF _Toc162960100 \h </w:instrText>
        </w:r>
        <w:r>
          <w:rPr>
            <w:webHidden/>
          </w:rPr>
        </w:r>
        <w:r>
          <w:rPr>
            <w:webHidden/>
          </w:rPr>
          <w:fldChar w:fldCharType="separate"/>
        </w:r>
        <w:r>
          <w:rPr>
            <w:webHidden/>
          </w:rPr>
          <w:t>540</w:t>
        </w:r>
        <w:r>
          <w:rPr>
            <w:webHidden/>
          </w:rPr>
          <w:fldChar w:fldCharType="end"/>
        </w:r>
      </w:hyperlink>
    </w:p>
    <w:p w14:paraId="1C3D9F05" w14:textId="0AC721C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01" w:history="1">
        <w:r w:rsidRPr="00CE41F5">
          <w:rPr>
            <w:rStyle w:val="Hyperlink"/>
          </w:rPr>
          <w:t>D.8.36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DTS_HD_descriptor</w:t>
        </w:r>
        <w:r>
          <w:rPr>
            <w:webHidden/>
          </w:rPr>
          <w:tab/>
        </w:r>
        <w:r>
          <w:rPr>
            <w:webHidden/>
          </w:rPr>
          <w:fldChar w:fldCharType="begin"/>
        </w:r>
        <w:r>
          <w:rPr>
            <w:webHidden/>
          </w:rPr>
          <w:instrText xml:space="preserve"> PAGEREF _Toc162960101 \h </w:instrText>
        </w:r>
        <w:r>
          <w:rPr>
            <w:webHidden/>
          </w:rPr>
        </w:r>
        <w:r>
          <w:rPr>
            <w:webHidden/>
          </w:rPr>
          <w:fldChar w:fldCharType="separate"/>
        </w:r>
        <w:r>
          <w:rPr>
            <w:webHidden/>
          </w:rPr>
          <w:t>540</w:t>
        </w:r>
        <w:r>
          <w:rPr>
            <w:webHidden/>
          </w:rPr>
          <w:fldChar w:fldCharType="end"/>
        </w:r>
      </w:hyperlink>
    </w:p>
    <w:p w14:paraId="030A4D39" w14:textId="4DF178F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02" w:history="1">
        <w:r w:rsidRPr="00CE41F5">
          <w:rPr>
            <w:rStyle w:val="Hyperlink"/>
          </w:rPr>
          <w:t>D.8.37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DTS_neural_descriptor</w:t>
        </w:r>
        <w:r>
          <w:rPr>
            <w:webHidden/>
          </w:rPr>
          <w:tab/>
        </w:r>
        <w:r>
          <w:rPr>
            <w:webHidden/>
          </w:rPr>
          <w:fldChar w:fldCharType="begin"/>
        </w:r>
        <w:r>
          <w:rPr>
            <w:webHidden/>
          </w:rPr>
          <w:instrText xml:space="preserve"> PAGEREF _Toc162960102 \h </w:instrText>
        </w:r>
        <w:r>
          <w:rPr>
            <w:webHidden/>
          </w:rPr>
        </w:r>
        <w:r>
          <w:rPr>
            <w:webHidden/>
          </w:rPr>
          <w:fldChar w:fldCharType="separate"/>
        </w:r>
        <w:r>
          <w:rPr>
            <w:webHidden/>
          </w:rPr>
          <w:t>542</w:t>
        </w:r>
        <w:r>
          <w:rPr>
            <w:webHidden/>
          </w:rPr>
          <w:fldChar w:fldCharType="end"/>
        </w:r>
      </w:hyperlink>
    </w:p>
    <w:p w14:paraId="3D414558" w14:textId="088A461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03" w:history="1">
        <w:r w:rsidRPr="00CE41F5">
          <w:rPr>
            <w:rStyle w:val="Hyperlink"/>
          </w:rPr>
          <w:t>D.8.38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DTS_UHD_descriptor</w:t>
        </w:r>
        <w:r>
          <w:rPr>
            <w:webHidden/>
          </w:rPr>
          <w:tab/>
        </w:r>
        <w:r>
          <w:rPr>
            <w:webHidden/>
          </w:rPr>
          <w:fldChar w:fldCharType="begin"/>
        </w:r>
        <w:r>
          <w:rPr>
            <w:webHidden/>
          </w:rPr>
          <w:instrText xml:space="preserve"> PAGEREF _Toc162960103 \h </w:instrText>
        </w:r>
        <w:r>
          <w:rPr>
            <w:webHidden/>
          </w:rPr>
        </w:r>
        <w:r>
          <w:rPr>
            <w:webHidden/>
          </w:rPr>
          <w:fldChar w:fldCharType="separate"/>
        </w:r>
        <w:r>
          <w:rPr>
            <w:webHidden/>
          </w:rPr>
          <w:t>542</w:t>
        </w:r>
        <w:r>
          <w:rPr>
            <w:webHidden/>
          </w:rPr>
          <w:fldChar w:fldCharType="end"/>
        </w:r>
      </w:hyperlink>
    </w:p>
    <w:p w14:paraId="0C0E1F4F" w14:textId="604A590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04" w:history="1">
        <w:r w:rsidRPr="00CE41F5">
          <w:rPr>
            <w:rStyle w:val="Hyperlink"/>
          </w:rPr>
          <w:t>D.8.39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dvb_html_application_boundary_descriptor</w:t>
        </w:r>
        <w:r>
          <w:rPr>
            <w:webHidden/>
          </w:rPr>
          <w:tab/>
        </w:r>
        <w:r>
          <w:rPr>
            <w:webHidden/>
          </w:rPr>
          <w:fldChar w:fldCharType="begin"/>
        </w:r>
        <w:r>
          <w:rPr>
            <w:webHidden/>
          </w:rPr>
          <w:instrText xml:space="preserve"> PAGEREF _Toc162960104 \h </w:instrText>
        </w:r>
        <w:r>
          <w:rPr>
            <w:webHidden/>
          </w:rPr>
        </w:r>
        <w:r>
          <w:rPr>
            <w:webHidden/>
          </w:rPr>
          <w:fldChar w:fldCharType="separate"/>
        </w:r>
        <w:r>
          <w:rPr>
            <w:webHidden/>
          </w:rPr>
          <w:t>542</w:t>
        </w:r>
        <w:r>
          <w:rPr>
            <w:webHidden/>
          </w:rPr>
          <w:fldChar w:fldCharType="end"/>
        </w:r>
      </w:hyperlink>
    </w:p>
    <w:p w14:paraId="14D3D81E" w14:textId="798E3C5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05" w:history="1">
        <w:r w:rsidRPr="00CE41F5">
          <w:rPr>
            <w:rStyle w:val="Hyperlink"/>
          </w:rPr>
          <w:t>D.8.40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dvb_html_application_descriptor</w:t>
        </w:r>
        <w:r>
          <w:rPr>
            <w:webHidden/>
          </w:rPr>
          <w:tab/>
        </w:r>
        <w:r>
          <w:rPr>
            <w:webHidden/>
          </w:rPr>
          <w:fldChar w:fldCharType="begin"/>
        </w:r>
        <w:r>
          <w:rPr>
            <w:webHidden/>
          </w:rPr>
          <w:instrText xml:space="preserve"> PAGEREF _Toc162960105 \h </w:instrText>
        </w:r>
        <w:r>
          <w:rPr>
            <w:webHidden/>
          </w:rPr>
        </w:r>
        <w:r>
          <w:rPr>
            <w:webHidden/>
          </w:rPr>
          <w:fldChar w:fldCharType="separate"/>
        </w:r>
        <w:r>
          <w:rPr>
            <w:webHidden/>
          </w:rPr>
          <w:t>542</w:t>
        </w:r>
        <w:r>
          <w:rPr>
            <w:webHidden/>
          </w:rPr>
          <w:fldChar w:fldCharType="end"/>
        </w:r>
      </w:hyperlink>
    </w:p>
    <w:p w14:paraId="1E16B624" w14:textId="26EDD30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06" w:history="1">
        <w:r w:rsidRPr="00CE41F5">
          <w:rPr>
            <w:rStyle w:val="Hyperlink"/>
          </w:rPr>
          <w:t>D.8.41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dvb_html_application_location_descriptor</w:t>
        </w:r>
        <w:r>
          <w:rPr>
            <w:webHidden/>
          </w:rPr>
          <w:tab/>
        </w:r>
        <w:r>
          <w:rPr>
            <w:webHidden/>
          </w:rPr>
          <w:fldChar w:fldCharType="begin"/>
        </w:r>
        <w:r>
          <w:rPr>
            <w:webHidden/>
          </w:rPr>
          <w:instrText xml:space="preserve"> PAGEREF _Toc162960106 \h </w:instrText>
        </w:r>
        <w:r>
          <w:rPr>
            <w:webHidden/>
          </w:rPr>
        </w:r>
        <w:r>
          <w:rPr>
            <w:webHidden/>
          </w:rPr>
          <w:fldChar w:fldCharType="separate"/>
        </w:r>
        <w:r>
          <w:rPr>
            <w:webHidden/>
          </w:rPr>
          <w:t>542</w:t>
        </w:r>
        <w:r>
          <w:rPr>
            <w:webHidden/>
          </w:rPr>
          <w:fldChar w:fldCharType="end"/>
        </w:r>
      </w:hyperlink>
    </w:p>
    <w:p w14:paraId="6856423E" w14:textId="73403A2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07" w:history="1">
        <w:r w:rsidRPr="00CE41F5">
          <w:rPr>
            <w:rStyle w:val="Hyperlink"/>
          </w:rPr>
          <w:t>D.8.42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dvb_j_application_descriptor</w:t>
        </w:r>
        <w:r>
          <w:rPr>
            <w:webHidden/>
          </w:rPr>
          <w:tab/>
        </w:r>
        <w:r>
          <w:rPr>
            <w:webHidden/>
          </w:rPr>
          <w:fldChar w:fldCharType="begin"/>
        </w:r>
        <w:r>
          <w:rPr>
            <w:webHidden/>
          </w:rPr>
          <w:instrText xml:space="preserve"> PAGEREF _Toc162960107 \h </w:instrText>
        </w:r>
        <w:r>
          <w:rPr>
            <w:webHidden/>
          </w:rPr>
        </w:r>
        <w:r>
          <w:rPr>
            <w:webHidden/>
          </w:rPr>
          <w:fldChar w:fldCharType="separate"/>
        </w:r>
        <w:r>
          <w:rPr>
            <w:webHidden/>
          </w:rPr>
          <w:t>543</w:t>
        </w:r>
        <w:r>
          <w:rPr>
            <w:webHidden/>
          </w:rPr>
          <w:fldChar w:fldCharType="end"/>
        </w:r>
      </w:hyperlink>
    </w:p>
    <w:p w14:paraId="50382315" w14:textId="7E2316C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08" w:history="1">
        <w:r w:rsidRPr="00CE41F5">
          <w:rPr>
            <w:rStyle w:val="Hyperlink"/>
          </w:rPr>
          <w:t>D.8.43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dvb_j_application_location_descriptor</w:t>
        </w:r>
        <w:r>
          <w:rPr>
            <w:webHidden/>
          </w:rPr>
          <w:tab/>
        </w:r>
        <w:r>
          <w:rPr>
            <w:webHidden/>
          </w:rPr>
          <w:fldChar w:fldCharType="begin"/>
        </w:r>
        <w:r>
          <w:rPr>
            <w:webHidden/>
          </w:rPr>
          <w:instrText xml:space="preserve"> PAGEREF _Toc162960108 \h </w:instrText>
        </w:r>
        <w:r>
          <w:rPr>
            <w:webHidden/>
          </w:rPr>
        </w:r>
        <w:r>
          <w:rPr>
            <w:webHidden/>
          </w:rPr>
          <w:fldChar w:fldCharType="separate"/>
        </w:r>
        <w:r>
          <w:rPr>
            <w:webHidden/>
          </w:rPr>
          <w:t>543</w:t>
        </w:r>
        <w:r>
          <w:rPr>
            <w:webHidden/>
          </w:rPr>
          <w:fldChar w:fldCharType="end"/>
        </w:r>
      </w:hyperlink>
    </w:p>
    <w:p w14:paraId="14A6BF50" w14:textId="37C2C36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09" w:history="1">
        <w:r w:rsidRPr="00CE41F5">
          <w:rPr>
            <w:rStyle w:val="Hyperlink"/>
          </w:rPr>
          <w:t>D.8.44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ECM_repetition_rate_descriptor</w:t>
        </w:r>
        <w:r>
          <w:rPr>
            <w:webHidden/>
          </w:rPr>
          <w:tab/>
        </w:r>
        <w:r>
          <w:rPr>
            <w:webHidden/>
          </w:rPr>
          <w:fldChar w:fldCharType="begin"/>
        </w:r>
        <w:r>
          <w:rPr>
            <w:webHidden/>
          </w:rPr>
          <w:instrText xml:space="preserve"> PAGEREF _Toc162960109 \h </w:instrText>
        </w:r>
        <w:r>
          <w:rPr>
            <w:webHidden/>
          </w:rPr>
        </w:r>
        <w:r>
          <w:rPr>
            <w:webHidden/>
          </w:rPr>
          <w:fldChar w:fldCharType="separate"/>
        </w:r>
        <w:r>
          <w:rPr>
            <w:webHidden/>
          </w:rPr>
          <w:t>543</w:t>
        </w:r>
        <w:r>
          <w:rPr>
            <w:webHidden/>
          </w:rPr>
          <w:fldChar w:fldCharType="end"/>
        </w:r>
      </w:hyperlink>
    </w:p>
    <w:p w14:paraId="5C061C01" w14:textId="1AE06F0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10" w:history="1">
        <w:r w:rsidRPr="00CE41F5">
          <w:rPr>
            <w:rStyle w:val="Hyperlink"/>
          </w:rPr>
          <w:t>D.8.45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enhanced_AC3_descriptor</w:t>
        </w:r>
        <w:r>
          <w:rPr>
            <w:webHidden/>
          </w:rPr>
          <w:tab/>
        </w:r>
        <w:r>
          <w:rPr>
            <w:webHidden/>
          </w:rPr>
          <w:fldChar w:fldCharType="begin"/>
        </w:r>
        <w:r>
          <w:rPr>
            <w:webHidden/>
          </w:rPr>
          <w:instrText xml:space="preserve"> PAGEREF _Toc162960110 \h </w:instrText>
        </w:r>
        <w:r>
          <w:rPr>
            <w:webHidden/>
          </w:rPr>
        </w:r>
        <w:r>
          <w:rPr>
            <w:webHidden/>
          </w:rPr>
          <w:fldChar w:fldCharType="separate"/>
        </w:r>
        <w:r>
          <w:rPr>
            <w:webHidden/>
          </w:rPr>
          <w:t>543</w:t>
        </w:r>
        <w:r>
          <w:rPr>
            <w:webHidden/>
          </w:rPr>
          <w:fldChar w:fldCharType="end"/>
        </w:r>
      </w:hyperlink>
    </w:p>
    <w:p w14:paraId="716D3830" w14:textId="7B87519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11" w:history="1">
        <w:r w:rsidRPr="00CE41F5">
          <w:rPr>
            <w:rStyle w:val="Hyperlink"/>
          </w:rPr>
          <w:t>D.8.46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extended_event_descriptor</w:t>
        </w:r>
        <w:r>
          <w:rPr>
            <w:webHidden/>
          </w:rPr>
          <w:tab/>
        </w:r>
        <w:r>
          <w:rPr>
            <w:webHidden/>
          </w:rPr>
          <w:fldChar w:fldCharType="begin"/>
        </w:r>
        <w:r>
          <w:rPr>
            <w:webHidden/>
          </w:rPr>
          <w:instrText xml:space="preserve"> PAGEREF _Toc162960111 \h </w:instrText>
        </w:r>
        <w:r>
          <w:rPr>
            <w:webHidden/>
          </w:rPr>
        </w:r>
        <w:r>
          <w:rPr>
            <w:webHidden/>
          </w:rPr>
          <w:fldChar w:fldCharType="separate"/>
        </w:r>
        <w:r>
          <w:rPr>
            <w:webHidden/>
          </w:rPr>
          <w:t>543</w:t>
        </w:r>
        <w:r>
          <w:rPr>
            <w:webHidden/>
          </w:rPr>
          <w:fldChar w:fldCharType="end"/>
        </w:r>
      </w:hyperlink>
    </w:p>
    <w:p w14:paraId="061183E0" w14:textId="08C607C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12" w:history="1">
        <w:r w:rsidRPr="00CE41F5">
          <w:rPr>
            <w:rStyle w:val="Hyperlink"/>
          </w:rPr>
          <w:t>D.8.47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external_application_authorization_descriptor</w:t>
        </w:r>
        <w:r>
          <w:rPr>
            <w:webHidden/>
          </w:rPr>
          <w:tab/>
        </w:r>
        <w:r>
          <w:rPr>
            <w:webHidden/>
          </w:rPr>
          <w:fldChar w:fldCharType="begin"/>
        </w:r>
        <w:r>
          <w:rPr>
            <w:webHidden/>
          </w:rPr>
          <w:instrText xml:space="preserve"> PAGEREF _Toc162960112 \h </w:instrText>
        </w:r>
        <w:r>
          <w:rPr>
            <w:webHidden/>
          </w:rPr>
        </w:r>
        <w:r>
          <w:rPr>
            <w:webHidden/>
          </w:rPr>
          <w:fldChar w:fldCharType="separate"/>
        </w:r>
        <w:r>
          <w:rPr>
            <w:webHidden/>
          </w:rPr>
          <w:t>544</w:t>
        </w:r>
        <w:r>
          <w:rPr>
            <w:webHidden/>
          </w:rPr>
          <w:fldChar w:fldCharType="end"/>
        </w:r>
      </w:hyperlink>
    </w:p>
    <w:p w14:paraId="68FCD45B" w14:textId="4084802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13" w:history="1">
        <w:r w:rsidRPr="00CE41F5">
          <w:rPr>
            <w:rStyle w:val="Hyperlink"/>
          </w:rPr>
          <w:t>D.8.48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frequency_list_descriptor</w:t>
        </w:r>
        <w:r>
          <w:rPr>
            <w:webHidden/>
          </w:rPr>
          <w:tab/>
        </w:r>
        <w:r>
          <w:rPr>
            <w:webHidden/>
          </w:rPr>
          <w:fldChar w:fldCharType="begin"/>
        </w:r>
        <w:r>
          <w:rPr>
            <w:webHidden/>
          </w:rPr>
          <w:instrText xml:space="preserve"> PAGEREF _Toc162960113 \h </w:instrText>
        </w:r>
        <w:r>
          <w:rPr>
            <w:webHidden/>
          </w:rPr>
        </w:r>
        <w:r>
          <w:rPr>
            <w:webHidden/>
          </w:rPr>
          <w:fldChar w:fldCharType="separate"/>
        </w:r>
        <w:r>
          <w:rPr>
            <w:webHidden/>
          </w:rPr>
          <w:t>544</w:t>
        </w:r>
        <w:r>
          <w:rPr>
            <w:webHidden/>
          </w:rPr>
          <w:fldChar w:fldCharType="end"/>
        </w:r>
      </w:hyperlink>
    </w:p>
    <w:p w14:paraId="466B98CD" w14:textId="2061F0F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14" w:history="1">
        <w:r w:rsidRPr="00CE41F5">
          <w:rPr>
            <w:rStyle w:val="Hyperlink"/>
          </w:rPr>
          <w:t>D.8.49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FTA_content_management_descriptor</w:t>
        </w:r>
        <w:r>
          <w:rPr>
            <w:webHidden/>
          </w:rPr>
          <w:tab/>
        </w:r>
        <w:r>
          <w:rPr>
            <w:webHidden/>
          </w:rPr>
          <w:fldChar w:fldCharType="begin"/>
        </w:r>
        <w:r>
          <w:rPr>
            <w:webHidden/>
          </w:rPr>
          <w:instrText xml:space="preserve"> PAGEREF _Toc162960114 \h </w:instrText>
        </w:r>
        <w:r>
          <w:rPr>
            <w:webHidden/>
          </w:rPr>
        </w:r>
        <w:r>
          <w:rPr>
            <w:webHidden/>
          </w:rPr>
          <w:fldChar w:fldCharType="separate"/>
        </w:r>
        <w:r>
          <w:rPr>
            <w:webHidden/>
          </w:rPr>
          <w:t>544</w:t>
        </w:r>
        <w:r>
          <w:rPr>
            <w:webHidden/>
          </w:rPr>
          <w:fldChar w:fldCharType="end"/>
        </w:r>
      </w:hyperlink>
    </w:p>
    <w:p w14:paraId="28D1BFF9" w14:textId="4894DB2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15" w:history="1">
        <w:r w:rsidRPr="00CE41F5">
          <w:rPr>
            <w:rStyle w:val="Hyperlink"/>
          </w:rPr>
          <w:t>D.8.50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graphics_constraints_descriptor</w:t>
        </w:r>
        <w:r>
          <w:rPr>
            <w:webHidden/>
          </w:rPr>
          <w:tab/>
        </w:r>
        <w:r>
          <w:rPr>
            <w:webHidden/>
          </w:rPr>
          <w:fldChar w:fldCharType="begin"/>
        </w:r>
        <w:r>
          <w:rPr>
            <w:webHidden/>
          </w:rPr>
          <w:instrText xml:space="preserve"> PAGEREF _Toc162960115 \h </w:instrText>
        </w:r>
        <w:r>
          <w:rPr>
            <w:webHidden/>
          </w:rPr>
        </w:r>
        <w:r>
          <w:rPr>
            <w:webHidden/>
          </w:rPr>
          <w:fldChar w:fldCharType="separate"/>
        </w:r>
        <w:r>
          <w:rPr>
            <w:webHidden/>
          </w:rPr>
          <w:t>544</w:t>
        </w:r>
        <w:r>
          <w:rPr>
            <w:webHidden/>
          </w:rPr>
          <w:fldChar w:fldCharType="end"/>
        </w:r>
      </w:hyperlink>
    </w:p>
    <w:p w14:paraId="11BE8296" w14:textId="79215CF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16" w:history="1">
        <w:r w:rsidRPr="00CE41F5">
          <w:rPr>
            <w:rStyle w:val="Hyperlink"/>
          </w:rPr>
          <w:t>D.8.51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image_icon_descriptor</w:t>
        </w:r>
        <w:r>
          <w:rPr>
            <w:webHidden/>
          </w:rPr>
          <w:tab/>
        </w:r>
        <w:r>
          <w:rPr>
            <w:webHidden/>
          </w:rPr>
          <w:fldChar w:fldCharType="begin"/>
        </w:r>
        <w:r>
          <w:rPr>
            <w:webHidden/>
          </w:rPr>
          <w:instrText xml:space="preserve"> PAGEREF _Toc162960116 \h </w:instrText>
        </w:r>
        <w:r>
          <w:rPr>
            <w:webHidden/>
          </w:rPr>
        </w:r>
        <w:r>
          <w:rPr>
            <w:webHidden/>
          </w:rPr>
          <w:fldChar w:fldCharType="separate"/>
        </w:r>
        <w:r>
          <w:rPr>
            <w:webHidden/>
          </w:rPr>
          <w:t>544</w:t>
        </w:r>
        <w:r>
          <w:rPr>
            <w:webHidden/>
          </w:rPr>
          <w:fldChar w:fldCharType="end"/>
        </w:r>
      </w:hyperlink>
    </w:p>
    <w:p w14:paraId="54A460C6" w14:textId="45C339F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17" w:history="1">
        <w:r w:rsidRPr="00CE41F5">
          <w:rPr>
            <w:rStyle w:val="Hyperlink"/>
          </w:rPr>
          <w:t>D.8.52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IPMAC_generic_stream_location_descriptor</w:t>
        </w:r>
        <w:r>
          <w:rPr>
            <w:webHidden/>
          </w:rPr>
          <w:tab/>
        </w:r>
        <w:r>
          <w:rPr>
            <w:webHidden/>
          </w:rPr>
          <w:fldChar w:fldCharType="begin"/>
        </w:r>
        <w:r>
          <w:rPr>
            <w:webHidden/>
          </w:rPr>
          <w:instrText xml:space="preserve"> PAGEREF _Toc162960117 \h </w:instrText>
        </w:r>
        <w:r>
          <w:rPr>
            <w:webHidden/>
          </w:rPr>
        </w:r>
        <w:r>
          <w:rPr>
            <w:webHidden/>
          </w:rPr>
          <w:fldChar w:fldCharType="separate"/>
        </w:r>
        <w:r>
          <w:rPr>
            <w:webHidden/>
          </w:rPr>
          <w:t>545</w:t>
        </w:r>
        <w:r>
          <w:rPr>
            <w:webHidden/>
          </w:rPr>
          <w:fldChar w:fldCharType="end"/>
        </w:r>
      </w:hyperlink>
    </w:p>
    <w:p w14:paraId="4121732E" w14:textId="713FEE1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18" w:history="1">
        <w:r w:rsidRPr="00CE41F5">
          <w:rPr>
            <w:rStyle w:val="Hyperlink"/>
          </w:rPr>
          <w:t>D.8.53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IPMAC_platform_name_descriptor</w:t>
        </w:r>
        <w:r>
          <w:rPr>
            <w:webHidden/>
          </w:rPr>
          <w:tab/>
        </w:r>
        <w:r>
          <w:rPr>
            <w:webHidden/>
          </w:rPr>
          <w:fldChar w:fldCharType="begin"/>
        </w:r>
        <w:r>
          <w:rPr>
            <w:webHidden/>
          </w:rPr>
          <w:instrText xml:space="preserve"> PAGEREF _Toc162960118 \h </w:instrText>
        </w:r>
        <w:r>
          <w:rPr>
            <w:webHidden/>
          </w:rPr>
        </w:r>
        <w:r>
          <w:rPr>
            <w:webHidden/>
          </w:rPr>
          <w:fldChar w:fldCharType="separate"/>
        </w:r>
        <w:r>
          <w:rPr>
            <w:webHidden/>
          </w:rPr>
          <w:t>545</w:t>
        </w:r>
        <w:r>
          <w:rPr>
            <w:webHidden/>
          </w:rPr>
          <w:fldChar w:fldCharType="end"/>
        </w:r>
      </w:hyperlink>
    </w:p>
    <w:p w14:paraId="3B4C9117" w14:textId="7106373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19" w:history="1">
        <w:r w:rsidRPr="00CE41F5">
          <w:rPr>
            <w:rStyle w:val="Hyperlink"/>
          </w:rPr>
          <w:t>D.8.54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IPMAC_platform_provider_name_descriptor</w:t>
        </w:r>
        <w:r>
          <w:rPr>
            <w:webHidden/>
          </w:rPr>
          <w:tab/>
        </w:r>
        <w:r>
          <w:rPr>
            <w:webHidden/>
          </w:rPr>
          <w:fldChar w:fldCharType="begin"/>
        </w:r>
        <w:r>
          <w:rPr>
            <w:webHidden/>
          </w:rPr>
          <w:instrText xml:space="preserve"> PAGEREF _Toc162960119 \h </w:instrText>
        </w:r>
        <w:r>
          <w:rPr>
            <w:webHidden/>
          </w:rPr>
        </w:r>
        <w:r>
          <w:rPr>
            <w:webHidden/>
          </w:rPr>
          <w:fldChar w:fldCharType="separate"/>
        </w:r>
        <w:r>
          <w:rPr>
            <w:webHidden/>
          </w:rPr>
          <w:t>545</w:t>
        </w:r>
        <w:r>
          <w:rPr>
            <w:webHidden/>
          </w:rPr>
          <w:fldChar w:fldCharType="end"/>
        </w:r>
      </w:hyperlink>
    </w:p>
    <w:p w14:paraId="0366EFFB" w14:textId="15E3880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20" w:history="1">
        <w:r w:rsidRPr="00CE41F5">
          <w:rPr>
            <w:rStyle w:val="Hyperlink"/>
          </w:rPr>
          <w:t>D.8.55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IPMAC_stream_location_descriptor</w:t>
        </w:r>
        <w:r>
          <w:rPr>
            <w:webHidden/>
          </w:rPr>
          <w:tab/>
        </w:r>
        <w:r>
          <w:rPr>
            <w:webHidden/>
          </w:rPr>
          <w:fldChar w:fldCharType="begin"/>
        </w:r>
        <w:r>
          <w:rPr>
            <w:webHidden/>
          </w:rPr>
          <w:instrText xml:space="preserve"> PAGEREF _Toc162960120 \h </w:instrText>
        </w:r>
        <w:r>
          <w:rPr>
            <w:webHidden/>
          </w:rPr>
        </w:r>
        <w:r>
          <w:rPr>
            <w:webHidden/>
          </w:rPr>
          <w:fldChar w:fldCharType="separate"/>
        </w:r>
        <w:r>
          <w:rPr>
            <w:webHidden/>
          </w:rPr>
          <w:t>545</w:t>
        </w:r>
        <w:r>
          <w:rPr>
            <w:webHidden/>
          </w:rPr>
          <w:fldChar w:fldCharType="end"/>
        </w:r>
      </w:hyperlink>
    </w:p>
    <w:p w14:paraId="1F1134BF" w14:textId="19E558A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21" w:history="1">
        <w:r w:rsidRPr="00CE41F5">
          <w:rPr>
            <w:rStyle w:val="Hyperlink"/>
          </w:rPr>
          <w:t>D.8.56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ip_signalling_descriptor</w:t>
        </w:r>
        <w:r>
          <w:rPr>
            <w:webHidden/>
          </w:rPr>
          <w:tab/>
        </w:r>
        <w:r>
          <w:rPr>
            <w:webHidden/>
          </w:rPr>
          <w:fldChar w:fldCharType="begin"/>
        </w:r>
        <w:r>
          <w:rPr>
            <w:webHidden/>
          </w:rPr>
          <w:instrText xml:space="preserve"> PAGEREF _Toc162960121 \h </w:instrText>
        </w:r>
        <w:r>
          <w:rPr>
            <w:webHidden/>
          </w:rPr>
        </w:r>
        <w:r>
          <w:rPr>
            <w:webHidden/>
          </w:rPr>
          <w:fldChar w:fldCharType="separate"/>
        </w:r>
        <w:r>
          <w:rPr>
            <w:webHidden/>
          </w:rPr>
          <w:t>545</w:t>
        </w:r>
        <w:r>
          <w:rPr>
            <w:webHidden/>
          </w:rPr>
          <w:fldChar w:fldCharType="end"/>
        </w:r>
      </w:hyperlink>
    </w:p>
    <w:p w14:paraId="72213E94" w14:textId="6B376AD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22" w:history="1">
        <w:r w:rsidRPr="00CE41F5">
          <w:rPr>
            <w:rStyle w:val="Hyperlink"/>
          </w:rPr>
          <w:t>D.8.57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ISP_access_mode_descriptor</w:t>
        </w:r>
        <w:r>
          <w:rPr>
            <w:webHidden/>
          </w:rPr>
          <w:tab/>
        </w:r>
        <w:r>
          <w:rPr>
            <w:webHidden/>
          </w:rPr>
          <w:fldChar w:fldCharType="begin"/>
        </w:r>
        <w:r>
          <w:rPr>
            <w:webHidden/>
          </w:rPr>
          <w:instrText xml:space="preserve"> PAGEREF _Toc162960122 \h </w:instrText>
        </w:r>
        <w:r>
          <w:rPr>
            <w:webHidden/>
          </w:rPr>
        </w:r>
        <w:r>
          <w:rPr>
            <w:webHidden/>
          </w:rPr>
          <w:fldChar w:fldCharType="separate"/>
        </w:r>
        <w:r>
          <w:rPr>
            <w:webHidden/>
          </w:rPr>
          <w:t>545</w:t>
        </w:r>
        <w:r>
          <w:rPr>
            <w:webHidden/>
          </w:rPr>
          <w:fldChar w:fldCharType="end"/>
        </w:r>
      </w:hyperlink>
    </w:p>
    <w:p w14:paraId="006AA0A4" w14:textId="4BF3B15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23" w:history="1">
        <w:r w:rsidRPr="00CE41F5">
          <w:rPr>
            <w:rStyle w:val="Hyperlink"/>
          </w:rPr>
          <w:t>D.8.58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linkage_descriptor</w:t>
        </w:r>
        <w:r>
          <w:rPr>
            <w:webHidden/>
          </w:rPr>
          <w:tab/>
        </w:r>
        <w:r>
          <w:rPr>
            <w:webHidden/>
          </w:rPr>
          <w:fldChar w:fldCharType="begin"/>
        </w:r>
        <w:r>
          <w:rPr>
            <w:webHidden/>
          </w:rPr>
          <w:instrText xml:space="preserve"> PAGEREF _Toc162960123 \h </w:instrText>
        </w:r>
        <w:r>
          <w:rPr>
            <w:webHidden/>
          </w:rPr>
        </w:r>
        <w:r>
          <w:rPr>
            <w:webHidden/>
          </w:rPr>
          <w:fldChar w:fldCharType="separate"/>
        </w:r>
        <w:r>
          <w:rPr>
            <w:webHidden/>
          </w:rPr>
          <w:t>545</w:t>
        </w:r>
        <w:r>
          <w:rPr>
            <w:webHidden/>
          </w:rPr>
          <w:fldChar w:fldCharType="end"/>
        </w:r>
      </w:hyperlink>
    </w:p>
    <w:p w14:paraId="15A16436" w14:textId="59760A2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24" w:history="1">
        <w:r w:rsidRPr="00CE41F5">
          <w:rPr>
            <w:rStyle w:val="Hyperlink"/>
          </w:rPr>
          <w:t>D.8.59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local_time_offset_descriptor</w:t>
        </w:r>
        <w:r>
          <w:rPr>
            <w:webHidden/>
          </w:rPr>
          <w:tab/>
        </w:r>
        <w:r>
          <w:rPr>
            <w:webHidden/>
          </w:rPr>
          <w:fldChar w:fldCharType="begin"/>
        </w:r>
        <w:r>
          <w:rPr>
            <w:webHidden/>
          </w:rPr>
          <w:instrText xml:space="preserve"> PAGEREF _Toc162960124 \h </w:instrText>
        </w:r>
        <w:r>
          <w:rPr>
            <w:webHidden/>
          </w:rPr>
        </w:r>
        <w:r>
          <w:rPr>
            <w:webHidden/>
          </w:rPr>
          <w:fldChar w:fldCharType="separate"/>
        </w:r>
        <w:r>
          <w:rPr>
            <w:webHidden/>
          </w:rPr>
          <w:t>546</w:t>
        </w:r>
        <w:r>
          <w:rPr>
            <w:webHidden/>
          </w:rPr>
          <w:fldChar w:fldCharType="end"/>
        </w:r>
      </w:hyperlink>
    </w:p>
    <w:p w14:paraId="6B8E1AAC" w14:textId="6E90074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25" w:history="1">
        <w:r w:rsidRPr="00CE41F5">
          <w:rPr>
            <w:rStyle w:val="Hyperlink"/>
          </w:rPr>
          <w:t>D.8.60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message_descriptor</w:t>
        </w:r>
        <w:r>
          <w:rPr>
            <w:webHidden/>
          </w:rPr>
          <w:tab/>
        </w:r>
        <w:r>
          <w:rPr>
            <w:webHidden/>
          </w:rPr>
          <w:fldChar w:fldCharType="begin"/>
        </w:r>
        <w:r>
          <w:rPr>
            <w:webHidden/>
          </w:rPr>
          <w:instrText xml:space="preserve"> PAGEREF _Toc162960125 \h </w:instrText>
        </w:r>
        <w:r>
          <w:rPr>
            <w:webHidden/>
          </w:rPr>
        </w:r>
        <w:r>
          <w:rPr>
            <w:webHidden/>
          </w:rPr>
          <w:fldChar w:fldCharType="separate"/>
        </w:r>
        <w:r>
          <w:rPr>
            <w:webHidden/>
          </w:rPr>
          <w:t>546</w:t>
        </w:r>
        <w:r>
          <w:rPr>
            <w:webHidden/>
          </w:rPr>
          <w:fldChar w:fldCharType="end"/>
        </w:r>
      </w:hyperlink>
    </w:p>
    <w:p w14:paraId="45A22086" w14:textId="52445E1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26" w:history="1">
        <w:r w:rsidRPr="00CE41F5">
          <w:rPr>
            <w:rStyle w:val="Hyperlink"/>
          </w:rPr>
          <w:t>D.8.61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mosaic_descriptor</w:t>
        </w:r>
        <w:r>
          <w:rPr>
            <w:webHidden/>
          </w:rPr>
          <w:tab/>
        </w:r>
        <w:r>
          <w:rPr>
            <w:webHidden/>
          </w:rPr>
          <w:fldChar w:fldCharType="begin"/>
        </w:r>
        <w:r>
          <w:rPr>
            <w:webHidden/>
          </w:rPr>
          <w:instrText xml:space="preserve"> PAGEREF _Toc162960126 \h </w:instrText>
        </w:r>
        <w:r>
          <w:rPr>
            <w:webHidden/>
          </w:rPr>
        </w:r>
        <w:r>
          <w:rPr>
            <w:webHidden/>
          </w:rPr>
          <w:fldChar w:fldCharType="separate"/>
        </w:r>
        <w:r>
          <w:rPr>
            <w:webHidden/>
          </w:rPr>
          <w:t>546</w:t>
        </w:r>
        <w:r>
          <w:rPr>
            <w:webHidden/>
          </w:rPr>
          <w:fldChar w:fldCharType="end"/>
        </w:r>
      </w:hyperlink>
    </w:p>
    <w:p w14:paraId="77C6836D" w14:textId="71C822F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27" w:history="1">
        <w:r w:rsidRPr="00CE41F5">
          <w:rPr>
            <w:rStyle w:val="Hyperlink"/>
          </w:rPr>
          <w:t>D.8.62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multilingual_bouquet_name_descriptor</w:t>
        </w:r>
        <w:r>
          <w:rPr>
            <w:webHidden/>
          </w:rPr>
          <w:tab/>
        </w:r>
        <w:r>
          <w:rPr>
            <w:webHidden/>
          </w:rPr>
          <w:fldChar w:fldCharType="begin"/>
        </w:r>
        <w:r>
          <w:rPr>
            <w:webHidden/>
          </w:rPr>
          <w:instrText xml:space="preserve"> PAGEREF _Toc162960127 \h </w:instrText>
        </w:r>
        <w:r>
          <w:rPr>
            <w:webHidden/>
          </w:rPr>
        </w:r>
        <w:r>
          <w:rPr>
            <w:webHidden/>
          </w:rPr>
          <w:fldChar w:fldCharType="separate"/>
        </w:r>
        <w:r>
          <w:rPr>
            <w:webHidden/>
          </w:rPr>
          <w:t>547</w:t>
        </w:r>
        <w:r>
          <w:rPr>
            <w:webHidden/>
          </w:rPr>
          <w:fldChar w:fldCharType="end"/>
        </w:r>
      </w:hyperlink>
    </w:p>
    <w:p w14:paraId="15ACE922" w14:textId="6035328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28" w:history="1">
        <w:r w:rsidRPr="00CE41F5">
          <w:rPr>
            <w:rStyle w:val="Hyperlink"/>
          </w:rPr>
          <w:t>D.8.63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multilingual_component_descriptor</w:t>
        </w:r>
        <w:r>
          <w:rPr>
            <w:webHidden/>
          </w:rPr>
          <w:tab/>
        </w:r>
        <w:r>
          <w:rPr>
            <w:webHidden/>
          </w:rPr>
          <w:fldChar w:fldCharType="begin"/>
        </w:r>
        <w:r>
          <w:rPr>
            <w:webHidden/>
          </w:rPr>
          <w:instrText xml:space="preserve"> PAGEREF _Toc162960128 \h </w:instrText>
        </w:r>
        <w:r>
          <w:rPr>
            <w:webHidden/>
          </w:rPr>
        </w:r>
        <w:r>
          <w:rPr>
            <w:webHidden/>
          </w:rPr>
          <w:fldChar w:fldCharType="separate"/>
        </w:r>
        <w:r>
          <w:rPr>
            <w:webHidden/>
          </w:rPr>
          <w:t>547</w:t>
        </w:r>
        <w:r>
          <w:rPr>
            <w:webHidden/>
          </w:rPr>
          <w:fldChar w:fldCharType="end"/>
        </w:r>
      </w:hyperlink>
    </w:p>
    <w:p w14:paraId="25786CA2" w14:textId="09D1406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29" w:history="1">
        <w:r w:rsidRPr="00CE41F5">
          <w:rPr>
            <w:rStyle w:val="Hyperlink"/>
          </w:rPr>
          <w:t>D.8.64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multilingual_network_name_descriptor</w:t>
        </w:r>
        <w:r>
          <w:rPr>
            <w:webHidden/>
          </w:rPr>
          <w:tab/>
        </w:r>
        <w:r>
          <w:rPr>
            <w:webHidden/>
          </w:rPr>
          <w:fldChar w:fldCharType="begin"/>
        </w:r>
        <w:r>
          <w:rPr>
            <w:webHidden/>
          </w:rPr>
          <w:instrText xml:space="preserve"> PAGEREF _Toc162960129 \h </w:instrText>
        </w:r>
        <w:r>
          <w:rPr>
            <w:webHidden/>
          </w:rPr>
        </w:r>
        <w:r>
          <w:rPr>
            <w:webHidden/>
          </w:rPr>
          <w:fldChar w:fldCharType="separate"/>
        </w:r>
        <w:r>
          <w:rPr>
            <w:webHidden/>
          </w:rPr>
          <w:t>547</w:t>
        </w:r>
        <w:r>
          <w:rPr>
            <w:webHidden/>
          </w:rPr>
          <w:fldChar w:fldCharType="end"/>
        </w:r>
      </w:hyperlink>
    </w:p>
    <w:p w14:paraId="17EC4DEF" w14:textId="1845C01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30" w:history="1">
        <w:r w:rsidRPr="00CE41F5">
          <w:rPr>
            <w:rStyle w:val="Hyperlink"/>
          </w:rPr>
          <w:t>D.8.65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multilingual_service_name_descriptor</w:t>
        </w:r>
        <w:r>
          <w:rPr>
            <w:webHidden/>
          </w:rPr>
          <w:tab/>
        </w:r>
        <w:r>
          <w:rPr>
            <w:webHidden/>
          </w:rPr>
          <w:fldChar w:fldCharType="begin"/>
        </w:r>
        <w:r>
          <w:rPr>
            <w:webHidden/>
          </w:rPr>
          <w:instrText xml:space="preserve"> PAGEREF _Toc162960130 \h </w:instrText>
        </w:r>
        <w:r>
          <w:rPr>
            <w:webHidden/>
          </w:rPr>
        </w:r>
        <w:r>
          <w:rPr>
            <w:webHidden/>
          </w:rPr>
          <w:fldChar w:fldCharType="separate"/>
        </w:r>
        <w:r>
          <w:rPr>
            <w:webHidden/>
          </w:rPr>
          <w:t>547</w:t>
        </w:r>
        <w:r>
          <w:rPr>
            <w:webHidden/>
          </w:rPr>
          <w:fldChar w:fldCharType="end"/>
        </w:r>
      </w:hyperlink>
    </w:p>
    <w:p w14:paraId="5F767D73" w14:textId="1A6C516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31" w:history="1">
        <w:r w:rsidRPr="00CE41F5">
          <w:rPr>
            <w:rStyle w:val="Hyperlink"/>
          </w:rPr>
          <w:t>D.8.66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network_change_notify_descriptor</w:t>
        </w:r>
        <w:r>
          <w:rPr>
            <w:webHidden/>
          </w:rPr>
          <w:tab/>
        </w:r>
        <w:r>
          <w:rPr>
            <w:webHidden/>
          </w:rPr>
          <w:fldChar w:fldCharType="begin"/>
        </w:r>
        <w:r>
          <w:rPr>
            <w:webHidden/>
          </w:rPr>
          <w:instrText xml:space="preserve"> PAGEREF _Toc162960131 \h </w:instrText>
        </w:r>
        <w:r>
          <w:rPr>
            <w:webHidden/>
          </w:rPr>
        </w:r>
        <w:r>
          <w:rPr>
            <w:webHidden/>
          </w:rPr>
          <w:fldChar w:fldCharType="separate"/>
        </w:r>
        <w:r>
          <w:rPr>
            <w:webHidden/>
          </w:rPr>
          <w:t>547</w:t>
        </w:r>
        <w:r>
          <w:rPr>
            <w:webHidden/>
          </w:rPr>
          <w:fldChar w:fldCharType="end"/>
        </w:r>
      </w:hyperlink>
    </w:p>
    <w:p w14:paraId="5FB78462" w14:textId="21DC850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32" w:history="1">
        <w:r w:rsidRPr="00CE41F5">
          <w:rPr>
            <w:rStyle w:val="Hyperlink"/>
          </w:rPr>
          <w:t>D.8.67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network_name_descriptor</w:t>
        </w:r>
        <w:r>
          <w:rPr>
            <w:webHidden/>
          </w:rPr>
          <w:tab/>
        </w:r>
        <w:r>
          <w:rPr>
            <w:webHidden/>
          </w:rPr>
          <w:fldChar w:fldCharType="begin"/>
        </w:r>
        <w:r>
          <w:rPr>
            <w:webHidden/>
          </w:rPr>
          <w:instrText xml:space="preserve"> PAGEREF _Toc162960132 \h </w:instrText>
        </w:r>
        <w:r>
          <w:rPr>
            <w:webHidden/>
          </w:rPr>
        </w:r>
        <w:r>
          <w:rPr>
            <w:webHidden/>
          </w:rPr>
          <w:fldChar w:fldCharType="separate"/>
        </w:r>
        <w:r>
          <w:rPr>
            <w:webHidden/>
          </w:rPr>
          <w:t>548</w:t>
        </w:r>
        <w:r>
          <w:rPr>
            <w:webHidden/>
          </w:rPr>
          <w:fldChar w:fldCharType="end"/>
        </w:r>
      </w:hyperlink>
    </w:p>
    <w:p w14:paraId="1E5E9B1D" w14:textId="2AE46F0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33" w:history="1">
        <w:r w:rsidRPr="00CE41F5">
          <w:rPr>
            <w:rStyle w:val="Hyperlink"/>
          </w:rPr>
          <w:t>D.8.68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NVOD_reference_descriptor</w:t>
        </w:r>
        <w:r>
          <w:rPr>
            <w:webHidden/>
          </w:rPr>
          <w:tab/>
        </w:r>
        <w:r>
          <w:rPr>
            <w:webHidden/>
          </w:rPr>
          <w:fldChar w:fldCharType="begin"/>
        </w:r>
        <w:r>
          <w:rPr>
            <w:webHidden/>
          </w:rPr>
          <w:instrText xml:space="preserve"> PAGEREF _Toc162960133 \h </w:instrText>
        </w:r>
        <w:r>
          <w:rPr>
            <w:webHidden/>
          </w:rPr>
        </w:r>
        <w:r>
          <w:rPr>
            <w:webHidden/>
          </w:rPr>
          <w:fldChar w:fldCharType="separate"/>
        </w:r>
        <w:r>
          <w:rPr>
            <w:webHidden/>
          </w:rPr>
          <w:t>548</w:t>
        </w:r>
        <w:r>
          <w:rPr>
            <w:webHidden/>
          </w:rPr>
          <w:fldChar w:fldCharType="end"/>
        </w:r>
      </w:hyperlink>
    </w:p>
    <w:p w14:paraId="2E717683" w14:textId="4446FDE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34" w:history="1">
        <w:r w:rsidRPr="00CE41F5">
          <w:rPr>
            <w:rStyle w:val="Hyperlink"/>
          </w:rPr>
          <w:t>D.8.69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parental_rating_descriptor</w:t>
        </w:r>
        <w:r>
          <w:rPr>
            <w:webHidden/>
          </w:rPr>
          <w:tab/>
        </w:r>
        <w:r>
          <w:rPr>
            <w:webHidden/>
          </w:rPr>
          <w:fldChar w:fldCharType="begin"/>
        </w:r>
        <w:r>
          <w:rPr>
            <w:webHidden/>
          </w:rPr>
          <w:instrText xml:space="preserve"> PAGEREF _Toc162960134 \h </w:instrText>
        </w:r>
        <w:r>
          <w:rPr>
            <w:webHidden/>
          </w:rPr>
        </w:r>
        <w:r>
          <w:rPr>
            <w:webHidden/>
          </w:rPr>
          <w:fldChar w:fldCharType="separate"/>
        </w:r>
        <w:r>
          <w:rPr>
            <w:webHidden/>
          </w:rPr>
          <w:t>548</w:t>
        </w:r>
        <w:r>
          <w:rPr>
            <w:webHidden/>
          </w:rPr>
          <w:fldChar w:fldCharType="end"/>
        </w:r>
      </w:hyperlink>
    </w:p>
    <w:p w14:paraId="51DC444C" w14:textId="7ED4989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35" w:history="1">
        <w:r w:rsidRPr="00CE41F5">
          <w:rPr>
            <w:rStyle w:val="Hyperlink"/>
          </w:rPr>
          <w:t>D.8.70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partial_transport_stream_descriptor</w:t>
        </w:r>
        <w:r>
          <w:rPr>
            <w:webHidden/>
          </w:rPr>
          <w:tab/>
        </w:r>
        <w:r>
          <w:rPr>
            <w:webHidden/>
          </w:rPr>
          <w:fldChar w:fldCharType="begin"/>
        </w:r>
        <w:r>
          <w:rPr>
            <w:webHidden/>
          </w:rPr>
          <w:instrText xml:space="preserve"> PAGEREF _Toc162960135 \h </w:instrText>
        </w:r>
        <w:r>
          <w:rPr>
            <w:webHidden/>
          </w:rPr>
        </w:r>
        <w:r>
          <w:rPr>
            <w:webHidden/>
          </w:rPr>
          <w:fldChar w:fldCharType="separate"/>
        </w:r>
        <w:r>
          <w:rPr>
            <w:webHidden/>
          </w:rPr>
          <w:t>548</w:t>
        </w:r>
        <w:r>
          <w:rPr>
            <w:webHidden/>
          </w:rPr>
          <w:fldChar w:fldCharType="end"/>
        </w:r>
      </w:hyperlink>
    </w:p>
    <w:p w14:paraId="0A35071B" w14:textId="06F7564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36" w:history="1">
        <w:r w:rsidRPr="00CE41F5">
          <w:rPr>
            <w:rStyle w:val="Hyperlink"/>
          </w:rPr>
          <w:t>D.8.71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PDC_descriptor</w:t>
        </w:r>
        <w:r>
          <w:rPr>
            <w:webHidden/>
          </w:rPr>
          <w:tab/>
        </w:r>
        <w:r>
          <w:rPr>
            <w:webHidden/>
          </w:rPr>
          <w:fldChar w:fldCharType="begin"/>
        </w:r>
        <w:r>
          <w:rPr>
            <w:webHidden/>
          </w:rPr>
          <w:instrText xml:space="preserve"> PAGEREF _Toc162960136 \h </w:instrText>
        </w:r>
        <w:r>
          <w:rPr>
            <w:webHidden/>
          </w:rPr>
        </w:r>
        <w:r>
          <w:rPr>
            <w:webHidden/>
          </w:rPr>
          <w:fldChar w:fldCharType="separate"/>
        </w:r>
        <w:r>
          <w:rPr>
            <w:webHidden/>
          </w:rPr>
          <w:t>548</w:t>
        </w:r>
        <w:r>
          <w:rPr>
            <w:webHidden/>
          </w:rPr>
          <w:fldChar w:fldCharType="end"/>
        </w:r>
      </w:hyperlink>
    </w:p>
    <w:p w14:paraId="2F5E5513" w14:textId="3E8CD0F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37" w:history="1">
        <w:r w:rsidRPr="00CE41F5">
          <w:rPr>
            <w:rStyle w:val="Hyperlink"/>
          </w:rPr>
          <w:t>D.8.72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prefetch_descriptor</w:t>
        </w:r>
        <w:r>
          <w:rPr>
            <w:webHidden/>
          </w:rPr>
          <w:tab/>
        </w:r>
        <w:r>
          <w:rPr>
            <w:webHidden/>
          </w:rPr>
          <w:fldChar w:fldCharType="begin"/>
        </w:r>
        <w:r>
          <w:rPr>
            <w:webHidden/>
          </w:rPr>
          <w:instrText xml:space="preserve"> PAGEREF _Toc162960137 \h </w:instrText>
        </w:r>
        <w:r>
          <w:rPr>
            <w:webHidden/>
          </w:rPr>
        </w:r>
        <w:r>
          <w:rPr>
            <w:webHidden/>
          </w:rPr>
          <w:fldChar w:fldCharType="separate"/>
        </w:r>
        <w:r>
          <w:rPr>
            <w:webHidden/>
          </w:rPr>
          <w:t>548</w:t>
        </w:r>
        <w:r>
          <w:rPr>
            <w:webHidden/>
          </w:rPr>
          <w:fldChar w:fldCharType="end"/>
        </w:r>
      </w:hyperlink>
    </w:p>
    <w:p w14:paraId="50F29191" w14:textId="2F62362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38" w:history="1">
        <w:r w:rsidRPr="00CE41F5">
          <w:rPr>
            <w:rStyle w:val="Hyperlink"/>
          </w:rPr>
          <w:t>D.8.73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private_data_specifier_descriptor</w:t>
        </w:r>
        <w:r>
          <w:rPr>
            <w:webHidden/>
          </w:rPr>
          <w:tab/>
        </w:r>
        <w:r>
          <w:rPr>
            <w:webHidden/>
          </w:rPr>
          <w:fldChar w:fldCharType="begin"/>
        </w:r>
        <w:r>
          <w:rPr>
            <w:webHidden/>
          </w:rPr>
          <w:instrText xml:space="preserve"> PAGEREF _Toc162960138 \h </w:instrText>
        </w:r>
        <w:r>
          <w:rPr>
            <w:webHidden/>
          </w:rPr>
        </w:r>
        <w:r>
          <w:rPr>
            <w:webHidden/>
          </w:rPr>
          <w:fldChar w:fldCharType="separate"/>
        </w:r>
        <w:r>
          <w:rPr>
            <w:webHidden/>
          </w:rPr>
          <w:t>548</w:t>
        </w:r>
        <w:r>
          <w:rPr>
            <w:webHidden/>
          </w:rPr>
          <w:fldChar w:fldCharType="end"/>
        </w:r>
      </w:hyperlink>
    </w:p>
    <w:p w14:paraId="04C75573" w14:textId="393537C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39" w:history="1">
        <w:r w:rsidRPr="00CE41F5">
          <w:rPr>
            <w:rStyle w:val="Hyperlink"/>
          </w:rPr>
          <w:t>D.8.74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protection_message_descriptor</w:t>
        </w:r>
        <w:r>
          <w:rPr>
            <w:webHidden/>
          </w:rPr>
          <w:tab/>
        </w:r>
        <w:r>
          <w:rPr>
            <w:webHidden/>
          </w:rPr>
          <w:fldChar w:fldCharType="begin"/>
        </w:r>
        <w:r>
          <w:rPr>
            <w:webHidden/>
          </w:rPr>
          <w:instrText xml:space="preserve"> PAGEREF _Toc162960139 \h </w:instrText>
        </w:r>
        <w:r>
          <w:rPr>
            <w:webHidden/>
          </w:rPr>
        </w:r>
        <w:r>
          <w:rPr>
            <w:webHidden/>
          </w:rPr>
          <w:fldChar w:fldCharType="separate"/>
        </w:r>
        <w:r>
          <w:rPr>
            <w:webHidden/>
          </w:rPr>
          <w:t>548</w:t>
        </w:r>
        <w:r>
          <w:rPr>
            <w:webHidden/>
          </w:rPr>
          <w:fldChar w:fldCharType="end"/>
        </w:r>
      </w:hyperlink>
    </w:p>
    <w:p w14:paraId="6E25D439" w14:textId="7C552F1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40" w:history="1">
        <w:r w:rsidRPr="00CE41F5">
          <w:rPr>
            <w:rStyle w:val="Hyperlink"/>
          </w:rPr>
          <w:t>D.8.75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RAR_over_DVB_stream_descriptor</w:t>
        </w:r>
        <w:r>
          <w:rPr>
            <w:webHidden/>
          </w:rPr>
          <w:tab/>
        </w:r>
        <w:r>
          <w:rPr>
            <w:webHidden/>
          </w:rPr>
          <w:fldChar w:fldCharType="begin"/>
        </w:r>
        <w:r>
          <w:rPr>
            <w:webHidden/>
          </w:rPr>
          <w:instrText xml:space="preserve"> PAGEREF _Toc162960140 \h </w:instrText>
        </w:r>
        <w:r>
          <w:rPr>
            <w:webHidden/>
          </w:rPr>
        </w:r>
        <w:r>
          <w:rPr>
            <w:webHidden/>
          </w:rPr>
          <w:fldChar w:fldCharType="separate"/>
        </w:r>
        <w:r>
          <w:rPr>
            <w:webHidden/>
          </w:rPr>
          <w:t>549</w:t>
        </w:r>
        <w:r>
          <w:rPr>
            <w:webHidden/>
          </w:rPr>
          <w:fldChar w:fldCharType="end"/>
        </w:r>
      </w:hyperlink>
    </w:p>
    <w:p w14:paraId="3C4B786E" w14:textId="201F3BA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41" w:history="1">
        <w:r w:rsidRPr="00CE41F5">
          <w:rPr>
            <w:rStyle w:val="Hyperlink"/>
          </w:rPr>
          <w:t>D.8.76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RAR_over_IP_descriptor</w:t>
        </w:r>
        <w:r>
          <w:rPr>
            <w:webHidden/>
          </w:rPr>
          <w:tab/>
        </w:r>
        <w:r>
          <w:rPr>
            <w:webHidden/>
          </w:rPr>
          <w:fldChar w:fldCharType="begin"/>
        </w:r>
        <w:r>
          <w:rPr>
            <w:webHidden/>
          </w:rPr>
          <w:instrText xml:space="preserve"> PAGEREF _Toc162960141 \h </w:instrText>
        </w:r>
        <w:r>
          <w:rPr>
            <w:webHidden/>
          </w:rPr>
        </w:r>
        <w:r>
          <w:rPr>
            <w:webHidden/>
          </w:rPr>
          <w:fldChar w:fldCharType="separate"/>
        </w:r>
        <w:r>
          <w:rPr>
            <w:webHidden/>
          </w:rPr>
          <w:t>549</w:t>
        </w:r>
        <w:r>
          <w:rPr>
            <w:webHidden/>
          </w:rPr>
          <w:fldChar w:fldCharType="end"/>
        </w:r>
      </w:hyperlink>
    </w:p>
    <w:p w14:paraId="3657F931" w14:textId="470244C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42" w:history="1">
        <w:r w:rsidRPr="00CE41F5">
          <w:rPr>
            <w:rStyle w:val="Hyperlink"/>
          </w:rPr>
          <w:t>D.8.77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related_content_descriptor</w:t>
        </w:r>
        <w:r>
          <w:rPr>
            <w:webHidden/>
          </w:rPr>
          <w:tab/>
        </w:r>
        <w:r>
          <w:rPr>
            <w:webHidden/>
          </w:rPr>
          <w:fldChar w:fldCharType="begin"/>
        </w:r>
        <w:r>
          <w:rPr>
            <w:webHidden/>
          </w:rPr>
          <w:instrText xml:space="preserve"> PAGEREF _Toc162960142 \h </w:instrText>
        </w:r>
        <w:r>
          <w:rPr>
            <w:webHidden/>
          </w:rPr>
        </w:r>
        <w:r>
          <w:rPr>
            <w:webHidden/>
          </w:rPr>
          <w:fldChar w:fldCharType="separate"/>
        </w:r>
        <w:r>
          <w:rPr>
            <w:webHidden/>
          </w:rPr>
          <w:t>549</w:t>
        </w:r>
        <w:r>
          <w:rPr>
            <w:webHidden/>
          </w:rPr>
          <w:fldChar w:fldCharType="end"/>
        </w:r>
      </w:hyperlink>
    </w:p>
    <w:p w14:paraId="67FF8F7C" w14:textId="65DF5BC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43" w:history="1">
        <w:r w:rsidRPr="00CE41F5">
          <w:rPr>
            <w:rStyle w:val="Hyperlink"/>
          </w:rPr>
          <w:t>D.8.78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RNT_scan_descriptor</w:t>
        </w:r>
        <w:r>
          <w:rPr>
            <w:webHidden/>
          </w:rPr>
          <w:tab/>
        </w:r>
        <w:r>
          <w:rPr>
            <w:webHidden/>
          </w:rPr>
          <w:fldChar w:fldCharType="begin"/>
        </w:r>
        <w:r>
          <w:rPr>
            <w:webHidden/>
          </w:rPr>
          <w:instrText xml:space="preserve"> PAGEREF _Toc162960143 \h </w:instrText>
        </w:r>
        <w:r>
          <w:rPr>
            <w:webHidden/>
          </w:rPr>
        </w:r>
        <w:r>
          <w:rPr>
            <w:webHidden/>
          </w:rPr>
          <w:fldChar w:fldCharType="separate"/>
        </w:r>
        <w:r>
          <w:rPr>
            <w:webHidden/>
          </w:rPr>
          <w:t>549</w:t>
        </w:r>
        <w:r>
          <w:rPr>
            <w:webHidden/>
          </w:rPr>
          <w:fldChar w:fldCharType="end"/>
        </w:r>
      </w:hyperlink>
    </w:p>
    <w:p w14:paraId="52307B36" w14:textId="2934836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44" w:history="1">
        <w:r w:rsidRPr="00CE41F5">
          <w:rPr>
            <w:rStyle w:val="Hyperlink"/>
          </w:rPr>
          <w:t>D.8.79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S2_satellite_delivery_system_descriptor</w:t>
        </w:r>
        <w:r>
          <w:rPr>
            <w:webHidden/>
          </w:rPr>
          <w:tab/>
        </w:r>
        <w:r>
          <w:rPr>
            <w:webHidden/>
          </w:rPr>
          <w:fldChar w:fldCharType="begin"/>
        </w:r>
        <w:r>
          <w:rPr>
            <w:webHidden/>
          </w:rPr>
          <w:instrText xml:space="preserve"> PAGEREF _Toc162960144 \h </w:instrText>
        </w:r>
        <w:r>
          <w:rPr>
            <w:webHidden/>
          </w:rPr>
        </w:r>
        <w:r>
          <w:rPr>
            <w:webHidden/>
          </w:rPr>
          <w:fldChar w:fldCharType="separate"/>
        </w:r>
        <w:r>
          <w:rPr>
            <w:webHidden/>
          </w:rPr>
          <w:t>549</w:t>
        </w:r>
        <w:r>
          <w:rPr>
            <w:webHidden/>
          </w:rPr>
          <w:fldChar w:fldCharType="end"/>
        </w:r>
      </w:hyperlink>
    </w:p>
    <w:p w14:paraId="28F3A76D" w14:textId="5DEF023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45" w:history="1">
        <w:r w:rsidRPr="00CE41F5">
          <w:rPr>
            <w:rStyle w:val="Hyperlink"/>
          </w:rPr>
          <w:t>D.8.80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S2X_satellite_delivery_system_descriptor</w:t>
        </w:r>
        <w:r>
          <w:rPr>
            <w:webHidden/>
          </w:rPr>
          <w:tab/>
        </w:r>
        <w:r>
          <w:rPr>
            <w:webHidden/>
          </w:rPr>
          <w:fldChar w:fldCharType="begin"/>
        </w:r>
        <w:r>
          <w:rPr>
            <w:webHidden/>
          </w:rPr>
          <w:instrText xml:space="preserve"> PAGEREF _Toc162960145 \h </w:instrText>
        </w:r>
        <w:r>
          <w:rPr>
            <w:webHidden/>
          </w:rPr>
        </w:r>
        <w:r>
          <w:rPr>
            <w:webHidden/>
          </w:rPr>
          <w:fldChar w:fldCharType="separate"/>
        </w:r>
        <w:r>
          <w:rPr>
            <w:webHidden/>
          </w:rPr>
          <w:t>549</w:t>
        </w:r>
        <w:r>
          <w:rPr>
            <w:webHidden/>
          </w:rPr>
          <w:fldChar w:fldCharType="end"/>
        </w:r>
      </w:hyperlink>
    </w:p>
    <w:p w14:paraId="266ACE26" w14:textId="6309ECE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46" w:history="1">
        <w:r w:rsidRPr="00CE41F5">
          <w:rPr>
            <w:rStyle w:val="Hyperlink"/>
          </w:rPr>
          <w:t>D.8.81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S2Xv2_satellite_delivery_system_descriptor</w:t>
        </w:r>
        <w:r>
          <w:rPr>
            <w:webHidden/>
          </w:rPr>
          <w:tab/>
        </w:r>
        <w:r>
          <w:rPr>
            <w:webHidden/>
          </w:rPr>
          <w:fldChar w:fldCharType="begin"/>
        </w:r>
        <w:r>
          <w:rPr>
            <w:webHidden/>
          </w:rPr>
          <w:instrText xml:space="preserve"> PAGEREF _Toc162960146 \h </w:instrText>
        </w:r>
        <w:r>
          <w:rPr>
            <w:webHidden/>
          </w:rPr>
        </w:r>
        <w:r>
          <w:rPr>
            <w:webHidden/>
          </w:rPr>
          <w:fldChar w:fldCharType="separate"/>
        </w:r>
        <w:r>
          <w:rPr>
            <w:webHidden/>
          </w:rPr>
          <w:t>550</w:t>
        </w:r>
        <w:r>
          <w:rPr>
            <w:webHidden/>
          </w:rPr>
          <w:fldChar w:fldCharType="end"/>
        </w:r>
      </w:hyperlink>
    </w:p>
    <w:p w14:paraId="6A736191" w14:textId="4CF6EA2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47" w:history="1">
        <w:r w:rsidRPr="00CE41F5">
          <w:rPr>
            <w:rStyle w:val="Hyperlink"/>
          </w:rPr>
          <w:t>D.8.82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satellite_delivery_system_descriptor</w:t>
        </w:r>
        <w:r>
          <w:rPr>
            <w:webHidden/>
          </w:rPr>
          <w:tab/>
        </w:r>
        <w:r>
          <w:rPr>
            <w:webHidden/>
          </w:rPr>
          <w:fldChar w:fldCharType="begin"/>
        </w:r>
        <w:r>
          <w:rPr>
            <w:webHidden/>
          </w:rPr>
          <w:instrText xml:space="preserve"> PAGEREF _Toc162960147 \h </w:instrText>
        </w:r>
        <w:r>
          <w:rPr>
            <w:webHidden/>
          </w:rPr>
        </w:r>
        <w:r>
          <w:rPr>
            <w:webHidden/>
          </w:rPr>
          <w:fldChar w:fldCharType="separate"/>
        </w:r>
        <w:r>
          <w:rPr>
            <w:webHidden/>
          </w:rPr>
          <w:t>551</w:t>
        </w:r>
        <w:r>
          <w:rPr>
            <w:webHidden/>
          </w:rPr>
          <w:fldChar w:fldCharType="end"/>
        </w:r>
      </w:hyperlink>
    </w:p>
    <w:p w14:paraId="6772E8BE" w14:textId="137F65A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48" w:history="1">
        <w:r w:rsidRPr="00CE41F5">
          <w:rPr>
            <w:rStyle w:val="Hyperlink"/>
          </w:rPr>
          <w:t>D.8.83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scheduling_descriptor</w:t>
        </w:r>
        <w:r>
          <w:rPr>
            <w:webHidden/>
          </w:rPr>
          <w:tab/>
        </w:r>
        <w:r>
          <w:rPr>
            <w:webHidden/>
          </w:rPr>
          <w:fldChar w:fldCharType="begin"/>
        </w:r>
        <w:r>
          <w:rPr>
            <w:webHidden/>
          </w:rPr>
          <w:instrText xml:space="preserve"> PAGEREF _Toc162960148 \h </w:instrText>
        </w:r>
        <w:r>
          <w:rPr>
            <w:webHidden/>
          </w:rPr>
        </w:r>
        <w:r>
          <w:rPr>
            <w:webHidden/>
          </w:rPr>
          <w:fldChar w:fldCharType="separate"/>
        </w:r>
        <w:r>
          <w:rPr>
            <w:webHidden/>
          </w:rPr>
          <w:t>551</w:t>
        </w:r>
        <w:r>
          <w:rPr>
            <w:webHidden/>
          </w:rPr>
          <w:fldChar w:fldCharType="end"/>
        </w:r>
      </w:hyperlink>
    </w:p>
    <w:p w14:paraId="3E579E89" w14:textId="5349056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49" w:history="1">
        <w:r w:rsidRPr="00CE41F5">
          <w:rPr>
            <w:rStyle w:val="Hyperlink"/>
          </w:rPr>
          <w:t>D.8.84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scrambling_descriptor</w:t>
        </w:r>
        <w:r>
          <w:rPr>
            <w:webHidden/>
          </w:rPr>
          <w:tab/>
        </w:r>
        <w:r>
          <w:rPr>
            <w:webHidden/>
          </w:rPr>
          <w:fldChar w:fldCharType="begin"/>
        </w:r>
        <w:r>
          <w:rPr>
            <w:webHidden/>
          </w:rPr>
          <w:instrText xml:space="preserve"> PAGEREF _Toc162960149 \h </w:instrText>
        </w:r>
        <w:r>
          <w:rPr>
            <w:webHidden/>
          </w:rPr>
        </w:r>
        <w:r>
          <w:rPr>
            <w:webHidden/>
          </w:rPr>
          <w:fldChar w:fldCharType="separate"/>
        </w:r>
        <w:r>
          <w:rPr>
            <w:webHidden/>
          </w:rPr>
          <w:t>551</w:t>
        </w:r>
        <w:r>
          <w:rPr>
            <w:webHidden/>
          </w:rPr>
          <w:fldChar w:fldCharType="end"/>
        </w:r>
      </w:hyperlink>
    </w:p>
    <w:p w14:paraId="4269BB9F" w14:textId="2021D57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50" w:history="1">
        <w:r w:rsidRPr="00CE41F5">
          <w:rPr>
            <w:rStyle w:val="Hyperlink"/>
          </w:rPr>
          <w:t>D.8.85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service_descriptor</w:t>
        </w:r>
        <w:r>
          <w:rPr>
            <w:webHidden/>
          </w:rPr>
          <w:tab/>
        </w:r>
        <w:r>
          <w:rPr>
            <w:webHidden/>
          </w:rPr>
          <w:fldChar w:fldCharType="begin"/>
        </w:r>
        <w:r>
          <w:rPr>
            <w:webHidden/>
          </w:rPr>
          <w:instrText xml:space="preserve"> PAGEREF _Toc162960150 \h </w:instrText>
        </w:r>
        <w:r>
          <w:rPr>
            <w:webHidden/>
          </w:rPr>
        </w:r>
        <w:r>
          <w:rPr>
            <w:webHidden/>
          </w:rPr>
          <w:fldChar w:fldCharType="separate"/>
        </w:r>
        <w:r>
          <w:rPr>
            <w:webHidden/>
          </w:rPr>
          <w:t>551</w:t>
        </w:r>
        <w:r>
          <w:rPr>
            <w:webHidden/>
          </w:rPr>
          <w:fldChar w:fldCharType="end"/>
        </w:r>
      </w:hyperlink>
    </w:p>
    <w:p w14:paraId="6D4F9209" w14:textId="1F573E6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51" w:history="1">
        <w:r w:rsidRPr="00CE41F5">
          <w:rPr>
            <w:rStyle w:val="Hyperlink"/>
          </w:rPr>
          <w:t>D.8.86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service_availability_descriptor</w:t>
        </w:r>
        <w:r>
          <w:rPr>
            <w:webHidden/>
          </w:rPr>
          <w:tab/>
        </w:r>
        <w:r>
          <w:rPr>
            <w:webHidden/>
          </w:rPr>
          <w:fldChar w:fldCharType="begin"/>
        </w:r>
        <w:r>
          <w:rPr>
            <w:webHidden/>
          </w:rPr>
          <w:instrText xml:space="preserve"> PAGEREF _Toc162960151 \h </w:instrText>
        </w:r>
        <w:r>
          <w:rPr>
            <w:webHidden/>
          </w:rPr>
        </w:r>
        <w:r>
          <w:rPr>
            <w:webHidden/>
          </w:rPr>
          <w:fldChar w:fldCharType="separate"/>
        </w:r>
        <w:r>
          <w:rPr>
            <w:webHidden/>
          </w:rPr>
          <w:t>552</w:t>
        </w:r>
        <w:r>
          <w:rPr>
            <w:webHidden/>
          </w:rPr>
          <w:fldChar w:fldCharType="end"/>
        </w:r>
      </w:hyperlink>
    </w:p>
    <w:p w14:paraId="20A243DB" w14:textId="3F8679D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52" w:history="1">
        <w:r w:rsidRPr="00CE41F5">
          <w:rPr>
            <w:rStyle w:val="Hyperlink"/>
          </w:rPr>
          <w:t>D.8.87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service_identifier_descriptor</w:t>
        </w:r>
        <w:r>
          <w:rPr>
            <w:webHidden/>
          </w:rPr>
          <w:tab/>
        </w:r>
        <w:r>
          <w:rPr>
            <w:webHidden/>
          </w:rPr>
          <w:fldChar w:fldCharType="begin"/>
        </w:r>
        <w:r>
          <w:rPr>
            <w:webHidden/>
          </w:rPr>
          <w:instrText xml:space="preserve"> PAGEREF _Toc162960152 \h </w:instrText>
        </w:r>
        <w:r>
          <w:rPr>
            <w:webHidden/>
          </w:rPr>
        </w:r>
        <w:r>
          <w:rPr>
            <w:webHidden/>
          </w:rPr>
          <w:fldChar w:fldCharType="separate"/>
        </w:r>
        <w:r>
          <w:rPr>
            <w:webHidden/>
          </w:rPr>
          <w:t>552</w:t>
        </w:r>
        <w:r>
          <w:rPr>
            <w:webHidden/>
          </w:rPr>
          <w:fldChar w:fldCharType="end"/>
        </w:r>
      </w:hyperlink>
    </w:p>
    <w:p w14:paraId="0C11E148" w14:textId="28BB99E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53" w:history="1">
        <w:r w:rsidRPr="00CE41F5">
          <w:rPr>
            <w:rStyle w:val="Hyperlink"/>
          </w:rPr>
          <w:t>D.8.88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service_list_descriptor</w:t>
        </w:r>
        <w:r>
          <w:rPr>
            <w:webHidden/>
          </w:rPr>
          <w:tab/>
        </w:r>
        <w:r>
          <w:rPr>
            <w:webHidden/>
          </w:rPr>
          <w:fldChar w:fldCharType="begin"/>
        </w:r>
        <w:r>
          <w:rPr>
            <w:webHidden/>
          </w:rPr>
          <w:instrText xml:space="preserve"> PAGEREF _Toc162960153 \h </w:instrText>
        </w:r>
        <w:r>
          <w:rPr>
            <w:webHidden/>
          </w:rPr>
        </w:r>
        <w:r>
          <w:rPr>
            <w:webHidden/>
          </w:rPr>
          <w:fldChar w:fldCharType="separate"/>
        </w:r>
        <w:r>
          <w:rPr>
            <w:webHidden/>
          </w:rPr>
          <w:t>552</w:t>
        </w:r>
        <w:r>
          <w:rPr>
            <w:webHidden/>
          </w:rPr>
          <w:fldChar w:fldCharType="end"/>
        </w:r>
      </w:hyperlink>
    </w:p>
    <w:p w14:paraId="24FC4DE4" w14:textId="351C785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54" w:history="1">
        <w:r w:rsidRPr="00CE41F5">
          <w:rPr>
            <w:rStyle w:val="Hyperlink"/>
          </w:rPr>
          <w:t>D.8.89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service_move_descriptor</w:t>
        </w:r>
        <w:r>
          <w:rPr>
            <w:webHidden/>
          </w:rPr>
          <w:tab/>
        </w:r>
        <w:r>
          <w:rPr>
            <w:webHidden/>
          </w:rPr>
          <w:fldChar w:fldCharType="begin"/>
        </w:r>
        <w:r>
          <w:rPr>
            <w:webHidden/>
          </w:rPr>
          <w:instrText xml:space="preserve"> PAGEREF _Toc162960154 \h </w:instrText>
        </w:r>
        <w:r>
          <w:rPr>
            <w:webHidden/>
          </w:rPr>
        </w:r>
        <w:r>
          <w:rPr>
            <w:webHidden/>
          </w:rPr>
          <w:fldChar w:fldCharType="separate"/>
        </w:r>
        <w:r>
          <w:rPr>
            <w:webHidden/>
          </w:rPr>
          <w:t>552</w:t>
        </w:r>
        <w:r>
          <w:rPr>
            <w:webHidden/>
          </w:rPr>
          <w:fldChar w:fldCharType="end"/>
        </w:r>
      </w:hyperlink>
    </w:p>
    <w:p w14:paraId="7E44E948" w14:textId="2348004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55" w:history="1">
        <w:r w:rsidRPr="00CE41F5">
          <w:rPr>
            <w:rStyle w:val="Hyperlink"/>
          </w:rPr>
          <w:t>D.8.90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service_prominence_descriptor</w:t>
        </w:r>
        <w:r>
          <w:rPr>
            <w:webHidden/>
          </w:rPr>
          <w:tab/>
        </w:r>
        <w:r>
          <w:rPr>
            <w:webHidden/>
          </w:rPr>
          <w:fldChar w:fldCharType="begin"/>
        </w:r>
        <w:r>
          <w:rPr>
            <w:webHidden/>
          </w:rPr>
          <w:instrText xml:space="preserve"> PAGEREF _Toc162960155 \h </w:instrText>
        </w:r>
        <w:r>
          <w:rPr>
            <w:webHidden/>
          </w:rPr>
        </w:r>
        <w:r>
          <w:rPr>
            <w:webHidden/>
          </w:rPr>
          <w:fldChar w:fldCharType="separate"/>
        </w:r>
        <w:r>
          <w:rPr>
            <w:webHidden/>
          </w:rPr>
          <w:t>552</w:t>
        </w:r>
        <w:r>
          <w:rPr>
            <w:webHidden/>
          </w:rPr>
          <w:fldChar w:fldCharType="end"/>
        </w:r>
      </w:hyperlink>
    </w:p>
    <w:p w14:paraId="34B67DF8" w14:textId="632CA85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56" w:history="1">
        <w:r w:rsidRPr="00CE41F5">
          <w:rPr>
            <w:rStyle w:val="Hyperlink"/>
          </w:rPr>
          <w:t>D.8.91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service_relocated_descriptor</w:t>
        </w:r>
        <w:r>
          <w:rPr>
            <w:webHidden/>
          </w:rPr>
          <w:tab/>
        </w:r>
        <w:r>
          <w:rPr>
            <w:webHidden/>
          </w:rPr>
          <w:fldChar w:fldCharType="begin"/>
        </w:r>
        <w:r>
          <w:rPr>
            <w:webHidden/>
          </w:rPr>
          <w:instrText xml:space="preserve"> PAGEREF _Toc162960156 \h </w:instrText>
        </w:r>
        <w:r>
          <w:rPr>
            <w:webHidden/>
          </w:rPr>
        </w:r>
        <w:r>
          <w:rPr>
            <w:webHidden/>
          </w:rPr>
          <w:fldChar w:fldCharType="separate"/>
        </w:r>
        <w:r>
          <w:rPr>
            <w:webHidden/>
          </w:rPr>
          <w:t>552</w:t>
        </w:r>
        <w:r>
          <w:rPr>
            <w:webHidden/>
          </w:rPr>
          <w:fldChar w:fldCharType="end"/>
        </w:r>
      </w:hyperlink>
    </w:p>
    <w:p w14:paraId="580B7506" w14:textId="2428589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57" w:history="1">
        <w:r w:rsidRPr="00CE41F5">
          <w:rPr>
            <w:rStyle w:val="Hyperlink"/>
          </w:rPr>
          <w:t>D.8.92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SH_delivery_system_descriptor</w:t>
        </w:r>
        <w:r>
          <w:rPr>
            <w:webHidden/>
          </w:rPr>
          <w:tab/>
        </w:r>
        <w:r>
          <w:rPr>
            <w:webHidden/>
          </w:rPr>
          <w:fldChar w:fldCharType="begin"/>
        </w:r>
        <w:r>
          <w:rPr>
            <w:webHidden/>
          </w:rPr>
          <w:instrText xml:space="preserve"> PAGEREF _Toc162960157 \h </w:instrText>
        </w:r>
        <w:r>
          <w:rPr>
            <w:webHidden/>
          </w:rPr>
        </w:r>
        <w:r>
          <w:rPr>
            <w:webHidden/>
          </w:rPr>
          <w:fldChar w:fldCharType="separate"/>
        </w:r>
        <w:r>
          <w:rPr>
            <w:webHidden/>
          </w:rPr>
          <w:t>553</w:t>
        </w:r>
        <w:r>
          <w:rPr>
            <w:webHidden/>
          </w:rPr>
          <w:fldChar w:fldCharType="end"/>
        </w:r>
      </w:hyperlink>
    </w:p>
    <w:p w14:paraId="4A955087" w14:textId="7EEE6A9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58" w:history="1">
        <w:r w:rsidRPr="00CE41F5">
          <w:rPr>
            <w:rStyle w:val="Hyperlink"/>
          </w:rPr>
          <w:t>D.8.93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short_event_descriptor</w:t>
        </w:r>
        <w:r>
          <w:rPr>
            <w:webHidden/>
          </w:rPr>
          <w:tab/>
        </w:r>
        <w:r>
          <w:rPr>
            <w:webHidden/>
          </w:rPr>
          <w:fldChar w:fldCharType="begin"/>
        </w:r>
        <w:r>
          <w:rPr>
            <w:webHidden/>
          </w:rPr>
          <w:instrText xml:space="preserve"> PAGEREF _Toc162960158 \h </w:instrText>
        </w:r>
        <w:r>
          <w:rPr>
            <w:webHidden/>
          </w:rPr>
        </w:r>
        <w:r>
          <w:rPr>
            <w:webHidden/>
          </w:rPr>
          <w:fldChar w:fldCharType="separate"/>
        </w:r>
        <w:r>
          <w:rPr>
            <w:webHidden/>
          </w:rPr>
          <w:t>553</w:t>
        </w:r>
        <w:r>
          <w:rPr>
            <w:webHidden/>
          </w:rPr>
          <w:fldChar w:fldCharType="end"/>
        </w:r>
      </w:hyperlink>
    </w:p>
    <w:p w14:paraId="5D3F33B7" w14:textId="7508F89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59" w:history="1">
        <w:r w:rsidRPr="00CE41F5">
          <w:rPr>
            <w:rStyle w:val="Hyperlink"/>
          </w:rPr>
          <w:t>D.8.94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short_smoothing_buffer_descriptor</w:t>
        </w:r>
        <w:r>
          <w:rPr>
            <w:webHidden/>
          </w:rPr>
          <w:tab/>
        </w:r>
        <w:r>
          <w:rPr>
            <w:webHidden/>
          </w:rPr>
          <w:fldChar w:fldCharType="begin"/>
        </w:r>
        <w:r>
          <w:rPr>
            <w:webHidden/>
          </w:rPr>
          <w:instrText xml:space="preserve"> PAGEREF _Toc162960159 \h </w:instrText>
        </w:r>
        <w:r>
          <w:rPr>
            <w:webHidden/>
          </w:rPr>
        </w:r>
        <w:r>
          <w:rPr>
            <w:webHidden/>
          </w:rPr>
          <w:fldChar w:fldCharType="separate"/>
        </w:r>
        <w:r>
          <w:rPr>
            <w:webHidden/>
          </w:rPr>
          <w:t>553</w:t>
        </w:r>
        <w:r>
          <w:rPr>
            <w:webHidden/>
          </w:rPr>
          <w:fldChar w:fldCharType="end"/>
        </w:r>
      </w:hyperlink>
    </w:p>
    <w:p w14:paraId="5CAFEA2A" w14:textId="5005B85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60" w:history="1">
        <w:r w:rsidRPr="00CE41F5">
          <w:rPr>
            <w:rStyle w:val="Hyperlink"/>
          </w:rPr>
          <w:t>D.8.95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simple_application_boundary_descriptor</w:t>
        </w:r>
        <w:r>
          <w:rPr>
            <w:webHidden/>
          </w:rPr>
          <w:tab/>
        </w:r>
        <w:r>
          <w:rPr>
            <w:webHidden/>
          </w:rPr>
          <w:fldChar w:fldCharType="begin"/>
        </w:r>
        <w:r>
          <w:rPr>
            <w:webHidden/>
          </w:rPr>
          <w:instrText xml:space="preserve"> PAGEREF _Toc162960160 \h </w:instrText>
        </w:r>
        <w:r>
          <w:rPr>
            <w:webHidden/>
          </w:rPr>
        </w:r>
        <w:r>
          <w:rPr>
            <w:webHidden/>
          </w:rPr>
          <w:fldChar w:fldCharType="separate"/>
        </w:r>
        <w:r>
          <w:rPr>
            <w:webHidden/>
          </w:rPr>
          <w:t>553</w:t>
        </w:r>
        <w:r>
          <w:rPr>
            <w:webHidden/>
          </w:rPr>
          <w:fldChar w:fldCharType="end"/>
        </w:r>
      </w:hyperlink>
    </w:p>
    <w:p w14:paraId="63B742AB" w14:textId="3E8D7C8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61" w:history="1">
        <w:r w:rsidRPr="00CE41F5">
          <w:rPr>
            <w:rStyle w:val="Hyperlink"/>
          </w:rPr>
          <w:t>D.8.96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simple_application_location_descriptor</w:t>
        </w:r>
        <w:r>
          <w:rPr>
            <w:webHidden/>
          </w:rPr>
          <w:tab/>
        </w:r>
        <w:r>
          <w:rPr>
            <w:webHidden/>
          </w:rPr>
          <w:fldChar w:fldCharType="begin"/>
        </w:r>
        <w:r>
          <w:rPr>
            <w:webHidden/>
          </w:rPr>
          <w:instrText xml:space="preserve"> PAGEREF _Toc162960161 \h </w:instrText>
        </w:r>
        <w:r>
          <w:rPr>
            <w:webHidden/>
          </w:rPr>
        </w:r>
        <w:r>
          <w:rPr>
            <w:webHidden/>
          </w:rPr>
          <w:fldChar w:fldCharType="separate"/>
        </w:r>
        <w:r>
          <w:rPr>
            <w:webHidden/>
          </w:rPr>
          <w:t>554</w:t>
        </w:r>
        <w:r>
          <w:rPr>
            <w:webHidden/>
          </w:rPr>
          <w:fldChar w:fldCharType="end"/>
        </w:r>
      </w:hyperlink>
    </w:p>
    <w:p w14:paraId="08858C2A" w14:textId="748E129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62" w:history="1">
        <w:r w:rsidRPr="00CE41F5">
          <w:rPr>
            <w:rStyle w:val="Hyperlink"/>
          </w:rPr>
          <w:t>D.8.97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SSU_enhanced_message_descriptor</w:t>
        </w:r>
        <w:r>
          <w:rPr>
            <w:webHidden/>
          </w:rPr>
          <w:tab/>
        </w:r>
        <w:r>
          <w:rPr>
            <w:webHidden/>
          </w:rPr>
          <w:fldChar w:fldCharType="begin"/>
        </w:r>
        <w:r>
          <w:rPr>
            <w:webHidden/>
          </w:rPr>
          <w:instrText xml:space="preserve"> PAGEREF _Toc162960162 \h </w:instrText>
        </w:r>
        <w:r>
          <w:rPr>
            <w:webHidden/>
          </w:rPr>
        </w:r>
        <w:r>
          <w:rPr>
            <w:webHidden/>
          </w:rPr>
          <w:fldChar w:fldCharType="separate"/>
        </w:r>
        <w:r>
          <w:rPr>
            <w:webHidden/>
          </w:rPr>
          <w:t>554</w:t>
        </w:r>
        <w:r>
          <w:rPr>
            <w:webHidden/>
          </w:rPr>
          <w:fldChar w:fldCharType="end"/>
        </w:r>
      </w:hyperlink>
    </w:p>
    <w:p w14:paraId="065EEC45" w14:textId="3A408BA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63" w:history="1">
        <w:r w:rsidRPr="00CE41F5">
          <w:rPr>
            <w:rStyle w:val="Hyperlink"/>
          </w:rPr>
          <w:t>D.8.98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SSU_event_name_descriptor</w:t>
        </w:r>
        <w:r>
          <w:rPr>
            <w:webHidden/>
          </w:rPr>
          <w:tab/>
        </w:r>
        <w:r>
          <w:rPr>
            <w:webHidden/>
          </w:rPr>
          <w:fldChar w:fldCharType="begin"/>
        </w:r>
        <w:r>
          <w:rPr>
            <w:webHidden/>
          </w:rPr>
          <w:instrText xml:space="preserve"> PAGEREF _Toc162960163 \h </w:instrText>
        </w:r>
        <w:r>
          <w:rPr>
            <w:webHidden/>
          </w:rPr>
        </w:r>
        <w:r>
          <w:rPr>
            <w:webHidden/>
          </w:rPr>
          <w:fldChar w:fldCharType="separate"/>
        </w:r>
        <w:r>
          <w:rPr>
            <w:webHidden/>
          </w:rPr>
          <w:t>554</w:t>
        </w:r>
        <w:r>
          <w:rPr>
            <w:webHidden/>
          </w:rPr>
          <w:fldChar w:fldCharType="end"/>
        </w:r>
      </w:hyperlink>
    </w:p>
    <w:p w14:paraId="029AD1B6" w14:textId="0BFC082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64" w:history="1">
        <w:r w:rsidRPr="00CE41F5">
          <w:rPr>
            <w:rStyle w:val="Hyperlink"/>
          </w:rPr>
          <w:t>D.8.99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SSU_location_descriptor</w:t>
        </w:r>
        <w:r>
          <w:rPr>
            <w:webHidden/>
          </w:rPr>
          <w:tab/>
        </w:r>
        <w:r>
          <w:rPr>
            <w:webHidden/>
          </w:rPr>
          <w:fldChar w:fldCharType="begin"/>
        </w:r>
        <w:r>
          <w:rPr>
            <w:webHidden/>
          </w:rPr>
          <w:instrText xml:space="preserve"> PAGEREF _Toc162960164 \h </w:instrText>
        </w:r>
        <w:r>
          <w:rPr>
            <w:webHidden/>
          </w:rPr>
        </w:r>
        <w:r>
          <w:rPr>
            <w:webHidden/>
          </w:rPr>
          <w:fldChar w:fldCharType="separate"/>
        </w:r>
        <w:r>
          <w:rPr>
            <w:webHidden/>
          </w:rPr>
          <w:t>554</w:t>
        </w:r>
        <w:r>
          <w:rPr>
            <w:webHidden/>
          </w:rPr>
          <w:fldChar w:fldCharType="end"/>
        </w:r>
      </w:hyperlink>
    </w:p>
    <w:p w14:paraId="086BE0E7" w14:textId="52FB990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65" w:history="1">
        <w:r w:rsidRPr="00CE41F5">
          <w:rPr>
            <w:rStyle w:val="Hyperlink"/>
          </w:rPr>
          <w:t>D.8.100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SSU_message_descriptor</w:t>
        </w:r>
        <w:r>
          <w:rPr>
            <w:webHidden/>
          </w:rPr>
          <w:tab/>
        </w:r>
        <w:r>
          <w:rPr>
            <w:webHidden/>
          </w:rPr>
          <w:fldChar w:fldCharType="begin"/>
        </w:r>
        <w:r>
          <w:rPr>
            <w:webHidden/>
          </w:rPr>
          <w:instrText xml:space="preserve"> PAGEREF _Toc162960165 \h </w:instrText>
        </w:r>
        <w:r>
          <w:rPr>
            <w:webHidden/>
          </w:rPr>
        </w:r>
        <w:r>
          <w:rPr>
            <w:webHidden/>
          </w:rPr>
          <w:fldChar w:fldCharType="separate"/>
        </w:r>
        <w:r>
          <w:rPr>
            <w:webHidden/>
          </w:rPr>
          <w:t>554</w:t>
        </w:r>
        <w:r>
          <w:rPr>
            <w:webHidden/>
          </w:rPr>
          <w:fldChar w:fldCharType="end"/>
        </w:r>
      </w:hyperlink>
    </w:p>
    <w:p w14:paraId="2D9FB0B9" w14:textId="6DCEC0B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66" w:history="1">
        <w:r w:rsidRPr="00CE41F5">
          <w:rPr>
            <w:rStyle w:val="Hyperlink"/>
          </w:rPr>
          <w:t>D.8.101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SSU_subgroup_association_descriptor</w:t>
        </w:r>
        <w:r>
          <w:rPr>
            <w:webHidden/>
          </w:rPr>
          <w:tab/>
        </w:r>
        <w:r>
          <w:rPr>
            <w:webHidden/>
          </w:rPr>
          <w:fldChar w:fldCharType="begin"/>
        </w:r>
        <w:r>
          <w:rPr>
            <w:webHidden/>
          </w:rPr>
          <w:instrText xml:space="preserve"> PAGEREF _Toc162960166 \h </w:instrText>
        </w:r>
        <w:r>
          <w:rPr>
            <w:webHidden/>
          </w:rPr>
        </w:r>
        <w:r>
          <w:rPr>
            <w:webHidden/>
          </w:rPr>
          <w:fldChar w:fldCharType="separate"/>
        </w:r>
        <w:r>
          <w:rPr>
            <w:webHidden/>
          </w:rPr>
          <w:t>554</w:t>
        </w:r>
        <w:r>
          <w:rPr>
            <w:webHidden/>
          </w:rPr>
          <w:fldChar w:fldCharType="end"/>
        </w:r>
      </w:hyperlink>
    </w:p>
    <w:p w14:paraId="624B7985" w14:textId="19E3A2D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67" w:history="1">
        <w:r w:rsidRPr="00CE41F5">
          <w:rPr>
            <w:rStyle w:val="Hyperlink"/>
          </w:rPr>
          <w:t>D.8.102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SSU_uri_descriptor</w:t>
        </w:r>
        <w:r>
          <w:rPr>
            <w:webHidden/>
          </w:rPr>
          <w:tab/>
        </w:r>
        <w:r>
          <w:rPr>
            <w:webHidden/>
          </w:rPr>
          <w:fldChar w:fldCharType="begin"/>
        </w:r>
        <w:r>
          <w:rPr>
            <w:webHidden/>
          </w:rPr>
          <w:instrText xml:space="preserve"> PAGEREF _Toc162960167 \h </w:instrText>
        </w:r>
        <w:r>
          <w:rPr>
            <w:webHidden/>
          </w:rPr>
        </w:r>
        <w:r>
          <w:rPr>
            <w:webHidden/>
          </w:rPr>
          <w:fldChar w:fldCharType="separate"/>
        </w:r>
        <w:r>
          <w:rPr>
            <w:webHidden/>
          </w:rPr>
          <w:t>555</w:t>
        </w:r>
        <w:r>
          <w:rPr>
            <w:webHidden/>
          </w:rPr>
          <w:fldChar w:fldCharType="end"/>
        </w:r>
      </w:hyperlink>
    </w:p>
    <w:p w14:paraId="0481C97C" w14:textId="60D98E4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68" w:history="1">
        <w:r w:rsidRPr="00CE41F5">
          <w:rPr>
            <w:rStyle w:val="Hyperlink"/>
          </w:rPr>
          <w:t>D.8.103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stream_identifier_descriptor</w:t>
        </w:r>
        <w:r>
          <w:rPr>
            <w:webHidden/>
          </w:rPr>
          <w:tab/>
        </w:r>
        <w:r>
          <w:rPr>
            <w:webHidden/>
          </w:rPr>
          <w:fldChar w:fldCharType="begin"/>
        </w:r>
        <w:r>
          <w:rPr>
            <w:webHidden/>
          </w:rPr>
          <w:instrText xml:space="preserve"> PAGEREF _Toc162960168 \h </w:instrText>
        </w:r>
        <w:r>
          <w:rPr>
            <w:webHidden/>
          </w:rPr>
        </w:r>
        <w:r>
          <w:rPr>
            <w:webHidden/>
          </w:rPr>
          <w:fldChar w:fldCharType="separate"/>
        </w:r>
        <w:r>
          <w:rPr>
            <w:webHidden/>
          </w:rPr>
          <w:t>555</w:t>
        </w:r>
        <w:r>
          <w:rPr>
            <w:webHidden/>
          </w:rPr>
          <w:fldChar w:fldCharType="end"/>
        </w:r>
      </w:hyperlink>
    </w:p>
    <w:p w14:paraId="021B53E5" w14:textId="100C188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69" w:history="1">
        <w:r w:rsidRPr="00CE41F5">
          <w:rPr>
            <w:rStyle w:val="Hyperlink"/>
          </w:rPr>
          <w:t>D.8.104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stuffing_descriptor</w:t>
        </w:r>
        <w:r>
          <w:rPr>
            <w:webHidden/>
          </w:rPr>
          <w:tab/>
        </w:r>
        <w:r>
          <w:rPr>
            <w:webHidden/>
          </w:rPr>
          <w:fldChar w:fldCharType="begin"/>
        </w:r>
        <w:r>
          <w:rPr>
            <w:webHidden/>
          </w:rPr>
          <w:instrText xml:space="preserve"> PAGEREF _Toc162960169 \h </w:instrText>
        </w:r>
        <w:r>
          <w:rPr>
            <w:webHidden/>
          </w:rPr>
        </w:r>
        <w:r>
          <w:rPr>
            <w:webHidden/>
          </w:rPr>
          <w:fldChar w:fldCharType="separate"/>
        </w:r>
        <w:r>
          <w:rPr>
            <w:webHidden/>
          </w:rPr>
          <w:t>555</w:t>
        </w:r>
        <w:r>
          <w:rPr>
            <w:webHidden/>
          </w:rPr>
          <w:fldChar w:fldCharType="end"/>
        </w:r>
      </w:hyperlink>
    </w:p>
    <w:p w14:paraId="6D6E345B" w14:textId="48B62D1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70" w:history="1">
        <w:r w:rsidRPr="00CE41F5">
          <w:rPr>
            <w:rStyle w:val="Hyperlink"/>
          </w:rPr>
          <w:t>D.8.105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subtitling_descriptor</w:t>
        </w:r>
        <w:r>
          <w:rPr>
            <w:webHidden/>
          </w:rPr>
          <w:tab/>
        </w:r>
        <w:r>
          <w:rPr>
            <w:webHidden/>
          </w:rPr>
          <w:fldChar w:fldCharType="begin"/>
        </w:r>
        <w:r>
          <w:rPr>
            <w:webHidden/>
          </w:rPr>
          <w:instrText xml:space="preserve"> PAGEREF _Toc162960170 \h </w:instrText>
        </w:r>
        <w:r>
          <w:rPr>
            <w:webHidden/>
          </w:rPr>
        </w:r>
        <w:r>
          <w:rPr>
            <w:webHidden/>
          </w:rPr>
          <w:fldChar w:fldCharType="separate"/>
        </w:r>
        <w:r>
          <w:rPr>
            <w:webHidden/>
          </w:rPr>
          <w:t>555</w:t>
        </w:r>
        <w:r>
          <w:rPr>
            <w:webHidden/>
          </w:rPr>
          <w:fldChar w:fldCharType="end"/>
        </w:r>
      </w:hyperlink>
    </w:p>
    <w:p w14:paraId="37DB81CB" w14:textId="7A66959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71" w:history="1">
        <w:r w:rsidRPr="00CE41F5">
          <w:rPr>
            <w:rStyle w:val="Hyperlink"/>
          </w:rPr>
          <w:t>D.8.106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supplementary_audio_descriptor</w:t>
        </w:r>
        <w:r>
          <w:rPr>
            <w:webHidden/>
          </w:rPr>
          <w:tab/>
        </w:r>
        <w:r>
          <w:rPr>
            <w:webHidden/>
          </w:rPr>
          <w:fldChar w:fldCharType="begin"/>
        </w:r>
        <w:r>
          <w:rPr>
            <w:webHidden/>
          </w:rPr>
          <w:instrText xml:space="preserve"> PAGEREF _Toc162960171 \h </w:instrText>
        </w:r>
        <w:r>
          <w:rPr>
            <w:webHidden/>
          </w:rPr>
        </w:r>
        <w:r>
          <w:rPr>
            <w:webHidden/>
          </w:rPr>
          <w:fldChar w:fldCharType="separate"/>
        </w:r>
        <w:r>
          <w:rPr>
            <w:webHidden/>
          </w:rPr>
          <w:t>555</w:t>
        </w:r>
        <w:r>
          <w:rPr>
            <w:webHidden/>
          </w:rPr>
          <w:fldChar w:fldCharType="end"/>
        </w:r>
      </w:hyperlink>
    </w:p>
    <w:p w14:paraId="7B0F2787" w14:textId="64E29EA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72" w:history="1">
        <w:r w:rsidRPr="00CE41F5">
          <w:rPr>
            <w:rStyle w:val="Hyperlink"/>
          </w:rPr>
          <w:t>D.8.107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T2_delivery_system_descriptor</w:t>
        </w:r>
        <w:r>
          <w:rPr>
            <w:webHidden/>
          </w:rPr>
          <w:tab/>
        </w:r>
        <w:r>
          <w:rPr>
            <w:webHidden/>
          </w:rPr>
          <w:fldChar w:fldCharType="begin"/>
        </w:r>
        <w:r>
          <w:rPr>
            <w:webHidden/>
          </w:rPr>
          <w:instrText xml:space="preserve"> PAGEREF _Toc162960172 \h </w:instrText>
        </w:r>
        <w:r>
          <w:rPr>
            <w:webHidden/>
          </w:rPr>
        </w:r>
        <w:r>
          <w:rPr>
            <w:webHidden/>
          </w:rPr>
          <w:fldChar w:fldCharType="separate"/>
        </w:r>
        <w:r>
          <w:rPr>
            <w:webHidden/>
          </w:rPr>
          <w:t>555</w:t>
        </w:r>
        <w:r>
          <w:rPr>
            <w:webHidden/>
          </w:rPr>
          <w:fldChar w:fldCharType="end"/>
        </w:r>
      </w:hyperlink>
    </w:p>
    <w:p w14:paraId="0F6C5DA2" w14:textId="5A946F8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73" w:history="1">
        <w:r w:rsidRPr="00CE41F5">
          <w:rPr>
            <w:rStyle w:val="Hyperlink"/>
          </w:rPr>
          <w:t>D.8.108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T2MI_descriptor</w:t>
        </w:r>
        <w:r>
          <w:rPr>
            <w:webHidden/>
          </w:rPr>
          <w:tab/>
        </w:r>
        <w:r>
          <w:rPr>
            <w:webHidden/>
          </w:rPr>
          <w:fldChar w:fldCharType="begin"/>
        </w:r>
        <w:r>
          <w:rPr>
            <w:webHidden/>
          </w:rPr>
          <w:instrText xml:space="preserve"> PAGEREF _Toc162960173 \h </w:instrText>
        </w:r>
        <w:r>
          <w:rPr>
            <w:webHidden/>
          </w:rPr>
        </w:r>
        <w:r>
          <w:rPr>
            <w:webHidden/>
          </w:rPr>
          <w:fldChar w:fldCharType="separate"/>
        </w:r>
        <w:r>
          <w:rPr>
            <w:webHidden/>
          </w:rPr>
          <w:t>556</w:t>
        </w:r>
        <w:r>
          <w:rPr>
            <w:webHidden/>
          </w:rPr>
          <w:fldChar w:fldCharType="end"/>
        </w:r>
      </w:hyperlink>
    </w:p>
    <w:p w14:paraId="4B50BF6E" w14:textId="134AE1B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74" w:history="1">
        <w:r w:rsidRPr="00CE41F5">
          <w:rPr>
            <w:rStyle w:val="Hyperlink"/>
          </w:rPr>
          <w:t>D.8.109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target_IP_address_descriptor</w:t>
        </w:r>
        <w:r>
          <w:rPr>
            <w:webHidden/>
          </w:rPr>
          <w:tab/>
        </w:r>
        <w:r>
          <w:rPr>
            <w:webHidden/>
          </w:rPr>
          <w:fldChar w:fldCharType="begin"/>
        </w:r>
        <w:r>
          <w:rPr>
            <w:webHidden/>
          </w:rPr>
          <w:instrText xml:space="preserve"> PAGEREF _Toc162960174 \h </w:instrText>
        </w:r>
        <w:r>
          <w:rPr>
            <w:webHidden/>
          </w:rPr>
        </w:r>
        <w:r>
          <w:rPr>
            <w:webHidden/>
          </w:rPr>
          <w:fldChar w:fldCharType="separate"/>
        </w:r>
        <w:r>
          <w:rPr>
            <w:webHidden/>
          </w:rPr>
          <w:t>556</w:t>
        </w:r>
        <w:r>
          <w:rPr>
            <w:webHidden/>
          </w:rPr>
          <w:fldChar w:fldCharType="end"/>
        </w:r>
      </w:hyperlink>
    </w:p>
    <w:p w14:paraId="73CCC5E9" w14:textId="1141ED1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75" w:history="1">
        <w:r w:rsidRPr="00CE41F5">
          <w:rPr>
            <w:rStyle w:val="Hyperlink"/>
          </w:rPr>
          <w:t>D.8.110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target_IP_slash_descriptor</w:t>
        </w:r>
        <w:r>
          <w:rPr>
            <w:webHidden/>
          </w:rPr>
          <w:tab/>
        </w:r>
        <w:r>
          <w:rPr>
            <w:webHidden/>
          </w:rPr>
          <w:fldChar w:fldCharType="begin"/>
        </w:r>
        <w:r>
          <w:rPr>
            <w:webHidden/>
          </w:rPr>
          <w:instrText xml:space="preserve"> PAGEREF _Toc162960175 \h </w:instrText>
        </w:r>
        <w:r>
          <w:rPr>
            <w:webHidden/>
          </w:rPr>
        </w:r>
        <w:r>
          <w:rPr>
            <w:webHidden/>
          </w:rPr>
          <w:fldChar w:fldCharType="separate"/>
        </w:r>
        <w:r>
          <w:rPr>
            <w:webHidden/>
          </w:rPr>
          <w:t>556</w:t>
        </w:r>
        <w:r>
          <w:rPr>
            <w:webHidden/>
          </w:rPr>
          <w:fldChar w:fldCharType="end"/>
        </w:r>
      </w:hyperlink>
    </w:p>
    <w:p w14:paraId="11D16B84" w14:textId="7A907FA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76" w:history="1">
        <w:r w:rsidRPr="00CE41F5">
          <w:rPr>
            <w:rStyle w:val="Hyperlink"/>
          </w:rPr>
          <w:t>D.8.111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target_IP_source_slash_descriptor</w:t>
        </w:r>
        <w:r>
          <w:rPr>
            <w:webHidden/>
          </w:rPr>
          <w:tab/>
        </w:r>
        <w:r>
          <w:rPr>
            <w:webHidden/>
          </w:rPr>
          <w:fldChar w:fldCharType="begin"/>
        </w:r>
        <w:r>
          <w:rPr>
            <w:webHidden/>
          </w:rPr>
          <w:instrText xml:space="preserve"> PAGEREF _Toc162960176 \h </w:instrText>
        </w:r>
        <w:r>
          <w:rPr>
            <w:webHidden/>
          </w:rPr>
        </w:r>
        <w:r>
          <w:rPr>
            <w:webHidden/>
          </w:rPr>
          <w:fldChar w:fldCharType="separate"/>
        </w:r>
        <w:r>
          <w:rPr>
            <w:webHidden/>
          </w:rPr>
          <w:t>556</w:t>
        </w:r>
        <w:r>
          <w:rPr>
            <w:webHidden/>
          </w:rPr>
          <w:fldChar w:fldCharType="end"/>
        </w:r>
      </w:hyperlink>
    </w:p>
    <w:p w14:paraId="2A1661C6" w14:textId="6966B6B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77" w:history="1">
        <w:r w:rsidRPr="00CE41F5">
          <w:rPr>
            <w:rStyle w:val="Hyperlink"/>
          </w:rPr>
          <w:t>D.8.112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target_IPv6_address_descriptor</w:t>
        </w:r>
        <w:r>
          <w:rPr>
            <w:webHidden/>
          </w:rPr>
          <w:tab/>
        </w:r>
        <w:r>
          <w:rPr>
            <w:webHidden/>
          </w:rPr>
          <w:fldChar w:fldCharType="begin"/>
        </w:r>
        <w:r>
          <w:rPr>
            <w:webHidden/>
          </w:rPr>
          <w:instrText xml:space="preserve"> PAGEREF _Toc162960177 \h </w:instrText>
        </w:r>
        <w:r>
          <w:rPr>
            <w:webHidden/>
          </w:rPr>
        </w:r>
        <w:r>
          <w:rPr>
            <w:webHidden/>
          </w:rPr>
          <w:fldChar w:fldCharType="separate"/>
        </w:r>
        <w:r>
          <w:rPr>
            <w:webHidden/>
          </w:rPr>
          <w:t>556</w:t>
        </w:r>
        <w:r>
          <w:rPr>
            <w:webHidden/>
          </w:rPr>
          <w:fldChar w:fldCharType="end"/>
        </w:r>
      </w:hyperlink>
    </w:p>
    <w:p w14:paraId="37B1B2F6" w14:textId="7C65342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78" w:history="1">
        <w:r w:rsidRPr="00CE41F5">
          <w:rPr>
            <w:rStyle w:val="Hyperlink"/>
          </w:rPr>
          <w:t>D.8.113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target_IPv6_slash_descriptor</w:t>
        </w:r>
        <w:r>
          <w:rPr>
            <w:webHidden/>
          </w:rPr>
          <w:tab/>
        </w:r>
        <w:r>
          <w:rPr>
            <w:webHidden/>
          </w:rPr>
          <w:fldChar w:fldCharType="begin"/>
        </w:r>
        <w:r>
          <w:rPr>
            <w:webHidden/>
          </w:rPr>
          <w:instrText xml:space="preserve"> PAGEREF _Toc162960178 \h </w:instrText>
        </w:r>
        <w:r>
          <w:rPr>
            <w:webHidden/>
          </w:rPr>
        </w:r>
        <w:r>
          <w:rPr>
            <w:webHidden/>
          </w:rPr>
          <w:fldChar w:fldCharType="separate"/>
        </w:r>
        <w:r>
          <w:rPr>
            <w:webHidden/>
          </w:rPr>
          <w:t>557</w:t>
        </w:r>
        <w:r>
          <w:rPr>
            <w:webHidden/>
          </w:rPr>
          <w:fldChar w:fldCharType="end"/>
        </w:r>
      </w:hyperlink>
    </w:p>
    <w:p w14:paraId="372B4C87" w14:textId="1B149A5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79" w:history="1">
        <w:r w:rsidRPr="00CE41F5">
          <w:rPr>
            <w:rStyle w:val="Hyperlink"/>
          </w:rPr>
          <w:t>D.8.114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target_IPv6_source_slash_descriptor</w:t>
        </w:r>
        <w:r>
          <w:rPr>
            <w:webHidden/>
          </w:rPr>
          <w:tab/>
        </w:r>
        <w:r>
          <w:rPr>
            <w:webHidden/>
          </w:rPr>
          <w:fldChar w:fldCharType="begin"/>
        </w:r>
        <w:r>
          <w:rPr>
            <w:webHidden/>
          </w:rPr>
          <w:instrText xml:space="preserve"> PAGEREF _Toc162960179 \h </w:instrText>
        </w:r>
        <w:r>
          <w:rPr>
            <w:webHidden/>
          </w:rPr>
        </w:r>
        <w:r>
          <w:rPr>
            <w:webHidden/>
          </w:rPr>
          <w:fldChar w:fldCharType="separate"/>
        </w:r>
        <w:r>
          <w:rPr>
            <w:webHidden/>
          </w:rPr>
          <w:t>557</w:t>
        </w:r>
        <w:r>
          <w:rPr>
            <w:webHidden/>
          </w:rPr>
          <w:fldChar w:fldCharType="end"/>
        </w:r>
      </w:hyperlink>
    </w:p>
    <w:p w14:paraId="1323A39F" w14:textId="53EF861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80" w:history="1">
        <w:r w:rsidRPr="00CE41F5">
          <w:rPr>
            <w:rStyle w:val="Hyperlink"/>
          </w:rPr>
          <w:t>D.8.115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target_MAC_address_descriptor</w:t>
        </w:r>
        <w:r>
          <w:rPr>
            <w:webHidden/>
          </w:rPr>
          <w:tab/>
        </w:r>
        <w:r>
          <w:rPr>
            <w:webHidden/>
          </w:rPr>
          <w:fldChar w:fldCharType="begin"/>
        </w:r>
        <w:r>
          <w:rPr>
            <w:webHidden/>
          </w:rPr>
          <w:instrText xml:space="preserve"> PAGEREF _Toc162960180 \h </w:instrText>
        </w:r>
        <w:r>
          <w:rPr>
            <w:webHidden/>
          </w:rPr>
        </w:r>
        <w:r>
          <w:rPr>
            <w:webHidden/>
          </w:rPr>
          <w:fldChar w:fldCharType="separate"/>
        </w:r>
        <w:r>
          <w:rPr>
            <w:webHidden/>
          </w:rPr>
          <w:t>557</w:t>
        </w:r>
        <w:r>
          <w:rPr>
            <w:webHidden/>
          </w:rPr>
          <w:fldChar w:fldCharType="end"/>
        </w:r>
      </w:hyperlink>
    </w:p>
    <w:p w14:paraId="5948D6AA" w14:textId="1021260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81" w:history="1">
        <w:r w:rsidRPr="00CE41F5">
          <w:rPr>
            <w:rStyle w:val="Hyperlink"/>
          </w:rPr>
          <w:t>D.8.116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target_MAC_address_range_descriptor</w:t>
        </w:r>
        <w:r>
          <w:rPr>
            <w:webHidden/>
          </w:rPr>
          <w:tab/>
        </w:r>
        <w:r>
          <w:rPr>
            <w:webHidden/>
          </w:rPr>
          <w:fldChar w:fldCharType="begin"/>
        </w:r>
        <w:r>
          <w:rPr>
            <w:webHidden/>
          </w:rPr>
          <w:instrText xml:space="preserve"> PAGEREF _Toc162960181 \h </w:instrText>
        </w:r>
        <w:r>
          <w:rPr>
            <w:webHidden/>
          </w:rPr>
        </w:r>
        <w:r>
          <w:rPr>
            <w:webHidden/>
          </w:rPr>
          <w:fldChar w:fldCharType="separate"/>
        </w:r>
        <w:r>
          <w:rPr>
            <w:webHidden/>
          </w:rPr>
          <w:t>557</w:t>
        </w:r>
        <w:r>
          <w:rPr>
            <w:webHidden/>
          </w:rPr>
          <w:fldChar w:fldCharType="end"/>
        </w:r>
      </w:hyperlink>
    </w:p>
    <w:p w14:paraId="5A6011AC" w14:textId="55D7A11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82" w:history="1">
        <w:r w:rsidRPr="00CE41F5">
          <w:rPr>
            <w:rStyle w:val="Hyperlink"/>
          </w:rPr>
          <w:t>D.8.117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target_region_descriptor</w:t>
        </w:r>
        <w:r>
          <w:rPr>
            <w:webHidden/>
          </w:rPr>
          <w:tab/>
        </w:r>
        <w:r>
          <w:rPr>
            <w:webHidden/>
          </w:rPr>
          <w:fldChar w:fldCharType="begin"/>
        </w:r>
        <w:r>
          <w:rPr>
            <w:webHidden/>
          </w:rPr>
          <w:instrText xml:space="preserve"> PAGEREF _Toc162960182 \h </w:instrText>
        </w:r>
        <w:r>
          <w:rPr>
            <w:webHidden/>
          </w:rPr>
        </w:r>
        <w:r>
          <w:rPr>
            <w:webHidden/>
          </w:rPr>
          <w:fldChar w:fldCharType="separate"/>
        </w:r>
        <w:r>
          <w:rPr>
            <w:webHidden/>
          </w:rPr>
          <w:t>557</w:t>
        </w:r>
        <w:r>
          <w:rPr>
            <w:webHidden/>
          </w:rPr>
          <w:fldChar w:fldCharType="end"/>
        </w:r>
      </w:hyperlink>
    </w:p>
    <w:p w14:paraId="3292CC20" w14:textId="3E7C199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83" w:history="1">
        <w:r w:rsidRPr="00CE41F5">
          <w:rPr>
            <w:rStyle w:val="Hyperlink"/>
          </w:rPr>
          <w:t>D.8.118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target_region_name_descriptor</w:t>
        </w:r>
        <w:r>
          <w:rPr>
            <w:webHidden/>
          </w:rPr>
          <w:tab/>
        </w:r>
        <w:r>
          <w:rPr>
            <w:webHidden/>
          </w:rPr>
          <w:fldChar w:fldCharType="begin"/>
        </w:r>
        <w:r>
          <w:rPr>
            <w:webHidden/>
          </w:rPr>
          <w:instrText xml:space="preserve"> PAGEREF _Toc162960183 \h </w:instrText>
        </w:r>
        <w:r>
          <w:rPr>
            <w:webHidden/>
          </w:rPr>
        </w:r>
        <w:r>
          <w:rPr>
            <w:webHidden/>
          </w:rPr>
          <w:fldChar w:fldCharType="separate"/>
        </w:r>
        <w:r>
          <w:rPr>
            <w:webHidden/>
          </w:rPr>
          <w:t>557</w:t>
        </w:r>
        <w:r>
          <w:rPr>
            <w:webHidden/>
          </w:rPr>
          <w:fldChar w:fldCharType="end"/>
        </w:r>
      </w:hyperlink>
    </w:p>
    <w:p w14:paraId="44ADBCE5" w14:textId="3C31F4D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84" w:history="1">
        <w:r w:rsidRPr="00CE41F5">
          <w:rPr>
            <w:rStyle w:val="Hyperlink"/>
          </w:rPr>
          <w:t>D.8.119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target_serial_number_descriptor</w:t>
        </w:r>
        <w:r>
          <w:rPr>
            <w:webHidden/>
          </w:rPr>
          <w:tab/>
        </w:r>
        <w:r>
          <w:rPr>
            <w:webHidden/>
          </w:rPr>
          <w:fldChar w:fldCharType="begin"/>
        </w:r>
        <w:r>
          <w:rPr>
            <w:webHidden/>
          </w:rPr>
          <w:instrText xml:space="preserve"> PAGEREF _Toc162960184 \h </w:instrText>
        </w:r>
        <w:r>
          <w:rPr>
            <w:webHidden/>
          </w:rPr>
        </w:r>
        <w:r>
          <w:rPr>
            <w:webHidden/>
          </w:rPr>
          <w:fldChar w:fldCharType="separate"/>
        </w:r>
        <w:r>
          <w:rPr>
            <w:webHidden/>
          </w:rPr>
          <w:t>558</w:t>
        </w:r>
        <w:r>
          <w:rPr>
            <w:webHidden/>
          </w:rPr>
          <w:fldChar w:fldCharType="end"/>
        </w:r>
      </w:hyperlink>
    </w:p>
    <w:p w14:paraId="58346BCA" w14:textId="47EEF75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85" w:history="1">
        <w:r w:rsidRPr="00CE41F5">
          <w:rPr>
            <w:rStyle w:val="Hyperlink"/>
          </w:rPr>
          <w:t>D.8.120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target_smartcard_descriptor</w:t>
        </w:r>
        <w:r>
          <w:rPr>
            <w:webHidden/>
          </w:rPr>
          <w:tab/>
        </w:r>
        <w:r>
          <w:rPr>
            <w:webHidden/>
          </w:rPr>
          <w:fldChar w:fldCharType="begin"/>
        </w:r>
        <w:r>
          <w:rPr>
            <w:webHidden/>
          </w:rPr>
          <w:instrText xml:space="preserve"> PAGEREF _Toc162960185 \h </w:instrText>
        </w:r>
        <w:r>
          <w:rPr>
            <w:webHidden/>
          </w:rPr>
        </w:r>
        <w:r>
          <w:rPr>
            <w:webHidden/>
          </w:rPr>
          <w:fldChar w:fldCharType="separate"/>
        </w:r>
        <w:r>
          <w:rPr>
            <w:webHidden/>
          </w:rPr>
          <w:t>558</w:t>
        </w:r>
        <w:r>
          <w:rPr>
            <w:webHidden/>
          </w:rPr>
          <w:fldChar w:fldCharType="end"/>
        </w:r>
      </w:hyperlink>
    </w:p>
    <w:p w14:paraId="6E1812F9" w14:textId="106558E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86" w:history="1">
        <w:r w:rsidRPr="00CE41F5">
          <w:rPr>
            <w:rStyle w:val="Hyperlink"/>
          </w:rPr>
          <w:t>D.8.121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telephone_descriptor</w:t>
        </w:r>
        <w:r>
          <w:rPr>
            <w:webHidden/>
          </w:rPr>
          <w:tab/>
        </w:r>
        <w:r>
          <w:rPr>
            <w:webHidden/>
          </w:rPr>
          <w:fldChar w:fldCharType="begin"/>
        </w:r>
        <w:r>
          <w:rPr>
            <w:webHidden/>
          </w:rPr>
          <w:instrText xml:space="preserve"> PAGEREF _Toc162960186 \h </w:instrText>
        </w:r>
        <w:r>
          <w:rPr>
            <w:webHidden/>
          </w:rPr>
        </w:r>
        <w:r>
          <w:rPr>
            <w:webHidden/>
          </w:rPr>
          <w:fldChar w:fldCharType="separate"/>
        </w:r>
        <w:r>
          <w:rPr>
            <w:webHidden/>
          </w:rPr>
          <w:t>558</w:t>
        </w:r>
        <w:r>
          <w:rPr>
            <w:webHidden/>
          </w:rPr>
          <w:fldChar w:fldCharType="end"/>
        </w:r>
      </w:hyperlink>
    </w:p>
    <w:p w14:paraId="2C9CDE8F" w14:textId="789DE2A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87" w:history="1">
        <w:r w:rsidRPr="00CE41F5">
          <w:rPr>
            <w:rStyle w:val="Hyperlink"/>
          </w:rPr>
          <w:t>D.8.122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teletext_descriptor</w:t>
        </w:r>
        <w:r>
          <w:rPr>
            <w:webHidden/>
          </w:rPr>
          <w:tab/>
        </w:r>
        <w:r>
          <w:rPr>
            <w:webHidden/>
          </w:rPr>
          <w:fldChar w:fldCharType="begin"/>
        </w:r>
        <w:r>
          <w:rPr>
            <w:webHidden/>
          </w:rPr>
          <w:instrText xml:space="preserve"> PAGEREF _Toc162960187 \h </w:instrText>
        </w:r>
        <w:r>
          <w:rPr>
            <w:webHidden/>
          </w:rPr>
        </w:r>
        <w:r>
          <w:rPr>
            <w:webHidden/>
          </w:rPr>
          <w:fldChar w:fldCharType="separate"/>
        </w:r>
        <w:r>
          <w:rPr>
            <w:webHidden/>
          </w:rPr>
          <w:t>558</w:t>
        </w:r>
        <w:r>
          <w:rPr>
            <w:webHidden/>
          </w:rPr>
          <w:fldChar w:fldCharType="end"/>
        </w:r>
      </w:hyperlink>
    </w:p>
    <w:p w14:paraId="1912D06B" w14:textId="750ACBF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88" w:history="1">
        <w:r w:rsidRPr="00CE41F5">
          <w:rPr>
            <w:rStyle w:val="Hyperlink"/>
          </w:rPr>
          <w:t>D.8.123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terrestrial_delivery_system_descriptor</w:t>
        </w:r>
        <w:r>
          <w:rPr>
            <w:webHidden/>
          </w:rPr>
          <w:tab/>
        </w:r>
        <w:r>
          <w:rPr>
            <w:webHidden/>
          </w:rPr>
          <w:fldChar w:fldCharType="begin"/>
        </w:r>
        <w:r>
          <w:rPr>
            <w:webHidden/>
          </w:rPr>
          <w:instrText xml:space="preserve"> PAGEREF _Toc162960188 \h </w:instrText>
        </w:r>
        <w:r>
          <w:rPr>
            <w:webHidden/>
          </w:rPr>
        </w:r>
        <w:r>
          <w:rPr>
            <w:webHidden/>
          </w:rPr>
          <w:fldChar w:fldCharType="separate"/>
        </w:r>
        <w:r>
          <w:rPr>
            <w:webHidden/>
          </w:rPr>
          <w:t>558</w:t>
        </w:r>
        <w:r>
          <w:rPr>
            <w:webHidden/>
          </w:rPr>
          <w:fldChar w:fldCharType="end"/>
        </w:r>
      </w:hyperlink>
    </w:p>
    <w:p w14:paraId="01D262C1" w14:textId="49D3139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89" w:history="1">
        <w:r w:rsidRPr="00CE41F5">
          <w:rPr>
            <w:rStyle w:val="Hyperlink"/>
          </w:rPr>
          <w:t>D.8.124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time_shifted_event_descriptor</w:t>
        </w:r>
        <w:r>
          <w:rPr>
            <w:webHidden/>
          </w:rPr>
          <w:tab/>
        </w:r>
        <w:r>
          <w:rPr>
            <w:webHidden/>
          </w:rPr>
          <w:fldChar w:fldCharType="begin"/>
        </w:r>
        <w:r>
          <w:rPr>
            <w:webHidden/>
          </w:rPr>
          <w:instrText xml:space="preserve"> PAGEREF _Toc162960189 \h </w:instrText>
        </w:r>
        <w:r>
          <w:rPr>
            <w:webHidden/>
          </w:rPr>
        </w:r>
        <w:r>
          <w:rPr>
            <w:webHidden/>
          </w:rPr>
          <w:fldChar w:fldCharType="separate"/>
        </w:r>
        <w:r>
          <w:rPr>
            <w:webHidden/>
          </w:rPr>
          <w:t>559</w:t>
        </w:r>
        <w:r>
          <w:rPr>
            <w:webHidden/>
          </w:rPr>
          <w:fldChar w:fldCharType="end"/>
        </w:r>
      </w:hyperlink>
    </w:p>
    <w:p w14:paraId="7F233D55" w14:textId="5BDE0F1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90" w:history="1">
        <w:r w:rsidRPr="00CE41F5">
          <w:rPr>
            <w:rStyle w:val="Hyperlink"/>
          </w:rPr>
          <w:t>D.8.125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time_shifted_service_descriptor</w:t>
        </w:r>
        <w:r>
          <w:rPr>
            <w:webHidden/>
          </w:rPr>
          <w:tab/>
        </w:r>
        <w:r>
          <w:rPr>
            <w:webHidden/>
          </w:rPr>
          <w:fldChar w:fldCharType="begin"/>
        </w:r>
        <w:r>
          <w:rPr>
            <w:webHidden/>
          </w:rPr>
          <w:instrText xml:space="preserve"> PAGEREF _Toc162960190 \h </w:instrText>
        </w:r>
        <w:r>
          <w:rPr>
            <w:webHidden/>
          </w:rPr>
        </w:r>
        <w:r>
          <w:rPr>
            <w:webHidden/>
          </w:rPr>
          <w:fldChar w:fldCharType="separate"/>
        </w:r>
        <w:r>
          <w:rPr>
            <w:webHidden/>
          </w:rPr>
          <w:t>559</w:t>
        </w:r>
        <w:r>
          <w:rPr>
            <w:webHidden/>
          </w:rPr>
          <w:fldChar w:fldCharType="end"/>
        </w:r>
      </w:hyperlink>
    </w:p>
    <w:p w14:paraId="05F4E111" w14:textId="7A5635B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91" w:history="1">
        <w:r w:rsidRPr="00CE41F5">
          <w:rPr>
            <w:rStyle w:val="Hyperlink"/>
          </w:rPr>
          <w:t>D.8.126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time_slice_fec_identifier_descriptor</w:t>
        </w:r>
        <w:r>
          <w:rPr>
            <w:webHidden/>
          </w:rPr>
          <w:tab/>
        </w:r>
        <w:r>
          <w:rPr>
            <w:webHidden/>
          </w:rPr>
          <w:fldChar w:fldCharType="begin"/>
        </w:r>
        <w:r>
          <w:rPr>
            <w:webHidden/>
          </w:rPr>
          <w:instrText xml:space="preserve"> PAGEREF _Toc162960191 \h </w:instrText>
        </w:r>
        <w:r>
          <w:rPr>
            <w:webHidden/>
          </w:rPr>
        </w:r>
        <w:r>
          <w:rPr>
            <w:webHidden/>
          </w:rPr>
          <w:fldChar w:fldCharType="separate"/>
        </w:r>
        <w:r>
          <w:rPr>
            <w:webHidden/>
          </w:rPr>
          <w:t>559</w:t>
        </w:r>
        <w:r>
          <w:rPr>
            <w:webHidden/>
          </w:rPr>
          <w:fldChar w:fldCharType="end"/>
        </w:r>
      </w:hyperlink>
    </w:p>
    <w:p w14:paraId="1E6B050C" w14:textId="3C0726C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92" w:history="1">
        <w:r w:rsidRPr="00CE41F5">
          <w:rPr>
            <w:rStyle w:val="Hyperlink"/>
          </w:rPr>
          <w:t>D.8.127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transport_protocol_descriptor</w:t>
        </w:r>
        <w:r>
          <w:rPr>
            <w:webHidden/>
          </w:rPr>
          <w:tab/>
        </w:r>
        <w:r>
          <w:rPr>
            <w:webHidden/>
          </w:rPr>
          <w:fldChar w:fldCharType="begin"/>
        </w:r>
        <w:r>
          <w:rPr>
            <w:webHidden/>
          </w:rPr>
          <w:instrText xml:space="preserve"> PAGEREF _Toc162960192 \h </w:instrText>
        </w:r>
        <w:r>
          <w:rPr>
            <w:webHidden/>
          </w:rPr>
        </w:r>
        <w:r>
          <w:rPr>
            <w:webHidden/>
          </w:rPr>
          <w:fldChar w:fldCharType="separate"/>
        </w:r>
        <w:r>
          <w:rPr>
            <w:webHidden/>
          </w:rPr>
          <w:t>559</w:t>
        </w:r>
        <w:r>
          <w:rPr>
            <w:webHidden/>
          </w:rPr>
          <w:fldChar w:fldCharType="end"/>
        </w:r>
      </w:hyperlink>
    </w:p>
    <w:p w14:paraId="0AAD55DC" w14:textId="7AFCE26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93" w:history="1">
        <w:r w:rsidRPr="00CE41F5">
          <w:rPr>
            <w:rStyle w:val="Hyperlink"/>
          </w:rPr>
          <w:t>D.8.128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transport_stream_descriptor</w:t>
        </w:r>
        <w:r>
          <w:rPr>
            <w:webHidden/>
          </w:rPr>
          <w:tab/>
        </w:r>
        <w:r>
          <w:rPr>
            <w:webHidden/>
          </w:rPr>
          <w:fldChar w:fldCharType="begin"/>
        </w:r>
        <w:r>
          <w:rPr>
            <w:webHidden/>
          </w:rPr>
          <w:instrText xml:space="preserve"> PAGEREF _Toc162960193 \h </w:instrText>
        </w:r>
        <w:r>
          <w:rPr>
            <w:webHidden/>
          </w:rPr>
        </w:r>
        <w:r>
          <w:rPr>
            <w:webHidden/>
          </w:rPr>
          <w:fldChar w:fldCharType="separate"/>
        </w:r>
        <w:r>
          <w:rPr>
            <w:webHidden/>
          </w:rPr>
          <w:t>560</w:t>
        </w:r>
        <w:r>
          <w:rPr>
            <w:webHidden/>
          </w:rPr>
          <w:fldChar w:fldCharType="end"/>
        </w:r>
      </w:hyperlink>
    </w:p>
    <w:p w14:paraId="36C38AC0" w14:textId="2ACE62C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94" w:history="1">
        <w:r w:rsidRPr="00CE41F5">
          <w:rPr>
            <w:rStyle w:val="Hyperlink"/>
          </w:rPr>
          <w:t>D.8.129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TTML_subtitling_descriptor</w:t>
        </w:r>
        <w:r>
          <w:rPr>
            <w:webHidden/>
          </w:rPr>
          <w:tab/>
        </w:r>
        <w:r>
          <w:rPr>
            <w:webHidden/>
          </w:rPr>
          <w:fldChar w:fldCharType="begin"/>
        </w:r>
        <w:r>
          <w:rPr>
            <w:webHidden/>
          </w:rPr>
          <w:instrText xml:space="preserve"> PAGEREF _Toc162960194 \h </w:instrText>
        </w:r>
        <w:r>
          <w:rPr>
            <w:webHidden/>
          </w:rPr>
        </w:r>
        <w:r>
          <w:rPr>
            <w:webHidden/>
          </w:rPr>
          <w:fldChar w:fldCharType="separate"/>
        </w:r>
        <w:r>
          <w:rPr>
            <w:webHidden/>
          </w:rPr>
          <w:t>560</w:t>
        </w:r>
        <w:r>
          <w:rPr>
            <w:webHidden/>
          </w:rPr>
          <w:fldChar w:fldCharType="end"/>
        </w:r>
      </w:hyperlink>
    </w:p>
    <w:p w14:paraId="06AEB993" w14:textId="04076F6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95" w:history="1">
        <w:r w:rsidRPr="00CE41F5">
          <w:rPr>
            <w:rStyle w:val="Hyperlink"/>
          </w:rPr>
          <w:t>D.8.130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TVA_id_descriptor</w:t>
        </w:r>
        <w:r>
          <w:rPr>
            <w:webHidden/>
          </w:rPr>
          <w:tab/>
        </w:r>
        <w:r>
          <w:rPr>
            <w:webHidden/>
          </w:rPr>
          <w:fldChar w:fldCharType="begin"/>
        </w:r>
        <w:r>
          <w:rPr>
            <w:webHidden/>
          </w:rPr>
          <w:instrText xml:space="preserve"> PAGEREF _Toc162960195 \h </w:instrText>
        </w:r>
        <w:r>
          <w:rPr>
            <w:webHidden/>
          </w:rPr>
        </w:r>
        <w:r>
          <w:rPr>
            <w:webHidden/>
          </w:rPr>
          <w:fldChar w:fldCharType="separate"/>
        </w:r>
        <w:r>
          <w:rPr>
            <w:webHidden/>
          </w:rPr>
          <w:t>560</w:t>
        </w:r>
        <w:r>
          <w:rPr>
            <w:webHidden/>
          </w:rPr>
          <w:fldChar w:fldCharType="end"/>
        </w:r>
      </w:hyperlink>
    </w:p>
    <w:p w14:paraId="7811FD5D" w14:textId="24E73D7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96" w:history="1">
        <w:r w:rsidRPr="00CE41F5">
          <w:rPr>
            <w:rStyle w:val="Hyperlink"/>
          </w:rPr>
          <w:t>D.8.131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update_descriptor</w:t>
        </w:r>
        <w:r>
          <w:rPr>
            <w:webHidden/>
          </w:rPr>
          <w:tab/>
        </w:r>
        <w:r>
          <w:rPr>
            <w:webHidden/>
          </w:rPr>
          <w:fldChar w:fldCharType="begin"/>
        </w:r>
        <w:r>
          <w:rPr>
            <w:webHidden/>
          </w:rPr>
          <w:instrText xml:space="preserve"> PAGEREF _Toc162960196 \h </w:instrText>
        </w:r>
        <w:r>
          <w:rPr>
            <w:webHidden/>
          </w:rPr>
        </w:r>
        <w:r>
          <w:rPr>
            <w:webHidden/>
          </w:rPr>
          <w:fldChar w:fldCharType="separate"/>
        </w:r>
        <w:r>
          <w:rPr>
            <w:webHidden/>
          </w:rPr>
          <w:t>560</w:t>
        </w:r>
        <w:r>
          <w:rPr>
            <w:webHidden/>
          </w:rPr>
          <w:fldChar w:fldCharType="end"/>
        </w:r>
      </w:hyperlink>
    </w:p>
    <w:p w14:paraId="6531C521" w14:textId="622FF3BF"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97" w:history="1">
        <w:r w:rsidRPr="00CE41F5">
          <w:rPr>
            <w:rStyle w:val="Hyperlink"/>
          </w:rPr>
          <w:t>D.8.132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URI_linkage_descriptor</w:t>
        </w:r>
        <w:r>
          <w:rPr>
            <w:webHidden/>
          </w:rPr>
          <w:tab/>
        </w:r>
        <w:r>
          <w:rPr>
            <w:webHidden/>
          </w:rPr>
          <w:fldChar w:fldCharType="begin"/>
        </w:r>
        <w:r>
          <w:rPr>
            <w:webHidden/>
          </w:rPr>
          <w:instrText xml:space="preserve"> PAGEREF _Toc162960197 \h </w:instrText>
        </w:r>
        <w:r>
          <w:rPr>
            <w:webHidden/>
          </w:rPr>
        </w:r>
        <w:r>
          <w:rPr>
            <w:webHidden/>
          </w:rPr>
          <w:fldChar w:fldCharType="separate"/>
        </w:r>
        <w:r>
          <w:rPr>
            <w:webHidden/>
          </w:rPr>
          <w:t>560</w:t>
        </w:r>
        <w:r>
          <w:rPr>
            <w:webHidden/>
          </w:rPr>
          <w:fldChar w:fldCharType="end"/>
        </w:r>
      </w:hyperlink>
    </w:p>
    <w:p w14:paraId="41647601" w14:textId="6DA1D1C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98" w:history="1">
        <w:r w:rsidRPr="00CE41F5">
          <w:rPr>
            <w:rStyle w:val="Hyperlink"/>
          </w:rPr>
          <w:t>D.8.133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VBI_data_descriptor</w:t>
        </w:r>
        <w:r>
          <w:rPr>
            <w:webHidden/>
          </w:rPr>
          <w:tab/>
        </w:r>
        <w:r>
          <w:rPr>
            <w:webHidden/>
          </w:rPr>
          <w:fldChar w:fldCharType="begin"/>
        </w:r>
        <w:r>
          <w:rPr>
            <w:webHidden/>
          </w:rPr>
          <w:instrText xml:space="preserve"> PAGEREF _Toc162960198 \h </w:instrText>
        </w:r>
        <w:r>
          <w:rPr>
            <w:webHidden/>
          </w:rPr>
        </w:r>
        <w:r>
          <w:rPr>
            <w:webHidden/>
          </w:rPr>
          <w:fldChar w:fldCharType="separate"/>
        </w:r>
        <w:r>
          <w:rPr>
            <w:webHidden/>
          </w:rPr>
          <w:t>561</w:t>
        </w:r>
        <w:r>
          <w:rPr>
            <w:webHidden/>
          </w:rPr>
          <w:fldChar w:fldCharType="end"/>
        </w:r>
      </w:hyperlink>
    </w:p>
    <w:p w14:paraId="460FD73C" w14:textId="6B77574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199" w:history="1">
        <w:r w:rsidRPr="00CE41F5">
          <w:rPr>
            <w:rStyle w:val="Hyperlink"/>
          </w:rPr>
          <w:t>D.8.134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VBI_teletext_descriptor</w:t>
        </w:r>
        <w:r>
          <w:rPr>
            <w:webHidden/>
          </w:rPr>
          <w:tab/>
        </w:r>
        <w:r>
          <w:rPr>
            <w:webHidden/>
          </w:rPr>
          <w:fldChar w:fldCharType="begin"/>
        </w:r>
        <w:r>
          <w:rPr>
            <w:webHidden/>
          </w:rPr>
          <w:instrText xml:space="preserve"> PAGEREF _Toc162960199 \h </w:instrText>
        </w:r>
        <w:r>
          <w:rPr>
            <w:webHidden/>
          </w:rPr>
        </w:r>
        <w:r>
          <w:rPr>
            <w:webHidden/>
          </w:rPr>
          <w:fldChar w:fldCharType="separate"/>
        </w:r>
        <w:r>
          <w:rPr>
            <w:webHidden/>
          </w:rPr>
          <w:t>561</w:t>
        </w:r>
        <w:r>
          <w:rPr>
            <w:webHidden/>
          </w:rPr>
          <w:fldChar w:fldCharType="end"/>
        </w:r>
      </w:hyperlink>
    </w:p>
    <w:p w14:paraId="68C0EE96" w14:textId="6EA99F6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00" w:history="1">
        <w:r w:rsidRPr="00CE41F5">
          <w:rPr>
            <w:rStyle w:val="Hyperlink"/>
          </w:rPr>
          <w:t>D.8.135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video_depth_range_descriptor</w:t>
        </w:r>
        <w:r>
          <w:rPr>
            <w:webHidden/>
          </w:rPr>
          <w:tab/>
        </w:r>
        <w:r>
          <w:rPr>
            <w:webHidden/>
          </w:rPr>
          <w:fldChar w:fldCharType="begin"/>
        </w:r>
        <w:r>
          <w:rPr>
            <w:webHidden/>
          </w:rPr>
          <w:instrText xml:space="preserve"> PAGEREF _Toc162960200 \h </w:instrText>
        </w:r>
        <w:r>
          <w:rPr>
            <w:webHidden/>
          </w:rPr>
        </w:r>
        <w:r>
          <w:rPr>
            <w:webHidden/>
          </w:rPr>
          <w:fldChar w:fldCharType="separate"/>
        </w:r>
        <w:r>
          <w:rPr>
            <w:webHidden/>
          </w:rPr>
          <w:t>561</w:t>
        </w:r>
        <w:r>
          <w:rPr>
            <w:webHidden/>
          </w:rPr>
          <w:fldChar w:fldCharType="end"/>
        </w:r>
      </w:hyperlink>
    </w:p>
    <w:p w14:paraId="4C8DEFDF" w14:textId="52880F5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01" w:history="1">
        <w:r w:rsidRPr="00CE41F5">
          <w:rPr>
            <w:rStyle w:val="Hyperlink"/>
          </w:rPr>
          <w:t>D.8.136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vvc_subpictures_descriptor</w:t>
        </w:r>
        <w:r>
          <w:rPr>
            <w:webHidden/>
          </w:rPr>
          <w:tab/>
        </w:r>
        <w:r>
          <w:rPr>
            <w:webHidden/>
          </w:rPr>
          <w:fldChar w:fldCharType="begin"/>
        </w:r>
        <w:r>
          <w:rPr>
            <w:webHidden/>
          </w:rPr>
          <w:instrText xml:space="preserve"> PAGEREF _Toc162960201 \h </w:instrText>
        </w:r>
        <w:r>
          <w:rPr>
            <w:webHidden/>
          </w:rPr>
        </w:r>
        <w:r>
          <w:rPr>
            <w:webHidden/>
          </w:rPr>
          <w:fldChar w:fldCharType="separate"/>
        </w:r>
        <w:r>
          <w:rPr>
            <w:webHidden/>
          </w:rPr>
          <w:t>561</w:t>
        </w:r>
        <w:r>
          <w:rPr>
            <w:webHidden/>
          </w:rPr>
          <w:fldChar w:fldCharType="end"/>
        </w:r>
      </w:hyperlink>
    </w:p>
    <w:p w14:paraId="7C380FC1" w14:textId="32BB113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60202" w:history="1">
        <w:r w:rsidRPr="00CE41F5">
          <w:rPr>
            <w:rStyle w:val="Hyperlink"/>
          </w:rPr>
          <w:t>D.9</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DTG/OFCOM-defined descriptors (DVB private descriptors)</w:t>
        </w:r>
        <w:r>
          <w:rPr>
            <w:webHidden/>
          </w:rPr>
          <w:tab/>
        </w:r>
        <w:r>
          <w:rPr>
            <w:webHidden/>
          </w:rPr>
          <w:fldChar w:fldCharType="begin"/>
        </w:r>
        <w:r>
          <w:rPr>
            <w:webHidden/>
          </w:rPr>
          <w:instrText xml:space="preserve"> PAGEREF _Toc162960202 \h </w:instrText>
        </w:r>
        <w:r>
          <w:rPr>
            <w:webHidden/>
          </w:rPr>
        </w:r>
        <w:r>
          <w:rPr>
            <w:webHidden/>
          </w:rPr>
          <w:fldChar w:fldCharType="separate"/>
        </w:r>
        <w:r>
          <w:rPr>
            <w:webHidden/>
          </w:rPr>
          <w:t>562</w:t>
        </w:r>
        <w:r>
          <w:rPr>
            <w:webHidden/>
          </w:rPr>
          <w:fldChar w:fldCharType="end"/>
        </w:r>
      </w:hyperlink>
    </w:p>
    <w:p w14:paraId="0DC165D6" w14:textId="203D125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03" w:history="1">
        <w:r w:rsidRPr="00CE41F5">
          <w:rPr>
            <w:rStyle w:val="Hyperlink"/>
          </w:rPr>
          <w:t>D.9.1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dtg_guidance_descriptor</w:t>
        </w:r>
        <w:r>
          <w:rPr>
            <w:webHidden/>
          </w:rPr>
          <w:tab/>
        </w:r>
        <w:r>
          <w:rPr>
            <w:webHidden/>
          </w:rPr>
          <w:fldChar w:fldCharType="begin"/>
        </w:r>
        <w:r>
          <w:rPr>
            <w:webHidden/>
          </w:rPr>
          <w:instrText xml:space="preserve"> PAGEREF _Toc162960203 \h </w:instrText>
        </w:r>
        <w:r>
          <w:rPr>
            <w:webHidden/>
          </w:rPr>
        </w:r>
        <w:r>
          <w:rPr>
            <w:webHidden/>
          </w:rPr>
          <w:fldChar w:fldCharType="separate"/>
        </w:r>
        <w:r>
          <w:rPr>
            <w:webHidden/>
          </w:rPr>
          <w:t>562</w:t>
        </w:r>
        <w:r>
          <w:rPr>
            <w:webHidden/>
          </w:rPr>
          <w:fldChar w:fldCharType="end"/>
        </w:r>
      </w:hyperlink>
    </w:p>
    <w:p w14:paraId="4F6C8CFF" w14:textId="795E36C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04" w:history="1">
        <w:r w:rsidRPr="00CE41F5">
          <w:rPr>
            <w:rStyle w:val="Hyperlink"/>
          </w:rPr>
          <w:t>D.9.2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dtg_HD_simulcast_logical_channel_descriptor</w:t>
        </w:r>
        <w:r>
          <w:rPr>
            <w:webHidden/>
          </w:rPr>
          <w:tab/>
        </w:r>
        <w:r>
          <w:rPr>
            <w:webHidden/>
          </w:rPr>
          <w:fldChar w:fldCharType="begin"/>
        </w:r>
        <w:r>
          <w:rPr>
            <w:webHidden/>
          </w:rPr>
          <w:instrText xml:space="preserve"> PAGEREF _Toc162960204 \h </w:instrText>
        </w:r>
        <w:r>
          <w:rPr>
            <w:webHidden/>
          </w:rPr>
        </w:r>
        <w:r>
          <w:rPr>
            <w:webHidden/>
          </w:rPr>
          <w:fldChar w:fldCharType="separate"/>
        </w:r>
        <w:r>
          <w:rPr>
            <w:webHidden/>
          </w:rPr>
          <w:t>562</w:t>
        </w:r>
        <w:r>
          <w:rPr>
            <w:webHidden/>
          </w:rPr>
          <w:fldChar w:fldCharType="end"/>
        </w:r>
      </w:hyperlink>
    </w:p>
    <w:p w14:paraId="1269ECB4" w14:textId="5748BF1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05" w:history="1">
        <w:r w:rsidRPr="00CE41F5">
          <w:rPr>
            <w:rStyle w:val="Hyperlink"/>
          </w:rPr>
          <w:t>D.9.3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dtg_logical_channel _descriptor</w:t>
        </w:r>
        <w:r>
          <w:rPr>
            <w:webHidden/>
          </w:rPr>
          <w:tab/>
        </w:r>
        <w:r>
          <w:rPr>
            <w:webHidden/>
          </w:rPr>
          <w:fldChar w:fldCharType="begin"/>
        </w:r>
        <w:r>
          <w:rPr>
            <w:webHidden/>
          </w:rPr>
          <w:instrText xml:space="preserve"> PAGEREF _Toc162960205 \h </w:instrText>
        </w:r>
        <w:r>
          <w:rPr>
            <w:webHidden/>
          </w:rPr>
        </w:r>
        <w:r>
          <w:rPr>
            <w:webHidden/>
          </w:rPr>
          <w:fldChar w:fldCharType="separate"/>
        </w:r>
        <w:r>
          <w:rPr>
            <w:webHidden/>
          </w:rPr>
          <w:t>562</w:t>
        </w:r>
        <w:r>
          <w:rPr>
            <w:webHidden/>
          </w:rPr>
          <w:fldChar w:fldCharType="end"/>
        </w:r>
      </w:hyperlink>
    </w:p>
    <w:p w14:paraId="04AA759C" w14:textId="42BDE6C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06" w:history="1">
        <w:r w:rsidRPr="00CE41F5">
          <w:rPr>
            <w:rStyle w:val="Hyperlink"/>
          </w:rPr>
          <w:t>D.9.4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dtg_preferred_name_identifier_descriptor</w:t>
        </w:r>
        <w:r>
          <w:rPr>
            <w:webHidden/>
          </w:rPr>
          <w:tab/>
        </w:r>
        <w:r>
          <w:rPr>
            <w:webHidden/>
          </w:rPr>
          <w:fldChar w:fldCharType="begin"/>
        </w:r>
        <w:r>
          <w:rPr>
            <w:webHidden/>
          </w:rPr>
          <w:instrText xml:space="preserve"> PAGEREF _Toc162960206 \h </w:instrText>
        </w:r>
        <w:r>
          <w:rPr>
            <w:webHidden/>
          </w:rPr>
        </w:r>
        <w:r>
          <w:rPr>
            <w:webHidden/>
          </w:rPr>
          <w:fldChar w:fldCharType="separate"/>
        </w:r>
        <w:r>
          <w:rPr>
            <w:webHidden/>
          </w:rPr>
          <w:t>562</w:t>
        </w:r>
        <w:r>
          <w:rPr>
            <w:webHidden/>
          </w:rPr>
          <w:fldChar w:fldCharType="end"/>
        </w:r>
      </w:hyperlink>
    </w:p>
    <w:p w14:paraId="1A6E8856" w14:textId="11C5F1F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07" w:history="1">
        <w:r w:rsidRPr="00CE41F5">
          <w:rPr>
            <w:rStyle w:val="Hyperlink"/>
          </w:rPr>
          <w:t>D.9.5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dtg_preferred_name_list_descriptor</w:t>
        </w:r>
        <w:r>
          <w:rPr>
            <w:webHidden/>
          </w:rPr>
          <w:tab/>
        </w:r>
        <w:r>
          <w:rPr>
            <w:webHidden/>
          </w:rPr>
          <w:fldChar w:fldCharType="begin"/>
        </w:r>
        <w:r>
          <w:rPr>
            <w:webHidden/>
          </w:rPr>
          <w:instrText xml:space="preserve"> PAGEREF _Toc162960207 \h </w:instrText>
        </w:r>
        <w:r>
          <w:rPr>
            <w:webHidden/>
          </w:rPr>
        </w:r>
        <w:r>
          <w:rPr>
            <w:webHidden/>
          </w:rPr>
          <w:fldChar w:fldCharType="separate"/>
        </w:r>
        <w:r>
          <w:rPr>
            <w:webHidden/>
          </w:rPr>
          <w:t>562</w:t>
        </w:r>
        <w:r>
          <w:rPr>
            <w:webHidden/>
          </w:rPr>
          <w:fldChar w:fldCharType="end"/>
        </w:r>
      </w:hyperlink>
    </w:p>
    <w:p w14:paraId="1D711A98" w14:textId="4215E8E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08" w:history="1">
        <w:r w:rsidRPr="00CE41F5">
          <w:rPr>
            <w:rStyle w:val="Hyperlink"/>
          </w:rPr>
          <w:t>D.9.6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dtg_service_attribute_descriptor</w:t>
        </w:r>
        <w:r>
          <w:rPr>
            <w:webHidden/>
          </w:rPr>
          <w:tab/>
        </w:r>
        <w:r>
          <w:rPr>
            <w:webHidden/>
          </w:rPr>
          <w:fldChar w:fldCharType="begin"/>
        </w:r>
        <w:r>
          <w:rPr>
            <w:webHidden/>
          </w:rPr>
          <w:instrText xml:space="preserve"> PAGEREF _Toc162960208 \h </w:instrText>
        </w:r>
        <w:r>
          <w:rPr>
            <w:webHidden/>
          </w:rPr>
        </w:r>
        <w:r>
          <w:rPr>
            <w:webHidden/>
          </w:rPr>
          <w:fldChar w:fldCharType="separate"/>
        </w:r>
        <w:r>
          <w:rPr>
            <w:webHidden/>
          </w:rPr>
          <w:t>562</w:t>
        </w:r>
        <w:r>
          <w:rPr>
            <w:webHidden/>
          </w:rPr>
          <w:fldChar w:fldCharType="end"/>
        </w:r>
      </w:hyperlink>
    </w:p>
    <w:p w14:paraId="1715FA69" w14:textId="2E1A4C5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09" w:history="1">
        <w:r w:rsidRPr="00CE41F5">
          <w:rPr>
            <w:rStyle w:val="Hyperlink"/>
          </w:rPr>
          <w:t>D.9.7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dtg_short_service_name_descriptor</w:t>
        </w:r>
        <w:r>
          <w:rPr>
            <w:webHidden/>
          </w:rPr>
          <w:tab/>
        </w:r>
        <w:r>
          <w:rPr>
            <w:webHidden/>
          </w:rPr>
          <w:fldChar w:fldCharType="begin"/>
        </w:r>
        <w:r>
          <w:rPr>
            <w:webHidden/>
          </w:rPr>
          <w:instrText xml:space="preserve"> PAGEREF _Toc162960209 \h </w:instrText>
        </w:r>
        <w:r>
          <w:rPr>
            <w:webHidden/>
          </w:rPr>
        </w:r>
        <w:r>
          <w:rPr>
            <w:webHidden/>
          </w:rPr>
          <w:fldChar w:fldCharType="separate"/>
        </w:r>
        <w:r>
          <w:rPr>
            <w:webHidden/>
          </w:rPr>
          <w:t>563</w:t>
        </w:r>
        <w:r>
          <w:rPr>
            <w:webHidden/>
          </w:rPr>
          <w:fldChar w:fldCharType="end"/>
        </w:r>
      </w:hyperlink>
    </w:p>
    <w:p w14:paraId="413442AB" w14:textId="00DE0248"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60210" w:history="1">
        <w:r w:rsidRPr="00CE41F5">
          <w:rPr>
            <w:rStyle w:val="Hyperlink"/>
          </w:rPr>
          <w:t>D.10</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EACEM-defined descriptors (DVB private descriptors)</w:t>
        </w:r>
        <w:r>
          <w:rPr>
            <w:webHidden/>
          </w:rPr>
          <w:tab/>
        </w:r>
        <w:r>
          <w:rPr>
            <w:webHidden/>
          </w:rPr>
          <w:fldChar w:fldCharType="begin"/>
        </w:r>
        <w:r>
          <w:rPr>
            <w:webHidden/>
          </w:rPr>
          <w:instrText xml:space="preserve"> PAGEREF _Toc162960210 \h </w:instrText>
        </w:r>
        <w:r>
          <w:rPr>
            <w:webHidden/>
          </w:rPr>
        </w:r>
        <w:r>
          <w:rPr>
            <w:webHidden/>
          </w:rPr>
          <w:fldChar w:fldCharType="separate"/>
        </w:r>
        <w:r>
          <w:rPr>
            <w:webHidden/>
          </w:rPr>
          <w:t>563</w:t>
        </w:r>
        <w:r>
          <w:rPr>
            <w:webHidden/>
          </w:rPr>
          <w:fldChar w:fldCharType="end"/>
        </w:r>
      </w:hyperlink>
    </w:p>
    <w:p w14:paraId="0CEE80A0" w14:textId="04C57F5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11" w:history="1">
        <w:r w:rsidRPr="00CE41F5">
          <w:rPr>
            <w:rStyle w:val="Hyperlink"/>
          </w:rPr>
          <w:t>D.10.1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eacem_HD_simulcast_logical_channel_descriptor</w:t>
        </w:r>
        <w:r>
          <w:rPr>
            <w:webHidden/>
          </w:rPr>
          <w:tab/>
        </w:r>
        <w:r>
          <w:rPr>
            <w:webHidden/>
          </w:rPr>
          <w:fldChar w:fldCharType="begin"/>
        </w:r>
        <w:r>
          <w:rPr>
            <w:webHidden/>
          </w:rPr>
          <w:instrText xml:space="preserve"> PAGEREF _Toc162960211 \h </w:instrText>
        </w:r>
        <w:r>
          <w:rPr>
            <w:webHidden/>
          </w:rPr>
        </w:r>
        <w:r>
          <w:rPr>
            <w:webHidden/>
          </w:rPr>
          <w:fldChar w:fldCharType="separate"/>
        </w:r>
        <w:r>
          <w:rPr>
            <w:webHidden/>
          </w:rPr>
          <w:t>563</w:t>
        </w:r>
        <w:r>
          <w:rPr>
            <w:webHidden/>
          </w:rPr>
          <w:fldChar w:fldCharType="end"/>
        </w:r>
      </w:hyperlink>
    </w:p>
    <w:p w14:paraId="34C9402F" w14:textId="28958D9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12" w:history="1">
        <w:r w:rsidRPr="00CE41F5">
          <w:rPr>
            <w:rStyle w:val="Hyperlink"/>
          </w:rPr>
          <w:t>D.10.2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eacem_logical_channel_number_descriptor</w:t>
        </w:r>
        <w:r>
          <w:rPr>
            <w:webHidden/>
          </w:rPr>
          <w:tab/>
        </w:r>
        <w:r>
          <w:rPr>
            <w:webHidden/>
          </w:rPr>
          <w:fldChar w:fldCharType="begin"/>
        </w:r>
        <w:r>
          <w:rPr>
            <w:webHidden/>
          </w:rPr>
          <w:instrText xml:space="preserve"> PAGEREF _Toc162960212 \h </w:instrText>
        </w:r>
        <w:r>
          <w:rPr>
            <w:webHidden/>
          </w:rPr>
        </w:r>
        <w:r>
          <w:rPr>
            <w:webHidden/>
          </w:rPr>
          <w:fldChar w:fldCharType="separate"/>
        </w:r>
        <w:r>
          <w:rPr>
            <w:webHidden/>
          </w:rPr>
          <w:t>563</w:t>
        </w:r>
        <w:r>
          <w:rPr>
            <w:webHidden/>
          </w:rPr>
          <w:fldChar w:fldCharType="end"/>
        </w:r>
      </w:hyperlink>
    </w:p>
    <w:p w14:paraId="27B01E8C" w14:textId="50B5226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13" w:history="1">
        <w:r w:rsidRPr="00CE41F5">
          <w:rPr>
            <w:rStyle w:val="Hyperlink"/>
          </w:rPr>
          <w:t>D.10.3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eacem_preferred_name_identifier_descriptor</w:t>
        </w:r>
        <w:r>
          <w:rPr>
            <w:webHidden/>
          </w:rPr>
          <w:tab/>
        </w:r>
        <w:r>
          <w:rPr>
            <w:webHidden/>
          </w:rPr>
          <w:fldChar w:fldCharType="begin"/>
        </w:r>
        <w:r>
          <w:rPr>
            <w:webHidden/>
          </w:rPr>
          <w:instrText xml:space="preserve"> PAGEREF _Toc162960213 \h </w:instrText>
        </w:r>
        <w:r>
          <w:rPr>
            <w:webHidden/>
          </w:rPr>
        </w:r>
        <w:r>
          <w:rPr>
            <w:webHidden/>
          </w:rPr>
          <w:fldChar w:fldCharType="separate"/>
        </w:r>
        <w:r>
          <w:rPr>
            <w:webHidden/>
          </w:rPr>
          <w:t>563</w:t>
        </w:r>
        <w:r>
          <w:rPr>
            <w:webHidden/>
          </w:rPr>
          <w:fldChar w:fldCharType="end"/>
        </w:r>
      </w:hyperlink>
    </w:p>
    <w:p w14:paraId="2A90A1AD" w14:textId="279D186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14" w:history="1">
        <w:r w:rsidRPr="00CE41F5">
          <w:rPr>
            <w:rStyle w:val="Hyperlink"/>
          </w:rPr>
          <w:t>D.10.4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eacem_preferred_name_list_descriptor</w:t>
        </w:r>
        <w:r>
          <w:rPr>
            <w:webHidden/>
          </w:rPr>
          <w:tab/>
        </w:r>
        <w:r>
          <w:rPr>
            <w:webHidden/>
          </w:rPr>
          <w:fldChar w:fldCharType="begin"/>
        </w:r>
        <w:r>
          <w:rPr>
            <w:webHidden/>
          </w:rPr>
          <w:instrText xml:space="preserve"> PAGEREF _Toc162960214 \h </w:instrText>
        </w:r>
        <w:r>
          <w:rPr>
            <w:webHidden/>
          </w:rPr>
        </w:r>
        <w:r>
          <w:rPr>
            <w:webHidden/>
          </w:rPr>
          <w:fldChar w:fldCharType="separate"/>
        </w:r>
        <w:r>
          <w:rPr>
            <w:webHidden/>
          </w:rPr>
          <w:t>563</w:t>
        </w:r>
        <w:r>
          <w:rPr>
            <w:webHidden/>
          </w:rPr>
          <w:fldChar w:fldCharType="end"/>
        </w:r>
      </w:hyperlink>
    </w:p>
    <w:p w14:paraId="099721E6" w14:textId="09E8A22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15" w:history="1">
        <w:r w:rsidRPr="00CE41F5">
          <w:rPr>
            <w:rStyle w:val="Hyperlink"/>
          </w:rPr>
          <w:t>D.10.5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eacem_stream_identifier_descriptor</w:t>
        </w:r>
        <w:r>
          <w:rPr>
            <w:webHidden/>
          </w:rPr>
          <w:tab/>
        </w:r>
        <w:r>
          <w:rPr>
            <w:webHidden/>
          </w:rPr>
          <w:fldChar w:fldCharType="begin"/>
        </w:r>
        <w:r>
          <w:rPr>
            <w:webHidden/>
          </w:rPr>
          <w:instrText xml:space="preserve"> PAGEREF _Toc162960215 \h </w:instrText>
        </w:r>
        <w:r>
          <w:rPr>
            <w:webHidden/>
          </w:rPr>
        </w:r>
        <w:r>
          <w:rPr>
            <w:webHidden/>
          </w:rPr>
          <w:fldChar w:fldCharType="separate"/>
        </w:r>
        <w:r>
          <w:rPr>
            <w:webHidden/>
          </w:rPr>
          <w:t>564</w:t>
        </w:r>
        <w:r>
          <w:rPr>
            <w:webHidden/>
          </w:rPr>
          <w:fldChar w:fldCharType="end"/>
        </w:r>
      </w:hyperlink>
    </w:p>
    <w:p w14:paraId="05FC22F0" w14:textId="3FA185FF"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60216" w:history="1">
        <w:r w:rsidRPr="00CE41F5">
          <w:rPr>
            <w:rStyle w:val="Hyperlink"/>
          </w:rPr>
          <w:t>D.11</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Eutelsat-defined descriptors (DVB private descriptors)</w:t>
        </w:r>
        <w:r>
          <w:rPr>
            <w:webHidden/>
          </w:rPr>
          <w:tab/>
        </w:r>
        <w:r>
          <w:rPr>
            <w:webHidden/>
          </w:rPr>
          <w:fldChar w:fldCharType="begin"/>
        </w:r>
        <w:r>
          <w:rPr>
            <w:webHidden/>
          </w:rPr>
          <w:instrText xml:space="preserve"> PAGEREF _Toc162960216 \h </w:instrText>
        </w:r>
        <w:r>
          <w:rPr>
            <w:webHidden/>
          </w:rPr>
        </w:r>
        <w:r>
          <w:rPr>
            <w:webHidden/>
          </w:rPr>
          <w:fldChar w:fldCharType="separate"/>
        </w:r>
        <w:r>
          <w:rPr>
            <w:webHidden/>
          </w:rPr>
          <w:t>564</w:t>
        </w:r>
        <w:r>
          <w:rPr>
            <w:webHidden/>
          </w:rPr>
          <w:fldChar w:fldCharType="end"/>
        </w:r>
      </w:hyperlink>
    </w:p>
    <w:p w14:paraId="34D51560" w14:textId="018431B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17" w:history="1">
        <w:r w:rsidRPr="00CE41F5">
          <w:rPr>
            <w:rStyle w:val="Hyperlink"/>
          </w:rPr>
          <w:t>D.11.1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eutelsat_channel_number_descriptor</w:t>
        </w:r>
        <w:r>
          <w:rPr>
            <w:webHidden/>
          </w:rPr>
          <w:tab/>
        </w:r>
        <w:r>
          <w:rPr>
            <w:webHidden/>
          </w:rPr>
          <w:fldChar w:fldCharType="begin"/>
        </w:r>
        <w:r>
          <w:rPr>
            <w:webHidden/>
          </w:rPr>
          <w:instrText xml:space="preserve"> PAGEREF _Toc162960217 \h </w:instrText>
        </w:r>
        <w:r>
          <w:rPr>
            <w:webHidden/>
          </w:rPr>
        </w:r>
        <w:r>
          <w:rPr>
            <w:webHidden/>
          </w:rPr>
          <w:fldChar w:fldCharType="separate"/>
        </w:r>
        <w:r>
          <w:rPr>
            <w:webHidden/>
          </w:rPr>
          <w:t>564</w:t>
        </w:r>
        <w:r>
          <w:rPr>
            <w:webHidden/>
          </w:rPr>
          <w:fldChar w:fldCharType="end"/>
        </w:r>
      </w:hyperlink>
    </w:p>
    <w:p w14:paraId="6DA1C296" w14:textId="26334B4D"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60218" w:history="1">
        <w:r w:rsidRPr="00CE41F5">
          <w:rPr>
            <w:rStyle w:val="Hyperlink"/>
          </w:rPr>
          <w:t>D.12</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NorDig-defined descriptors (DVB private descriptors)</w:t>
        </w:r>
        <w:r>
          <w:rPr>
            <w:webHidden/>
          </w:rPr>
          <w:tab/>
        </w:r>
        <w:r>
          <w:rPr>
            <w:webHidden/>
          </w:rPr>
          <w:fldChar w:fldCharType="begin"/>
        </w:r>
        <w:r>
          <w:rPr>
            <w:webHidden/>
          </w:rPr>
          <w:instrText xml:space="preserve"> PAGEREF _Toc162960218 \h </w:instrText>
        </w:r>
        <w:r>
          <w:rPr>
            <w:webHidden/>
          </w:rPr>
        </w:r>
        <w:r>
          <w:rPr>
            <w:webHidden/>
          </w:rPr>
          <w:fldChar w:fldCharType="separate"/>
        </w:r>
        <w:r>
          <w:rPr>
            <w:webHidden/>
          </w:rPr>
          <w:t>564</w:t>
        </w:r>
        <w:r>
          <w:rPr>
            <w:webHidden/>
          </w:rPr>
          <w:fldChar w:fldCharType="end"/>
        </w:r>
      </w:hyperlink>
    </w:p>
    <w:p w14:paraId="71B2F5F7" w14:textId="5E964E5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19" w:history="1">
        <w:r w:rsidRPr="00CE41F5">
          <w:rPr>
            <w:rStyle w:val="Hyperlink"/>
          </w:rPr>
          <w:t>D.12.1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nordig_logical_channel_descriptor_v1</w:t>
        </w:r>
        <w:r>
          <w:rPr>
            <w:webHidden/>
          </w:rPr>
          <w:tab/>
        </w:r>
        <w:r>
          <w:rPr>
            <w:webHidden/>
          </w:rPr>
          <w:fldChar w:fldCharType="begin"/>
        </w:r>
        <w:r>
          <w:rPr>
            <w:webHidden/>
          </w:rPr>
          <w:instrText xml:space="preserve"> PAGEREF _Toc162960219 \h </w:instrText>
        </w:r>
        <w:r>
          <w:rPr>
            <w:webHidden/>
          </w:rPr>
        </w:r>
        <w:r>
          <w:rPr>
            <w:webHidden/>
          </w:rPr>
          <w:fldChar w:fldCharType="separate"/>
        </w:r>
        <w:r>
          <w:rPr>
            <w:webHidden/>
          </w:rPr>
          <w:t>564</w:t>
        </w:r>
        <w:r>
          <w:rPr>
            <w:webHidden/>
          </w:rPr>
          <w:fldChar w:fldCharType="end"/>
        </w:r>
      </w:hyperlink>
    </w:p>
    <w:p w14:paraId="79930022" w14:textId="2621734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20" w:history="1">
        <w:r w:rsidRPr="00CE41F5">
          <w:rPr>
            <w:rStyle w:val="Hyperlink"/>
          </w:rPr>
          <w:t>D.12.2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nordig_logical_channel_descriptor_v2</w:t>
        </w:r>
        <w:r>
          <w:rPr>
            <w:webHidden/>
          </w:rPr>
          <w:tab/>
        </w:r>
        <w:r>
          <w:rPr>
            <w:webHidden/>
          </w:rPr>
          <w:fldChar w:fldCharType="begin"/>
        </w:r>
        <w:r>
          <w:rPr>
            <w:webHidden/>
          </w:rPr>
          <w:instrText xml:space="preserve"> PAGEREF _Toc162960220 \h </w:instrText>
        </w:r>
        <w:r>
          <w:rPr>
            <w:webHidden/>
          </w:rPr>
        </w:r>
        <w:r>
          <w:rPr>
            <w:webHidden/>
          </w:rPr>
          <w:fldChar w:fldCharType="separate"/>
        </w:r>
        <w:r>
          <w:rPr>
            <w:webHidden/>
          </w:rPr>
          <w:t>564</w:t>
        </w:r>
        <w:r>
          <w:rPr>
            <w:webHidden/>
          </w:rPr>
          <w:fldChar w:fldCharType="end"/>
        </w:r>
      </w:hyperlink>
    </w:p>
    <w:p w14:paraId="17791EDA" w14:textId="6864196C"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60221" w:history="1">
        <w:r w:rsidRPr="00CE41F5">
          <w:rPr>
            <w:rStyle w:val="Hyperlink"/>
          </w:rPr>
          <w:t>D.13</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BskyB-defined descriptors (DVB private descriptors)</w:t>
        </w:r>
        <w:r>
          <w:rPr>
            <w:webHidden/>
          </w:rPr>
          <w:tab/>
        </w:r>
        <w:r>
          <w:rPr>
            <w:webHidden/>
          </w:rPr>
          <w:fldChar w:fldCharType="begin"/>
        </w:r>
        <w:r>
          <w:rPr>
            <w:webHidden/>
          </w:rPr>
          <w:instrText xml:space="preserve"> PAGEREF _Toc162960221 \h </w:instrText>
        </w:r>
        <w:r>
          <w:rPr>
            <w:webHidden/>
          </w:rPr>
        </w:r>
        <w:r>
          <w:rPr>
            <w:webHidden/>
          </w:rPr>
          <w:fldChar w:fldCharType="separate"/>
        </w:r>
        <w:r>
          <w:rPr>
            <w:webHidden/>
          </w:rPr>
          <w:t>564</w:t>
        </w:r>
        <w:r>
          <w:rPr>
            <w:webHidden/>
          </w:rPr>
          <w:fldChar w:fldCharType="end"/>
        </w:r>
      </w:hyperlink>
    </w:p>
    <w:p w14:paraId="1CA14679" w14:textId="4A31F73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22" w:history="1">
        <w:r w:rsidRPr="00CE41F5">
          <w:rPr>
            <w:rStyle w:val="Hyperlink"/>
          </w:rPr>
          <w:t>D.13.1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sky_logical_channel_number_descriptor</w:t>
        </w:r>
        <w:r>
          <w:rPr>
            <w:webHidden/>
          </w:rPr>
          <w:tab/>
        </w:r>
        <w:r>
          <w:rPr>
            <w:webHidden/>
          </w:rPr>
          <w:fldChar w:fldCharType="begin"/>
        </w:r>
        <w:r>
          <w:rPr>
            <w:webHidden/>
          </w:rPr>
          <w:instrText xml:space="preserve"> PAGEREF _Toc162960222 \h </w:instrText>
        </w:r>
        <w:r>
          <w:rPr>
            <w:webHidden/>
          </w:rPr>
        </w:r>
        <w:r>
          <w:rPr>
            <w:webHidden/>
          </w:rPr>
          <w:fldChar w:fldCharType="separate"/>
        </w:r>
        <w:r>
          <w:rPr>
            <w:webHidden/>
          </w:rPr>
          <w:t>564</w:t>
        </w:r>
        <w:r>
          <w:rPr>
            <w:webHidden/>
          </w:rPr>
          <w:fldChar w:fldCharType="end"/>
        </w:r>
      </w:hyperlink>
    </w:p>
    <w:p w14:paraId="7219490D" w14:textId="11B311B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60223" w:history="1">
        <w:r w:rsidRPr="00CE41F5">
          <w:rPr>
            <w:rStyle w:val="Hyperlink"/>
          </w:rPr>
          <w:t>D.14</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Free TV Australia-defined descriptors (DVB private descriptors)</w:t>
        </w:r>
        <w:r>
          <w:rPr>
            <w:webHidden/>
          </w:rPr>
          <w:tab/>
        </w:r>
        <w:r>
          <w:rPr>
            <w:webHidden/>
          </w:rPr>
          <w:fldChar w:fldCharType="begin"/>
        </w:r>
        <w:r>
          <w:rPr>
            <w:webHidden/>
          </w:rPr>
          <w:instrText xml:space="preserve"> PAGEREF _Toc162960223 \h </w:instrText>
        </w:r>
        <w:r>
          <w:rPr>
            <w:webHidden/>
          </w:rPr>
        </w:r>
        <w:r>
          <w:rPr>
            <w:webHidden/>
          </w:rPr>
          <w:fldChar w:fldCharType="separate"/>
        </w:r>
        <w:r>
          <w:rPr>
            <w:webHidden/>
          </w:rPr>
          <w:t>565</w:t>
        </w:r>
        <w:r>
          <w:rPr>
            <w:webHidden/>
          </w:rPr>
          <w:fldChar w:fldCharType="end"/>
        </w:r>
      </w:hyperlink>
    </w:p>
    <w:p w14:paraId="4F14614C" w14:textId="3932FA4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24" w:history="1">
        <w:r w:rsidRPr="00CE41F5">
          <w:rPr>
            <w:rStyle w:val="Hyperlink"/>
          </w:rPr>
          <w:t>D.14.1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australia_logical_channel_descriptor</w:t>
        </w:r>
        <w:r>
          <w:rPr>
            <w:webHidden/>
          </w:rPr>
          <w:tab/>
        </w:r>
        <w:r>
          <w:rPr>
            <w:webHidden/>
          </w:rPr>
          <w:fldChar w:fldCharType="begin"/>
        </w:r>
        <w:r>
          <w:rPr>
            <w:webHidden/>
          </w:rPr>
          <w:instrText xml:space="preserve"> PAGEREF _Toc162960224 \h </w:instrText>
        </w:r>
        <w:r>
          <w:rPr>
            <w:webHidden/>
          </w:rPr>
        </w:r>
        <w:r>
          <w:rPr>
            <w:webHidden/>
          </w:rPr>
          <w:fldChar w:fldCharType="separate"/>
        </w:r>
        <w:r>
          <w:rPr>
            <w:webHidden/>
          </w:rPr>
          <w:t>565</w:t>
        </w:r>
        <w:r>
          <w:rPr>
            <w:webHidden/>
          </w:rPr>
          <w:fldChar w:fldCharType="end"/>
        </w:r>
      </w:hyperlink>
    </w:p>
    <w:p w14:paraId="5BE577E6" w14:textId="62AAE6E4"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60225" w:history="1">
        <w:r w:rsidRPr="00CE41F5">
          <w:rPr>
            <w:rStyle w:val="Hyperlink"/>
          </w:rPr>
          <w:t>D.15</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AVS-defined descriptors (DVB private descriptors)</w:t>
        </w:r>
        <w:r>
          <w:rPr>
            <w:webHidden/>
          </w:rPr>
          <w:tab/>
        </w:r>
        <w:r>
          <w:rPr>
            <w:webHidden/>
          </w:rPr>
          <w:fldChar w:fldCharType="begin"/>
        </w:r>
        <w:r>
          <w:rPr>
            <w:webHidden/>
          </w:rPr>
          <w:instrText xml:space="preserve"> PAGEREF _Toc162960225 \h </w:instrText>
        </w:r>
        <w:r>
          <w:rPr>
            <w:webHidden/>
          </w:rPr>
        </w:r>
        <w:r>
          <w:rPr>
            <w:webHidden/>
          </w:rPr>
          <w:fldChar w:fldCharType="separate"/>
        </w:r>
        <w:r>
          <w:rPr>
            <w:webHidden/>
          </w:rPr>
          <w:t>565</w:t>
        </w:r>
        <w:r>
          <w:rPr>
            <w:webHidden/>
          </w:rPr>
          <w:fldChar w:fldCharType="end"/>
        </w:r>
      </w:hyperlink>
    </w:p>
    <w:p w14:paraId="0D35A3DA" w14:textId="36D1D92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26" w:history="1">
        <w:r w:rsidRPr="00CE41F5">
          <w:rPr>
            <w:rStyle w:val="Hyperlink"/>
          </w:rPr>
          <w:t>D.15.1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AVS3_video_descriptor</w:t>
        </w:r>
        <w:r>
          <w:rPr>
            <w:webHidden/>
          </w:rPr>
          <w:tab/>
        </w:r>
        <w:r>
          <w:rPr>
            <w:webHidden/>
          </w:rPr>
          <w:fldChar w:fldCharType="begin"/>
        </w:r>
        <w:r>
          <w:rPr>
            <w:webHidden/>
          </w:rPr>
          <w:instrText xml:space="preserve"> PAGEREF _Toc162960226 \h </w:instrText>
        </w:r>
        <w:r>
          <w:rPr>
            <w:webHidden/>
          </w:rPr>
        </w:r>
        <w:r>
          <w:rPr>
            <w:webHidden/>
          </w:rPr>
          <w:fldChar w:fldCharType="separate"/>
        </w:r>
        <w:r>
          <w:rPr>
            <w:webHidden/>
          </w:rPr>
          <w:t>565</w:t>
        </w:r>
        <w:r>
          <w:rPr>
            <w:webHidden/>
          </w:rPr>
          <w:fldChar w:fldCharType="end"/>
        </w:r>
      </w:hyperlink>
    </w:p>
    <w:p w14:paraId="5DDB87E2" w14:textId="7AA2A74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60227" w:history="1">
        <w:r w:rsidRPr="00CE41F5">
          <w:rPr>
            <w:rStyle w:val="Hyperlink"/>
          </w:rPr>
          <w:t>D.16</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AOM-defined descriptors (DVB private descriptors)</w:t>
        </w:r>
        <w:r>
          <w:rPr>
            <w:webHidden/>
          </w:rPr>
          <w:tab/>
        </w:r>
        <w:r>
          <w:rPr>
            <w:webHidden/>
          </w:rPr>
          <w:fldChar w:fldCharType="begin"/>
        </w:r>
        <w:r>
          <w:rPr>
            <w:webHidden/>
          </w:rPr>
          <w:instrText xml:space="preserve"> PAGEREF _Toc162960227 \h </w:instrText>
        </w:r>
        <w:r>
          <w:rPr>
            <w:webHidden/>
          </w:rPr>
        </w:r>
        <w:r>
          <w:rPr>
            <w:webHidden/>
          </w:rPr>
          <w:fldChar w:fldCharType="separate"/>
        </w:r>
        <w:r>
          <w:rPr>
            <w:webHidden/>
          </w:rPr>
          <w:t>565</w:t>
        </w:r>
        <w:r>
          <w:rPr>
            <w:webHidden/>
          </w:rPr>
          <w:fldChar w:fldCharType="end"/>
        </w:r>
      </w:hyperlink>
    </w:p>
    <w:p w14:paraId="49F8D0F4" w14:textId="6D295C5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28" w:history="1">
        <w:r w:rsidRPr="00CE41F5">
          <w:rPr>
            <w:rStyle w:val="Hyperlink"/>
          </w:rPr>
          <w:t>D.16.1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AV1_video_descriptor</w:t>
        </w:r>
        <w:r>
          <w:rPr>
            <w:webHidden/>
          </w:rPr>
          <w:tab/>
        </w:r>
        <w:r>
          <w:rPr>
            <w:webHidden/>
          </w:rPr>
          <w:fldChar w:fldCharType="begin"/>
        </w:r>
        <w:r>
          <w:rPr>
            <w:webHidden/>
          </w:rPr>
          <w:instrText xml:space="preserve"> PAGEREF _Toc162960228 \h </w:instrText>
        </w:r>
        <w:r>
          <w:rPr>
            <w:webHidden/>
          </w:rPr>
        </w:r>
        <w:r>
          <w:rPr>
            <w:webHidden/>
          </w:rPr>
          <w:fldChar w:fldCharType="separate"/>
        </w:r>
        <w:r>
          <w:rPr>
            <w:webHidden/>
          </w:rPr>
          <w:t>565</w:t>
        </w:r>
        <w:r>
          <w:rPr>
            <w:webHidden/>
          </w:rPr>
          <w:fldChar w:fldCharType="end"/>
        </w:r>
      </w:hyperlink>
    </w:p>
    <w:p w14:paraId="6974F109" w14:textId="07F66BDE"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60229" w:history="1">
        <w:r w:rsidRPr="00CE41F5">
          <w:rPr>
            <w:rStyle w:val="Hyperlink"/>
          </w:rPr>
          <w:t>D.17</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SCTE-defined descriptors</w:t>
        </w:r>
        <w:r>
          <w:rPr>
            <w:webHidden/>
          </w:rPr>
          <w:tab/>
        </w:r>
        <w:r>
          <w:rPr>
            <w:webHidden/>
          </w:rPr>
          <w:fldChar w:fldCharType="begin"/>
        </w:r>
        <w:r>
          <w:rPr>
            <w:webHidden/>
          </w:rPr>
          <w:instrText xml:space="preserve"> PAGEREF _Toc162960229 \h </w:instrText>
        </w:r>
        <w:r>
          <w:rPr>
            <w:webHidden/>
          </w:rPr>
        </w:r>
        <w:r>
          <w:rPr>
            <w:webHidden/>
          </w:rPr>
          <w:fldChar w:fldCharType="separate"/>
        </w:r>
        <w:r>
          <w:rPr>
            <w:webHidden/>
          </w:rPr>
          <w:t>565</w:t>
        </w:r>
        <w:r>
          <w:rPr>
            <w:webHidden/>
          </w:rPr>
          <w:fldChar w:fldCharType="end"/>
        </w:r>
      </w:hyperlink>
    </w:p>
    <w:p w14:paraId="464FE2A7" w14:textId="532434B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30" w:history="1">
        <w:r w:rsidRPr="00CE41F5">
          <w:rPr>
            <w:rStyle w:val="Hyperlink"/>
          </w:rPr>
          <w:t>D.17.1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cue_identifier_descriptor</w:t>
        </w:r>
        <w:r>
          <w:rPr>
            <w:webHidden/>
          </w:rPr>
          <w:tab/>
        </w:r>
        <w:r>
          <w:rPr>
            <w:webHidden/>
          </w:rPr>
          <w:fldChar w:fldCharType="begin"/>
        </w:r>
        <w:r>
          <w:rPr>
            <w:webHidden/>
          </w:rPr>
          <w:instrText xml:space="preserve"> PAGEREF _Toc162960230 \h </w:instrText>
        </w:r>
        <w:r>
          <w:rPr>
            <w:webHidden/>
          </w:rPr>
        </w:r>
        <w:r>
          <w:rPr>
            <w:webHidden/>
          </w:rPr>
          <w:fldChar w:fldCharType="separate"/>
        </w:r>
        <w:r>
          <w:rPr>
            <w:webHidden/>
          </w:rPr>
          <w:t>565</w:t>
        </w:r>
        <w:r>
          <w:rPr>
            <w:webHidden/>
          </w:rPr>
          <w:fldChar w:fldCharType="end"/>
        </w:r>
      </w:hyperlink>
    </w:p>
    <w:p w14:paraId="01B6E83B" w14:textId="5A8096F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31" w:history="1">
        <w:r w:rsidRPr="00CE41F5">
          <w:rPr>
            <w:rStyle w:val="Hyperlink"/>
          </w:rPr>
          <w:t>D.17.2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EAS_audio_file_descriptor</w:t>
        </w:r>
        <w:r>
          <w:rPr>
            <w:webHidden/>
          </w:rPr>
          <w:tab/>
        </w:r>
        <w:r>
          <w:rPr>
            <w:webHidden/>
          </w:rPr>
          <w:fldChar w:fldCharType="begin"/>
        </w:r>
        <w:r>
          <w:rPr>
            <w:webHidden/>
          </w:rPr>
          <w:instrText xml:space="preserve"> PAGEREF _Toc162960231 \h </w:instrText>
        </w:r>
        <w:r>
          <w:rPr>
            <w:webHidden/>
          </w:rPr>
        </w:r>
        <w:r>
          <w:rPr>
            <w:webHidden/>
          </w:rPr>
          <w:fldChar w:fldCharType="separate"/>
        </w:r>
        <w:r>
          <w:rPr>
            <w:webHidden/>
          </w:rPr>
          <w:t>566</w:t>
        </w:r>
        <w:r>
          <w:rPr>
            <w:webHidden/>
          </w:rPr>
          <w:fldChar w:fldCharType="end"/>
        </w:r>
      </w:hyperlink>
    </w:p>
    <w:p w14:paraId="60F7BE74" w14:textId="69BC7CE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32" w:history="1">
        <w:r w:rsidRPr="00CE41F5">
          <w:rPr>
            <w:rStyle w:val="Hyperlink"/>
          </w:rPr>
          <w:t>D.17.3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EAS_inband_details_channel_descriptor</w:t>
        </w:r>
        <w:r>
          <w:rPr>
            <w:webHidden/>
          </w:rPr>
          <w:tab/>
        </w:r>
        <w:r>
          <w:rPr>
            <w:webHidden/>
          </w:rPr>
          <w:fldChar w:fldCharType="begin"/>
        </w:r>
        <w:r>
          <w:rPr>
            <w:webHidden/>
          </w:rPr>
          <w:instrText xml:space="preserve"> PAGEREF _Toc162960232 \h </w:instrText>
        </w:r>
        <w:r>
          <w:rPr>
            <w:webHidden/>
          </w:rPr>
        </w:r>
        <w:r>
          <w:rPr>
            <w:webHidden/>
          </w:rPr>
          <w:fldChar w:fldCharType="separate"/>
        </w:r>
        <w:r>
          <w:rPr>
            <w:webHidden/>
          </w:rPr>
          <w:t>566</w:t>
        </w:r>
        <w:r>
          <w:rPr>
            <w:webHidden/>
          </w:rPr>
          <w:fldChar w:fldCharType="end"/>
        </w:r>
      </w:hyperlink>
    </w:p>
    <w:p w14:paraId="1B5249A1" w14:textId="355F74E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33" w:history="1">
        <w:r w:rsidRPr="00CE41F5">
          <w:rPr>
            <w:rStyle w:val="Hyperlink"/>
          </w:rPr>
          <w:t>D.17.4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EAS_inband_exception_channels_descriptor</w:t>
        </w:r>
        <w:r>
          <w:rPr>
            <w:webHidden/>
          </w:rPr>
          <w:tab/>
        </w:r>
        <w:r>
          <w:rPr>
            <w:webHidden/>
          </w:rPr>
          <w:fldChar w:fldCharType="begin"/>
        </w:r>
        <w:r>
          <w:rPr>
            <w:webHidden/>
          </w:rPr>
          <w:instrText xml:space="preserve"> PAGEREF _Toc162960233 \h </w:instrText>
        </w:r>
        <w:r>
          <w:rPr>
            <w:webHidden/>
          </w:rPr>
        </w:r>
        <w:r>
          <w:rPr>
            <w:webHidden/>
          </w:rPr>
          <w:fldChar w:fldCharType="separate"/>
        </w:r>
        <w:r>
          <w:rPr>
            <w:webHidden/>
          </w:rPr>
          <w:t>566</w:t>
        </w:r>
        <w:r>
          <w:rPr>
            <w:webHidden/>
          </w:rPr>
          <w:fldChar w:fldCharType="end"/>
        </w:r>
      </w:hyperlink>
    </w:p>
    <w:p w14:paraId="3EDF55AB" w14:textId="5905E5E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34" w:history="1">
        <w:r w:rsidRPr="00CE41F5">
          <w:rPr>
            <w:rStyle w:val="Hyperlink"/>
          </w:rPr>
          <w:t>D.17.5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EAS_metadata_descriptor</w:t>
        </w:r>
        <w:r>
          <w:rPr>
            <w:webHidden/>
          </w:rPr>
          <w:tab/>
        </w:r>
        <w:r>
          <w:rPr>
            <w:webHidden/>
          </w:rPr>
          <w:fldChar w:fldCharType="begin"/>
        </w:r>
        <w:r>
          <w:rPr>
            <w:webHidden/>
          </w:rPr>
          <w:instrText xml:space="preserve"> PAGEREF _Toc162960234 \h </w:instrText>
        </w:r>
        <w:r>
          <w:rPr>
            <w:webHidden/>
          </w:rPr>
        </w:r>
        <w:r>
          <w:rPr>
            <w:webHidden/>
          </w:rPr>
          <w:fldChar w:fldCharType="separate"/>
        </w:r>
        <w:r>
          <w:rPr>
            <w:webHidden/>
          </w:rPr>
          <w:t>566</w:t>
        </w:r>
        <w:r>
          <w:rPr>
            <w:webHidden/>
          </w:rPr>
          <w:fldChar w:fldCharType="end"/>
        </w:r>
      </w:hyperlink>
    </w:p>
    <w:p w14:paraId="18E65318" w14:textId="2C12B56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35" w:history="1">
        <w:r w:rsidRPr="00CE41F5">
          <w:rPr>
            <w:rStyle w:val="Hyperlink"/>
          </w:rPr>
          <w:t>D.17.6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splice_avail_descriptor</w:t>
        </w:r>
        <w:r>
          <w:rPr>
            <w:webHidden/>
          </w:rPr>
          <w:tab/>
        </w:r>
        <w:r>
          <w:rPr>
            <w:webHidden/>
          </w:rPr>
          <w:fldChar w:fldCharType="begin"/>
        </w:r>
        <w:r>
          <w:rPr>
            <w:webHidden/>
          </w:rPr>
          <w:instrText xml:space="preserve"> PAGEREF _Toc162960235 \h </w:instrText>
        </w:r>
        <w:r>
          <w:rPr>
            <w:webHidden/>
          </w:rPr>
        </w:r>
        <w:r>
          <w:rPr>
            <w:webHidden/>
          </w:rPr>
          <w:fldChar w:fldCharType="separate"/>
        </w:r>
        <w:r>
          <w:rPr>
            <w:webHidden/>
          </w:rPr>
          <w:t>566</w:t>
        </w:r>
        <w:r>
          <w:rPr>
            <w:webHidden/>
          </w:rPr>
          <w:fldChar w:fldCharType="end"/>
        </w:r>
      </w:hyperlink>
    </w:p>
    <w:p w14:paraId="570E8E9E" w14:textId="412AB18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36" w:history="1">
        <w:r w:rsidRPr="00CE41F5">
          <w:rPr>
            <w:rStyle w:val="Hyperlink"/>
          </w:rPr>
          <w:t>D.17.7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splice_DTMF_descriptor</w:t>
        </w:r>
        <w:r>
          <w:rPr>
            <w:webHidden/>
          </w:rPr>
          <w:tab/>
        </w:r>
        <w:r>
          <w:rPr>
            <w:webHidden/>
          </w:rPr>
          <w:fldChar w:fldCharType="begin"/>
        </w:r>
        <w:r>
          <w:rPr>
            <w:webHidden/>
          </w:rPr>
          <w:instrText xml:space="preserve"> PAGEREF _Toc162960236 \h </w:instrText>
        </w:r>
        <w:r>
          <w:rPr>
            <w:webHidden/>
          </w:rPr>
        </w:r>
        <w:r>
          <w:rPr>
            <w:webHidden/>
          </w:rPr>
          <w:fldChar w:fldCharType="separate"/>
        </w:r>
        <w:r>
          <w:rPr>
            <w:webHidden/>
          </w:rPr>
          <w:t>566</w:t>
        </w:r>
        <w:r>
          <w:rPr>
            <w:webHidden/>
          </w:rPr>
          <w:fldChar w:fldCharType="end"/>
        </w:r>
      </w:hyperlink>
    </w:p>
    <w:p w14:paraId="64822780" w14:textId="1F7394B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37" w:history="1">
        <w:r w:rsidRPr="00CE41F5">
          <w:rPr>
            <w:rStyle w:val="Hyperlink"/>
          </w:rPr>
          <w:t>D.17.8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splice_segmentation_descriptor</w:t>
        </w:r>
        <w:r>
          <w:rPr>
            <w:webHidden/>
          </w:rPr>
          <w:tab/>
        </w:r>
        <w:r>
          <w:rPr>
            <w:webHidden/>
          </w:rPr>
          <w:fldChar w:fldCharType="begin"/>
        </w:r>
        <w:r>
          <w:rPr>
            <w:webHidden/>
          </w:rPr>
          <w:instrText xml:space="preserve"> PAGEREF _Toc162960237 \h </w:instrText>
        </w:r>
        <w:r>
          <w:rPr>
            <w:webHidden/>
          </w:rPr>
        </w:r>
        <w:r>
          <w:rPr>
            <w:webHidden/>
          </w:rPr>
          <w:fldChar w:fldCharType="separate"/>
        </w:r>
        <w:r>
          <w:rPr>
            <w:webHidden/>
          </w:rPr>
          <w:t>566</w:t>
        </w:r>
        <w:r>
          <w:rPr>
            <w:webHidden/>
          </w:rPr>
          <w:fldChar w:fldCharType="end"/>
        </w:r>
      </w:hyperlink>
    </w:p>
    <w:p w14:paraId="70324D1D" w14:textId="6AECFAB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38" w:history="1">
        <w:r w:rsidRPr="00CE41F5">
          <w:rPr>
            <w:rStyle w:val="Hyperlink"/>
          </w:rPr>
          <w:t>D.17.9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splice_time_descriptor</w:t>
        </w:r>
        <w:r>
          <w:rPr>
            <w:webHidden/>
          </w:rPr>
          <w:tab/>
        </w:r>
        <w:r>
          <w:rPr>
            <w:webHidden/>
          </w:rPr>
          <w:fldChar w:fldCharType="begin"/>
        </w:r>
        <w:r>
          <w:rPr>
            <w:webHidden/>
          </w:rPr>
          <w:instrText xml:space="preserve"> PAGEREF _Toc162960238 \h </w:instrText>
        </w:r>
        <w:r>
          <w:rPr>
            <w:webHidden/>
          </w:rPr>
        </w:r>
        <w:r>
          <w:rPr>
            <w:webHidden/>
          </w:rPr>
          <w:fldChar w:fldCharType="separate"/>
        </w:r>
        <w:r>
          <w:rPr>
            <w:webHidden/>
          </w:rPr>
          <w:t>567</w:t>
        </w:r>
        <w:r>
          <w:rPr>
            <w:webHidden/>
          </w:rPr>
          <w:fldChar w:fldCharType="end"/>
        </w:r>
      </w:hyperlink>
    </w:p>
    <w:p w14:paraId="54C535CA" w14:textId="763627E7"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60239" w:history="1">
        <w:r w:rsidRPr="00CE41F5">
          <w:rPr>
            <w:rStyle w:val="Hyperlink"/>
          </w:rPr>
          <w:t>D.18</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ATSC-defined descriptors</w:t>
        </w:r>
        <w:r>
          <w:rPr>
            <w:webHidden/>
          </w:rPr>
          <w:tab/>
        </w:r>
        <w:r>
          <w:rPr>
            <w:webHidden/>
          </w:rPr>
          <w:fldChar w:fldCharType="begin"/>
        </w:r>
        <w:r>
          <w:rPr>
            <w:webHidden/>
          </w:rPr>
          <w:instrText xml:space="preserve"> PAGEREF _Toc162960239 \h </w:instrText>
        </w:r>
        <w:r>
          <w:rPr>
            <w:webHidden/>
          </w:rPr>
        </w:r>
        <w:r>
          <w:rPr>
            <w:webHidden/>
          </w:rPr>
          <w:fldChar w:fldCharType="separate"/>
        </w:r>
        <w:r>
          <w:rPr>
            <w:webHidden/>
          </w:rPr>
          <w:t>567</w:t>
        </w:r>
        <w:r>
          <w:rPr>
            <w:webHidden/>
          </w:rPr>
          <w:fldChar w:fldCharType="end"/>
        </w:r>
      </w:hyperlink>
    </w:p>
    <w:p w14:paraId="2CAD61B9" w14:textId="6DF4008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40" w:history="1">
        <w:r w:rsidRPr="00CE41F5">
          <w:rPr>
            <w:rStyle w:val="Hyperlink"/>
          </w:rPr>
          <w:t>D.18.1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AC3_audio_stream_descriptor</w:t>
        </w:r>
        <w:r>
          <w:rPr>
            <w:webHidden/>
          </w:rPr>
          <w:tab/>
        </w:r>
        <w:r>
          <w:rPr>
            <w:webHidden/>
          </w:rPr>
          <w:fldChar w:fldCharType="begin"/>
        </w:r>
        <w:r>
          <w:rPr>
            <w:webHidden/>
          </w:rPr>
          <w:instrText xml:space="preserve"> PAGEREF _Toc162960240 \h </w:instrText>
        </w:r>
        <w:r>
          <w:rPr>
            <w:webHidden/>
          </w:rPr>
        </w:r>
        <w:r>
          <w:rPr>
            <w:webHidden/>
          </w:rPr>
          <w:fldChar w:fldCharType="separate"/>
        </w:r>
        <w:r>
          <w:rPr>
            <w:webHidden/>
          </w:rPr>
          <w:t>567</w:t>
        </w:r>
        <w:r>
          <w:rPr>
            <w:webHidden/>
          </w:rPr>
          <w:fldChar w:fldCharType="end"/>
        </w:r>
      </w:hyperlink>
    </w:p>
    <w:p w14:paraId="128AB9CC" w14:textId="5FBAB7F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41" w:history="1">
        <w:r w:rsidRPr="00CE41F5">
          <w:rPr>
            <w:rStyle w:val="Hyperlink"/>
          </w:rPr>
          <w:t>D.18.2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caption_service_descriptor</w:t>
        </w:r>
        <w:r>
          <w:rPr>
            <w:webHidden/>
          </w:rPr>
          <w:tab/>
        </w:r>
        <w:r>
          <w:rPr>
            <w:webHidden/>
          </w:rPr>
          <w:fldChar w:fldCharType="begin"/>
        </w:r>
        <w:r>
          <w:rPr>
            <w:webHidden/>
          </w:rPr>
          <w:instrText xml:space="preserve"> PAGEREF _Toc162960241 \h </w:instrText>
        </w:r>
        <w:r>
          <w:rPr>
            <w:webHidden/>
          </w:rPr>
        </w:r>
        <w:r>
          <w:rPr>
            <w:webHidden/>
          </w:rPr>
          <w:fldChar w:fldCharType="separate"/>
        </w:r>
        <w:r>
          <w:rPr>
            <w:webHidden/>
          </w:rPr>
          <w:t>567</w:t>
        </w:r>
        <w:r>
          <w:rPr>
            <w:webHidden/>
          </w:rPr>
          <w:fldChar w:fldCharType="end"/>
        </w:r>
      </w:hyperlink>
    </w:p>
    <w:p w14:paraId="6F067470" w14:textId="7A1CC7F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42" w:history="1">
        <w:r w:rsidRPr="00CE41F5">
          <w:rPr>
            <w:rStyle w:val="Hyperlink"/>
          </w:rPr>
          <w:t>D.18.3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component_name_descriptor</w:t>
        </w:r>
        <w:r>
          <w:rPr>
            <w:webHidden/>
          </w:rPr>
          <w:tab/>
        </w:r>
        <w:r>
          <w:rPr>
            <w:webHidden/>
          </w:rPr>
          <w:fldChar w:fldCharType="begin"/>
        </w:r>
        <w:r>
          <w:rPr>
            <w:webHidden/>
          </w:rPr>
          <w:instrText xml:space="preserve"> PAGEREF _Toc162960242 \h </w:instrText>
        </w:r>
        <w:r>
          <w:rPr>
            <w:webHidden/>
          </w:rPr>
        </w:r>
        <w:r>
          <w:rPr>
            <w:webHidden/>
          </w:rPr>
          <w:fldChar w:fldCharType="separate"/>
        </w:r>
        <w:r>
          <w:rPr>
            <w:webHidden/>
          </w:rPr>
          <w:t>568</w:t>
        </w:r>
        <w:r>
          <w:rPr>
            <w:webHidden/>
          </w:rPr>
          <w:fldChar w:fldCharType="end"/>
        </w:r>
      </w:hyperlink>
    </w:p>
    <w:p w14:paraId="65ADE8C4" w14:textId="7807C37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43" w:history="1">
        <w:r w:rsidRPr="00CE41F5">
          <w:rPr>
            <w:rStyle w:val="Hyperlink"/>
          </w:rPr>
          <w:t>D.18.4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content_advisory_descriptor</w:t>
        </w:r>
        <w:r>
          <w:rPr>
            <w:webHidden/>
          </w:rPr>
          <w:tab/>
        </w:r>
        <w:r>
          <w:rPr>
            <w:webHidden/>
          </w:rPr>
          <w:fldChar w:fldCharType="begin"/>
        </w:r>
        <w:r>
          <w:rPr>
            <w:webHidden/>
          </w:rPr>
          <w:instrText xml:space="preserve"> PAGEREF _Toc162960243 \h </w:instrText>
        </w:r>
        <w:r>
          <w:rPr>
            <w:webHidden/>
          </w:rPr>
        </w:r>
        <w:r>
          <w:rPr>
            <w:webHidden/>
          </w:rPr>
          <w:fldChar w:fldCharType="separate"/>
        </w:r>
        <w:r>
          <w:rPr>
            <w:webHidden/>
          </w:rPr>
          <w:t>568</w:t>
        </w:r>
        <w:r>
          <w:rPr>
            <w:webHidden/>
          </w:rPr>
          <w:fldChar w:fldCharType="end"/>
        </w:r>
      </w:hyperlink>
    </w:p>
    <w:p w14:paraId="5BC79F9D" w14:textId="613F66B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44" w:history="1">
        <w:r w:rsidRPr="00CE41F5">
          <w:rPr>
            <w:rStyle w:val="Hyperlink"/>
          </w:rPr>
          <w:t>D.18.5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dcc_arriving_request_descriptor</w:t>
        </w:r>
        <w:r>
          <w:rPr>
            <w:webHidden/>
          </w:rPr>
          <w:tab/>
        </w:r>
        <w:r>
          <w:rPr>
            <w:webHidden/>
          </w:rPr>
          <w:fldChar w:fldCharType="begin"/>
        </w:r>
        <w:r>
          <w:rPr>
            <w:webHidden/>
          </w:rPr>
          <w:instrText xml:space="preserve"> PAGEREF _Toc162960244 \h </w:instrText>
        </w:r>
        <w:r>
          <w:rPr>
            <w:webHidden/>
          </w:rPr>
        </w:r>
        <w:r>
          <w:rPr>
            <w:webHidden/>
          </w:rPr>
          <w:fldChar w:fldCharType="separate"/>
        </w:r>
        <w:r>
          <w:rPr>
            <w:webHidden/>
          </w:rPr>
          <w:t>568</w:t>
        </w:r>
        <w:r>
          <w:rPr>
            <w:webHidden/>
          </w:rPr>
          <w:fldChar w:fldCharType="end"/>
        </w:r>
      </w:hyperlink>
    </w:p>
    <w:p w14:paraId="14431FE8" w14:textId="4CB13C6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45" w:history="1">
        <w:r w:rsidRPr="00CE41F5">
          <w:rPr>
            <w:rStyle w:val="Hyperlink"/>
          </w:rPr>
          <w:t>D.18.6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dcc_departing_request_descriptor</w:t>
        </w:r>
        <w:r>
          <w:rPr>
            <w:webHidden/>
          </w:rPr>
          <w:tab/>
        </w:r>
        <w:r>
          <w:rPr>
            <w:webHidden/>
          </w:rPr>
          <w:fldChar w:fldCharType="begin"/>
        </w:r>
        <w:r>
          <w:rPr>
            <w:webHidden/>
          </w:rPr>
          <w:instrText xml:space="preserve"> PAGEREF _Toc162960245 \h </w:instrText>
        </w:r>
        <w:r>
          <w:rPr>
            <w:webHidden/>
          </w:rPr>
        </w:r>
        <w:r>
          <w:rPr>
            <w:webHidden/>
          </w:rPr>
          <w:fldChar w:fldCharType="separate"/>
        </w:r>
        <w:r>
          <w:rPr>
            <w:webHidden/>
          </w:rPr>
          <w:t>568</w:t>
        </w:r>
        <w:r>
          <w:rPr>
            <w:webHidden/>
          </w:rPr>
          <w:fldChar w:fldCharType="end"/>
        </w:r>
      </w:hyperlink>
    </w:p>
    <w:p w14:paraId="6E2BC0E6" w14:textId="17607758"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46" w:history="1">
        <w:r w:rsidRPr="00CE41F5">
          <w:rPr>
            <w:rStyle w:val="Hyperlink"/>
          </w:rPr>
          <w:t>D.18.7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EAC3_audio_descriptor</w:t>
        </w:r>
        <w:r>
          <w:rPr>
            <w:webHidden/>
          </w:rPr>
          <w:tab/>
        </w:r>
        <w:r>
          <w:rPr>
            <w:webHidden/>
          </w:rPr>
          <w:fldChar w:fldCharType="begin"/>
        </w:r>
        <w:r>
          <w:rPr>
            <w:webHidden/>
          </w:rPr>
          <w:instrText xml:space="preserve"> PAGEREF _Toc162960246 \h </w:instrText>
        </w:r>
        <w:r>
          <w:rPr>
            <w:webHidden/>
          </w:rPr>
        </w:r>
        <w:r>
          <w:rPr>
            <w:webHidden/>
          </w:rPr>
          <w:fldChar w:fldCharType="separate"/>
        </w:r>
        <w:r>
          <w:rPr>
            <w:webHidden/>
          </w:rPr>
          <w:t>568</w:t>
        </w:r>
        <w:r>
          <w:rPr>
            <w:webHidden/>
          </w:rPr>
          <w:fldChar w:fldCharType="end"/>
        </w:r>
      </w:hyperlink>
    </w:p>
    <w:p w14:paraId="1F942B8C" w14:textId="2B33BA8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47" w:history="1">
        <w:r w:rsidRPr="00CE41F5">
          <w:rPr>
            <w:rStyle w:val="Hyperlink"/>
          </w:rPr>
          <w:t>D.18.8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extended_channel_name_descriptor</w:t>
        </w:r>
        <w:r>
          <w:rPr>
            <w:webHidden/>
          </w:rPr>
          <w:tab/>
        </w:r>
        <w:r>
          <w:rPr>
            <w:webHidden/>
          </w:rPr>
          <w:fldChar w:fldCharType="begin"/>
        </w:r>
        <w:r>
          <w:rPr>
            <w:webHidden/>
          </w:rPr>
          <w:instrText xml:space="preserve"> PAGEREF _Toc162960247 \h </w:instrText>
        </w:r>
        <w:r>
          <w:rPr>
            <w:webHidden/>
          </w:rPr>
        </w:r>
        <w:r>
          <w:rPr>
            <w:webHidden/>
          </w:rPr>
          <w:fldChar w:fldCharType="separate"/>
        </w:r>
        <w:r>
          <w:rPr>
            <w:webHidden/>
          </w:rPr>
          <w:t>569</w:t>
        </w:r>
        <w:r>
          <w:rPr>
            <w:webHidden/>
          </w:rPr>
          <w:fldChar w:fldCharType="end"/>
        </w:r>
      </w:hyperlink>
    </w:p>
    <w:p w14:paraId="1257543B" w14:textId="358942F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48" w:history="1">
        <w:r w:rsidRPr="00CE41F5">
          <w:rPr>
            <w:rStyle w:val="Hyperlink"/>
          </w:rPr>
          <w:t>D.18.9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genre_descriptor</w:t>
        </w:r>
        <w:r>
          <w:rPr>
            <w:webHidden/>
          </w:rPr>
          <w:tab/>
        </w:r>
        <w:r>
          <w:rPr>
            <w:webHidden/>
          </w:rPr>
          <w:fldChar w:fldCharType="begin"/>
        </w:r>
        <w:r>
          <w:rPr>
            <w:webHidden/>
          </w:rPr>
          <w:instrText xml:space="preserve"> PAGEREF _Toc162960248 \h </w:instrText>
        </w:r>
        <w:r>
          <w:rPr>
            <w:webHidden/>
          </w:rPr>
        </w:r>
        <w:r>
          <w:rPr>
            <w:webHidden/>
          </w:rPr>
          <w:fldChar w:fldCharType="separate"/>
        </w:r>
        <w:r>
          <w:rPr>
            <w:webHidden/>
          </w:rPr>
          <w:t>569</w:t>
        </w:r>
        <w:r>
          <w:rPr>
            <w:webHidden/>
          </w:rPr>
          <w:fldChar w:fldCharType="end"/>
        </w:r>
      </w:hyperlink>
    </w:p>
    <w:p w14:paraId="3B472204" w14:textId="146F5D2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49" w:history="1">
        <w:r w:rsidRPr="00CE41F5">
          <w:rPr>
            <w:rStyle w:val="Hyperlink"/>
          </w:rPr>
          <w:t>D.18.10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redistribution_control_descriptor</w:t>
        </w:r>
        <w:r>
          <w:rPr>
            <w:webHidden/>
          </w:rPr>
          <w:tab/>
        </w:r>
        <w:r>
          <w:rPr>
            <w:webHidden/>
          </w:rPr>
          <w:fldChar w:fldCharType="begin"/>
        </w:r>
        <w:r>
          <w:rPr>
            <w:webHidden/>
          </w:rPr>
          <w:instrText xml:space="preserve"> PAGEREF _Toc162960249 \h </w:instrText>
        </w:r>
        <w:r>
          <w:rPr>
            <w:webHidden/>
          </w:rPr>
        </w:r>
        <w:r>
          <w:rPr>
            <w:webHidden/>
          </w:rPr>
          <w:fldChar w:fldCharType="separate"/>
        </w:r>
        <w:r>
          <w:rPr>
            <w:webHidden/>
          </w:rPr>
          <w:t>569</w:t>
        </w:r>
        <w:r>
          <w:rPr>
            <w:webHidden/>
          </w:rPr>
          <w:fldChar w:fldCharType="end"/>
        </w:r>
      </w:hyperlink>
    </w:p>
    <w:p w14:paraId="32F0D157" w14:textId="6FAFFA5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50" w:history="1">
        <w:r w:rsidRPr="00CE41F5">
          <w:rPr>
            <w:rStyle w:val="Hyperlink"/>
          </w:rPr>
          <w:t>D.18.11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service_location_descriptor</w:t>
        </w:r>
        <w:r>
          <w:rPr>
            <w:webHidden/>
          </w:rPr>
          <w:tab/>
        </w:r>
        <w:r>
          <w:rPr>
            <w:webHidden/>
          </w:rPr>
          <w:fldChar w:fldCharType="begin"/>
        </w:r>
        <w:r>
          <w:rPr>
            <w:webHidden/>
          </w:rPr>
          <w:instrText xml:space="preserve"> PAGEREF _Toc162960250 \h </w:instrText>
        </w:r>
        <w:r>
          <w:rPr>
            <w:webHidden/>
          </w:rPr>
        </w:r>
        <w:r>
          <w:rPr>
            <w:webHidden/>
          </w:rPr>
          <w:fldChar w:fldCharType="separate"/>
        </w:r>
        <w:r>
          <w:rPr>
            <w:webHidden/>
          </w:rPr>
          <w:t>569</w:t>
        </w:r>
        <w:r>
          <w:rPr>
            <w:webHidden/>
          </w:rPr>
          <w:fldChar w:fldCharType="end"/>
        </w:r>
      </w:hyperlink>
    </w:p>
    <w:p w14:paraId="5B9BC0EF" w14:textId="6C177DA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51" w:history="1">
        <w:r w:rsidRPr="00CE41F5">
          <w:rPr>
            <w:rStyle w:val="Hyperlink"/>
          </w:rPr>
          <w:t>D.18.12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stuffing_descriptor</w:t>
        </w:r>
        <w:r>
          <w:rPr>
            <w:webHidden/>
          </w:rPr>
          <w:tab/>
        </w:r>
        <w:r>
          <w:rPr>
            <w:webHidden/>
          </w:rPr>
          <w:fldChar w:fldCharType="begin"/>
        </w:r>
        <w:r>
          <w:rPr>
            <w:webHidden/>
          </w:rPr>
          <w:instrText xml:space="preserve"> PAGEREF _Toc162960251 \h </w:instrText>
        </w:r>
        <w:r>
          <w:rPr>
            <w:webHidden/>
          </w:rPr>
        </w:r>
        <w:r>
          <w:rPr>
            <w:webHidden/>
          </w:rPr>
          <w:fldChar w:fldCharType="separate"/>
        </w:r>
        <w:r>
          <w:rPr>
            <w:webHidden/>
          </w:rPr>
          <w:t>569</w:t>
        </w:r>
        <w:r>
          <w:rPr>
            <w:webHidden/>
          </w:rPr>
          <w:fldChar w:fldCharType="end"/>
        </w:r>
      </w:hyperlink>
    </w:p>
    <w:p w14:paraId="014571DC" w14:textId="6D613F0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52" w:history="1">
        <w:r w:rsidRPr="00CE41F5">
          <w:rPr>
            <w:rStyle w:val="Hyperlink"/>
          </w:rPr>
          <w:t>D.18.13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time_shifted_service_descriptor</w:t>
        </w:r>
        <w:r>
          <w:rPr>
            <w:webHidden/>
          </w:rPr>
          <w:tab/>
        </w:r>
        <w:r>
          <w:rPr>
            <w:webHidden/>
          </w:rPr>
          <w:fldChar w:fldCharType="begin"/>
        </w:r>
        <w:r>
          <w:rPr>
            <w:webHidden/>
          </w:rPr>
          <w:instrText xml:space="preserve"> PAGEREF _Toc162960252 \h </w:instrText>
        </w:r>
        <w:r>
          <w:rPr>
            <w:webHidden/>
          </w:rPr>
        </w:r>
        <w:r>
          <w:rPr>
            <w:webHidden/>
          </w:rPr>
          <w:fldChar w:fldCharType="separate"/>
        </w:r>
        <w:r>
          <w:rPr>
            <w:webHidden/>
          </w:rPr>
          <w:t>570</w:t>
        </w:r>
        <w:r>
          <w:rPr>
            <w:webHidden/>
          </w:rPr>
          <w:fldChar w:fldCharType="end"/>
        </w:r>
      </w:hyperlink>
    </w:p>
    <w:p w14:paraId="602DC103" w14:textId="5A781C98"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60253" w:history="1">
        <w:r w:rsidRPr="00CE41F5">
          <w:rPr>
            <w:rStyle w:val="Hyperlink"/>
          </w:rPr>
          <w:t>D.19</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ISDB-defined descriptors</w:t>
        </w:r>
        <w:r>
          <w:rPr>
            <w:webHidden/>
          </w:rPr>
          <w:tab/>
        </w:r>
        <w:r>
          <w:rPr>
            <w:webHidden/>
          </w:rPr>
          <w:fldChar w:fldCharType="begin"/>
        </w:r>
        <w:r>
          <w:rPr>
            <w:webHidden/>
          </w:rPr>
          <w:instrText xml:space="preserve"> PAGEREF _Toc162960253 \h </w:instrText>
        </w:r>
        <w:r>
          <w:rPr>
            <w:webHidden/>
          </w:rPr>
        </w:r>
        <w:r>
          <w:rPr>
            <w:webHidden/>
          </w:rPr>
          <w:fldChar w:fldCharType="separate"/>
        </w:r>
        <w:r>
          <w:rPr>
            <w:webHidden/>
          </w:rPr>
          <w:t>570</w:t>
        </w:r>
        <w:r>
          <w:rPr>
            <w:webHidden/>
          </w:rPr>
          <w:fldChar w:fldCharType="end"/>
        </w:r>
      </w:hyperlink>
    </w:p>
    <w:p w14:paraId="565283DB" w14:textId="5953B07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54" w:history="1">
        <w:r w:rsidRPr="00CE41F5">
          <w:rPr>
            <w:rStyle w:val="Hyperlink"/>
          </w:rPr>
          <w:t>D.19.1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area_broadcasting_information_descriptor</w:t>
        </w:r>
        <w:r>
          <w:rPr>
            <w:webHidden/>
          </w:rPr>
          <w:tab/>
        </w:r>
        <w:r>
          <w:rPr>
            <w:webHidden/>
          </w:rPr>
          <w:fldChar w:fldCharType="begin"/>
        </w:r>
        <w:r>
          <w:rPr>
            <w:webHidden/>
          </w:rPr>
          <w:instrText xml:space="preserve"> PAGEREF _Toc162960254 \h </w:instrText>
        </w:r>
        <w:r>
          <w:rPr>
            <w:webHidden/>
          </w:rPr>
        </w:r>
        <w:r>
          <w:rPr>
            <w:webHidden/>
          </w:rPr>
          <w:fldChar w:fldCharType="separate"/>
        </w:r>
        <w:r>
          <w:rPr>
            <w:webHidden/>
          </w:rPr>
          <w:t>570</w:t>
        </w:r>
        <w:r>
          <w:rPr>
            <w:webHidden/>
          </w:rPr>
          <w:fldChar w:fldCharType="end"/>
        </w:r>
      </w:hyperlink>
    </w:p>
    <w:p w14:paraId="36993FDA" w14:textId="34C79AF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55" w:history="1">
        <w:r w:rsidRPr="00CE41F5">
          <w:rPr>
            <w:rStyle w:val="Hyperlink"/>
          </w:rPr>
          <w:t>D.19.2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audio_component_descriptor</w:t>
        </w:r>
        <w:r>
          <w:rPr>
            <w:webHidden/>
          </w:rPr>
          <w:tab/>
        </w:r>
        <w:r>
          <w:rPr>
            <w:webHidden/>
          </w:rPr>
          <w:fldChar w:fldCharType="begin"/>
        </w:r>
        <w:r>
          <w:rPr>
            <w:webHidden/>
          </w:rPr>
          <w:instrText xml:space="preserve"> PAGEREF _Toc162960255 \h </w:instrText>
        </w:r>
        <w:r>
          <w:rPr>
            <w:webHidden/>
          </w:rPr>
        </w:r>
        <w:r>
          <w:rPr>
            <w:webHidden/>
          </w:rPr>
          <w:fldChar w:fldCharType="separate"/>
        </w:r>
        <w:r>
          <w:rPr>
            <w:webHidden/>
          </w:rPr>
          <w:t>570</w:t>
        </w:r>
        <w:r>
          <w:rPr>
            <w:webHidden/>
          </w:rPr>
          <w:fldChar w:fldCharType="end"/>
        </w:r>
      </w:hyperlink>
    </w:p>
    <w:p w14:paraId="30335920" w14:textId="0BBBE15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56" w:history="1">
        <w:r w:rsidRPr="00CE41F5">
          <w:rPr>
            <w:rStyle w:val="Hyperlink"/>
          </w:rPr>
          <w:t>D.19.3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basic_local_event_descriptor</w:t>
        </w:r>
        <w:r>
          <w:rPr>
            <w:webHidden/>
          </w:rPr>
          <w:tab/>
        </w:r>
        <w:r>
          <w:rPr>
            <w:webHidden/>
          </w:rPr>
          <w:fldChar w:fldCharType="begin"/>
        </w:r>
        <w:r>
          <w:rPr>
            <w:webHidden/>
          </w:rPr>
          <w:instrText xml:space="preserve"> PAGEREF _Toc162960256 \h </w:instrText>
        </w:r>
        <w:r>
          <w:rPr>
            <w:webHidden/>
          </w:rPr>
        </w:r>
        <w:r>
          <w:rPr>
            <w:webHidden/>
          </w:rPr>
          <w:fldChar w:fldCharType="separate"/>
        </w:r>
        <w:r>
          <w:rPr>
            <w:webHidden/>
          </w:rPr>
          <w:t>570</w:t>
        </w:r>
        <w:r>
          <w:rPr>
            <w:webHidden/>
          </w:rPr>
          <w:fldChar w:fldCharType="end"/>
        </w:r>
      </w:hyperlink>
    </w:p>
    <w:p w14:paraId="3CEEECAD" w14:textId="1F85D79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57" w:history="1">
        <w:r w:rsidRPr="00CE41F5">
          <w:rPr>
            <w:rStyle w:val="Hyperlink"/>
          </w:rPr>
          <w:t>D.19.4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board_information_descriptor</w:t>
        </w:r>
        <w:r>
          <w:rPr>
            <w:webHidden/>
          </w:rPr>
          <w:tab/>
        </w:r>
        <w:r>
          <w:rPr>
            <w:webHidden/>
          </w:rPr>
          <w:fldChar w:fldCharType="begin"/>
        </w:r>
        <w:r>
          <w:rPr>
            <w:webHidden/>
          </w:rPr>
          <w:instrText xml:space="preserve"> PAGEREF _Toc162960257 \h </w:instrText>
        </w:r>
        <w:r>
          <w:rPr>
            <w:webHidden/>
          </w:rPr>
        </w:r>
        <w:r>
          <w:rPr>
            <w:webHidden/>
          </w:rPr>
          <w:fldChar w:fldCharType="separate"/>
        </w:r>
        <w:r>
          <w:rPr>
            <w:webHidden/>
          </w:rPr>
          <w:t>571</w:t>
        </w:r>
        <w:r>
          <w:rPr>
            <w:webHidden/>
          </w:rPr>
          <w:fldChar w:fldCharType="end"/>
        </w:r>
      </w:hyperlink>
    </w:p>
    <w:p w14:paraId="34FA90B3" w14:textId="4D357C9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58" w:history="1">
        <w:r w:rsidRPr="00CE41F5">
          <w:rPr>
            <w:rStyle w:val="Hyperlink"/>
          </w:rPr>
          <w:t>D.19.5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broadcaster_name_descriptor</w:t>
        </w:r>
        <w:r>
          <w:rPr>
            <w:webHidden/>
          </w:rPr>
          <w:tab/>
        </w:r>
        <w:r>
          <w:rPr>
            <w:webHidden/>
          </w:rPr>
          <w:fldChar w:fldCharType="begin"/>
        </w:r>
        <w:r>
          <w:rPr>
            <w:webHidden/>
          </w:rPr>
          <w:instrText xml:space="preserve"> PAGEREF _Toc162960258 \h </w:instrText>
        </w:r>
        <w:r>
          <w:rPr>
            <w:webHidden/>
          </w:rPr>
        </w:r>
        <w:r>
          <w:rPr>
            <w:webHidden/>
          </w:rPr>
          <w:fldChar w:fldCharType="separate"/>
        </w:r>
        <w:r>
          <w:rPr>
            <w:webHidden/>
          </w:rPr>
          <w:t>571</w:t>
        </w:r>
        <w:r>
          <w:rPr>
            <w:webHidden/>
          </w:rPr>
          <w:fldChar w:fldCharType="end"/>
        </w:r>
      </w:hyperlink>
    </w:p>
    <w:p w14:paraId="0B8DF36E" w14:textId="7A5B3FA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59" w:history="1">
        <w:r w:rsidRPr="00CE41F5">
          <w:rPr>
            <w:rStyle w:val="Hyperlink"/>
          </w:rPr>
          <w:t>D.19.6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CA_contract_info_descriptor</w:t>
        </w:r>
        <w:r>
          <w:rPr>
            <w:webHidden/>
          </w:rPr>
          <w:tab/>
        </w:r>
        <w:r>
          <w:rPr>
            <w:webHidden/>
          </w:rPr>
          <w:fldChar w:fldCharType="begin"/>
        </w:r>
        <w:r>
          <w:rPr>
            <w:webHidden/>
          </w:rPr>
          <w:instrText xml:space="preserve"> PAGEREF _Toc162960259 \h </w:instrText>
        </w:r>
        <w:r>
          <w:rPr>
            <w:webHidden/>
          </w:rPr>
        </w:r>
        <w:r>
          <w:rPr>
            <w:webHidden/>
          </w:rPr>
          <w:fldChar w:fldCharType="separate"/>
        </w:r>
        <w:r>
          <w:rPr>
            <w:webHidden/>
          </w:rPr>
          <w:t>571</w:t>
        </w:r>
        <w:r>
          <w:rPr>
            <w:webHidden/>
          </w:rPr>
          <w:fldChar w:fldCharType="end"/>
        </w:r>
      </w:hyperlink>
    </w:p>
    <w:p w14:paraId="5FC0729D" w14:textId="70A168F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60" w:history="1">
        <w:r w:rsidRPr="00CE41F5">
          <w:rPr>
            <w:rStyle w:val="Hyperlink"/>
          </w:rPr>
          <w:t>D.19.7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CA_EMM_TS_descriptor</w:t>
        </w:r>
        <w:r>
          <w:rPr>
            <w:webHidden/>
          </w:rPr>
          <w:tab/>
        </w:r>
        <w:r>
          <w:rPr>
            <w:webHidden/>
          </w:rPr>
          <w:fldChar w:fldCharType="begin"/>
        </w:r>
        <w:r>
          <w:rPr>
            <w:webHidden/>
          </w:rPr>
          <w:instrText xml:space="preserve"> PAGEREF _Toc162960260 \h </w:instrText>
        </w:r>
        <w:r>
          <w:rPr>
            <w:webHidden/>
          </w:rPr>
        </w:r>
        <w:r>
          <w:rPr>
            <w:webHidden/>
          </w:rPr>
          <w:fldChar w:fldCharType="separate"/>
        </w:r>
        <w:r>
          <w:rPr>
            <w:webHidden/>
          </w:rPr>
          <w:t>571</w:t>
        </w:r>
        <w:r>
          <w:rPr>
            <w:webHidden/>
          </w:rPr>
          <w:fldChar w:fldCharType="end"/>
        </w:r>
      </w:hyperlink>
    </w:p>
    <w:p w14:paraId="74F9DEF4" w14:textId="0203CDD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61" w:history="1">
        <w:r w:rsidRPr="00CE41F5">
          <w:rPr>
            <w:rStyle w:val="Hyperlink"/>
          </w:rPr>
          <w:t>D.19.8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CA_service_descriptor</w:t>
        </w:r>
        <w:r>
          <w:rPr>
            <w:webHidden/>
          </w:rPr>
          <w:tab/>
        </w:r>
        <w:r>
          <w:rPr>
            <w:webHidden/>
          </w:rPr>
          <w:fldChar w:fldCharType="begin"/>
        </w:r>
        <w:r>
          <w:rPr>
            <w:webHidden/>
          </w:rPr>
          <w:instrText xml:space="preserve"> PAGEREF _Toc162960261 \h </w:instrText>
        </w:r>
        <w:r>
          <w:rPr>
            <w:webHidden/>
          </w:rPr>
        </w:r>
        <w:r>
          <w:rPr>
            <w:webHidden/>
          </w:rPr>
          <w:fldChar w:fldCharType="separate"/>
        </w:r>
        <w:r>
          <w:rPr>
            <w:webHidden/>
          </w:rPr>
          <w:t>571</w:t>
        </w:r>
        <w:r>
          <w:rPr>
            <w:webHidden/>
          </w:rPr>
          <w:fldChar w:fldCharType="end"/>
        </w:r>
      </w:hyperlink>
    </w:p>
    <w:p w14:paraId="30EB2264" w14:textId="0C49BA67"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62" w:history="1">
        <w:r w:rsidRPr="00CE41F5">
          <w:rPr>
            <w:rStyle w:val="Hyperlink"/>
          </w:rPr>
          <w:t>D.19.9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conditional_playback_descriptor</w:t>
        </w:r>
        <w:r>
          <w:rPr>
            <w:webHidden/>
          </w:rPr>
          <w:tab/>
        </w:r>
        <w:r>
          <w:rPr>
            <w:webHidden/>
          </w:rPr>
          <w:fldChar w:fldCharType="begin"/>
        </w:r>
        <w:r>
          <w:rPr>
            <w:webHidden/>
          </w:rPr>
          <w:instrText xml:space="preserve"> PAGEREF _Toc162960262 \h </w:instrText>
        </w:r>
        <w:r>
          <w:rPr>
            <w:webHidden/>
          </w:rPr>
        </w:r>
        <w:r>
          <w:rPr>
            <w:webHidden/>
          </w:rPr>
          <w:fldChar w:fldCharType="separate"/>
        </w:r>
        <w:r>
          <w:rPr>
            <w:webHidden/>
          </w:rPr>
          <w:t>572</w:t>
        </w:r>
        <w:r>
          <w:rPr>
            <w:webHidden/>
          </w:rPr>
          <w:fldChar w:fldCharType="end"/>
        </w:r>
      </w:hyperlink>
    </w:p>
    <w:p w14:paraId="47931199" w14:textId="7F20BEE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63" w:history="1">
        <w:r w:rsidRPr="00CE41F5">
          <w:rPr>
            <w:rStyle w:val="Hyperlink"/>
          </w:rPr>
          <w:t>D.19.10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content_availability_descriptor</w:t>
        </w:r>
        <w:r>
          <w:rPr>
            <w:webHidden/>
          </w:rPr>
          <w:tab/>
        </w:r>
        <w:r>
          <w:rPr>
            <w:webHidden/>
          </w:rPr>
          <w:fldChar w:fldCharType="begin"/>
        </w:r>
        <w:r>
          <w:rPr>
            <w:webHidden/>
          </w:rPr>
          <w:instrText xml:space="preserve"> PAGEREF _Toc162960263 \h </w:instrText>
        </w:r>
        <w:r>
          <w:rPr>
            <w:webHidden/>
          </w:rPr>
        </w:r>
        <w:r>
          <w:rPr>
            <w:webHidden/>
          </w:rPr>
          <w:fldChar w:fldCharType="separate"/>
        </w:r>
        <w:r>
          <w:rPr>
            <w:webHidden/>
          </w:rPr>
          <w:t>572</w:t>
        </w:r>
        <w:r>
          <w:rPr>
            <w:webHidden/>
          </w:rPr>
          <w:fldChar w:fldCharType="end"/>
        </w:r>
      </w:hyperlink>
    </w:p>
    <w:p w14:paraId="7016E80E" w14:textId="44DF7AE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64" w:history="1">
        <w:r w:rsidRPr="00CE41F5">
          <w:rPr>
            <w:rStyle w:val="Hyperlink"/>
          </w:rPr>
          <w:t>D.19.11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data_component_descriptor</w:t>
        </w:r>
        <w:r>
          <w:rPr>
            <w:webHidden/>
          </w:rPr>
          <w:tab/>
        </w:r>
        <w:r>
          <w:rPr>
            <w:webHidden/>
          </w:rPr>
          <w:fldChar w:fldCharType="begin"/>
        </w:r>
        <w:r>
          <w:rPr>
            <w:webHidden/>
          </w:rPr>
          <w:instrText xml:space="preserve"> PAGEREF _Toc162960264 \h </w:instrText>
        </w:r>
        <w:r>
          <w:rPr>
            <w:webHidden/>
          </w:rPr>
        </w:r>
        <w:r>
          <w:rPr>
            <w:webHidden/>
          </w:rPr>
          <w:fldChar w:fldCharType="separate"/>
        </w:r>
        <w:r>
          <w:rPr>
            <w:webHidden/>
          </w:rPr>
          <w:t>572</w:t>
        </w:r>
        <w:r>
          <w:rPr>
            <w:webHidden/>
          </w:rPr>
          <w:fldChar w:fldCharType="end"/>
        </w:r>
      </w:hyperlink>
    </w:p>
    <w:p w14:paraId="39D15A3F" w14:textId="78FD2EE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65" w:history="1">
        <w:r w:rsidRPr="00CE41F5">
          <w:rPr>
            <w:rStyle w:val="Hyperlink"/>
          </w:rPr>
          <w:t>D.19.12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data_content_descriptor</w:t>
        </w:r>
        <w:r>
          <w:rPr>
            <w:webHidden/>
          </w:rPr>
          <w:tab/>
        </w:r>
        <w:r>
          <w:rPr>
            <w:webHidden/>
          </w:rPr>
          <w:fldChar w:fldCharType="begin"/>
        </w:r>
        <w:r>
          <w:rPr>
            <w:webHidden/>
          </w:rPr>
          <w:instrText xml:space="preserve"> PAGEREF _Toc162960265 \h </w:instrText>
        </w:r>
        <w:r>
          <w:rPr>
            <w:webHidden/>
          </w:rPr>
        </w:r>
        <w:r>
          <w:rPr>
            <w:webHidden/>
          </w:rPr>
          <w:fldChar w:fldCharType="separate"/>
        </w:r>
        <w:r>
          <w:rPr>
            <w:webHidden/>
          </w:rPr>
          <w:t>572</w:t>
        </w:r>
        <w:r>
          <w:rPr>
            <w:webHidden/>
          </w:rPr>
          <w:fldChar w:fldCharType="end"/>
        </w:r>
      </w:hyperlink>
    </w:p>
    <w:p w14:paraId="2F7FF1CA" w14:textId="21FF172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66" w:history="1">
        <w:r w:rsidRPr="00CE41F5">
          <w:rPr>
            <w:rStyle w:val="Hyperlink"/>
          </w:rPr>
          <w:t>D.19.13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digital_copy_control_descriptor</w:t>
        </w:r>
        <w:r>
          <w:rPr>
            <w:webHidden/>
          </w:rPr>
          <w:tab/>
        </w:r>
        <w:r>
          <w:rPr>
            <w:webHidden/>
          </w:rPr>
          <w:fldChar w:fldCharType="begin"/>
        </w:r>
        <w:r>
          <w:rPr>
            <w:webHidden/>
          </w:rPr>
          <w:instrText xml:space="preserve"> PAGEREF _Toc162960266 \h </w:instrText>
        </w:r>
        <w:r>
          <w:rPr>
            <w:webHidden/>
          </w:rPr>
        </w:r>
        <w:r>
          <w:rPr>
            <w:webHidden/>
          </w:rPr>
          <w:fldChar w:fldCharType="separate"/>
        </w:r>
        <w:r>
          <w:rPr>
            <w:webHidden/>
          </w:rPr>
          <w:t>572</w:t>
        </w:r>
        <w:r>
          <w:rPr>
            <w:webHidden/>
          </w:rPr>
          <w:fldChar w:fldCharType="end"/>
        </w:r>
      </w:hyperlink>
    </w:p>
    <w:p w14:paraId="5A6B901F" w14:textId="7C6CEFB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67" w:history="1">
        <w:r w:rsidRPr="00CE41F5">
          <w:rPr>
            <w:rStyle w:val="Hyperlink"/>
          </w:rPr>
          <w:t>D.19.14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emergency_information_descriptor</w:t>
        </w:r>
        <w:r>
          <w:rPr>
            <w:webHidden/>
          </w:rPr>
          <w:tab/>
        </w:r>
        <w:r>
          <w:rPr>
            <w:webHidden/>
          </w:rPr>
          <w:fldChar w:fldCharType="begin"/>
        </w:r>
        <w:r>
          <w:rPr>
            <w:webHidden/>
          </w:rPr>
          <w:instrText xml:space="preserve"> PAGEREF _Toc162960267 \h </w:instrText>
        </w:r>
        <w:r>
          <w:rPr>
            <w:webHidden/>
          </w:rPr>
        </w:r>
        <w:r>
          <w:rPr>
            <w:webHidden/>
          </w:rPr>
          <w:fldChar w:fldCharType="separate"/>
        </w:r>
        <w:r>
          <w:rPr>
            <w:webHidden/>
          </w:rPr>
          <w:t>573</w:t>
        </w:r>
        <w:r>
          <w:rPr>
            <w:webHidden/>
          </w:rPr>
          <w:fldChar w:fldCharType="end"/>
        </w:r>
      </w:hyperlink>
    </w:p>
    <w:p w14:paraId="6B84E8E0" w14:textId="5097DA1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68" w:history="1">
        <w:r w:rsidRPr="00CE41F5">
          <w:rPr>
            <w:rStyle w:val="Hyperlink"/>
          </w:rPr>
          <w:t>D.19.15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event_group_descriptor</w:t>
        </w:r>
        <w:r>
          <w:rPr>
            <w:webHidden/>
          </w:rPr>
          <w:tab/>
        </w:r>
        <w:r>
          <w:rPr>
            <w:webHidden/>
          </w:rPr>
          <w:fldChar w:fldCharType="begin"/>
        </w:r>
        <w:r>
          <w:rPr>
            <w:webHidden/>
          </w:rPr>
          <w:instrText xml:space="preserve"> PAGEREF _Toc162960268 \h </w:instrText>
        </w:r>
        <w:r>
          <w:rPr>
            <w:webHidden/>
          </w:rPr>
        </w:r>
        <w:r>
          <w:rPr>
            <w:webHidden/>
          </w:rPr>
          <w:fldChar w:fldCharType="separate"/>
        </w:r>
        <w:r>
          <w:rPr>
            <w:webHidden/>
          </w:rPr>
          <w:t>573</w:t>
        </w:r>
        <w:r>
          <w:rPr>
            <w:webHidden/>
          </w:rPr>
          <w:fldChar w:fldCharType="end"/>
        </w:r>
      </w:hyperlink>
    </w:p>
    <w:p w14:paraId="64E6BDA1" w14:textId="55DB3DF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69" w:history="1">
        <w:r w:rsidRPr="00CE41F5">
          <w:rPr>
            <w:rStyle w:val="Hyperlink"/>
          </w:rPr>
          <w:t>D.19.16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extended_broadcaster_descriptor</w:t>
        </w:r>
        <w:r>
          <w:rPr>
            <w:webHidden/>
          </w:rPr>
          <w:tab/>
        </w:r>
        <w:r>
          <w:rPr>
            <w:webHidden/>
          </w:rPr>
          <w:fldChar w:fldCharType="begin"/>
        </w:r>
        <w:r>
          <w:rPr>
            <w:webHidden/>
          </w:rPr>
          <w:instrText xml:space="preserve"> PAGEREF _Toc162960269 \h </w:instrText>
        </w:r>
        <w:r>
          <w:rPr>
            <w:webHidden/>
          </w:rPr>
        </w:r>
        <w:r>
          <w:rPr>
            <w:webHidden/>
          </w:rPr>
          <w:fldChar w:fldCharType="separate"/>
        </w:r>
        <w:r>
          <w:rPr>
            <w:webHidden/>
          </w:rPr>
          <w:t>573</w:t>
        </w:r>
        <w:r>
          <w:rPr>
            <w:webHidden/>
          </w:rPr>
          <w:fldChar w:fldCharType="end"/>
        </w:r>
      </w:hyperlink>
    </w:p>
    <w:p w14:paraId="0305A4D4" w14:textId="23693AB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70" w:history="1">
        <w:r w:rsidRPr="00CE41F5">
          <w:rPr>
            <w:rStyle w:val="Hyperlink"/>
          </w:rPr>
          <w:t>D.19.17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hierarchical_transmission_descriptor</w:t>
        </w:r>
        <w:r>
          <w:rPr>
            <w:webHidden/>
          </w:rPr>
          <w:tab/>
        </w:r>
        <w:r>
          <w:rPr>
            <w:webHidden/>
          </w:rPr>
          <w:fldChar w:fldCharType="begin"/>
        </w:r>
        <w:r>
          <w:rPr>
            <w:webHidden/>
          </w:rPr>
          <w:instrText xml:space="preserve"> PAGEREF _Toc162960270 \h </w:instrText>
        </w:r>
        <w:r>
          <w:rPr>
            <w:webHidden/>
          </w:rPr>
        </w:r>
        <w:r>
          <w:rPr>
            <w:webHidden/>
          </w:rPr>
          <w:fldChar w:fldCharType="separate"/>
        </w:r>
        <w:r>
          <w:rPr>
            <w:webHidden/>
          </w:rPr>
          <w:t>574</w:t>
        </w:r>
        <w:r>
          <w:rPr>
            <w:webHidden/>
          </w:rPr>
          <w:fldChar w:fldCharType="end"/>
        </w:r>
      </w:hyperlink>
    </w:p>
    <w:p w14:paraId="0A911C9B" w14:textId="40A45F54"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71" w:history="1">
        <w:r w:rsidRPr="00CE41F5">
          <w:rPr>
            <w:rStyle w:val="Hyperlink"/>
          </w:rPr>
          <w:t>D.19.18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ISDB_access_control_descriptor</w:t>
        </w:r>
        <w:r>
          <w:rPr>
            <w:webHidden/>
          </w:rPr>
          <w:tab/>
        </w:r>
        <w:r>
          <w:rPr>
            <w:webHidden/>
          </w:rPr>
          <w:fldChar w:fldCharType="begin"/>
        </w:r>
        <w:r>
          <w:rPr>
            <w:webHidden/>
          </w:rPr>
          <w:instrText xml:space="preserve"> PAGEREF _Toc162960271 \h </w:instrText>
        </w:r>
        <w:r>
          <w:rPr>
            <w:webHidden/>
          </w:rPr>
        </w:r>
        <w:r>
          <w:rPr>
            <w:webHidden/>
          </w:rPr>
          <w:fldChar w:fldCharType="separate"/>
        </w:r>
        <w:r>
          <w:rPr>
            <w:webHidden/>
          </w:rPr>
          <w:t>574</w:t>
        </w:r>
        <w:r>
          <w:rPr>
            <w:webHidden/>
          </w:rPr>
          <w:fldChar w:fldCharType="end"/>
        </w:r>
      </w:hyperlink>
    </w:p>
    <w:p w14:paraId="7C0313A4" w14:textId="336C5B4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72" w:history="1">
        <w:r w:rsidRPr="00CE41F5">
          <w:rPr>
            <w:rStyle w:val="Hyperlink"/>
          </w:rPr>
          <w:t>D.19.19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ISDB_component_group_descriptor</w:t>
        </w:r>
        <w:r>
          <w:rPr>
            <w:webHidden/>
          </w:rPr>
          <w:tab/>
        </w:r>
        <w:r>
          <w:rPr>
            <w:webHidden/>
          </w:rPr>
          <w:fldChar w:fldCharType="begin"/>
        </w:r>
        <w:r>
          <w:rPr>
            <w:webHidden/>
          </w:rPr>
          <w:instrText xml:space="preserve"> PAGEREF _Toc162960272 \h </w:instrText>
        </w:r>
        <w:r>
          <w:rPr>
            <w:webHidden/>
          </w:rPr>
        </w:r>
        <w:r>
          <w:rPr>
            <w:webHidden/>
          </w:rPr>
          <w:fldChar w:fldCharType="separate"/>
        </w:r>
        <w:r>
          <w:rPr>
            <w:webHidden/>
          </w:rPr>
          <w:t>574</w:t>
        </w:r>
        <w:r>
          <w:rPr>
            <w:webHidden/>
          </w:rPr>
          <w:fldChar w:fldCharType="end"/>
        </w:r>
      </w:hyperlink>
    </w:p>
    <w:p w14:paraId="1D15674B" w14:textId="402862A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73" w:history="1">
        <w:r w:rsidRPr="00CE41F5">
          <w:rPr>
            <w:rStyle w:val="Hyperlink"/>
          </w:rPr>
          <w:t>D.19.20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ISDB_connected_transmission_descriptor</w:t>
        </w:r>
        <w:r>
          <w:rPr>
            <w:webHidden/>
          </w:rPr>
          <w:tab/>
        </w:r>
        <w:r>
          <w:rPr>
            <w:webHidden/>
          </w:rPr>
          <w:fldChar w:fldCharType="begin"/>
        </w:r>
        <w:r>
          <w:rPr>
            <w:webHidden/>
          </w:rPr>
          <w:instrText xml:space="preserve"> PAGEREF _Toc162960273 \h </w:instrText>
        </w:r>
        <w:r>
          <w:rPr>
            <w:webHidden/>
          </w:rPr>
        </w:r>
        <w:r>
          <w:rPr>
            <w:webHidden/>
          </w:rPr>
          <w:fldChar w:fldCharType="separate"/>
        </w:r>
        <w:r>
          <w:rPr>
            <w:webHidden/>
          </w:rPr>
          <w:t>574</w:t>
        </w:r>
        <w:r>
          <w:rPr>
            <w:webHidden/>
          </w:rPr>
          <w:fldChar w:fldCharType="end"/>
        </w:r>
      </w:hyperlink>
    </w:p>
    <w:p w14:paraId="59286204" w14:textId="58A3EF7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74" w:history="1">
        <w:r w:rsidRPr="00CE41F5">
          <w:rPr>
            <w:rStyle w:val="Hyperlink"/>
          </w:rPr>
          <w:t>D.19.21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ISDB_hyperlink_descriptor</w:t>
        </w:r>
        <w:r>
          <w:rPr>
            <w:webHidden/>
          </w:rPr>
          <w:tab/>
        </w:r>
        <w:r>
          <w:rPr>
            <w:webHidden/>
          </w:rPr>
          <w:fldChar w:fldCharType="begin"/>
        </w:r>
        <w:r>
          <w:rPr>
            <w:webHidden/>
          </w:rPr>
          <w:instrText xml:space="preserve"> PAGEREF _Toc162960274 \h </w:instrText>
        </w:r>
        <w:r>
          <w:rPr>
            <w:webHidden/>
          </w:rPr>
        </w:r>
        <w:r>
          <w:rPr>
            <w:webHidden/>
          </w:rPr>
          <w:fldChar w:fldCharType="separate"/>
        </w:r>
        <w:r>
          <w:rPr>
            <w:webHidden/>
          </w:rPr>
          <w:t>575</w:t>
        </w:r>
        <w:r>
          <w:rPr>
            <w:webHidden/>
          </w:rPr>
          <w:fldChar w:fldCharType="end"/>
        </w:r>
      </w:hyperlink>
    </w:p>
    <w:p w14:paraId="7D450F03" w14:textId="1195ED7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75" w:history="1">
        <w:r w:rsidRPr="00CE41F5">
          <w:rPr>
            <w:rStyle w:val="Hyperlink"/>
          </w:rPr>
          <w:t>D.19.22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ISDB_LDT_linkage_descriptor</w:t>
        </w:r>
        <w:r>
          <w:rPr>
            <w:webHidden/>
          </w:rPr>
          <w:tab/>
        </w:r>
        <w:r>
          <w:rPr>
            <w:webHidden/>
          </w:rPr>
          <w:fldChar w:fldCharType="begin"/>
        </w:r>
        <w:r>
          <w:rPr>
            <w:webHidden/>
          </w:rPr>
          <w:instrText xml:space="preserve"> PAGEREF _Toc162960275 \h </w:instrText>
        </w:r>
        <w:r>
          <w:rPr>
            <w:webHidden/>
          </w:rPr>
        </w:r>
        <w:r>
          <w:rPr>
            <w:webHidden/>
          </w:rPr>
          <w:fldChar w:fldCharType="separate"/>
        </w:r>
        <w:r>
          <w:rPr>
            <w:webHidden/>
          </w:rPr>
          <w:t>576</w:t>
        </w:r>
        <w:r>
          <w:rPr>
            <w:webHidden/>
          </w:rPr>
          <w:fldChar w:fldCharType="end"/>
        </w:r>
      </w:hyperlink>
    </w:p>
    <w:p w14:paraId="5D5DE4F1" w14:textId="39A1A5F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76" w:history="1">
        <w:r w:rsidRPr="00CE41F5">
          <w:rPr>
            <w:rStyle w:val="Hyperlink"/>
          </w:rPr>
          <w:t>D.19.23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ISDB_network_identifier_descriptor</w:t>
        </w:r>
        <w:r>
          <w:rPr>
            <w:webHidden/>
          </w:rPr>
          <w:tab/>
        </w:r>
        <w:r>
          <w:rPr>
            <w:webHidden/>
          </w:rPr>
          <w:fldChar w:fldCharType="begin"/>
        </w:r>
        <w:r>
          <w:rPr>
            <w:webHidden/>
          </w:rPr>
          <w:instrText xml:space="preserve"> PAGEREF _Toc162960276 \h </w:instrText>
        </w:r>
        <w:r>
          <w:rPr>
            <w:webHidden/>
          </w:rPr>
        </w:r>
        <w:r>
          <w:rPr>
            <w:webHidden/>
          </w:rPr>
          <w:fldChar w:fldCharType="separate"/>
        </w:r>
        <w:r>
          <w:rPr>
            <w:webHidden/>
          </w:rPr>
          <w:t>576</w:t>
        </w:r>
        <w:r>
          <w:rPr>
            <w:webHidden/>
          </w:rPr>
          <w:fldChar w:fldCharType="end"/>
        </w:r>
      </w:hyperlink>
    </w:p>
    <w:p w14:paraId="7624DF51" w14:textId="06F4280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77" w:history="1">
        <w:r w:rsidRPr="00CE41F5">
          <w:rPr>
            <w:rStyle w:val="Hyperlink"/>
          </w:rPr>
          <w:t>D.19.24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ISDB_target_region_descriptor</w:t>
        </w:r>
        <w:r>
          <w:rPr>
            <w:webHidden/>
          </w:rPr>
          <w:tab/>
        </w:r>
        <w:r>
          <w:rPr>
            <w:webHidden/>
          </w:rPr>
          <w:fldChar w:fldCharType="begin"/>
        </w:r>
        <w:r>
          <w:rPr>
            <w:webHidden/>
          </w:rPr>
          <w:instrText xml:space="preserve"> PAGEREF _Toc162960277 \h </w:instrText>
        </w:r>
        <w:r>
          <w:rPr>
            <w:webHidden/>
          </w:rPr>
        </w:r>
        <w:r>
          <w:rPr>
            <w:webHidden/>
          </w:rPr>
          <w:fldChar w:fldCharType="separate"/>
        </w:r>
        <w:r>
          <w:rPr>
            <w:webHidden/>
          </w:rPr>
          <w:t>576</w:t>
        </w:r>
        <w:r>
          <w:rPr>
            <w:webHidden/>
          </w:rPr>
          <w:fldChar w:fldCharType="end"/>
        </w:r>
      </w:hyperlink>
    </w:p>
    <w:p w14:paraId="7F982A99" w14:textId="21AF5AA5"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78" w:history="1">
        <w:r w:rsidRPr="00CE41F5">
          <w:rPr>
            <w:rStyle w:val="Hyperlink"/>
          </w:rPr>
          <w:t>D.19.25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ISDB_terrestrial_delivery_system_descriptor</w:t>
        </w:r>
        <w:r>
          <w:rPr>
            <w:webHidden/>
          </w:rPr>
          <w:tab/>
        </w:r>
        <w:r>
          <w:rPr>
            <w:webHidden/>
          </w:rPr>
          <w:fldChar w:fldCharType="begin"/>
        </w:r>
        <w:r>
          <w:rPr>
            <w:webHidden/>
          </w:rPr>
          <w:instrText xml:space="preserve"> PAGEREF _Toc162960278 \h </w:instrText>
        </w:r>
        <w:r>
          <w:rPr>
            <w:webHidden/>
          </w:rPr>
        </w:r>
        <w:r>
          <w:rPr>
            <w:webHidden/>
          </w:rPr>
          <w:fldChar w:fldCharType="separate"/>
        </w:r>
        <w:r>
          <w:rPr>
            <w:webHidden/>
          </w:rPr>
          <w:t>576</w:t>
        </w:r>
        <w:r>
          <w:rPr>
            <w:webHidden/>
          </w:rPr>
          <w:fldChar w:fldCharType="end"/>
        </w:r>
      </w:hyperlink>
    </w:p>
    <w:p w14:paraId="0BA7194F" w14:textId="18306D7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79" w:history="1">
        <w:r w:rsidRPr="00CE41F5">
          <w:rPr>
            <w:rStyle w:val="Hyperlink"/>
          </w:rPr>
          <w:t>D.19.26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logo_transmission_descriptor</w:t>
        </w:r>
        <w:r>
          <w:rPr>
            <w:webHidden/>
          </w:rPr>
          <w:tab/>
        </w:r>
        <w:r>
          <w:rPr>
            <w:webHidden/>
          </w:rPr>
          <w:fldChar w:fldCharType="begin"/>
        </w:r>
        <w:r>
          <w:rPr>
            <w:webHidden/>
          </w:rPr>
          <w:instrText xml:space="preserve"> PAGEREF _Toc162960279 \h </w:instrText>
        </w:r>
        <w:r>
          <w:rPr>
            <w:webHidden/>
          </w:rPr>
        </w:r>
        <w:r>
          <w:rPr>
            <w:webHidden/>
          </w:rPr>
          <w:fldChar w:fldCharType="separate"/>
        </w:r>
        <w:r>
          <w:rPr>
            <w:webHidden/>
          </w:rPr>
          <w:t>576</w:t>
        </w:r>
        <w:r>
          <w:rPr>
            <w:webHidden/>
          </w:rPr>
          <w:fldChar w:fldCharType="end"/>
        </w:r>
      </w:hyperlink>
    </w:p>
    <w:p w14:paraId="2482AA91" w14:textId="66D7FC1E"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80" w:history="1">
        <w:r w:rsidRPr="00CE41F5">
          <w:rPr>
            <w:rStyle w:val="Hyperlink"/>
          </w:rPr>
          <w:t>D.19.27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node_relation_descriptor</w:t>
        </w:r>
        <w:r>
          <w:rPr>
            <w:webHidden/>
          </w:rPr>
          <w:tab/>
        </w:r>
        <w:r>
          <w:rPr>
            <w:webHidden/>
          </w:rPr>
          <w:fldChar w:fldCharType="begin"/>
        </w:r>
        <w:r>
          <w:rPr>
            <w:webHidden/>
          </w:rPr>
          <w:instrText xml:space="preserve"> PAGEREF _Toc162960280 \h </w:instrText>
        </w:r>
        <w:r>
          <w:rPr>
            <w:webHidden/>
          </w:rPr>
        </w:r>
        <w:r>
          <w:rPr>
            <w:webHidden/>
          </w:rPr>
          <w:fldChar w:fldCharType="separate"/>
        </w:r>
        <w:r>
          <w:rPr>
            <w:webHidden/>
          </w:rPr>
          <w:t>577</w:t>
        </w:r>
        <w:r>
          <w:rPr>
            <w:webHidden/>
          </w:rPr>
          <w:fldChar w:fldCharType="end"/>
        </w:r>
      </w:hyperlink>
    </w:p>
    <w:p w14:paraId="43D63F5D" w14:textId="3EEFD84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81" w:history="1">
        <w:r w:rsidRPr="00CE41F5">
          <w:rPr>
            <w:rStyle w:val="Hyperlink"/>
          </w:rPr>
          <w:t>D.19.28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partial_reception_descriptor</w:t>
        </w:r>
        <w:r>
          <w:rPr>
            <w:webHidden/>
          </w:rPr>
          <w:tab/>
        </w:r>
        <w:r>
          <w:rPr>
            <w:webHidden/>
          </w:rPr>
          <w:fldChar w:fldCharType="begin"/>
        </w:r>
        <w:r>
          <w:rPr>
            <w:webHidden/>
          </w:rPr>
          <w:instrText xml:space="preserve"> PAGEREF _Toc162960281 \h </w:instrText>
        </w:r>
        <w:r>
          <w:rPr>
            <w:webHidden/>
          </w:rPr>
        </w:r>
        <w:r>
          <w:rPr>
            <w:webHidden/>
          </w:rPr>
          <w:fldChar w:fldCharType="separate"/>
        </w:r>
        <w:r>
          <w:rPr>
            <w:webHidden/>
          </w:rPr>
          <w:t>577</w:t>
        </w:r>
        <w:r>
          <w:rPr>
            <w:webHidden/>
          </w:rPr>
          <w:fldChar w:fldCharType="end"/>
        </w:r>
      </w:hyperlink>
    </w:p>
    <w:p w14:paraId="0D499F97" w14:textId="79450D93"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82" w:history="1">
        <w:r w:rsidRPr="00CE41F5">
          <w:rPr>
            <w:rStyle w:val="Hyperlink"/>
          </w:rPr>
          <w:t>D.19.29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reference_descriptor</w:t>
        </w:r>
        <w:r>
          <w:rPr>
            <w:webHidden/>
          </w:rPr>
          <w:tab/>
        </w:r>
        <w:r>
          <w:rPr>
            <w:webHidden/>
          </w:rPr>
          <w:fldChar w:fldCharType="begin"/>
        </w:r>
        <w:r>
          <w:rPr>
            <w:webHidden/>
          </w:rPr>
          <w:instrText xml:space="preserve"> PAGEREF _Toc162960282 \h </w:instrText>
        </w:r>
        <w:r>
          <w:rPr>
            <w:webHidden/>
          </w:rPr>
        </w:r>
        <w:r>
          <w:rPr>
            <w:webHidden/>
          </w:rPr>
          <w:fldChar w:fldCharType="separate"/>
        </w:r>
        <w:r>
          <w:rPr>
            <w:webHidden/>
          </w:rPr>
          <w:t>577</w:t>
        </w:r>
        <w:r>
          <w:rPr>
            <w:webHidden/>
          </w:rPr>
          <w:fldChar w:fldCharType="end"/>
        </w:r>
      </w:hyperlink>
    </w:p>
    <w:p w14:paraId="5C7C1E4C" w14:textId="0DF454D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83" w:history="1">
        <w:r w:rsidRPr="00CE41F5">
          <w:rPr>
            <w:rStyle w:val="Hyperlink"/>
          </w:rPr>
          <w:t>D.19.30</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satellite_delivery_system_descriptor</w:t>
        </w:r>
        <w:r>
          <w:rPr>
            <w:webHidden/>
          </w:rPr>
          <w:tab/>
        </w:r>
        <w:r>
          <w:rPr>
            <w:webHidden/>
          </w:rPr>
          <w:fldChar w:fldCharType="begin"/>
        </w:r>
        <w:r>
          <w:rPr>
            <w:webHidden/>
          </w:rPr>
          <w:instrText xml:space="preserve"> PAGEREF _Toc162960283 \h </w:instrText>
        </w:r>
        <w:r>
          <w:rPr>
            <w:webHidden/>
          </w:rPr>
        </w:r>
        <w:r>
          <w:rPr>
            <w:webHidden/>
          </w:rPr>
          <w:fldChar w:fldCharType="separate"/>
        </w:r>
        <w:r>
          <w:rPr>
            <w:webHidden/>
          </w:rPr>
          <w:t>577</w:t>
        </w:r>
        <w:r>
          <w:rPr>
            <w:webHidden/>
          </w:rPr>
          <w:fldChar w:fldCharType="end"/>
        </w:r>
      </w:hyperlink>
    </w:p>
    <w:p w14:paraId="20A33D87" w14:textId="3C2A32BB"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84" w:history="1">
        <w:r w:rsidRPr="00CE41F5">
          <w:rPr>
            <w:rStyle w:val="Hyperlink"/>
          </w:rPr>
          <w:t>D.19.31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series_descriptor</w:t>
        </w:r>
        <w:r>
          <w:rPr>
            <w:webHidden/>
          </w:rPr>
          <w:tab/>
        </w:r>
        <w:r>
          <w:rPr>
            <w:webHidden/>
          </w:rPr>
          <w:fldChar w:fldCharType="begin"/>
        </w:r>
        <w:r>
          <w:rPr>
            <w:webHidden/>
          </w:rPr>
          <w:instrText xml:space="preserve"> PAGEREF _Toc162960284 \h </w:instrText>
        </w:r>
        <w:r>
          <w:rPr>
            <w:webHidden/>
          </w:rPr>
        </w:r>
        <w:r>
          <w:rPr>
            <w:webHidden/>
          </w:rPr>
          <w:fldChar w:fldCharType="separate"/>
        </w:r>
        <w:r>
          <w:rPr>
            <w:webHidden/>
          </w:rPr>
          <w:t>577</w:t>
        </w:r>
        <w:r>
          <w:rPr>
            <w:webHidden/>
          </w:rPr>
          <w:fldChar w:fldCharType="end"/>
        </w:r>
      </w:hyperlink>
    </w:p>
    <w:p w14:paraId="317C1772" w14:textId="3B820A1A"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85" w:history="1">
        <w:r w:rsidRPr="00CE41F5">
          <w:rPr>
            <w:rStyle w:val="Hyperlink"/>
          </w:rPr>
          <w:t>D.19.32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service_group_descriptor</w:t>
        </w:r>
        <w:r>
          <w:rPr>
            <w:webHidden/>
          </w:rPr>
          <w:tab/>
        </w:r>
        <w:r>
          <w:rPr>
            <w:webHidden/>
          </w:rPr>
          <w:fldChar w:fldCharType="begin"/>
        </w:r>
        <w:r>
          <w:rPr>
            <w:webHidden/>
          </w:rPr>
          <w:instrText xml:space="preserve"> PAGEREF _Toc162960285 \h </w:instrText>
        </w:r>
        <w:r>
          <w:rPr>
            <w:webHidden/>
          </w:rPr>
        </w:r>
        <w:r>
          <w:rPr>
            <w:webHidden/>
          </w:rPr>
          <w:fldChar w:fldCharType="separate"/>
        </w:r>
        <w:r>
          <w:rPr>
            <w:webHidden/>
          </w:rPr>
          <w:t>578</w:t>
        </w:r>
        <w:r>
          <w:rPr>
            <w:webHidden/>
          </w:rPr>
          <w:fldChar w:fldCharType="end"/>
        </w:r>
      </w:hyperlink>
    </w:p>
    <w:p w14:paraId="009C3B1F" w14:textId="1E44F0B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86" w:history="1">
        <w:r w:rsidRPr="00CE41F5">
          <w:rPr>
            <w:rStyle w:val="Hyperlink"/>
          </w:rPr>
          <w:t>D.19.33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short_node_information_descriptor</w:t>
        </w:r>
        <w:r>
          <w:rPr>
            <w:webHidden/>
          </w:rPr>
          <w:tab/>
        </w:r>
        <w:r>
          <w:rPr>
            <w:webHidden/>
          </w:rPr>
          <w:fldChar w:fldCharType="begin"/>
        </w:r>
        <w:r>
          <w:rPr>
            <w:webHidden/>
          </w:rPr>
          <w:instrText xml:space="preserve"> PAGEREF _Toc162960286 \h </w:instrText>
        </w:r>
        <w:r>
          <w:rPr>
            <w:webHidden/>
          </w:rPr>
        </w:r>
        <w:r>
          <w:rPr>
            <w:webHidden/>
          </w:rPr>
          <w:fldChar w:fldCharType="separate"/>
        </w:r>
        <w:r>
          <w:rPr>
            <w:webHidden/>
          </w:rPr>
          <w:t>578</w:t>
        </w:r>
        <w:r>
          <w:rPr>
            <w:webHidden/>
          </w:rPr>
          <w:fldChar w:fldCharType="end"/>
        </w:r>
      </w:hyperlink>
    </w:p>
    <w:p w14:paraId="0494CB6A" w14:textId="20B040BD"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87" w:history="1">
        <w:r w:rsidRPr="00CE41F5">
          <w:rPr>
            <w:rStyle w:val="Hyperlink"/>
          </w:rPr>
          <w:t>D.19.34</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SI_parameter_descriptor</w:t>
        </w:r>
        <w:r>
          <w:rPr>
            <w:webHidden/>
          </w:rPr>
          <w:tab/>
        </w:r>
        <w:r>
          <w:rPr>
            <w:webHidden/>
          </w:rPr>
          <w:fldChar w:fldCharType="begin"/>
        </w:r>
        <w:r>
          <w:rPr>
            <w:webHidden/>
          </w:rPr>
          <w:instrText xml:space="preserve"> PAGEREF _Toc162960287 \h </w:instrText>
        </w:r>
        <w:r>
          <w:rPr>
            <w:webHidden/>
          </w:rPr>
        </w:r>
        <w:r>
          <w:rPr>
            <w:webHidden/>
          </w:rPr>
          <w:fldChar w:fldCharType="separate"/>
        </w:r>
        <w:r>
          <w:rPr>
            <w:webHidden/>
          </w:rPr>
          <w:t>578</w:t>
        </w:r>
        <w:r>
          <w:rPr>
            <w:webHidden/>
          </w:rPr>
          <w:fldChar w:fldCharType="end"/>
        </w:r>
      </w:hyperlink>
    </w:p>
    <w:p w14:paraId="5B4C48FF" w14:textId="1B84E71C"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88" w:history="1">
        <w:r w:rsidRPr="00CE41F5">
          <w:rPr>
            <w:rStyle w:val="Hyperlink"/>
          </w:rPr>
          <w:t>D.19.35</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SI_prime_TS_descriptor</w:t>
        </w:r>
        <w:r>
          <w:rPr>
            <w:webHidden/>
          </w:rPr>
          <w:tab/>
        </w:r>
        <w:r>
          <w:rPr>
            <w:webHidden/>
          </w:rPr>
          <w:fldChar w:fldCharType="begin"/>
        </w:r>
        <w:r>
          <w:rPr>
            <w:webHidden/>
          </w:rPr>
          <w:instrText xml:space="preserve"> PAGEREF _Toc162960288 \h </w:instrText>
        </w:r>
        <w:r>
          <w:rPr>
            <w:webHidden/>
          </w:rPr>
        </w:r>
        <w:r>
          <w:rPr>
            <w:webHidden/>
          </w:rPr>
          <w:fldChar w:fldCharType="separate"/>
        </w:r>
        <w:r>
          <w:rPr>
            <w:webHidden/>
          </w:rPr>
          <w:t>578</w:t>
        </w:r>
        <w:r>
          <w:rPr>
            <w:webHidden/>
          </w:rPr>
          <w:fldChar w:fldCharType="end"/>
        </w:r>
      </w:hyperlink>
    </w:p>
    <w:p w14:paraId="18993969" w14:textId="08EB56C9"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89" w:history="1">
        <w:r w:rsidRPr="00CE41F5">
          <w:rPr>
            <w:rStyle w:val="Hyperlink"/>
          </w:rPr>
          <w:t>D.19.36</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STC_reference_descriptor</w:t>
        </w:r>
        <w:r>
          <w:rPr>
            <w:webHidden/>
          </w:rPr>
          <w:tab/>
        </w:r>
        <w:r>
          <w:rPr>
            <w:webHidden/>
          </w:rPr>
          <w:fldChar w:fldCharType="begin"/>
        </w:r>
        <w:r>
          <w:rPr>
            <w:webHidden/>
          </w:rPr>
          <w:instrText xml:space="preserve"> PAGEREF _Toc162960289 \h </w:instrText>
        </w:r>
        <w:r>
          <w:rPr>
            <w:webHidden/>
          </w:rPr>
        </w:r>
        <w:r>
          <w:rPr>
            <w:webHidden/>
          </w:rPr>
          <w:fldChar w:fldCharType="separate"/>
        </w:r>
        <w:r>
          <w:rPr>
            <w:webHidden/>
          </w:rPr>
          <w:t>578</w:t>
        </w:r>
        <w:r>
          <w:rPr>
            <w:webHidden/>
          </w:rPr>
          <w:fldChar w:fldCharType="end"/>
        </w:r>
      </w:hyperlink>
    </w:p>
    <w:p w14:paraId="493C3268" w14:textId="3EBFA291"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90" w:history="1">
        <w:r w:rsidRPr="00CE41F5">
          <w:rPr>
            <w:rStyle w:val="Hyperlink"/>
          </w:rPr>
          <w:t>D.19.37</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system_management_descriptor</w:t>
        </w:r>
        <w:r>
          <w:rPr>
            <w:webHidden/>
          </w:rPr>
          <w:tab/>
        </w:r>
        <w:r>
          <w:rPr>
            <w:webHidden/>
          </w:rPr>
          <w:fldChar w:fldCharType="begin"/>
        </w:r>
        <w:r>
          <w:rPr>
            <w:webHidden/>
          </w:rPr>
          <w:instrText xml:space="preserve"> PAGEREF _Toc162960290 \h </w:instrText>
        </w:r>
        <w:r>
          <w:rPr>
            <w:webHidden/>
          </w:rPr>
        </w:r>
        <w:r>
          <w:rPr>
            <w:webHidden/>
          </w:rPr>
          <w:fldChar w:fldCharType="separate"/>
        </w:r>
        <w:r>
          <w:rPr>
            <w:webHidden/>
          </w:rPr>
          <w:t>579</w:t>
        </w:r>
        <w:r>
          <w:rPr>
            <w:webHidden/>
          </w:rPr>
          <w:fldChar w:fldCharType="end"/>
        </w:r>
      </w:hyperlink>
    </w:p>
    <w:p w14:paraId="2566A1A4" w14:textId="35905170"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91" w:history="1">
        <w:r w:rsidRPr="00CE41F5">
          <w:rPr>
            <w:rStyle w:val="Hyperlink"/>
          </w:rPr>
          <w:t>D.19.38</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TS_information_descriptor</w:t>
        </w:r>
        <w:r>
          <w:rPr>
            <w:webHidden/>
          </w:rPr>
          <w:tab/>
        </w:r>
        <w:r>
          <w:rPr>
            <w:webHidden/>
          </w:rPr>
          <w:fldChar w:fldCharType="begin"/>
        </w:r>
        <w:r>
          <w:rPr>
            <w:webHidden/>
          </w:rPr>
          <w:instrText xml:space="preserve"> PAGEREF _Toc162960291 \h </w:instrText>
        </w:r>
        <w:r>
          <w:rPr>
            <w:webHidden/>
          </w:rPr>
        </w:r>
        <w:r>
          <w:rPr>
            <w:webHidden/>
          </w:rPr>
          <w:fldChar w:fldCharType="separate"/>
        </w:r>
        <w:r>
          <w:rPr>
            <w:webHidden/>
          </w:rPr>
          <w:t>579</w:t>
        </w:r>
        <w:r>
          <w:rPr>
            <w:webHidden/>
          </w:rPr>
          <w:fldChar w:fldCharType="end"/>
        </w:r>
      </w:hyperlink>
    </w:p>
    <w:p w14:paraId="6D53CC98" w14:textId="6122215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92" w:history="1">
        <w:r w:rsidRPr="00CE41F5">
          <w:rPr>
            <w:rStyle w:val="Hyperlink"/>
          </w:rPr>
          <w:t>D.19.39</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video_decode_control_descriptor</w:t>
        </w:r>
        <w:r>
          <w:rPr>
            <w:webHidden/>
          </w:rPr>
          <w:tab/>
        </w:r>
        <w:r>
          <w:rPr>
            <w:webHidden/>
          </w:rPr>
          <w:fldChar w:fldCharType="begin"/>
        </w:r>
        <w:r>
          <w:rPr>
            <w:webHidden/>
          </w:rPr>
          <w:instrText xml:space="preserve"> PAGEREF _Toc162960292 \h </w:instrText>
        </w:r>
        <w:r>
          <w:rPr>
            <w:webHidden/>
          </w:rPr>
        </w:r>
        <w:r>
          <w:rPr>
            <w:webHidden/>
          </w:rPr>
          <w:fldChar w:fldCharType="separate"/>
        </w:r>
        <w:r>
          <w:rPr>
            <w:webHidden/>
          </w:rPr>
          <w:t>579</w:t>
        </w:r>
        <w:r>
          <w:rPr>
            <w:webHidden/>
          </w:rPr>
          <w:fldChar w:fldCharType="end"/>
        </w:r>
      </w:hyperlink>
    </w:p>
    <w:p w14:paraId="42DCD004" w14:textId="5FED4C42" w:rsidR="001424C7" w:rsidRDefault="001424C7">
      <w:pPr>
        <w:pStyle w:val="TOC2"/>
        <w:rPr>
          <w:rFonts w:asciiTheme="minorHAnsi" w:eastAsiaTheme="minorEastAsia" w:hAnsiTheme="minorHAnsi" w:cstheme="minorBidi"/>
          <w:smallCaps w:val="0"/>
          <w:kern w:val="2"/>
          <w:sz w:val="24"/>
          <w:szCs w:val="24"/>
          <w:lang w:eastAsia="ja-JP"/>
          <w14:ligatures w14:val="standardContextual"/>
        </w:rPr>
      </w:pPr>
      <w:hyperlink w:anchor="_Toc162960293" w:history="1">
        <w:r w:rsidRPr="00CE41F5">
          <w:rPr>
            <w:rStyle w:val="Hyperlink"/>
          </w:rPr>
          <w:t>D.20</w:t>
        </w:r>
        <w:r>
          <w:rPr>
            <w:rFonts w:asciiTheme="minorHAnsi" w:eastAsiaTheme="minorEastAsia" w:hAnsiTheme="minorHAnsi" w:cstheme="minorBidi"/>
            <w:smallCaps w:val="0"/>
            <w:kern w:val="2"/>
            <w:sz w:val="24"/>
            <w:szCs w:val="24"/>
            <w:lang w:eastAsia="ja-JP"/>
            <w14:ligatures w14:val="standardContextual"/>
          </w:rPr>
          <w:tab/>
        </w:r>
        <w:r w:rsidRPr="00CE41F5">
          <w:rPr>
            <w:rStyle w:val="Hyperlink"/>
          </w:rPr>
          <w:t>Generic format for unsupported tables and descriptors</w:t>
        </w:r>
        <w:r>
          <w:rPr>
            <w:webHidden/>
          </w:rPr>
          <w:tab/>
        </w:r>
        <w:r>
          <w:rPr>
            <w:webHidden/>
          </w:rPr>
          <w:fldChar w:fldCharType="begin"/>
        </w:r>
        <w:r>
          <w:rPr>
            <w:webHidden/>
          </w:rPr>
          <w:instrText xml:space="preserve"> PAGEREF _Toc162960293 \h </w:instrText>
        </w:r>
        <w:r>
          <w:rPr>
            <w:webHidden/>
          </w:rPr>
        </w:r>
        <w:r>
          <w:rPr>
            <w:webHidden/>
          </w:rPr>
          <w:fldChar w:fldCharType="separate"/>
        </w:r>
        <w:r>
          <w:rPr>
            <w:webHidden/>
          </w:rPr>
          <w:t>579</w:t>
        </w:r>
        <w:r>
          <w:rPr>
            <w:webHidden/>
          </w:rPr>
          <w:fldChar w:fldCharType="end"/>
        </w:r>
      </w:hyperlink>
    </w:p>
    <w:p w14:paraId="2C24F967" w14:textId="0A92E57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94" w:history="1">
        <w:r w:rsidRPr="00CE41F5">
          <w:rPr>
            <w:rStyle w:val="Hyperlink"/>
          </w:rPr>
          <w:t>D.20.1</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Generic short table</w:t>
        </w:r>
        <w:r>
          <w:rPr>
            <w:webHidden/>
          </w:rPr>
          <w:tab/>
        </w:r>
        <w:r>
          <w:rPr>
            <w:webHidden/>
          </w:rPr>
          <w:fldChar w:fldCharType="begin"/>
        </w:r>
        <w:r>
          <w:rPr>
            <w:webHidden/>
          </w:rPr>
          <w:instrText xml:space="preserve"> PAGEREF _Toc162960294 \h </w:instrText>
        </w:r>
        <w:r>
          <w:rPr>
            <w:webHidden/>
          </w:rPr>
        </w:r>
        <w:r>
          <w:rPr>
            <w:webHidden/>
          </w:rPr>
          <w:fldChar w:fldCharType="separate"/>
        </w:r>
        <w:r>
          <w:rPr>
            <w:webHidden/>
          </w:rPr>
          <w:t>579</w:t>
        </w:r>
        <w:r>
          <w:rPr>
            <w:webHidden/>
          </w:rPr>
          <w:fldChar w:fldCharType="end"/>
        </w:r>
      </w:hyperlink>
    </w:p>
    <w:p w14:paraId="2180B6FE" w14:textId="139AA2B2"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95" w:history="1">
        <w:r w:rsidRPr="00CE41F5">
          <w:rPr>
            <w:rStyle w:val="Hyperlink"/>
          </w:rPr>
          <w:t>D.20.2</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Generic long table</w:t>
        </w:r>
        <w:r>
          <w:rPr>
            <w:webHidden/>
          </w:rPr>
          <w:tab/>
        </w:r>
        <w:r>
          <w:rPr>
            <w:webHidden/>
          </w:rPr>
          <w:fldChar w:fldCharType="begin"/>
        </w:r>
        <w:r>
          <w:rPr>
            <w:webHidden/>
          </w:rPr>
          <w:instrText xml:space="preserve"> PAGEREF _Toc162960295 \h </w:instrText>
        </w:r>
        <w:r>
          <w:rPr>
            <w:webHidden/>
          </w:rPr>
        </w:r>
        <w:r>
          <w:rPr>
            <w:webHidden/>
          </w:rPr>
          <w:fldChar w:fldCharType="separate"/>
        </w:r>
        <w:r>
          <w:rPr>
            <w:webHidden/>
          </w:rPr>
          <w:t>580</w:t>
        </w:r>
        <w:r>
          <w:rPr>
            <w:webHidden/>
          </w:rPr>
          <w:fldChar w:fldCharType="end"/>
        </w:r>
      </w:hyperlink>
    </w:p>
    <w:p w14:paraId="61F8E831" w14:textId="3CE845A6" w:rsidR="001424C7" w:rsidRDefault="001424C7">
      <w:pPr>
        <w:pStyle w:val="TOC3"/>
        <w:rPr>
          <w:rFonts w:asciiTheme="minorHAnsi" w:eastAsiaTheme="minorEastAsia" w:hAnsiTheme="minorHAnsi" w:cstheme="minorBidi"/>
          <w:iCs w:val="0"/>
          <w:kern w:val="2"/>
          <w:sz w:val="24"/>
          <w:szCs w:val="24"/>
          <w:lang w:eastAsia="ja-JP"/>
          <w14:ligatures w14:val="standardContextual"/>
        </w:rPr>
      </w:pPr>
      <w:hyperlink w:anchor="_Toc162960296" w:history="1">
        <w:r w:rsidRPr="00CE41F5">
          <w:rPr>
            <w:rStyle w:val="Hyperlink"/>
          </w:rPr>
          <w:t>D.20.3</w:t>
        </w:r>
        <w:r>
          <w:rPr>
            <w:rFonts w:asciiTheme="minorHAnsi" w:eastAsiaTheme="minorEastAsia" w:hAnsiTheme="minorHAnsi" w:cstheme="minorBidi"/>
            <w:iCs w:val="0"/>
            <w:kern w:val="2"/>
            <w:sz w:val="24"/>
            <w:szCs w:val="24"/>
            <w:lang w:eastAsia="ja-JP"/>
            <w14:ligatures w14:val="standardContextual"/>
          </w:rPr>
          <w:tab/>
        </w:r>
        <w:r w:rsidRPr="00CE41F5">
          <w:rPr>
            <w:rStyle w:val="Hyperlink"/>
          </w:rPr>
          <w:t>Generic descriptor</w:t>
        </w:r>
        <w:r>
          <w:rPr>
            <w:webHidden/>
          </w:rPr>
          <w:tab/>
        </w:r>
        <w:r>
          <w:rPr>
            <w:webHidden/>
          </w:rPr>
          <w:fldChar w:fldCharType="begin"/>
        </w:r>
        <w:r>
          <w:rPr>
            <w:webHidden/>
          </w:rPr>
          <w:instrText xml:space="preserve"> PAGEREF _Toc162960296 \h </w:instrText>
        </w:r>
        <w:r>
          <w:rPr>
            <w:webHidden/>
          </w:rPr>
        </w:r>
        <w:r>
          <w:rPr>
            <w:webHidden/>
          </w:rPr>
          <w:fldChar w:fldCharType="separate"/>
        </w:r>
        <w:r>
          <w:rPr>
            <w:webHidden/>
          </w:rPr>
          <w:t>580</w:t>
        </w:r>
        <w:r>
          <w:rPr>
            <w:webHidden/>
          </w:rPr>
          <w:fldChar w:fldCharType="end"/>
        </w:r>
      </w:hyperlink>
    </w:p>
    <w:p w14:paraId="1324C7F0" w14:textId="24F0894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6524004" w14:textId="564E032B" w:rsidR="001424C7" w:rsidRDefault="00D57DD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fldChar w:fldCharType="begin"/>
      </w:r>
      <w:r w:rsidR="000B1A75">
        <w:instrText xml:space="preserve"> TOC \c "Figure" </w:instrText>
      </w:r>
      <w:r>
        <w:fldChar w:fldCharType="separate"/>
      </w:r>
      <w:r w:rsidR="001424C7">
        <w:rPr>
          <w:noProof/>
        </w:rPr>
        <w:t>Figure 1: TSDuck software architecture</w:t>
      </w:r>
      <w:r w:rsidR="001424C7">
        <w:rPr>
          <w:noProof/>
        </w:rPr>
        <w:tab/>
      </w:r>
      <w:r w:rsidR="001424C7">
        <w:rPr>
          <w:noProof/>
        </w:rPr>
        <w:fldChar w:fldCharType="begin"/>
      </w:r>
      <w:r w:rsidR="001424C7">
        <w:rPr>
          <w:noProof/>
        </w:rPr>
        <w:instrText xml:space="preserve"> PAGEREF _Toc162960297 \h </w:instrText>
      </w:r>
      <w:r w:rsidR="001424C7">
        <w:rPr>
          <w:noProof/>
        </w:rPr>
      </w:r>
      <w:r w:rsidR="001424C7">
        <w:rPr>
          <w:noProof/>
        </w:rPr>
        <w:fldChar w:fldCharType="separate"/>
      </w:r>
      <w:r w:rsidR="001424C7">
        <w:rPr>
          <w:noProof/>
        </w:rPr>
        <w:t>24</w:t>
      </w:r>
      <w:r w:rsidR="001424C7">
        <w:rPr>
          <w:noProof/>
        </w:rPr>
        <w:fldChar w:fldCharType="end"/>
      </w:r>
    </w:p>
    <w:p w14:paraId="1C6E7AA6" w14:textId="69327E16"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2: Transport stream processor diagram</w:t>
      </w:r>
      <w:r>
        <w:rPr>
          <w:noProof/>
        </w:rPr>
        <w:tab/>
      </w:r>
      <w:r>
        <w:rPr>
          <w:noProof/>
        </w:rPr>
        <w:fldChar w:fldCharType="begin"/>
      </w:r>
      <w:r>
        <w:rPr>
          <w:noProof/>
        </w:rPr>
        <w:instrText xml:space="preserve"> PAGEREF _Toc162960298 \h </w:instrText>
      </w:r>
      <w:r>
        <w:rPr>
          <w:noProof/>
        </w:rPr>
      </w:r>
      <w:r>
        <w:rPr>
          <w:noProof/>
        </w:rPr>
        <w:fldChar w:fldCharType="separate"/>
      </w:r>
      <w:r>
        <w:rPr>
          <w:noProof/>
        </w:rPr>
        <w:t>103</w:t>
      </w:r>
      <w:r>
        <w:rPr>
          <w:noProof/>
        </w:rPr>
        <w:fldChar w:fldCharType="end"/>
      </w:r>
    </w:p>
    <w:p w14:paraId="5563F7B0" w14:textId="393E4484"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3: Merging and forking transport streams</w:t>
      </w:r>
      <w:r>
        <w:rPr>
          <w:noProof/>
        </w:rPr>
        <w:tab/>
      </w:r>
      <w:r>
        <w:rPr>
          <w:noProof/>
        </w:rPr>
        <w:fldChar w:fldCharType="begin"/>
      </w:r>
      <w:r>
        <w:rPr>
          <w:noProof/>
        </w:rPr>
        <w:instrText xml:space="preserve"> PAGEREF _Toc162960299 \h </w:instrText>
      </w:r>
      <w:r>
        <w:rPr>
          <w:noProof/>
        </w:rPr>
      </w:r>
      <w:r>
        <w:rPr>
          <w:noProof/>
        </w:rPr>
        <w:fldChar w:fldCharType="separate"/>
      </w:r>
      <w:r>
        <w:rPr>
          <w:noProof/>
        </w:rPr>
        <w:t>106</w:t>
      </w:r>
      <w:r>
        <w:rPr>
          <w:noProof/>
        </w:rPr>
        <w:fldChar w:fldCharType="end"/>
      </w:r>
    </w:p>
    <w:p w14:paraId="7721FC6B" w14:textId="70C743A9"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4: Sample input switching configuration</w:t>
      </w:r>
      <w:r>
        <w:rPr>
          <w:noProof/>
        </w:rPr>
        <w:tab/>
      </w:r>
      <w:r>
        <w:rPr>
          <w:noProof/>
        </w:rPr>
        <w:fldChar w:fldCharType="begin"/>
      </w:r>
      <w:r>
        <w:rPr>
          <w:noProof/>
        </w:rPr>
        <w:instrText xml:space="preserve"> PAGEREF _Toc162960300 \h </w:instrText>
      </w:r>
      <w:r>
        <w:rPr>
          <w:noProof/>
        </w:rPr>
      </w:r>
      <w:r>
        <w:rPr>
          <w:noProof/>
        </w:rPr>
        <w:fldChar w:fldCharType="separate"/>
      </w:r>
      <w:r>
        <w:rPr>
          <w:noProof/>
        </w:rPr>
        <w:t>432</w:t>
      </w:r>
      <w:r>
        <w:rPr>
          <w:noProof/>
        </w:rPr>
        <w:fldChar w:fldCharType="end"/>
      </w:r>
    </w:p>
    <w:p w14:paraId="6DDD7AC5" w14:textId="4DDF463E"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5: Stuffing bitrate sample diagram</w:t>
      </w:r>
      <w:r>
        <w:rPr>
          <w:noProof/>
        </w:rPr>
        <w:tab/>
      </w:r>
      <w:r>
        <w:rPr>
          <w:noProof/>
        </w:rPr>
        <w:fldChar w:fldCharType="begin"/>
      </w:r>
      <w:r>
        <w:rPr>
          <w:noProof/>
        </w:rPr>
        <w:instrText xml:space="preserve"> PAGEREF _Toc162960301 \h </w:instrText>
      </w:r>
      <w:r>
        <w:rPr>
          <w:noProof/>
        </w:rPr>
      </w:r>
      <w:r>
        <w:rPr>
          <w:noProof/>
        </w:rPr>
        <w:fldChar w:fldCharType="separate"/>
      </w:r>
      <w:r>
        <w:rPr>
          <w:noProof/>
        </w:rPr>
        <w:t>445</w:t>
      </w:r>
      <w:r>
        <w:rPr>
          <w:noProof/>
        </w:rPr>
        <w:fldChar w:fldCharType="end"/>
      </w:r>
    </w:p>
    <w:p w14:paraId="64BBD8F7" w14:textId="71EC9AC5"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6: Conditional Access System sample test bed</w:t>
      </w:r>
      <w:r>
        <w:rPr>
          <w:noProof/>
        </w:rPr>
        <w:tab/>
      </w:r>
      <w:r>
        <w:rPr>
          <w:noProof/>
        </w:rPr>
        <w:fldChar w:fldCharType="begin"/>
      </w:r>
      <w:r>
        <w:rPr>
          <w:noProof/>
        </w:rPr>
        <w:instrText xml:space="preserve"> PAGEREF _Toc162960302 \h </w:instrText>
      </w:r>
      <w:r>
        <w:rPr>
          <w:noProof/>
        </w:rPr>
      </w:r>
      <w:r>
        <w:rPr>
          <w:noProof/>
        </w:rPr>
        <w:fldChar w:fldCharType="separate"/>
      </w:r>
      <w:r>
        <w:rPr>
          <w:noProof/>
        </w:rPr>
        <w:t>451</w:t>
      </w:r>
      <w:r>
        <w:rPr>
          <w:noProof/>
        </w:rPr>
        <w:fldChar w:fldCharType="end"/>
      </w:r>
    </w:p>
    <w:p w14:paraId="157F703F" w14:textId="509229B9"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_Toc162960303 \h </w:instrText>
      </w:r>
      <w:r>
        <w:rPr>
          <w:noProof/>
        </w:rPr>
      </w:r>
      <w:r>
        <w:rPr>
          <w:noProof/>
        </w:rPr>
        <w:fldChar w:fldCharType="separate"/>
      </w:r>
      <w:r>
        <w:rPr>
          <w:noProof/>
        </w:rPr>
        <w:t>456</w:t>
      </w:r>
      <w:r>
        <w:rPr>
          <w:noProof/>
        </w:rPr>
        <w:fldChar w:fldCharType="end"/>
      </w:r>
    </w:p>
    <w:p w14:paraId="56382AFB" w14:textId="5501E5AC" w:rsidR="000B1A75" w:rsidRDefault="00D57DD4" w:rsidP="000B1A75">
      <w:r>
        <w:fldChar w:fldCharType="end"/>
      </w:r>
    </w:p>
    <w:p w14:paraId="43D5C370" w14:textId="77777777" w:rsidR="000B1A75" w:rsidRDefault="000B1A75" w:rsidP="00E233F7">
      <w:pPr>
        <w:pStyle w:val="TableOfContents"/>
      </w:pPr>
      <w:r>
        <w:lastRenderedPageBreak/>
        <w:t xml:space="preserve">List of </w:t>
      </w:r>
      <w:r w:rsidRPr="00E233F7">
        <w:t>Tables</w:t>
      </w:r>
    </w:p>
    <w:p w14:paraId="1ECFDA4C" w14:textId="41884BD1" w:rsidR="001424C7" w:rsidRDefault="00D57DD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fldChar w:fldCharType="begin"/>
      </w:r>
      <w:r w:rsidR="00A771C4">
        <w:instrText xml:space="preserve"> TOC \c "Tableau" </w:instrText>
      </w:r>
      <w:r>
        <w:fldChar w:fldCharType="separate"/>
      </w:r>
      <w:r w:rsidR="001424C7">
        <w:rPr>
          <w:noProof/>
        </w:rPr>
        <w:t>Table 1: Transport stream file formats</w:t>
      </w:r>
      <w:r w:rsidR="001424C7">
        <w:rPr>
          <w:noProof/>
        </w:rPr>
        <w:tab/>
      </w:r>
      <w:r w:rsidR="001424C7">
        <w:rPr>
          <w:noProof/>
        </w:rPr>
        <w:fldChar w:fldCharType="begin"/>
      </w:r>
      <w:r w:rsidR="001424C7">
        <w:rPr>
          <w:noProof/>
        </w:rPr>
        <w:instrText xml:space="preserve"> PAGEREF _Toc162960304 \h </w:instrText>
      </w:r>
      <w:r w:rsidR="001424C7">
        <w:rPr>
          <w:noProof/>
        </w:rPr>
      </w:r>
      <w:r w:rsidR="001424C7">
        <w:rPr>
          <w:noProof/>
        </w:rPr>
        <w:fldChar w:fldCharType="separate"/>
      </w:r>
      <w:r w:rsidR="001424C7">
        <w:rPr>
          <w:noProof/>
        </w:rPr>
        <w:t>26</w:t>
      </w:r>
      <w:r w:rsidR="001424C7">
        <w:rPr>
          <w:noProof/>
        </w:rPr>
        <w:fldChar w:fldCharType="end"/>
      </w:r>
    </w:p>
    <w:p w14:paraId="26F65513" w14:textId="0E1CB3DB"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2: Values for option --default-pds</w:t>
      </w:r>
      <w:r>
        <w:rPr>
          <w:noProof/>
        </w:rPr>
        <w:tab/>
      </w:r>
      <w:r>
        <w:rPr>
          <w:noProof/>
        </w:rPr>
        <w:fldChar w:fldCharType="begin"/>
      </w:r>
      <w:r>
        <w:rPr>
          <w:noProof/>
        </w:rPr>
        <w:instrText xml:space="preserve"> PAGEREF _Toc162960305 \h </w:instrText>
      </w:r>
      <w:r>
        <w:rPr>
          <w:noProof/>
        </w:rPr>
      </w:r>
      <w:r>
        <w:rPr>
          <w:noProof/>
        </w:rPr>
        <w:fldChar w:fldCharType="separate"/>
      </w:r>
      <w:r>
        <w:rPr>
          <w:noProof/>
        </w:rPr>
        <w:t>32</w:t>
      </w:r>
      <w:r>
        <w:rPr>
          <w:noProof/>
        </w:rPr>
        <w:fldChar w:fldCharType="end"/>
      </w:r>
    </w:p>
    <w:p w14:paraId="532A8DF9" w14:textId="10358DBA"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3: TSDuck utilities</w:t>
      </w:r>
      <w:r>
        <w:rPr>
          <w:noProof/>
        </w:rPr>
        <w:tab/>
      </w:r>
      <w:r>
        <w:rPr>
          <w:noProof/>
        </w:rPr>
        <w:fldChar w:fldCharType="begin"/>
      </w:r>
      <w:r>
        <w:rPr>
          <w:noProof/>
        </w:rPr>
        <w:instrText xml:space="preserve"> PAGEREF _Toc162960306 \h </w:instrText>
      </w:r>
      <w:r>
        <w:rPr>
          <w:noProof/>
        </w:rPr>
      </w:r>
      <w:r>
        <w:rPr>
          <w:noProof/>
        </w:rPr>
        <w:fldChar w:fldCharType="separate"/>
      </w:r>
      <w:r>
        <w:rPr>
          <w:noProof/>
        </w:rPr>
        <w:t>44</w:t>
      </w:r>
      <w:r>
        <w:rPr>
          <w:noProof/>
        </w:rPr>
        <w:fldChar w:fldCharType="end"/>
      </w:r>
    </w:p>
    <w:p w14:paraId="22955BA8" w14:textId="7501F72F"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4: Values for option --version</w:t>
      </w:r>
      <w:r>
        <w:rPr>
          <w:noProof/>
        </w:rPr>
        <w:tab/>
      </w:r>
      <w:r>
        <w:rPr>
          <w:noProof/>
        </w:rPr>
        <w:fldChar w:fldCharType="begin"/>
      </w:r>
      <w:r>
        <w:rPr>
          <w:noProof/>
        </w:rPr>
        <w:instrText xml:space="preserve"> PAGEREF _Toc162960307 \h </w:instrText>
      </w:r>
      <w:r>
        <w:rPr>
          <w:noProof/>
        </w:rPr>
      </w:r>
      <w:r>
        <w:rPr>
          <w:noProof/>
        </w:rPr>
        <w:fldChar w:fldCharType="separate"/>
      </w:r>
      <w:r>
        <w:rPr>
          <w:noProof/>
        </w:rPr>
        <w:t>46</w:t>
      </w:r>
      <w:r>
        <w:rPr>
          <w:noProof/>
        </w:rPr>
        <w:fldChar w:fldCharType="end"/>
      </w:r>
    </w:p>
    <w:p w14:paraId="56E9F979" w14:textId="03BF7C60"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5: tsp plugins</w:t>
      </w:r>
      <w:r>
        <w:rPr>
          <w:noProof/>
        </w:rPr>
        <w:tab/>
      </w:r>
      <w:r>
        <w:rPr>
          <w:noProof/>
        </w:rPr>
        <w:fldChar w:fldCharType="begin"/>
      </w:r>
      <w:r>
        <w:rPr>
          <w:noProof/>
        </w:rPr>
        <w:instrText xml:space="preserve"> PAGEREF _Toc162960308 \h </w:instrText>
      </w:r>
      <w:r>
        <w:rPr>
          <w:noProof/>
        </w:rPr>
      </w:r>
      <w:r>
        <w:rPr>
          <w:noProof/>
        </w:rPr>
        <w:fldChar w:fldCharType="separate"/>
      </w:r>
      <w:r>
        <w:rPr>
          <w:noProof/>
        </w:rPr>
        <w:t>174</w:t>
      </w:r>
      <w:r>
        <w:rPr>
          <w:noProof/>
        </w:rPr>
        <w:fldChar w:fldCharType="end"/>
      </w:r>
    </w:p>
    <w:p w14:paraId="69146EB2" w14:textId="4BEBD5F2"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6: Values for option --io-standard (dektec plugins)</w:t>
      </w:r>
      <w:r>
        <w:rPr>
          <w:noProof/>
        </w:rPr>
        <w:tab/>
      </w:r>
      <w:r>
        <w:rPr>
          <w:noProof/>
        </w:rPr>
        <w:fldChar w:fldCharType="begin"/>
      </w:r>
      <w:r>
        <w:rPr>
          <w:noProof/>
        </w:rPr>
        <w:instrText xml:space="preserve"> PAGEREF _Toc162960309 \h </w:instrText>
      </w:r>
      <w:r>
        <w:rPr>
          <w:noProof/>
        </w:rPr>
      </w:r>
      <w:r>
        <w:rPr>
          <w:noProof/>
        </w:rPr>
        <w:fldChar w:fldCharType="separate"/>
      </w:r>
      <w:r>
        <w:rPr>
          <w:noProof/>
        </w:rPr>
        <w:t>205</w:t>
      </w:r>
      <w:r>
        <w:rPr>
          <w:noProof/>
        </w:rPr>
        <w:fldChar w:fldCharType="end"/>
      </w:r>
    </w:p>
    <w:p w14:paraId="4FE79767" w14:textId="6B445211"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7: Dektec modulators default modulation types</w:t>
      </w:r>
      <w:r>
        <w:rPr>
          <w:noProof/>
        </w:rPr>
        <w:tab/>
      </w:r>
      <w:r>
        <w:rPr>
          <w:noProof/>
        </w:rPr>
        <w:fldChar w:fldCharType="begin"/>
      </w:r>
      <w:r>
        <w:rPr>
          <w:noProof/>
        </w:rPr>
        <w:instrText xml:space="preserve"> PAGEREF _Toc162960310 \h </w:instrText>
      </w:r>
      <w:r>
        <w:rPr>
          <w:noProof/>
        </w:rPr>
      </w:r>
      <w:r>
        <w:rPr>
          <w:noProof/>
        </w:rPr>
        <w:fldChar w:fldCharType="separate"/>
      </w:r>
      <w:r>
        <w:rPr>
          <w:noProof/>
        </w:rPr>
        <w:t>210</w:t>
      </w:r>
      <w:r>
        <w:rPr>
          <w:noProof/>
        </w:rPr>
        <w:fldChar w:fldCharType="end"/>
      </w:r>
    </w:p>
    <w:p w14:paraId="02A8241C" w14:textId="1187694D"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8: Command line options for Dektec modulators</w:t>
      </w:r>
      <w:r>
        <w:rPr>
          <w:noProof/>
        </w:rPr>
        <w:tab/>
      </w:r>
      <w:r>
        <w:rPr>
          <w:noProof/>
        </w:rPr>
        <w:fldChar w:fldCharType="begin"/>
      </w:r>
      <w:r>
        <w:rPr>
          <w:noProof/>
        </w:rPr>
        <w:instrText xml:space="preserve"> PAGEREF _Toc162960311 \h </w:instrText>
      </w:r>
      <w:r>
        <w:rPr>
          <w:noProof/>
        </w:rPr>
      </w:r>
      <w:r>
        <w:rPr>
          <w:noProof/>
        </w:rPr>
        <w:fldChar w:fldCharType="separate"/>
      </w:r>
      <w:r>
        <w:rPr>
          <w:noProof/>
        </w:rPr>
        <w:t>210</w:t>
      </w:r>
      <w:r>
        <w:rPr>
          <w:noProof/>
        </w:rPr>
        <w:fldChar w:fldCharType="end"/>
      </w:r>
    </w:p>
    <w:p w14:paraId="077E09E9" w14:textId="213AABA5"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9: Values for option --delivery-system (dvb plugin)</w:t>
      </w:r>
      <w:r>
        <w:rPr>
          <w:noProof/>
        </w:rPr>
        <w:tab/>
      </w:r>
      <w:r>
        <w:rPr>
          <w:noProof/>
        </w:rPr>
        <w:fldChar w:fldCharType="begin"/>
      </w:r>
      <w:r>
        <w:rPr>
          <w:noProof/>
        </w:rPr>
        <w:instrText xml:space="preserve"> PAGEREF _Toc162960312 \h </w:instrText>
      </w:r>
      <w:r>
        <w:rPr>
          <w:noProof/>
        </w:rPr>
      </w:r>
      <w:r>
        <w:rPr>
          <w:noProof/>
        </w:rPr>
        <w:fldChar w:fldCharType="separate"/>
      </w:r>
      <w:r>
        <w:rPr>
          <w:noProof/>
        </w:rPr>
        <w:t>230</w:t>
      </w:r>
      <w:r>
        <w:rPr>
          <w:noProof/>
        </w:rPr>
        <w:fldChar w:fldCharType="end"/>
      </w:r>
    </w:p>
    <w:p w14:paraId="094EEAEB" w14:textId="07545B72"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10: Standard EIT repetition rates</w:t>
      </w:r>
      <w:r>
        <w:rPr>
          <w:noProof/>
        </w:rPr>
        <w:tab/>
      </w:r>
      <w:r>
        <w:rPr>
          <w:noProof/>
        </w:rPr>
        <w:fldChar w:fldCharType="begin"/>
      </w:r>
      <w:r>
        <w:rPr>
          <w:noProof/>
        </w:rPr>
        <w:instrText xml:space="preserve"> PAGEREF _Toc162960313 \h </w:instrText>
      </w:r>
      <w:r>
        <w:rPr>
          <w:noProof/>
        </w:rPr>
      </w:r>
      <w:r>
        <w:rPr>
          <w:noProof/>
        </w:rPr>
        <w:fldChar w:fldCharType="separate"/>
      </w:r>
      <w:r>
        <w:rPr>
          <w:noProof/>
        </w:rPr>
        <w:t>239</w:t>
      </w:r>
      <w:r>
        <w:rPr>
          <w:noProof/>
        </w:rPr>
        <w:fldChar w:fldCharType="end"/>
      </w:r>
    </w:p>
    <w:p w14:paraId="3396F77A" w14:textId="4D82BE5B"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_Toc162960314 \h </w:instrText>
      </w:r>
      <w:r>
        <w:rPr>
          <w:noProof/>
        </w:rPr>
      </w:r>
      <w:r>
        <w:rPr>
          <w:noProof/>
        </w:rPr>
        <w:fldChar w:fldCharType="separate"/>
      </w:r>
      <w:r>
        <w:rPr>
          <w:noProof/>
        </w:rPr>
        <w:t>334</w:t>
      </w:r>
      <w:r>
        <w:rPr>
          <w:noProof/>
        </w:rPr>
        <w:fldChar w:fldCharType="end"/>
      </w:r>
    </w:p>
    <w:p w14:paraId="41A0E428" w14:textId="044EF850"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12: Environment variables</w:t>
      </w:r>
      <w:r>
        <w:rPr>
          <w:noProof/>
        </w:rPr>
        <w:tab/>
      </w:r>
      <w:r>
        <w:rPr>
          <w:noProof/>
        </w:rPr>
        <w:fldChar w:fldCharType="begin"/>
      </w:r>
      <w:r>
        <w:rPr>
          <w:noProof/>
        </w:rPr>
        <w:instrText xml:space="preserve"> PAGEREF _Toc162960315 \h </w:instrText>
      </w:r>
      <w:r>
        <w:rPr>
          <w:noProof/>
        </w:rPr>
      </w:r>
      <w:r>
        <w:rPr>
          <w:noProof/>
        </w:rPr>
        <w:fldChar w:fldCharType="separate"/>
      </w:r>
      <w:r>
        <w:rPr>
          <w:noProof/>
        </w:rPr>
        <w:t>475</w:t>
      </w:r>
      <w:r>
        <w:rPr>
          <w:noProof/>
        </w:rPr>
        <w:fldChar w:fldCharType="end"/>
      </w:r>
    </w:p>
    <w:p w14:paraId="545DA780" w14:textId="516F690A"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13: Tested DVB receiver devices</w:t>
      </w:r>
      <w:r>
        <w:rPr>
          <w:noProof/>
        </w:rPr>
        <w:tab/>
      </w:r>
      <w:r>
        <w:rPr>
          <w:noProof/>
        </w:rPr>
        <w:fldChar w:fldCharType="begin"/>
      </w:r>
      <w:r>
        <w:rPr>
          <w:noProof/>
        </w:rPr>
        <w:instrText xml:space="preserve"> PAGEREF _Toc162960316 \h </w:instrText>
      </w:r>
      <w:r>
        <w:rPr>
          <w:noProof/>
        </w:rPr>
      </w:r>
      <w:r>
        <w:rPr>
          <w:noProof/>
        </w:rPr>
        <w:fldChar w:fldCharType="separate"/>
      </w:r>
      <w:r>
        <w:rPr>
          <w:noProof/>
        </w:rPr>
        <w:t>483</w:t>
      </w:r>
      <w:r>
        <w:rPr>
          <w:noProof/>
        </w:rPr>
        <w:fldChar w:fldCharType="end"/>
      </w:r>
    </w:p>
    <w:p w14:paraId="27EFB297" w14:textId="1BF67230"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14: Configuration file entries</w:t>
      </w:r>
      <w:r>
        <w:rPr>
          <w:noProof/>
        </w:rPr>
        <w:tab/>
      </w:r>
      <w:r>
        <w:rPr>
          <w:noProof/>
        </w:rPr>
        <w:fldChar w:fldCharType="begin"/>
      </w:r>
      <w:r>
        <w:rPr>
          <w:noProof/>
        </w:rPr>
        <w:instrText xml:space="preserve"> PAGEREF _Toc162960317 \h </w:instrText>
      </w:r>
      <w:r>
        <w:rPr>
          <w:noProof/>
        </w:rPr>
      </w:r>
      <w:r>
        <w:rPr>
          <w:noProof/>
        </w:rPr>
        <w:fldChar w:fldCharType="separate"/>
      </w:r>
      <w:r>
        <w:rPr>
          <w:noProof/>
        </w:rPr>
        <w:t>490</w:t>
      </w:r>
      <w:r>
        <w:rPr>
          <w:noProof/>
        </w:rPr>
        <w:fldChar w:fldCharType="end"/>
      </w:r>
    </w:p>
    <w:p w14:paraId="31A32392" w14:textId="5B35C9CE"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15: Preconfigured LNB names and aliases</w:t>
      </w:r>
      <w:r>
        <w:rPr>
          <w:noProof/>
        </w:rPr>
        <w:tab/>
      </w:r>
      <w:r>
        <w:rPr>
          <w:noProof/>
        </w:rPr>
        <w:fldChar w:fldCharType="begin"/>
      </w:r>
      <w:r>
        <w:rPr>
          <w:noProof/>
        </w:rPr>
        <w:instrText xml:space="preserve"> PAGEREF _Toc162960318 \h </w:instrText>
      </w:r>
      <w:r>
        <w:rPr>
          <w:noProof/>
        </w:rPr>
      </w:r>
      <w:r>
        <w:rPr>
          <w:noProof/>
        </w:rPr>
        <w:fldChar w:fldCharType="separate"/>
      </w:r>
      <w:r>
        <w:rPr>
          <w:noProof/>
        </w:rPr>
        <w:t>491</w:t>
      </w:r>
      <w:r>
        <w:rPr>
          <w:noProof/>
        </w:rPr>
        <w:fldChar w:fldCharType="end"/>
      </w:r>
    </w:p>
    <w:p w14:paraId="5A987446" w14:textId="449E9D7D" w:rsidR="001424C7" w:rsidRDefault="001424C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16: HF band region names</w:t>
      </w:r>
      <w:r>
        <w:rPr>
          <w:noProof/>
        </w:rPr>
        <w:tab/>
      </w:r>
      <w:r>
        <w:rPr>
          <w:noProof/>
        </w:rPr>
        <w:fldChar w:fldCharType="begin"/>
      </w:r>
      <w:r>
        <w:rPr>
          <w:noProof/>
        </w:rPr>
        <w:instrText xml:space="preserve"> PAGEREF _Toc162960319 \h </w:instrText>
      </w:r>
      <w:r>
        <w:rPr>
          <w:noProof/>
        </w:rPr>
      </w:r>
      <w:r>
        <w:rPr>
          <w:noProof/>
        </w:rPr>
        <w:fldChar w:fldCharType="separate"/>
      </w:r>
      <w:r>
        <w:rPr>
          <w:noProof/>
        </w:rPr>
        <w:t>492</w:t>
      </w:r>
      <w:r>
        <w:rPr>
          <w:noProof/>
        </w:rPr>
        <w:fldChar w:fldCharType="end"/>
      </w:r>
    </w:p>
    <w:p w14:paraId="09809957" w14:textId="25B19246" w:rsidR="000B1A75" w:rsidRPr="00F13629" w:rsidRDefault="00D57DD4">
      <w:pPr>
        <w:sectPr w:rsidR="000B1A75" w:rsidRPr="00F13629" w:rsidSect="00737E10">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pPr>
            <w:r w:rsidRPr="00CC3022">
              <w:rPr>
                <w:i/>
              </w:rPr>
              <w:t>Associação Brasileira de Normas Técnicas</w:t>
            </w:r>
            <w: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pPr>
            <w:r>
              <w:t>CA</w:t>
            </w:r>
          </w:p>
        </w:tc>
        <w:tc>
          <w:tcPr>
            <w:tcW w:w="7938" w:type="dxa"/>
            <w:vAlign w:val="center"/>
          </w:tcPr>
          <w:p w14:paraId="731724D3" w14:textId="77777777" w:rsidR="00A771C4" w:rsidRDefault="00A771C4" w:rsidP="00732603">
            <w:pPr>
              <w:pStyle w:val="TableContentPacked"/>
            </w:pPr>
            <w: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pPr>
            <w:r>
              <w:t>CAM</w:t>
            </w:r>
          </w:p>
        </w:tc>
        <w:tc>
          <w:tcPr>
            <w:tcW w:w="7938" w:type="dxa"/>
            <w:vAlign w:val="center"/>
          </w:tcPr>
          <w:p w14:paraId="3C2AE928" w14:textId="77777777" w:rsidR="00701CA0" w:rsidRDefault="00701CA0" w:rsidP="0028456E">
            <w:pPr>
              <w:pStyle w:val="TableContentPacked"/>
            </w:pPr>
            <w: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pPr>
            <w: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pPr>
            <w: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pPr>
            <w: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pPr>
            <w:r>
              <w:t>EMM</w:t>
            </w:r>
          </w:p>
        </w:tc>
        <w:tc>
          <w:tcPr>
            <w:tcW w:w="7938" w:type="dxa"/>
            <w:vAlign w:val="center"/>
          </w:tcPr>
          <w:p w14:paraId="31A0D8E7" w14:textId="77777777" w:rsidR="002C2657" w:rsidRDefault="002C2657" w:rsidP="00DB3713">
            <w:pPr>
              <w:pStyle w:val="TableContentPacked"/>
            </w:pPr>
            <w:r w:rsidRPr="00F11267">
              <w:t>Entitlement</w:t>
            </w:r>
            <w: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pPr>
            <w: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pPr>
            <w:r>
              <w:t xml:space="preserve">Hyper-Text Transfer Protocol </w:t>
            </w:r>
            <w:r w:rsidR="0038630B">
              <w:t>–</w:t>
            </w:r>
            <w: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pPr>
            <w:r>
              <w:t>MUX</w:t>
            </w:r>
          </w:p>
        </w:tc>
        <w:tc>
          <w:tcPr>
            <w:tcW w:w="7938" w:type="dxa"/>
            <w:vAlign w:val="center"/>
          </w:tcPr>
          <w:p w14:paraId="030BABFC" w14:textId="77777777" w:rsidR="00830B5F" w:rsidRDefault="00830B5F" w:rsidP="00830B5F">
            <w:pPr>
              <w:pStyle w:val="TableContentPacked"/>
            </w:pPr>
            <w: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pPr>
            <w:r>
              <w:t>NBIT</w:t>
            </w:r>
          </w:p>
        </w:tc>
        <w:tc>
          <w:tcPr>
            <w:tcW w:w="7938" w:type="dxa"/>
            <w:vAlign w:val="center"/>
          </w:tcPr>
          <w:p w14:paraId="5E7CEE18" w14:textId="77777777" w:rsidR="006E6B8F" w:rsidRPr="006E6B8F" w:rsidRDefault="006E6B8F" w:rsidP="00830B5F">
            <w:pPr>
              <w:pStyle w:val="TableContentPacked"/>
            </w:pPr>
            <w:r w:rsidRPr="006E6B8F">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pPr>
            <w:r>
              <w:t>NIST</w:t>
            </w:r>
          </w:p>
        </w:tc>
        <w:tc>
          <w:tcPr>
            <w:tcW w:w="7938" w:type="dxa"/>
            <w:vAlign w:val="center"/>
          </w:tcPr>
          <w:p w14:paraId="4B463E00" w14:textId="77777777" w:rsidR="00830B5F" w:rsidRPr="004F4B2D" w:rsidRDefault="00830B5F" w:rsidP="00830B5F">
            <w:pPr>
              <w:pStyle w:val="TableContentPacked"/>
            </w:pPr>
            <w:r w:rsidRPr="004F4B2D">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pPr>
            <w: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pPr>
            <w: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pPr>
            <w: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pPr>
            <w: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pPr>
            <w:r>
              <w:t>SI</w:t>
            </w:r>
          </w:p>
        </w:tc>
        <w:tc>
          <w:tcPr>
            <w:tcW w:w="7938" w:type="dxa"/>
            <w:vAlign w:val="center"/>
          </w:tcPr>
          <w:p w14:paraId="0CC46C1A" w14:textId="77777777" w:rsidR="00830B5F" w:rsidRDefault="00830B5F" w:rsidP="00830B5F">
            <w:pPr>
              <w:pStyle w:val="TableContentPacked"/>
            </w:pPr>
            <w: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pPr>
            <w:r>
              <w:t>SIT</w:t>
            </w:r>
          </w:p>
        </w:tc>
        <w:tc>
          <w:tcPr>
            <w:tcW w:w="7938" w:type="dxa"/>
            <w:vAlign w:val="center"/>
          </w:tcPr>
          <w:p w14:paraId="02198425" w14:textId="77777777" w:rsidR="004B05DF" w:rsidRDefault="004B05DF" w:rsidP="00830B5F">
            <w:pPr>
              <w:pStyle w:val="TableContentPacked"/>
            </w:pPr>
            <w:r>
              <w:t>Selection Information Table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pPr>
            <w:r>
              <w:t>SMPTE</w:t>
            </w:r>
          </w:p>
        </w:tc>
        <w:tc>
          <w:tcPr>
            <w:tcW w:w="7938" w:type="dxa"/>
            <w:vAlign w:val="center"/>
          </w:tcPr>
          <w:p w14:paraId="542CC62D" w14:textId="77777777" w:rsidR="00E61FA0" w:rsidRPr="00E61FA0" w:rsidRDefault="00E61FA0" w:rsidP="00830B5F">
            <w:pPr>
              <w:pStyle w:val="TableContentPacked"/>
            </w:pPr>
            <w:r w:rsidRPr="00E61FA0">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77936"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pPr>
            <w:r w:rsidRPr="00EE2A87">
              <w:rPr>
                <w:i/>
              </w:rPr>
              <w:t>Télévision Numérique Terrestre</w:t>
            </w:r>
            <w:r w:rsidRPr="00EE2A87">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1128A59D"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6E01CDDD"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03B22A8C"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76461420"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18CBBE25"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4C84AE8F"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678C42E6"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058CCDF8" w:rsidR="00D55BA8" w:rsidRPr="00975A1A" w:rsidRDefault="00D55BA8" w:rsidP="00693DFB">
      <w:pPr>
        <w:pStyle w:val="Reference"/>
      </w:pPr>
      <w:bookmarkStart w:id="63" w:name="_Ref111558192"/>
      <w:r w:rsidRPr="00975A1A">
        <w:t xml:space="preserve">VATek SDK source code: </w:t>
      </w:r>
      <w:hyperlink r:id="rId26" w:history="1">
        <w:r w:rsidR="006D65EB" w:rsidRPr="00975A1A">
          <w:rPr>
            <w:rStyle w:val="Hyperlink"/>
          </w:rPr>
          <w:t>https://github.com/VisionAdvanceTechnologyInc/vatek_sdk_2</w:t>
        </w:r>
      </w:hyperlink>
      <w:bookmarkEnd w:id="63"/>
      <w:r w:rsidR="006D65EB" w:rsidRPr="00975A1A">
        <w:t xml:space="preserve"> </w:t>
      </w:r>
    </w:p>
    <w:p w14:paraId="33CCD19E" w14:textId="1B319C16"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31A80112"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03CFF8AC"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5E2DFC8E" w14:textId="07FC80E1" w:rsidR="000171FA" w:rsidRDefault="0053227A" w:rsidP="006B7D4D">
      <w:pPr>
        <w:pStyle w:val="Reference"/>
      </w:pPr>
      <w:bookmarkStart w:id="68" w:name="_Ref30171545"/>
      <w:r>
        <w:t>SRT, l</w:t>
      </w:r>
      <w:r w:rsidR="000171FA">
        <w:t xml:space="preserve">ibsrt site, </w:t>
      </w:r>
      <w:hyperlink r:id="rId30" w:history="1">
        <w:r w:rsidR="006D65EB" w:rsidRPr="00DC6A26">
          <w:rPr>
            <w:rStyle w:val="Hyperlink"/>
          </w:rPr>
          <w:t>https://github.com/Haivision/srt/</w:t>
        </w:r>
      </w:hyperlink>
      <w:bookmarkEnd w:id="68"/>
      <w:r w:rsidR="006D65EB">
        <w:t xml:space="preserve"> </w:t>
      </w:r>
    </w:p>
    <w:p w14:paraId="608DD51F" w14:textId="7396602B" w:rsidR="0053227A" w:rsidRPr="006B7D4D" w:rsidRDefault="0053227A" w:rsidP="006B7D4D">
      <w:pPr>
        <w:pStyle w:val="Reference"/>
      </w:pPr>
      <w:bookmarkStart w:id="69" w:name="_Ref82259679"/>
      <w:r>
        <w:lastRenderedPageBreak/>
        <w:t>RIST, librist documentation,</w:t>
      </w:r>
      <w:r>
        <w:br/>
      </w:r>
      <w:hyperlink r:id="rId31" w:history="1">
        <w:r w:rsidR="006D65EB" w:rsidRPr="00DC6A26">
          <w:rPr>
            <w:rStyle w:val="Hyperlink"/>
          </w:rPr>
          <w:t>https://code.videolan.org/rist/librist/-/wikis/LibRIST%20Documentation</w:t>
        </w:r>
      </w:hyperlink>
      <w:bookmarkEnd w:id="69"/>
      <w:r w:rsidR="006D65EB">
        <w:t xml:space="preserve"> </w:t>
      </w:r>
    </w:p>
    <w:p w14:paraId="253EB5AB" w14:textId="3E5B1DDA" w:rsidR="00362D59" w:rsidRDefault="00362D59" w:rsidP="00362D59">
      <w:pPr>
        <w:pStyle w:val="Reference"/>
      </w:pPr>
      <w:bookmarkStart w:id="70" w:name="_Ref488767186"/>
      <w:r>
        <w:t>TSDuck Web site,</w:t>
      </w:r>
      <w:r w:rsidR="006B7D4D">
        <w:t xml:space="preserve"> </w:t>
      </w:r>
      <w:hyperlink r:id="rId32" w:history="1">
        <w:r w:rsidR="006D65EB" w:rsidRPr="00DC6A26">
          <w:rPr>
            <w:rStyle w:val="Hyperlink"/>
          </w:rPr>
          <w:t>https://tsduck.io/</w:t>
        </w:r>
      </w:hyperlink>
      <w:bookmarkEnd w:id="70"/>
      <w:r w:rsidR="006D65EB">
        <w:t xml:space="preserve"> </w:t>
      </w:r>
    </w:p>
    <w:p w14:paraId="71CC320A" w14:textId="165CE292" w:rsidR="00F03490" w:rsidRDefault="00F03490" w:rsidP="00F03490">
      <w:pPr>
        <w:pStyle w:val="Reference"/>
      </w:pPr>
      <w:bookmarkStart w:id="71" w:name="_Ref54173783"/>
      <w:r>
        <w:t xml:space="preserve">TSDuck programmer’s guide, </w:t>
      </w:r>
      <w:hyperlink r:id="rId33" w:history="1">
        <w:r w:rsidR="006D65EB" w:rsidRPr="00DC6A26">
          <w:rPr>
            <w:rStyle w:val="Hyperlink"/>
          </w:rPr>
          <w:t>https://tsduck.io/doxy/</w:t>
        </w:r>
      </w:hyperlink>
      <w:bookmarkEnd w:id="71"/>
      <w:r w:rsidR="006D65EB">
        <w:t xml:space="preserve"> </w:t>
      </w:r>
    </w:p>
    <w:p w14:paraId="7F853D1B" w14:textId="57F7150E"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4"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pPr>
      <w:bookmarkStart w:id="73" w:name="_Ref196905922"/>
      <w:bookmarkStart w:id="74" w:name="_Toc162959649"/>
      <w: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62959650"/>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438FE9E1" w:rsidR="002B478F" w:rsidRDefault="002B478F" w:rsidP="00FD7C53">
      <w:pPr>
        <w:pStyle w:val="ListBullet"/>
      </w:pPr>
      <w:r>
        <w:t xml:space="preserve">The chapter </w:t>
      </w:r>
      <w:r>
        <w:fldChar w:fldCharType="begin"/>
      </w:r>
      <w:r>
        <w:instrText xml:space="preserve"> REF _Ref501704371 \r \h </w:instrText>
      </w:r>
      <w:r>
        <w:fldChar w:fldCharType="separate"/>
      </w:r>
      <w:r w:rsidR="001424C7">
        <w:t>2</w:t>
      </w:r>
      <w:r>
        <w:fldChar w:fldCharType="end"/>
      </w:r>
      <w:r>
        <w:t xml:space="preserve"> describes the data formats (transport stream, binary sections files, XML files).</w:t>
      </w:r>
    </w:p>
    <w:p w14:paraId="4033F55D" w14:textId="056E8AC3"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424C7">
        <w:t>3</w:t>
      </w:r>
      <w:r w:rsidR="00D57DD4">
        <w:fldChar w:fldCharType="end"/>
      </w:r>
      <w:r>
        <w:t xml:space="preserve"> describes all </w:t>
      </w:r>
      <w:r w:rsidR="00FF73D7">
        <w:t>TSDuck</w:t>
      </w:r>
      <w:r>
        <w:t xml:space="preserve"> utilities.</w:t>
      </w:r>
    </w:p>
    <w:p w14:paraId="2458BC5A" w14:textId="0855BE9A" w:rsidR="00FD7C53" w:rsidRDefault="00FD7C53" w:rsidP="00FD7C53">
      <w:pPr>
        <w:pStyle w:val="ListBullet"/>
      </w:pPr>
      <w:r w:rsidRPr="006B09A6">
        <w:t xml:space="preserve">The chapter </w:t>
      </w:r>
      <w:r w:rsidR="00D57DD4">
        <w:fldChar w:fldCharType="begin"/>
      </w:r>
      <w:r w:rsidR="006B09A6" w:rsidRPr="006B09A6">
        <w:instrText xml:space="preserve"> REF _Ref218669309 \r \h </w:instrText>
      </w:r>
      <w:r w:rsidR="00D57DD4">
        <w:fldChar w:fldCharType="separate"/>
      </w:r>
      <w:r w:rsidR="001424C7">
        <w:t>4</w:t>
      </w:r>
      <w:r w:rsidR="00D57DD4">
        <w:fldChar w:fldCharType="end"/>
      </w:r>
      <w:r w:rsidRPr="006B09A6">
        <w:t xml:space="preserve"> </w:t>
      </w:r>
      <w:r>
        <w:t xml:space="preserve">describes </w:t>
      </w:r>
      <w:r w:rsidR="006B09A6">
        <w:t xml:space="preserve">all </w:t>
      </w:r>
      <w:r w:rsidR="006B09A6" w:rsidRPr="0000434F">
        <w:rPr>
          <w:rStyle w:val="Codeintext"/>
        </w:rPr>
        <w:t>tsp</w:t>
      </w:r>
      <w:r>
        <w:t xml:space="preserve"> plugins.</w:t>
      </w:r>
    </w:p>
    <w:p w14:paraId="7B3E9678" w14:textId="63DF1BA4"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424C7">
        <w:t>5</w:t>
      </w:r>
      <w:r w:rsidR="00D57DD4">
        <w:fldChar w:fldCharType="end"/>
      </w:r>
      <w:r>
        <w:t xml:space="preserve"> provides some concrete examples of </w:t>
      </w:r>
      <w:r w:rsidR="00FF73D7">
        <w:t>TSDuck</w:t>
      </w:r>
      <w:r>
        <w:t xml:space="preserve"> usage.</w:t>
      </w:r>
    </w:p>
    <w:p w14:paraId="2B1F6844" w14:textId="50E3EE28"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424C7">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62959651"/>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98FA59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424C7">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731611D"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424C7">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424C7">
        <w:rPr>
          <w:noProof/>
        </w:rPr>
        <w:t>479</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t>BSD systems: For aficionados only.</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62959652"/>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261A53B5" w:rsidR="00525242" w:rsidRDefault="00525242" w:rsidP="005D4AE6">
      <w:r>
        <w:t xml:space="preserve">See </w:t>
      </w:r>
      <w:r w:rsidR="005D4AE6">
        <w:fldChar w:fldCharType="begin"/>
      </w:r>
      <w:r w:rsidR="005D4AE6">
        <w:instrText xml:space="preserve"> REF _Ref54173783 \r \h </w:instrText>
      </w:r>
      <w:r w:rsidR="005D4AE6">
        <w:fldChar w:fldCharType="separate"/>
      </w:r>
      <w:r w:rsidR="001424C7">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94FF56B"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424C7">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A097195" w:rsidR="00FB7794" w:rsidRPr="00E233F7" w:rsidRDefault="00FB7794" w:rsidP="00FB7794">
      <w:pPr>
        <w:pStyle w:val="Caption"/>
      </w:pPr>
      <w:bookmarkStart w:id="82" w:name="_Toc162960297"/>
      <w:r w:rsidRPr="00E233F7">
        <w:t xml:space="preserve">Figure </w:t>
      </w:r>
      <w:r w:rsidRPr="00E233F7">
        <w:fldChar w:fldCharType="begin"/>
      </w:r>
      <w:r w:rsidRPr="00E233F7">
        <w:instrText xml:space="preserve"> SEQ Figure \* ARABIC </w:instrText>
      </w:r>
      <w:r w:rsidRPr="00E233F7">
        <w:fldChar w:fldCharType="separate"/>
      </w:r>
      <w:r w:rsidR="001424C7">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62959653"/>
      <w:r>
        <w:t>Installing TSDuck</w:t>
      </w:r>
      <w:bookmarkEnd w:id="83"/>
    </w:p>
    <w:p w14:paraId="0D673EBE" w14:textId="4B720BE7"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424C7">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pPr>
      <w:r w:rsidRPr="00E64395">
        <w:lastRenderedPageBreak/>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2B4E5B8E"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1424C7">
        <w:t>[51]</w:t>
      </w:r>
      <w:r w:rsidR="00C579DA">
        <w:fldChar w:fldCharType="end"/>
      </w:r>
      <w:r w:rsidR="00C579DA">
        <w:t>.</w:t>
      </w:r>
    </w:p>
    <w:p w14:paraId="7E49D1C6" w14:textId="77777777" w:rsidR="00E64395" w:rsidRPr="00E64395" w:rsidRDefault="00E64395" w:rsidP="00E64395">
      <w:pPr>
        <w:pStyle w:val="UsageTitle"/>
      </w:pPr>
      <w:r w:rsidRPr="00E64395">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434EF79A"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1424C7">
        <w:t>[51]</w:t>
      </w:r>
      <w:r w:rsidR="00A90895">
        <w:fldChar w:fldCharType="end"/>
      </w:r>
      <w:r w:rsidR="00A90895">
        <w:t>.</w:t>
      </w:r>
    </w:p>
    <w:p w14:paraId="7F9B2451" w14:textId="77777777" w:rsidR="009048F4" w:rsidRPr="00915B01" w:rsidRDefault="009048F4" w:rsidP="009048F4">
      <w:pPr>
        <w:pStyle w:val="UsageTitle"/>
      </w:pPr>
      <w:r w:rsidRPr="00915B01">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pPr>
      <w:r>
        <w:t>BSD systems</w:t>
      </w:r>
    </w:p>
    <w:p w14:paraId="23067575" w14:textId="39DB030A"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1424C7">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62959654"/>
      <w:r>
        <w:lastRenderedPageBreak/>
        <w:t>Data Formats</w:t>
      </w:r>
      <w:bookmarkEnd w:id="84"/>
      <w:bookmarkEnd w:id="85"/>
    </w:p>
    <w:p w14:paraId="2639DEB4" w14:textId="77777777" w:rsidR="009E31D2" w:rsidRDefault="009E31D2" w:rsidP="009E31D2">
      <w:pPr>
        <w:pStyle w:val="Heading2"/>
      </w:pPr>
      <w:bookmarkStart w:id="86" w:name="_Toc162959655"/>
      <w:r>
        <w:t xml:space="preserve">Transport </w:t>
      </w:r>
      <w:r w:rsidR="00E84FAC">
        <w:t>s</w:t>
      </w:r>
      <w:r>
        <w:t>tream</w:t>
      </w:r>
      <w:bookmarkEnd w:id="86"/>
    </w:p>
    <w:p w14:paraId="1521568A" w14:textId="69507F4D"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424C7">
        <w:t>[1]</w:t>
      </w:r>
      <w:r>
        <w:fldChar w:fldCharType="end"/>
      </w:r>
      <w:r>
        <w:t>.</w:t>
      </w:r>
    </w:p>
    <w:p w14:paraId="3B01B9FC" w14:textId="77777777" w:rsidR="005A6038" w:rsidRDefault="005A6038" w:rsidP="00B4767F">
      <w:pPr>
        <w:pStyle w:val="Heading3"/>
      </w:pPr>
      <w:bookmarkStart w:id="87" w:name="_Toc162959656"/>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62959657"/>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EEF0320" w:rsidR="00A11EB7" w:rsidRPr="00E233F7" w:rsidRDefault="00A11EB7" w:rsidP="00A11EB7">
      <w:pPr>
        <w:pStyle w:val="Caption"/>
      </w:pPr>
      <w:bookmarkStart w:id="90" w:name="_Toc162960304"/>
      <w:r w:rsidRPr="00E233F7">
        <w:t xml:space="preserve">Table </w:t>
      </w:r>
      <w:r w:rsidRPr="00E233F7">
        <w:fldChar w:fldCharType="begin"/>
      </w:r>
      <w:r w:rsidRPr="00E233F7">
        <w:instrText xml:space="preserve"> SEQ Tableau \* ARABIC </w:instrText>
      </w:r>
      <w:r w:rsidRPr="00E233F7">
        <w:fldChar w:fldCharType="separate"/>
      </w:r>
      <w:r w:rsidR="001424C7">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513"/>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lastRenderedPageBreak/>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62959658"/>
      <w:r>
        <w:t>Bit rates</w:t>
      </w:r>
      <w:bookmarkEnd w:id="91"/>
      <w:bookmarkEnd w:id="92"/>
    </w:p>
    <w:p w14:paraId="5CF00E3D" w14:textId="48CEE9B6" w:rsidR="00EE28D9" w:rsidRDefault="00EE28D9" w:rsidP="00EE28D9">
      <w:pPr>
        <w:pStyle w:val="Heading3"/>
      </w:pPr>
      <w:bookmarkStart w:id="93" w:name="_Toc162959659"/>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62959660"/>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lastRenderedPageBreak/>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4AA9AAF"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1424C7">
        <w:t>3.1.3</w:t>
      </w:r>
      <w:r>
        <w:fldChar w:fldCharType="end"/>
      </w:r>
      <w:r>
        <w:t>).</w:t>
      </w:r>
    </w:p>
    <w:p w14:paraId="091403BE" w14:textId="3CF7B3CE" w:rsidR="0098328B" w:rsidRDefault="0098328B" w:rsidP="0098328B">
      <w:pPr>
        <w:pStyle w:val="Heading3"/>
      </w:pPr>
      <w:bookmarkStart w:id="95" w:name="_Toc162959661"/>
      <w:r>
        <w:t>Specifying bitrate in command lines</w:t>
      </w:r>
      <w:bookmarkEnd w:id="95"/>
    </w:p>
    <w:p w14:paraId="2224946B" w14:textId="40C40164"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424C7">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62959662"/>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62959663"/>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lastRenderedPageBreak/>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62959664"/>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62959665"/>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12BC619"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424C7">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62959666"/>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62959667"/>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pPr>
      <w:r>
        <w:t xml:space="preserve">      </w:t>
      </w:r>
      <w:r w:rsidRPr="00CC3434">
        <w:t>&lt;ISO_639_language_descriptor&gt;</w:t>
      </w:r>
    </w:p>
    <w:p w14:paraId="19B810A5" w14:textId="77777777" w:rsidR="000A7DF2" w:rsidRPr="00CC3434" w:rsidRDefault="000A7DF2" w:rsidP="000A7DF2">
      <w:pPr>
        <w:pStyle w:val="Code"/>
      </w:pPr>
      <w:r w:rsidRPr="00CC3434">
        <w:t xml:space="preserve">        &lt;language code="fre" audio_type="0x45"/&gt;</w:t>
      </w:r>
    </w:p>
    <w:p w14:paraId="456337CC" w14:textId="77777777" w:rsidR="000A7DF2" w:rsidRPr="00CC3434" w:rsidRDefault="000A7DF2" w:rsidP="000A7DF2">
      <w:pPr>
        <w:pStyle w:val="Code"/>
      </w:pPr>
      <w:r w:rsidRPr="00CC3434">
        <w:t xml:space="preserve">        &lt;language code="deu" audio_type="0x78"/&gt;</w:t>
      </w:r>
    </w:p>
    <w:p w14:paraId="0A606D3F" w14:textId="77777777" w:rsidR="000A7DF2" w:rsidRDefault="000A7DF2" w:rsidP="000A7DF2">
      <w:pPr>
        <w:pStyle w:val="Code"/>
      </w:pPr>
      <w:r w:rsidRPr="00CC3434">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EB4B6EE"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424C7">
        <w:t>Appendix D</w:t>
      </w:r>
      <w:r>
        <w:fldChar w:fldCharType="end"/>
      </w:r>
      <w:r>
        <w:t xml:space="preserve">, page </w:t>
      </w:r>
      <w:r>
        <w:fldChar w:fldCharType="begin"/>
      </w:r>
      <w:r>
        <w:instrText xml:space="preserve"> PAGEREF _Ref515728238 \h </w:instrText>
      </w:r>
      <w:r>
        <w:fldChar w:fldCharType="separate"/>
      </w:r>
      <w:r w:rsidR="001424C7">
        <w:rPr>
          <w:noProof/>
        </w:rPr>
        <w:t>500</w:t>
      </w:r>
      <w:r>
        <w:fldChar w:fldCharType="end"/>
      </w:r>
      <w:r>
        <w:t>.</w:t>
      </w:r>
    </w:p>
    <w:p w14:paraId="794259E0" w14:textId="77777777" w:rsidR="00406B59" w:rsidRDefault="00435B1B" w:rsidP="00526258">
      <w:pPr>
        <w:pStyle w:val="Heading2"/>
      </w:pPr>
      <w:bookmarkStart w:id="104" w:name="_Ref57138340"/>
      <w:bookmarkStart w:id="105" w:name="_Toc162959668"/>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62959669"/>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DC26A78"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424C7">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CFD8E4D"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1424C7">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424C7">
        <w:t>Appendix A</w:t>
      </w:r>
      <w:r>
        <w:fldChar w:fldCharType="end"/>
      </w:r>
      <w:r>
        <w:t>).</w:t>
      </w:r>
    </w:p>
    <w:p w14:paraId="07F8AC5A" w14:textId="652C3A32" w:rsidR="00536213" w:rsidRDefault="00536213" w:rsidP="00E4098F">
      <w:r>
        <w:t xml:space="preserve">Also note that the </w:t>
      </w:r>
      <w:r>
        <w:fldChar w:fldCharType="begin"/>
      </w:r>
      <w:r>
        <w:instrText xml:space="preserve"> REF _Ref515728237 \r \h </w:instrText>
      </w:r>
      <w:r>
        <w:fldChar w:fldCharType="separate"/>
      </w:r>
      <w:r w:rsidR="001424C7">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62959670"/>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pPr>
      <w:r>
        <w:t xml:space="preserve">--default-pds </w:t>
      </w:r>
      <w:r w:rsidRPr="00A57961">
        <w:rPr>
          <w:b w:val="0"/>
          <w:i/>
        </w:rPr>
        <w:t>value</w:t>
      </w:r>
    </w:p>
    <w:p w14:paraId="3821F9F5" w14:textId="0BA359CC" w:rsidR="00F75C76" w:rsidRDefault="00F75C76" w:rsidP="00F75C76">
      <w:pPr>
        <w:pStyle w:val="OptionDescription"/>
      </w:pPr>
      <w:r>
        <w:t xml:space="preserve">Specify a default DVB-defined Private Data Specifier (PDS). The specified value is used as private data specifier to interpret private descriptors in the absence of preceding </w:t>
      </w:r>
      <w:r w:rsidRPr="00FD23A0">
        <w:rPr>
          <w:iCs/>
        </w:rPr>
        <w:t>private_data_specifier_descriptor</w:t>
      </w:r>
      <w:r>
        <w:t>.</w:t>
      </w:r>
    </w:p>
    <w:p w14:paraId="6538A9C7" w14:textId="1C940231" w:rsidR="00F75C76" w:rsidRDefault="00F75C76" w:rsidP="00F75C76">
      <w:pPr>
        <w:pStyle w:val="OptionDescription"/>
      </w:pPr>
      <w:r>
        <w:t xml:space="preserve">This option is meaningful only when the signalization is incorrect, when DVB private descriptors appear in tables without a preceding </w:t>
      </w:r>
      <w:r w:rsidRPr="00FD23A0">
        <w:rPr>
          <w:iCs/>
        </w:rPr>
        <w:t>private_data_specifier_descriptor</w:t>
      </w:r>
      <w:r>
        <w:t>.</w:t>
      </w:r>
    </w:p>
    <w:p w14:paraId="7524DC47" w14:textId="68C96CC2" w:rsidR="006D198E" w:rsidRDefault="006D198E" w:rsidP="00F75C76">
      <w:pPr>
        <w:pStyle w:val="OptionDescription"/>
      </w:pPr>
      <w: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pPr>
      <w:r>
        <w:t>The specified PDS value must be either a 32-bit integer or one of the predefined identifiers from the table below. These identifiers are not case-sensitive.</w:t>
      </w:r>
    </w:p>
    <w:p w14:paraId="02E34744" w14:textId="319D88AE" w:rsidR="00F75C76" w:rsidRPr="00E233F7" w:rsidRDefault="00F75C76" w:rsidP="00F75C76">
      <w:pPr>
        <w:pStyle w:val="Caption"/>
      </w:pPr>
      <w:bookmarkStart w:id="109" w:name="_Toc162960305"/>
      <w:r w:rsidRPr="00E233F7">
        <w:t xml:space="preserve">Table </w:t>
      </w:r>
      <w:r w:rsidRPr="00E233F7">
        <w:fldChar w:fldCharType="begin"/>
      </w:r>
      <w:r w:rsidRPr="00E233F7">
        <w:instrText xml:space="preserve"> SEQ Tableau \* ARABIC </w:instrText>
      </w:r>
      <w:r w:rsidRPr="00E233F7">
        <w:fldChar w:fldCharType="separate"/>
      </w:r>
      <w:r w:rsidR="001424C7">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5940"/>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lastRenderedPageBreak/>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97E6522"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424C7">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pPr>
      <w:bookmarkStart w:id="110" w:name="_Ref38724317"/>
      <w:bookmarkStart w:id="111" w:name="_Toc162959671"/>
      <w:r>
        <w:lastRenderedPageBreak/>
        <w:t>Character sets</w:t>
      </w:r>
      <w:bookmarkEnd w:id="110"/>
      <w:bookmarkEnd w:id="111"/>
    </w:p>
    <w:p w14:paraId="3A149633" w14:textId="77777777" w:rsidR="00277162" w:rsidRPr="00277162" w:rsidRDefault="00277162" w:rsidP="00B4767F">
      <w:pPr>
        <w:pStyle w:val="Heading3"/>
      </w:pPr>
      <w:bookmarkStart w:id="112" w:name="_Toc162959672"/>
      <w:r>
        <w:t>Standards and character sets</w:t>
      </w:r>
      <w:bookmarkEnd w:id="112"/>
    </w:p>
    <w:p w14:paraId="42D2ED15" w14:textId="77777777" w:rsidR="001D7D44" w:rsidRDefault="001D7D44" w:rsidP="001D7D44">
      <w:r>
        <w:t>Each s</w:t>
      </w:r>
      <w:r w:rsidR="00656E6E">
        <w:t xml:space="preserve">tandard defines its own way of </w:t>
      </w:r>
      <w:r>
        <w:t>representing characters in tables and descriptors.</w:t>
      </w:r>
    </w:p>
    <w:p w14:paraId="30DE0E34" w14:textId="2EC5AD56" w:rsidR="001D7D44" w:rsidRDefault="00656E6E" w:rsidP="001D7D44">
      <w:pPr>
        <w:tabs>
          <w:tab w:val="left" w:pos="1418"/>
        </w:tabs>
        <w:ind w:left="1418" w:hanging="1276"/>
      </w:pPr>
      <w:r>
        <w:t>DVB</w:t>
      </w:r>
      <w:r w:rsidR="001D7D44">
        <w:t>:</w:t>
      </w:r>
      <w:r w:rsidR="001D7D44">
        <w:tab/>
        <w:t xml:space="preserve">Each string is </w:t>
      </w:r>
      <w:r w:rsidR="00EA33E9">
        <w:t>encoded</w:t>
      </w:r>
      <w:r w:rsidR="001D7D44">
        <w:t xml:space="preserve"> using one single character set. The default character set is a modified version of ISO-6937. For strings which cannot be encoded using ISO-6937, another character set can be selected using a specific leading binary sequence. </w:t>
      </w:r>
      <w:r w:rsidR="00EA33E9">
        <w:t xml:space="preserve">Since DVB character sets include UTF-8 and UTF-16, all Unicode characters can be eventually represented. </w:t>
      </w:r>
      <w:r w:rsidR="001D7D44">
        <w:t xml:space="preserve">See </w:t>
      </w:r>
      <w:r w:rsidR="001D7D44">
        <w:fldChar w:fldCharType="begin"/>
      </w:r>
      <w:r w:rsidR="001D7D44">
        <w:instrText xml:space="preserve"> REF _Ref117479848 \r \h </w:instrText>
      </w:r>
      <w:r w:rsidR="001D7D44">
        <w:fldChar w:fldCharType="separate"/>
      </w:r>
      <w:r w:rsidR="001424C7">
        <w:t>[5]</w:t>
      </w:r>
      <w:r w:rsidR="001D7D44">
        <w:fldChar w:fldCharType="end"/>
      </w:r>
      <w:r w:rsidR="001D7D44">
        <w:t>, ETSI EN 300 468, annex A.</w:t>
      </w:r>
    </w:p>
    <w:p w14:paraId="51D3B6FC" w14:textId="00463940" w:rsidR="001D7D44" w:rsidRDefault="001D7D44" w:rsidP="001D7D44">
      <w:pPr>
        <w:tabs>
          <w:tab w:val="left" w:pos="1418"/>
        </w:tabs>
        <w:ind w:left="1418" w:hanging="1276"/>
      </w:pPr>
      <w:r>
        <w:t>ISDB (ARIB):</w:t>
      </w:r>
      <w:r>
        <w:tab/>
        <w:t>Each string</w:t>
      </w:r>
      <w:r w:rsidR="00EA33E9">
        <w:t xml:space="preserve"> is encoded using ARIB STD-B24 (s</w:t>
      </w:r>
      <w:r>
        <w:t xml:space="preserve">ee </w:t>
      </w:r>
      <w:r w:rsidR="00237ED8">
        <w:fldChar w:fldCharType="begin"/>
      </w:r>
      <w:r w:rsidR="00237ED8">
        <w:instrText xml:space="preserve"> REF _Ref38732079 \r \h </w:instrText>
      </w:r>
      <w:r w:rsidR="00237ED8">
        <w:fldChar w:fldCharType="separate"/>
      </w:r>
      <w:r w:rsidR="001424C7">
        <w:t>[30]</w:t>
      </w:r>
      <w:r w:rsidR="00237ED8">
        <w:fldChar w:fldCharType="end"/>
      </w:r>
      <w:r w:rsidR="00237ED8">
        <w:t xml:space="preserve"> part </w:t>
      </w:r>
      <w:r w:rsidR="00EA33E9">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pPr>
      <w:r>
        <w:t>ISDB (ABNT):</w:t>
      </w:r>
      <w:r>
        <w:tab/>
      </w:r>
      <w:r w:rsidR="00CD5ED5">
        <w:t xml:space="preserve">There is no standard ABNT-defined representation of strings. </w:t>
      </w:r>
      <w:r>
        <w:t xml:space="preserve">Each country which adopted the ABNT-defined variant of ISDB uses its own representation. For instance, Brazil and other South American countries use ISO-8859-15 </w:t>
      </w:r>
      <w:r w:rsidR="00FD1BCF">
        <w:t xml:space="preserve">while </w:t>
      </w:r>
      <w: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pPr>
      <w:r>
        <w:t>ATSC</w:t>
      </w:r>
      <w:r w:rsidR="001D7D44">
        <w:t>:</w:t>
      </w:r>
      <w:r w:rsidR="001D7D44">
        <w:tab/>
      </w:r>
      <w:r w:rsidR="00EA33E9">
        <w:t>Simple strings are encoded in 7-bit ASCII. But most strings are encoded using “</w:t>
      </w:r>
      <w:r w:rsidR="00EA33E9" w:rsidRPr="00EA33E9">
        <w:rPr>
          <w:i/>
        </w:rPr>
        <w:t>multiple string structures</w:t>
      </w:r>
      <w:r w:rsidR="00EA33E9">
        <w:t>” where all Unicode characters can be represented.</w:t>
      </w:r>
    </w:p>
    <w:p w14:paraId="606B4F1D" w14:textId="77777777" w:rsidR="0084098F" w:rsidRDefault="00656E6E" w:rsidP="001D7D44">
      <w:pPr>
        <w:tabs>
          <w:tab w:val="left" w:pos="1418"/>
        </w:tabs>
        <w:ind w:left="1418" w:hanging="1276"/>
      </w:pPr>
      <w:r>
        <w:t>XML</w:t>
      </w:r>
      <w:r w:rsidR="0084098F">
        <w:t>:</w:t>
      </w:r>
      <w:r w:rsidR="0084098F">
        <w:tab/>
        <w:t xml:space="preserve">TSDuck-defined XML files </w:t>
      </w:r>
      <w:r w:rsidR="00972EC6">
        <w:t xml:space="preserve">use some predefined non-ambiguous character set as indicated in the first directive. This is usually UTF-8. All XML strings are encoded in the same </w:t>
      </w:r>
      <w:r w:rsidR="00002A86">
        <w:t>character set</w:t>
      </w:r>
      <w:r w:rsidR="00972EC6">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559829B6"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424C7">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62959673"/>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t>explicit</w:t>
      </w:r>
      <w:r>
        <w:t xml:space="preserve"> leading</w:t>
      </w:r>
      <w:r w:rsidRPr="00B26EC4">
        <w:t xml:space="preserve"> table code</w:t>
      </w:r>
      <w: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103B6FBF" w:rsidR="001D7D44" w:rsidRDefault="00531584" w:rsidP="001D7D44">
      <w:pPr>
        <w:pStyle w:val="OptionDescription"/>
      </w:pPr>
      <w:r>
        <w:t xml:space="preserve">See section </w:t>
      </w:r>
      <w:r>
        <w:fldChar w:fldCharType="begin"/>
      </w:r>
      <w:r>
        <w:instrText xml:space="preserve"> REF _Ref38733816 \r \h </w:instrText>
      </w:r>
      <w:r>
        <w:fldChar w:fldCharType="separate"/>
      </w:r>
      <w:r w:rsidR="001424C7">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rPr>
      </w:pPr>
      <w:r>
        <w:t>--europe</w:t>
      </w:r>
    </w:p>
    <w:p w14:paraId="0092969B" w14:textId="77777777" w:rsidR="00531584" w:rsidRDefault="001D7D44" w:rsidP="001D7D44">
      <w:pPr>
        <w:pStyle w:val="OptionDescription"/>
      </w:pPr>
      <w:r w:rsidRPr="00B26EC4">
        <w:t xml:space="preserve">A synonym for </w:t>
      </w:r>
      <w:r w:rsidRPr="00F175CF">
        <w:rPr>
          <w:rStyle w:val="Codeintext"/>
        </w:rPr>
        <w:t>--default-charset ISO-8859-15</w:t>
      </w:r>
      <w:r w:rsidRPr="00B26EC4">
        <w:t>.</w:t>
      </w:r>
    </w:p>
    <w:p w14:paraId="12A86B7D" w14:textId="77777777" w:rsidR="00531584" w:rsidRPr="00B26EC4" w:rsidRDefault="00531584" w:rsidP="00531584">
      <w:pPr>
        <w:pStyle w:val="OptionDescription"/>
      </w:pPr>
      <w:r w:rsidRPr="00B26EC4">
        <w:t>Using this option, all DVB strings without explicit</w:t>
      </w:r>
      <w:r w:rsidR="00077BE7">
        <w:t xml:space="preserve"> leading</w:t>
      </w:r>
      <w:r w:rsidRPr="00B26EC4">
        <w:t xml:space="preserve"> table code are assumed to use ISO-8859-15 instead of the standard ISO-6937 encoding.</w:t>
      </w:r>
    </w:p>
    <w:p w14:paraId="62305035" w14:textId="77777777" w:rsidR="00531584" w:rsidRDefault="001D7D44" w:rsidP="001D7D44">
      <w:pPr>
        <w:pStyle w:val="OptionDescription"/>
      </w:pPr>
      <w:r w:rsidRPr="00B26EC4">
        <w:t>This is a handy shortcut for commonly incorrect</w:t>
      </w:r>
      <w:r w:rsidR="00531584">
        <w:t xml:space="preserve"> DVB</w:t>
      </w:r>
      <w:r w:rsidRPr="00B26EC4">
        <w:t xml:space="preserve"> signalization on some European satellites. In that signalization, the</w:t>
      </w:r>
      <w:r w:rsidR="00531584">
        <w:t xml:space="preserve"> default</w:t>
      </w:r>
      <w:r w:rsidRPr="00B26EC4">
        <w:t xml:space="preserve"> character encoding </w:t>
      </w:r>
      <w:r w:rsidR="00531584">
        <w:t xml:space="preserve">(without </w:t>
      </w:r>
      <w:r w:rsidR="00077BE7">
        <w:t>leading</w:t>
      </w:r>
      <w:r w:rsidR="00077BE7" w:rsidRPr="00B26EC4">
        <w:t xml:space="preserve"> table code</w:t>
      </w:r>
      <w:r w:rsidR="00531584">
        <w:t xml:space="preserve">) </w:t>
      </w:r>
      <w:r w:rsidRPr="00B26EC4">
        <w:t>is ISO-8859-15, the most common encoding for Latin &amp; Western Europe languages.</w:t>
      </w:r>
      <w:r w:rsidR="0049792F">
        <w:t xml:space="preserve"> When an explicit </w:t>
      </w:r>
      <w:r w:rsidR="00077BE7">
        <w:t>leading</w:t>
      </w:r>
      <w:r w:rsidR="00077BE7" w:rsidRPr="00B26EC4">
        <w:t xml:space="preserve"> table code</w:t>
      </w:r>
      <w:r w:rsidR="00077BE7">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t>explicit</w:t>
      </w:r>
      <w:r>
        <w:t xml:space="preserve"> leading</w:t>
      </w:r>
      <w:r w:rsidRPr="00B26EC4">
        <w:t xml:space="preserve"> table code</w:t>
      </w:r>
      <w: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62959674"/>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322547" w:rsidRDefault="00531584" w:rsidP="00AC454E">
      <w:pPr>
        <w:ind w:left="851"/>
        <w:contextualSpacing/>
        <w:rPr>
          <w:rStyle w:val="Codeintext"/>
        </w:rPr>
      </w:pPr>
      <w:r w:rsidRPr="00322547">
        <w:rPr>
          <w:rStyle w:val="Codeintext"/>
        </w:rPr>
        <w:lastRenderedPageBreak/>
        <w:t>ISO-8859-1</w:t>
      </w:r>
    </w:p>
    <w:p w14:paraId="3CB86EA3" w14:textId="77777777" w:rsidR="00EE258B" w:rsidRPr="00322547" w:rsidRDefault="00531584" w:rsidP="00AC454E">
      <w:pPr>
        <w:ind w:left="851"/>
        <w:contextualSpacing/>
        <w:rPr>
          <w:rStyle w:val="Codeintext"/>
        </w:rPr>
      </w:pPr>
      <w:r w:rsidRPr="00322547">
        <w:rPr>
          <w:rStyle w:val="Codeintext"/>
        </w:rPr>
        <w:t>ISO-8859-2</w:t>
      </w:r>
    </w:p>
    <w:p w14:paraId="0A794380" w14:textId="77777777" w:rsidR="00EE258B" w:rsidRPr="00322547" w:rsidRDefault="00531584" w:rsidP="00AC454E">
      <w:pPr>
        <w:ind w:left="851"/>
        <w:contextualSpacing/>
        <w:rPr>
          <w:rStyle w:val="Codeintext"/>
        </w:rPr>
      </w:pPr>
      <w:r w:rsidRPr="00322547">
        <w:rPr>
          <w:rStyle w:val="Codeintext"/>
        </w:rPr>
        <w:t>ISO-8859-3</w:t>
      </w:r>
    </w:p>
    <w:p w14:paraId="691F48A2" w14:textId="77777777" w:rsidR="00EE258B" w:rsidRPr="00322547" w:rsidRDefault="00531584" w:rsidP="00AC454E">
      <w:pPr>
        <w:ind w:left="851"/>
        <w:contextualSpacing/>
        <w:rPr>
          <w:rStyle w:val="Codeintext"/>
        </w:rPr>
      </w:pPr>
      <w:r w:rsidRPr="00322547">
        <w:rPr>
          <w:rStyle w:val="Codeintext"/>
        </w:rPr>
        <w:t>ISO-8859-4</w:t>
      </w:r>
    </w:p>
    <w:p w14:paraId="70326576" w14:textId="77777777" w:rsidR="003C0F75" w:rsidRPr="00322547" w:rsidRDefault="00531584" w:rsidP="00AC454E">
      <w:pPr>
        <w:ind w:left="851"/>
        <w:contextualSpacing/>
        <w:rPr>
          <w:rStyle w:val="Codeintext"/>
        </w:rPr>
      </w:pPr>
      <w:r w:rsidRPr="00322547">
        <w:rPr>
          <w:rStyle w:val="Codeintext"/>
        </w:rPr>
        <w:t>ISO-8859-5</w:t>
      </w:r>
    </w:p>
    <w:p w14:paraId="586B4E4F" w14:textId="77777777" w:rsidR="003C0F75" w:rsidRPr="00322547" w:rsidRDefault="00531584" w:rsidP="00AC454E">
      <w:pPr>
        <w:ind w:left="851"/>
        <w:contextualSpacing/>
        <w:rPr>
          <w:rStyle w:val="Codeintext"/>
        </w:rPr>
      </w:pPr>
      <w:r w:rsidRPr="00322547">
        <w:rPr>
          <w:rStyle w:val="Codeintext"/>
        </w:rPr>
        <w:t>ISO-8859-6</w:t>
      </w:r>
    </w:p>
    <w:p w14:paraId="27A82303" w14:textId="77777777" w:rsidR="003C0F75" w:rsidRPr="00322547" w:rsidRDefault="00531584" w:rsidP="00AC454E">
      <w:pPr>
        <w:ind w:left="851"/>
        <w:contextualSpacing/>
        <w:rPr>
          <w:rStyle w:val="Codeintext"/>
        </w:rPr>
      </w:pPr>
      <w:r w:rsidRPr="00322547">
        <w:rPr>
          <w:rStyle w:val="Codeintext"/>
        </w:rPr>
        <w:t>ISO-8859-7</w:t>
      </w:r>
    </w:p>
    <w:p w14:paraId="7853FCA8" w14:textId="77777777" w:rsidR="003C0F75" w:rsidRPr="00322547" w:rsidRDefault="00531584" w:rsidP="00AC454E">
      <w:pPr>
        <w:ind w:left="851"/>
        <w:contextualSpacing/>
        <w:rPr>
          <w:rStyle w:val="Codeintext"/>
        </w:rPr>
      </w:pPr>
      <w:r w:rsidRPr="00322547">
        <w:rPr>
          <w:rStyle w:val="Codeintext"/>
        </w:rPr>
        <w:t>ISO-8859-8</w:t>
      </w:r>
    </w:p>
    <w:p w14:paraId="4910BFAD" w14:textId="77777777" w:rsidR="003C0F75" w:rsidRPr="00322547" w:rsidRDefault="00531584" w:rsidP="00AC454E">
      <w:pPr>
        <w:ind w:left="851"/>
        <w:contextualSpacing/>
        <w:rPr>
          <w:rStyle w:val="Codeintext"/>
        </w:rPr>
      </w:pPr>
      <w:r w:rsidRPr="00322547">
        <w:rPr>
          <w:rStyle w:val="Codeintext"/>
        </w:rPr>
        <w:t>ISO-8859-9</w:t>
      </w:r>
    </w:p>
    <w:p w14:paraId="2296396C" w14:textId="77777777" w:rsidR="003C0F75" w:rsidRPr="00322547" w:rsidRDefault="00531584" w:rsidP="00AC454E">
      <w:pPr>
        <w:ind w:left="851"/>
        <w:contextualSpacing/>
      </w:pPr>
      <w:r w:rsidRPr="00322547">
        <w:rPr>
          <w:rStyle w:val="Codeintext"/>
        </w:rPr>
        <w:t>ISO-8859-10</w:t>
      </w:r>
    </w:p>
    <w:p w14:paraId="7825BB73" w14:textId="77777777" w:rsidR="003C0F75" w:rsidRPr="00322547" w:rsidRDefault="00531584" w:rsidP="00AC454E">
      <w:pPr>
        <w:ind w:left="851"/>
        <w:contextualSpacing/>
        <w:rPr>
          <w:rStyle w:val="Codeintext"/>
        </w:rPr>
      </w:pPr>
      <w:r w:rsidRPr="00322547">
        <w:rPr>
          <w:rStyle w:val="Codeintext"/>
        </w:rPr>
        <w:t>ISO-8859-11</w:t>
      </w:r>
    </w:p>
    <w:p w14:paraId="5A951519" w14:textId="77777777" w:rsidR="003C0F75" w:rsidRPr="00322547" w:rsidRDefault="00531584" w:rsidP="00AC454E">
      <w:pPr>
        <w:ind w:left="851"/>
        <w:contextualSpacing/>
        <w:rPr>
          <w:rStyle w:val="Codeintext"/>
        </w:rPr>
      </w:pPr>
      <w:r w:rsidRPr="00322547">
        <w:rPr>
          <w:rStyle w:val="Codeintext"/>
        </w:rPr>
        <w:t>ISO-8859-13</w:t>
      </w:r>
    </w:p>
    <w:p w14:paraId="245756B2" w14:textId="77777777" w:rsidR="003C0F75" w:rsidRPr="00322547" w:rsidRDefault="00531584" w:rsidP="00AC454E">
      <w:pPr>
        <w:ind w:left="851"/>
        <w:contextualSpacing/>
        <w:rPr>
          <w:rStyle w:val="Codeintext"/>
        </w:rPr>
      </w:pPr>
      <w:r w:rsidRPr="00322547">
        <w:rPr>
          <w:rStyle w:val="Codeintext"/>
        </w:rPr>
        <w:t>ISO-8859-14</w:t>
      </w:r>
    </w:p>
    <w:p w14:paraId="45A5B2BF" w14:textId="77777777" w:rsidR="003C0F75" w:rsidRPr="00322547" w:rsidRDefault="00531584" w:rsidP="00AC454E">
      <w:pPr>
        <w:ind w:left="851"/>
        <w:contextualSpacing/>
        <w:rPr>
          <w:rStyle w:val="Codeintext"/>
        </w:rPr>
      </w:pPr>
      <w:r w:rsidRPr="00322547">
        <w:rPr>
          <w:rStyle w:val="Codeintext"/>
        </w:rPr>
        <w:t>ISO-8859-15</w:t>
      </w:r>
    </w:p>
    <w:p w14:paraId="00C71931" w14:textId="77777777" w:rsidR="002E1346" w:rsidRPr="00322547" w:rsidRDefault="00531584" w:rsidP="00AC454E">
      <w:pPr>
        <w:ind w:left="851"/>
        <w:contextualSpacing/>
        <w:rPr>
          <w:rStyle w:val="Codeintext"/>
        </w:rPr>
      </w:pPr>
      <w:r w:rsidRPr="00322547">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62959675"/>
      <w:r>
        <w:lastRenderedPageBreak/>
        <w:t>XML</w:t>
      </w:r>
      <w:r w:rsidR="00FF1713">
        <w:t xml:space="preserve"> files</w:t>
      </w:r>
      <w:bookmarkEnd w:id="117"/>
    </w:p>
    <w:p w14:paraId="2D7C9D85" w14:textId="77777777" w:rsidR="00424457" w:rsidRDefault="0013080A" w:rsidP="00FF1713">
      <w:pPr>
        <w:pStyle w:val="Heading3"/>
      </w:pPr>
      <w:bookmarkStart w:id="118" w:name="_Toc162959676"/>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800BCE3"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424C7">
        <w:t>2.3.2</w:t>
      </w:r>
      <w:r>
        <w:fldChar w:fldCharType="end"/>
      </w:r>
      <w:r>
        <w:t xml:space="preserve"> and </w:t>
      </w:r>
      <w:r>
        <w:fldChar w:fldCharType="begin"/>
      </w:r>
      <w:r>
        <w:instrText xml:space="preserve"> REF _Ref515728237 \r \h </w:instrText>
      </w:r>
      <w:r>
        <w:fldChar w:fldCharType="separate"/>
      </w:r>
      <w:r w:rsidR="001424C7">
        <w:t>Appendix D</w:t>
      </w:r>
      <w:r>
        <w:fldChar w:fldCharType="end"/>
      </w:r>
      <w:r>
        <w:t xml:space="preserve">, page </w:t>
      </w:r>
      <w:r>
        <w:fldChar w:fldCharType="begin"/>
      </w:r>
      <w:r>
        <w:instrText xml:space="preserve"> PAGEREF _Ref515728238 \h </w:instrText>
      </w:r>
      <w:r>
        <w:fldChar w:fldCharType="separate"/>
      </w:r>
      <w:r w:rsidR="001424C7">
        <w:rPr>
          <w:noProof/>
        </w:rPr>
        <w:t>500</w:t>
      </w:r>
      <w:r>
        <w:fldChar w:fldCharType="end"/>
      </w:r>
      <w:r>
        <w:t>.</w:t>
      </w:r>
    </w:p>
    <w:p w14:paraId="64E64D40" w14:textId="0C4B0503"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424C7">
        <w:t>Appendix B</w:t>
      </w:r>
      <w:r>
        <w:fldChar w:fldCharType="end"/>
      </w:r>
      <w:r>
        <w:t xml:space="preserve">, page </w:t>
      </w:r>
      <w:r>
        <w:fldChar w:fldCharType="begin"/>
      </w:r>
      <w:r>
        <w:instrText xml:space="preserve"> PAGEREF _Ref697662 \h </w:instrText>
      </w:r>
      <w:r>
        <w:fldChar w:fldCharType="separate"/>
      </w:r>
      <w:r w:rsidR="001424C7">
        <w:rPr>
          <w:noProof/>
        </w:rPr>
        <w:t>494</w:t>
      </w:r>
      <w:r>
        <w:fldChar w:fldCharType="end"/>
      </w:r>
      <w:r>
        <w:t>.</w:t>
      </w:r>
    </w:p>
    <w:p w14:paraId="722E7C5E" w14:textId="5978134B"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424C7">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424C7">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424C7">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424C7">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62959677"/>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pPr>
      <w:bookmarkStart w:id="121" w:name="_Ref62227334"/>
      <w:bookmarkStart w:id="122" w:name="_Toc162959678"/>
      <w: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pPr>
      <w:r w:rsidRPr="009804E2">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62959679"/>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62959680"/>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lastRenderedPageBreak/>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62959681"/>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62959682"/>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lastRenderedPageBreak/>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62959683"/>
      <w:r>
        <w:t>Examples</w:t>
      </w:r>
      <w:bookmarkEnd w:id="129"/>
    </w:p>
    <w:p w14:paraId="35C90D10" w14:textId="1CD83201" w:rsidR="008E475F" w:rsidRDefault="008E475F" w:rsidP="00C748C9">
      <w:r>
        <w:t xml:space="preserve">Complete examples are available in section </w:t>
      </w:r>
      <w:r>
        <w:fldChar w:fldCharType="begin"/>
      </w:r>
      <w:r>
        <w:instrText xml:space="preserve"> REF _Ref57728727 \r \h </w:instrText>
      </w:r>
      <w:r>
        <w:fldChar w:fldCharType="separate"/>
      </w:r>
      <w:r w:rsidR="001424C7">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62959684"/>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62959685"/>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lastRenderedPageBreak/>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5C73D10"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424C7">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424C7">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424C7">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424C7">
        <w:t>5.2.14</w:t>
      </w:r>
      <w:r w:rsidR="00B270BD">
        <w:fldChar w:fldCharType="end"/>
      </w:r>
      <w:r w:rsidR="00B270BD">
        <w:t>.</w:t>
      </w:r>
    </w:p>
    <w:p w14:paraId="4BA08D3B" w14:textId="77777777" w:rsidR="001B0525" w:rsidRDefault="001B0525" w:rsidP="001B0525">
      <w:pPr>
        <w:pStyle w:val="Heading3"/>
      </w:pPr>
      <w:bookmarkStart w:id="132" w:name="_Toc162959686"/>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60071AC"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424C7">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62959687"/>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62959688"/>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45387626"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424C7">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424C7">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lastRenderedPageBreak/>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62959689"/>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lastRenderedPageBreak/>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62959690"/>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04E162C" w:rsidR="00A771C4" w:rsidRDefault="00A771C4">
      <w:r>
        <w:t xml:space="preserve">The </w:t>
      </w:r>
      <w:r w:rsidR="00D57DD4">
        <w:fldChar w:fldCharType="begin"/>
      </w:r>
      <w:r>
        <w:instrText xml:space="preserve"> REF _Ref127164344 \h </w:instrText>
      </w:r>
      <w:r w:rsidR="00D57DD4">
        <w:fldChar w:fldCharType="separate"/>
      </w:r>
      <w:r w:rsidR="001424C7" w:rsidRPr="00E233F7">
        <w:t xml:space="preserve">Table </w:t>
      </w:r>
      <w:r w:rsidR="001424C7">
        <w:rPr>
          <w:noProof/>
        </w:rPr>
        <w:t>3</w:t>
      </w:r>
      <w:r w:rsidR="00D57DD4">
        <w:fldChar w:fldCharType="end"/>
      </w:r>
      <w:r>
        <w:t xml:space="preserve"> lists all transport stream utilities</w:t>
      </w:r>
      <w:r w:rsidR="006E2DF5">
        <w:t>:</w:t>
      </w:r>
    </w:p>
    <w:p w14:paraId="5D271154" w14:textId="4B5A8E83" w:rsidR="002B6D0C" w:rsidRPr="00E233F7" w:rsidRDefault="002B6D0C" w:rsidP="00E233F7">
      <w:pPr>
        <w:pStyle w:val="Caption"/>
      </w:pPr>
      <w:bookmarkStart w:id="144" w:name="_Ref127164344"/>
      <w:bookmarkStart w:id="145" w:name="_Toc16296030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424C7">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20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t>Test tool for DVB and ARIB character sets</w:t>
            </w:r>
            <w: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pPr>
            <w: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pPr>
            <w:r w:rsidRPr="003149C4">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pPr>
            <w:r w:rsidRPr="003E316C">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pPr>
            <w:r w:rsidRPr="00561194">
              <w:t>Analyze pcap and pcap-ng files</w:t>
            </w:r>
            <w: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pPr>
            <w:r w:rsidRPr="001D65DD">
              <w:t xml:space="preserve">Send control commands to a running </w:t>
            </w:r>
            <w:r w:rsidRPr="00CF640B">
              <w:rPr>
                <w:rStyle w:val="Codeintext"/>
              </w:rPr>
              <w:t>tsp</w:t>
            </w:r>
            <w: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pPr>
      <w:bookmarkStart w:id="146" w:name="_Toc162959691"/>
      <w:r>
        <w:t>Command line syntax</w:t>
      </w:r>
      <w:bookmarkEnd w:id="146"/>
    </w:p>
    <w:p w14:paraId="47DC1E0E" w14:textId="77777777" w:rsidR="00423358" w:rsidRDefault="00423358" w:rsidP="00B4767F">
      <w:pPr>
        <w:pStyle w:val="Heading3"/>
      </w:pPr>
      <w:bookmarkStart w:id="147" w:name="_Toc162959692"/>
      <w:r>
        <w:t>Command line options</w:t>
      </w:r>
      <w:bookmarkEnd w:id="147"/>
    </w:p>
    <w:p w14:paraId="6279CCB6" w14:textId="37B686E7" w:rsidR="00423358" w:rsidRDefault="00A771C4">
      <w:r>
        <w:t xml:space="preserve">All utilities are simple command-line tools. </w:t>
      </w:r>
      <w:r w:rsidR="00423358">
        <w:t xml:space="preserve">They accept </w:t>
      </w:r>
      <w:r w:rsidR="00412CA4">
        <w:t>“</w:t>
      </w:r>
      <w:r w:rsidR="00423358" w:rsidRPr="00412CA4">
        <w:t>options</w:t>
      </w:r>
      <w:r w:rsidR="00412CA4">
        <w:t>”</w:t>
      </w:r>
      <w:r w:rsidR="00423358">
        <w:t xml:space="preserve"> and </w:t>
      </w:r>
      <w:r w:rsidR="00412CA4">
        <w:t>“</w:t>
      </w:r>
      <w:r w:rsidR="00423358" w:rsidRPr="00412CA4">
        <w:t>parameters</w:t>
      </w:r>
      <w:r w:rsidR="00412CA4">
        <w:t>”</w:t>
      </w:r>
      <w:r w:rsidR="00423358">
        <w:t>.</w:t>
      </w:r>
      <w:r w:rsidR="00423358">
        <w:rPr>
          <w:i/>
        </w:rPr>
        <w:t xml:space="preserve"> </w:t>
      </w:r>
      <w:r w:rsidR="00423358">
        <w:t xml:space="preserve">The </w:t>
      </w:r>
      <w:r>
        <w:t xml:space="preserve">syntax </w:t>
      </w:r>
      <w:r w:rsidR="00423358">
        <w:t xml:space="preserve">of options </w:t>
      </w:r>
      <w:r>
        <w:t>follow</w:t>
      </w:r>
      <w:r w:rsidR="00423358">
        <w:t>s</w:t>
      </w:r>
      <w:r>
        <w:t xml:space="preserve"> the</w:t>
      </w:r>
      <w:r w:rsidR="00D512E8">
        <w:t xml:space="preserve"> GNU</w:t>
      </w:r>
      <w:r>
        <w:t xml:space="preserve"> </w:t>
      </w:r>
      <w:r w:rsidRPr="00CE6802">
        <w:rPr>
          <w:rStyle w:val="Codeintext"/>
        </w:rPr>
        <w:t>getopt_long(3)</w:t>
      </w:r>
      <w:r>
        <w:t xml:space="preserve"> conventions. See the corresponding</w:t>
      </w:r>
      <w:r w:rsidR="00423358">
        <w:t xml:space="preserve"> Linux manual page for details.</w:t>
      </w:r>
    </w:p>
    <w:p w14:paraId="75AF42D9" w14:textId="5A7B3E08" w:rsidR="00A771C4" w:rsidRDefault="00A771C4">
      <w:r>
        <w:t>In short, this means that all o</w:t>
      </w:r>
      <w:r w:rsidR="003149C4">
        <w:t>ptions have a “long name” prece</w:t>
      </w:r>
      <w:r>
        <w:t xml:space="preserve">ded by a double dash and optionally a </w:t>
      </w:r>
      <w:r w:rsidR="00412CA4">
        <w:t>“</w:t>
      </w:r>
      <w:r>
        <w:t>short name</w:t>
      </w:r>
      <w:r w:rsidR="00412CA4">
        <w:t>”</w:t>
      </w:r>
      <w:r>
        <w:t xml:space="preserve"> (one dash, one letter). Long options can be abbreviated if there is no ambiguity.</w:t>
      </w:r>
    </w:p>
    <w:p w14:paraId="5FA46BC7" w14:textId="77777777" w:rsidR="00D14C44" w:rsidRDefault="00D14C44">
      <w:r>
        <w:t>Although this syntax is inspired by Linux and the GNU utilities, the same syntax is used on Windows.</w:t>
      </w:r>
    </w:p>
    <w:p w14:paraId="41C78F54" w14:textId="77777777" w:rsidR="00A771C4" w:rsidRDefault="00A771C4" w:rsidP="009549E8">
      <w:pPr>
        <w:suppressAutoHyphens/>
      </w:pPr>
      <w:r>
        <w:t>As an example, con</w:t>
      </w:r>
      <w:r w:rsidR="006B09A6">
        <w:t xml:space="preserve">sider </w:t>
      </w:r>
      <w:r>
        <w:t xml:space="preserve">a utility </w:t>
      </w:r>
      <w:r w:rsidR="006B09A6">
        <w:t xml:space="preserve">which </w:t>
      </w:r>
      <w:r>
        <w:t xml:space="preserve">accepts the two options </w:t>
      </w:r>
      <w:r w:rsidRPr="00CE6802">
        <w:rPr>
          <w:rStyle w:val="Codeintext"/>
        </w:rPr>
        <w:t>--verbose</w:t>
      </w:r>
      <w:r>
        <w:t xml:space="preserve"> (short name </w:t>
      </w:r>
      <w:r w:rsidRPr="00CE6802">
        <w:rPr>
          <w:rStyle w:val="Codeintext"/>
        </w:rPr>
        <w:t>–v</w:t>
      </w:r>
      <w:r>
        <w:t xml:space="preserve">) and </w:t>
      </w:r>
      <w:r w:rsidRPr="00CE6802">
        <w:rPr>
          <w:rStyle w:val="Codeintext"/>
        </w:rPr>
        <w:t>--version</w:t>
      </w:r>
      <w:r>
        <w:t xml:space="preserve"> (no short name). Then, the verbose mode can be equally triggered by </w:t>
      </w:r>
      <w:r w:rsidRPr="00CE6802">
        <w:rPr>
          <w:rStyle w:val="Codeintext"/>
        </w:rPr>
        <w:t>–v</w:t>
      </w:r>
      <w:r>
        <w:t xml:space="preserve">, </w:t>
      </w:r>
      <w:r w:rsidRPr="00CE6802">
        <w:rPr>
          <w:rStyle w:val="Codeintext"/>
        </w:rPr>
        <w:t>--verbose</w:t>
      </w:r>
      <w:r>
        <w:t xml:space="preserve">, </w:t>
      </w:r>
      <w:r w:rsidRPr="00CE6802">
        <w:rPr>
          <w:rStyle w:val="Codeintext"/>
        </w:rPr>
        <w:t>--verb</w:t>
      </w:r>
      <w:r>
        <w:t xml:space="preserve"> but not </w:t>
      </w:r>
      <w:r w:rsidRPr="00CE6802">
        <w:rPr>
          <w:rStyle w:val="Codeintext"/>
        </w:rPr>
        <w:t>-</w:t>
      </w:r>
      <w:r w:rsidR="009549E8" w:rsidRPr="00CE6802">
        <w:rPr>
          <w:rStyle w:val="Codeintext"/>
        </w:rPr>
        <w:t>-</w:t>
      </w:r>
      <w:r w:rsidRPr="00CE6802">
        <w:rPr>
          <w:rStyle w:val="Codeintext"/>
        </w:rPr>
        <w:t>ver</w:t>
      </w:r>
      <w:r>
        <w:t xml:space="preserve"> since there</w:t>
      </w:r>
      <w:r w:rsidR="00147426">
        <w:t xml:space="preserve"> is </w:t>
      </w:r>
      <w: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t>.</w:t>
      </w:r>
    </w:p>
    <w:p w14:paraId="1FD261C9" w14:textId="77777777" w:rsidR="00423358" w:rsidRDefault="00423358" w:rsidP="00B4767F">
      <w:pPr>
        <w:pStyle w:val="Heading3"/>
      </w:pPr>
      <w:bookmarkStart w:id="148" w:name="_Ref80295122"/>
      <w:bookmarkStart w:id="149" w:name="_Toc162959693"/>
      <w:r>
        <w:t>Integer values in command line options</w:t>
      </w:r>
      <w:bookmarkEnd w:id="148"/>
      <w:bookmarkEnd w:id="149"/>
    </w:p>
    <w:p w14:paraId="64FE0E72" w14:textId="36A9017E" w:rsidR="00423358" w:rsidRDefault="00423358" w:rsidP="00423358">
      <w:r>
        <w:t>When</w:t>
      </w:r>
      <w:r w:rsidR="00FD1690">
        <w:t xml:space="preserve"> a</w:t>
      </w:r>
      <w:r w:rsidR="00A25F3F">
        <w:t>n</w:t>
      </w:r>
      <w:r w:rsidR="00FD1690">
        <w:t xml:space="preserve"> option</w:t>
      </w:r>
      <w:r>
        <w:t xml:space="preserve"> or parameter</w:t>
      </w:r>
      <w:r w:rsidR="00FD1690">
        <w:t xml:space="preserve"> is </w:t>
      </w:r>
      <w:r>
        <w:t xml:space="preserve">documented to </w:t>
      </w:r>
      <w:r w:rsidR="00FD1690">
        <w:t>require</w:t>
      </w:r>
      <w:r w:rsidR="00BD67EC">
        <w:t xml:space="preserve"> an</w:t>
      </w:r>
      <w:r w:rsidR="00FD1690">
        <w:t xml:space="preserve"> integer value (PID, identifier, etc.), this value</w:t>
      </w:r>
      <w:r>
        <w:t xml:space="preserve"> can be uniformly specified in</w:t>
      </w:r>
      <w:r w:rsidR="008E10E1">
        <w:t xml:space="preserve"> decimal or hexadecimal format </w:t>
      </w:r>
      <w:r>
        <w:t xml:space="preserve">with the </w:t>
      </w:r>
      <w:r w:rsidRPr="00CE6802">
        <w:rPr>
          <w:rStyle w:val="Codeintext"/>
        </w:rPr>
        <w:t>0x</w:t>
      </w:r>
      <w:r>
        <w:t xml:space="preserve"> prefix.</w:t>
      </w:r>
    </w:p>
    <w:p w14:paraId="017D0EA0" w14:textId="77777777" w:rsidR="00423358" w:rsidRDefault="00423358" w:rsidP="00423358">
      <w: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322547" w:rsidRDefault="00704B9D" w:rsidP="00704B9D">
      <w:pPr>
        <w:pStyle w:val="Code"/>
      </w:pPr>
      <w:r w:rsidRPr="00322547">
        <w:t>--pid 0 --pid 0x20-0x25 --pid 0x40</w:t>
      </w:r>
    </w:p>
    <w:p w14:paraId="372D1BDE" w14:textId="77777777" w:rsidR="00CE5B8A" w:rsidRDefault="00CE5B8A" w:rsidP="00B4767F">
      <w:pPr>
        <w:pStyle w:val="Heading3"/>
      </w:pPr>
      <w:bookmarkStart w:id="150" w:name="_Ref49502373"/>
      <w:bookmarkStart w:id="151" w:name="_Toc162959694"/>
      <w:r>
        <w:t>Predefined common options</w:t>
      </w:r>
      <w:bookmarkEnd w:id="150"/>
      <w:bookmarkEnd w:id="151"/>
    </w:p>
    <w:p w14:paraId="5892EC36" w14:textId="77777777" w:rsidR="00A771C4" w:rsidRDefault="00A771C4">
      <w:r>
        <w:t xml:space="preserve">All </w:t>
      </w:r>
      <w:r w:rsidR="001619CD">
        <w:t xml:space="preserve">commands </w:t>
      </w:r>
      <w:r>
        <w:t>accept the following common options</w:t>
      </w:r>
      <w:r w:rsidR="00293E1A">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5A8F420"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1424C7">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pPr>
      <w:r w:rsidRPr="00147426">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7AAD432" w:rsidR="00A721DC" w:rsidRPr="00E233F7" w:rsidRDefault="00A721DC" w:rsidP="00A721DC">
      <w:pPr>
        <w:pStyle w:val="Caption"/>
      </w:pPr>
      <w:bookmarkStart w:id="152" w:name="_Toc162960307"/>
      <w:r w:rsidRPr="00E233F7">
        <w:t xml:space="preserve">Table </w:t>
      </w:r>
      <w:r w:rsidRPr="00E233F7">
        <w:fldChar w:fldCharType="begin"/>
      </w:r>
      <w:r w:rsidRPr="00E233F7">
        <w:instrText xml:space="preserve"> SEQ Tableau \* ARABIC </w:instrText>
      </w:r>
      <w:r w:rsidRPr="00E233F7">
        <w:fldChar w:fldCharType="separate"/>
      </w:r>
      <w:r w:rsidR="001424C7">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6949"/>
      </w:tblGrid>
      <w:tr w:rsidR="00A721DC" w:rsidRPr="00DE1C92" w14:paraId="0EB59569" w14:textId="77777777" w:rsidTr="006F4850">
        <w:trPr>
          <w:cantSplit/>
          <w:tblHeader/>
        </w:trPr>
        <w:tc>
          <w:tcPr>
            <w:tcW w:w="1278"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099"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6F4850">
        <w:trPr>
          <w:cantSplit/>
        </w:trPr>
        <w:tc>
          <w:tcPr>
            <w:tcW w:w="1278"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099"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6F4850">
        <w:trPr>
          <w:cantSplit/>
        </w:trPr>
        <w:tc>
          <w:tcPr>
            <w:tcW w:w="1278"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099" w:type="dxa"/>
          </w:tcPr>
          <w:p w14:paraId="73C252B7" w14:textId="27A873E4" w:rsidR="00A721DC" w:rsidRDefault="000202DC" w:rsidP="00A721DC">
            <w:pPr>
              <w:pStyle w:val="TableContent"/>
            </w:pPr>
            <w:r>
              <w:t>All information.</w:t>
            </w:r>
          </w:p>
        </w:tc>
      </w:tr>
      <w:tr w:rsidR="00A721DC" w14:paraId="6F08ACBB" w14:textId="77777777" w:rsidTr="006F4850">
        <w:trPr>
          <w:cantSplit/>
        </w:trPr>
        <w:tc>
          <w:tcPr>
            <w:tcW w:w="1278"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099" w:type="dxa"/>
          </w:tcPr>
          <w:p w14:paraId="4475F88F" w14:textId="662E03A5"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424C7">
              <w:t>2.2</w:t>
            </w:r>
            <w:r w:rsidR="00B241C5">
              <w:fldChar w:fldCharType="end"/>
            </w:r>
            <w:r w:rsidR="00B241C5">
              <w:t xml:space="preserve"> for more details.</w:t>
            </w:r>
          </w:p>
        </w:tc>
      </w:tr>
      <w:tr w:rsidR="00A721DC" w14:paraId="31D9A078" w14:textId="77777777" w:rsidTr="006F4850">
        <w:trPr>
          <w:cantSplit/>
        </w:trPr>
        <w:tc>
          <w:tcPr>
            <w:tcW w:w="1278"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099" w:type="dxa"/>
          </w:tcPr>
          <w:p w14:paraId="783B0F5F" w14:textId="255F6678" w:rsidR="00A721DC" w:rsidRDefault="004E3A7A" w:rsidP="00A721DC">
            <w:pPr>
              <w:pStyle w:val="TableContent"/>
            </w:pPr>
            <w:r>
              <w:t>Compiler name and version.</w:t>
            </w:r>
          </w:p>
        </w:tc>
      </w:tr>
      <w:tr w:rsidR="006F4850" w14:paraId="722A283A" w14:textId="77777777" w:rsidTr="006F4850">
        <w:trPr>
          <w:cantSplit/>
        </w:trPr>
        <w:tc>
          <w:tcPr>
            <w:tcW w:w="1278" w:type="dxa"/>
          </w:tcPr>
          <w:p w14:paraId="3779C840" w14:textId="71C75E0E" w:rsidR="006F4850" w:rsidRPr="000202DC" w:rsidRDefault="006F4850" w:rsidP="009D7A37">
            <w:pPr>
              <w:pStyle w:val="TableContent"/>
              <w:rPr>
                <w:rStyle w:val="Codeintext"/>
              </w:rPr>
            </w:pPr>
            <w:r>
              <w:rPr>
                <w:rStyle w:val="Codeintext"/>
              </w:rPr>
              <w:t>crypto</w:t>
            </w:r>
          </w:p>
        </w:tc>
        <w:tc>
          <w:tcPr>
            <w:tcW w:w="7099" w:type="dxa"/>
          </w:tcPr>
          <w:p w14:paraId="5603FDBD" w14:textId="5B3295B1" w:rsidR="006F4850" w:rsidRDefault="006F4850" w:rsidP="009D7A37">
            <w:pPr>
              <w:pStyle w:val="TableContent"/>
            </w:pPr>
            <w:r>
              <w:t>Version of the cryptographic library.</w:t>
            </w:r>
          </w:p>
        </w:tc>
      </w:tr>
      <w:tr w:rsidR="00A721DC" w14:paraId="3207BC5B" w14:textId="77777777" w:rsidTr="006F4850">
        <w:trPr>
          <w:cantSplit/>
        </w:trPr>
        <w:tc>
          <w:tcPr>
            <w:tcW w:w="1278"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099" w:type="dxa"/>
          </w:tcPr>
          <w:p w14:paraId="38AE0C55" w14:textId="2A208781" w:rsidR="00A721DC" w:rsidRDefault="004E3A7A" w:rsidP="00A721DC">
            <w:pPr>
              <w:pStyle w:val="TableContent"/>
            </w:pPr>
            <w:r>
              <w:t>Build date.</w:t>
            </w:r>
          </w:p>
        </w:tc>
      </w:tr>
      <w:tr w:rsidR="00A721DC" w14:paraId="53CFB23B" w14:textId="77777777" w:rsidTr="006F4850">
        <w:trPr>
          <w:cantSplit/>
        </w:trPr>
        <w:tc>
          <w:tcPr>
            <w:tcW w:w="1278"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099"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6F4850">
        <w:trPr>
          <w:cantSplit/>
        </w:trPr>
        <w:tc>
          <w:tcPr>
            <w:tcW w:w="1278"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099" w:type="dxa"/>
          </w:tcPr>
          <w:p w14:paraId="1BE0E7EF" w14:textId="6CB28D9B" w:rsidR="00A721DC" w:rsidRDefault="004E3A7A" w:rsidP="004E3A7A">
            <w:pPr>
              <w:pStyle w:val="TableContent"/>
            </w:pPr>
            <w:r>
              <w:t>Version of the HTTP/HTTPS library.</w:t>
            </w:r>
          </w:p>
        </w:tc>
      </w:tr>
      <w:tr w:rsidR="00A721DC" w14:paraId="18DD37C2" w14:textId="77777777" w:rsidTr="006F4850">
        <w:trPr>
          <w:cantSplit/>
        </w:trPr>
        <w:tc>
          <w:tcPr>
            <w:tcW w:w="1278"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099"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6F4850">
        <w:trPr>
          <w:cantSplit/>
        </w:trPr>
        <w:tc>
          <w:tcPr>
            <w:tcW w:w="1278"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099"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6F4850">
        <w:trPr>
          <w:cantSplit/>
        </w:trPr>
        <w:tc>
          <w:tcPr>
            <w:tcW w:w="1278"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099"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6F4850">
        <w:trPr>
          <w:cantSplit/>
        </w:trPr>
        <w:tc>
          <w:tcPr>
            <w:tcW w:w="1278" w:type="dxa"/>
          </w:tcPr>
          <w:p w14:paraId="65690E08" w14:textId="71B0118C" w:rsidR="003C13F6" w:rsidRPr="000202DC" w:rsidRDefault="003C13F6" w:rsidP="00A721DC">
            <w:pPr>
              <w:pStyle w:val="TableContent"/>
              <w:rPr>
                <w:rStyle w:val="Codeintext"/>
              </w:rPr>
            </w:pPr>
            <w:r>
              <w:rPr>
                <w:rStyle w:val="Codeintext"/>
              </w:rPr>
              <w:t>rist</w:t>
            </w:r>
          </w:p>
        </w:tc>
        <w:tc>
          <w:tcPr>
            <w:tcW w:w="7099" w:type="dxa"/>
          </w:tcPr>
          <w:p w14:paraId="0A4C32C9" w14:textId="2243447A" w:rsidR="003C13F6" w:rsidRDefault="003C13F6" w:rsidP="000F4FB3">
            <w:pPr>
              <w:pStyle w:val="TableContent"/>
            </w:pPr>
            <w:r>
              <w:t>Version of the RIST library.</w:t>
            </w:r>
          </w:p>
        </w:tc>
      </w:tr>
      <w:tr w:rsidR="00A721DC" w14:paraId="7334EB7B" w14:textId="77777777" w:rsidTr="006F4850">
        <w:trPr>
          <w:cantSplit/>
        </w:trPr>
        <w:tc>
          <w:tcPr>
            <w:tcW w:w="1278"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099"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6F4850">
        <w:trPr>
          <w:cantSplit/>
        </w:trPr>
        <w:tc>
          <w:tcPr>
            <w:tcW w:w="1278"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099" w:type="dxa"/>
          </w:tcPr>
          <w:p w14:paraId="219C30B1" w14:textId="7FAA6A85" w:rsidR="000202DC" w:rsidRDefault="000F4FB3" w:rsidP="00A721DC">
            <w:pPr>
              <w:pStyle w:val="TableContent"/>
            </w:pPr>
            <w:r>
              <w:t>Version of the SRT library.</w:t>
            </w:r>
          </w:p>
        </w:tc>
      </w:tr>
      <w:tr w:rsidR="000202DC" w14:paraId="54259E51" w14:textId="77777777" w:rsidTr="006F4850">
        <w:trPr>
          <w:cantSplit/>
        </w:trPr>
        <w:tc>
          <w:tcPr>
            <w:tcW w:w="1278"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099" w:type="dxa"/>
          </w:tcPr>
          <w:p w14:paraId="21BC696F" w14:textId="420F9F04" w:rsidR="000202DC" w:rsidRDefault="000F4FB3" w:rsidP="00A721DC">
            <w:pPr>
              <w:pStyle w:val="TableContent"/>
            </w:pPr>
            <w:r>
              <w:t>Description of the running system.</w:t>
            </w:r>
          </w:p>
        </w:tc>
      </w:tr>
      <w:tr w:rsidR="00975A1A" w14:paraId="0C0E7600" w14:textId="77777777" w:rsidTr="006F4850">
        <w:trPr>
          <w:cantSplit/>
        </w:trPr>
        <w:tc>
          <w:tcPr>
            <w:tcW w:w="1278" w:type="dxa"/>
          </w:tcPr>
          <w:p w14:paraId="345EABFA" w14:textId="7CE84DC2" w:rsidR="00975A1A" w:rsidRPr="000202DC" w:rsidRDefault="00975A1A" w:rsidP="00A721DC">
            <w:pPr>
              <w:pStyle w:val="TableContent"/>
              <w:rPr>
                <w:rStyle w:val="Codeintext"/>
              </w:rPr>
            </w:pPr>
            <w:r>
              <w:rPr>
                <w:rStyle w:val="Codeintext"/>
              </w:rPr>
              <w:t>vatek</w:t>
            </w:r>
          </w:p>
        </w:tc>
        <w:tc>
          <w:tcPr>
            <w:tcW w:w="7099"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62959695"/>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r>
        <w:t xml:space="preserve">These commands always define </w:t>
      </w:r>
      <w:r w:rsidR="008776EA">
        <w:t>the</w:t>
      </w:r>
      <w:r>
        <w:t xml:space="preserve"> </w:t>
      </w:r>
      <w:r w:rsidRPr="00CE6802">
        <w:rPr>
          <w:rStyle w:val="Codeintext"/>
        </w:rPr>
        <w:t>--no-pager</w:t>
      </w:r>
      <w: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62959696"/>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r>
        <w:t xml:space="preserve">This command reads parameters from the file </w:t>
      </w:r>
      <w:r w:rsidRPr="005509AE">
        <w:rPr>
          <w:rStyle w:val="Codeintext"/>
        </w:rPr>
        <w:t>dvb.txt</w:t>
      </w:r>
      <w:r>
        <w:t xml:space="preserve"> to find the tuning options and extracts the service named “</w:t>
      </w:r>
      <w:r w:rsidRPr="00CE6802">
        <w:rPr>
          <w:rStyle w:val="Codeintext"/>
        </w:rPr>
        <w:t>@home</w:t>
      </w:r>
      <w:r>
        <w:t xml:space="preserve">” (with one </w:t>
      </w:r>
      <w:r w:rsidRPr="005509AE">
        <w:rPr>
          <w:rStyle w:val="Codeintext"/>
        </w:rPr>
        <w:t>@</w:t>
      </w:r>
      <w:r>
        <w:t xml:space="preserve">). The double </w:t>
      </w:r>
      <w:r w:rsidRPr="005509AE">
        <w:rPr>
          <w:rStyle w:val="Codeintext"/>
        </w:rPr>
        <w:t>@</w:t>
      </w:r>
      <w:r>
        <w:t xml:space="preserve"> has been used to indicate that this is a literal </w:t>
      </w:r>
      <w:r w:rsidRPr="00F95A4E">
        <w:rPr>
          <w:rStyle w:val="Codeintext"/>
        </w:rPr>
        <w:t>@</w:t>
      </w:r>
      <w:r>
        <w:t>.</w:t>
      </w:r>
    </w:p>
    <w:p w14:paraId="7E6AD143" w14:textId="77777777" w:rsidR="00BA776B" w:rsidRDefault="00BA776B" w:rsidP="007743E8">
      <w:r>
        <w:t xml:space="preserve">And since redirections can be nested, the initial </w:t>
      </w:r>
      <w:r w:rsidRPr="00980A7A">
        <w:rPr>
          <w:rStyle w:val="Codeintext"/>
        </w:rPr>
        <w:t>@@</w:t>
      </w:r>
      <w:r>
        <w:t xml:space="preserve"> escape sequence can also be used inside text files containing parameters.</w:t>
      </w:r>
    </w:p>
    <w:p w14:paraId="62EAF6CB" w14:textId="77777777" w:rsidR="00BA252F" w:rsidRDefault="00174BDD" w:rsidP="00B4767F">
      <w:pPr>
        <w:pStyle w:val="Heading3"/>
      </w:pPr>
      <w:bookmarkStart w:id="158" w:name="_Toc162959697"/>
      <w:r>
        <w:t>Default options from the TSDuck configuration file</w:t>
      </w:r>
      <w:bookmarkEnd w:id="158"/>
    </w:p>
    <w:p w14:paraId="6B0AA289" w14:textId="1AA1A6CD" w:rsidR="00AF645D" w:rsidRDefault="00AF645D" w:rsidP="00174BDD">
      <w:r>
        <w:t>It is possible to specify default command line options or alternate options in a global configuration file. This configuration file is specific per user.</w:t>
      </w:r>
      <w:r w:rsidR="003F5A7A">
        <w:t xml:space="preserve"> See </w:t>
      </w:r>
      <w:r w:rsidR="003F5A7A">
        <w:fldChar w:fldCharType="begin"/>
      </w:r>
      <w:r w:rsidR="003F5A7A">
        <w:instrText xml:space="preserve"> REF _Ref704235 \r \h </w:instrText>
      </w:r>
      <w:r w:rsidR="003F5A7A">
        <w:fldChar w:fldCharType="separate"/>
      </w:r>
      <w:r w:rsidR="001424C7">
        <w:t>Appendix A</w:t>
      </w:r>
      <w:r w:rsidR="003F5A7A">
        <w:fldChar w:fldCharType="end"/>
      </w:r>
      <w:r w:rsidR="003F5A7A">
        <w:t xml:space="preserve">, page </w:t>
      </w:r>
      <w:r w:rsidR="003F5A7A">
        <w:fldChar w:fldCharType="begin"/>
      </w:r>
      <w:r w:rsidR="003F5A7A">
        <w:instrText xml:space="preserve"> PAGEREF _Ref704235 \h </w:instrText>
      </w:r>
      <w:r w:rsidR="003F5A7A">
        <w:fldChar w:fldCharType="separate"/>
      </w:r>
      <w:r w:rsidR="001424C7">
        <w:rPr>
          <w:noProof/>
        </w:rPr>
        <w:t>490</w:t>
      </w:r>
      <w:r w:rsidR="003F5A7A">
        <w:fldChar w:fldCharType="end"/>
      </w:r>
      <w:r w:rsidR="003F5A7A">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62959698"/>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sectPr w:rsidR="00374FEB" w:rsidRPr="00CB52F9" w:rsidSect="00737E10">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62959699"/>
      <w:r>
        <w:lastRenderedPageBreak/>
        <w:t>tsanalyze</w:t>
      </w:r>
      <w:bookmarkEnd w:id="160"/>
      <w:bookmarkEnd w:id="161"/>
      <w:bookmarkEnd w:id="162"/>
    </w:p>
    <w:p w14:paraId="3CC96EFE" w14:textId="77777777" w:rsidR="00374FEB" w:rsidRPr="004D6937" w:rsidRDefault="00374FEB" w:rsidP="00E233F7">
      <w:pPr>
        <w:pStyle w:val="UsageTitle"/>
      </w:pPr>
      <w:r w:rsidRPr="004D6937">
        <w:t>Transp</w:t>
      </w:r>
      <w:r w:rsidR="00985575" w:rsidRPr="004D6937">
        <w:t xml:space="preserve">ort </w:t>
      </w:r>
      <w:r w:rsidR="006F1BDD">
        <w:t>s</w:t>
      </w:r>
      <w:r w:rsidRPr="004D6937">
        <w:t>trea</w:t>
      </w:r>
      <w:r w:rsidR="00985575" w:rsidRPr="004D6937">
        <w:t xml:space="preserve">m </w:t>
      </w:r>
      <w:r w:rsidR="006F1BDD">
        <w:t>a</w:t>
      </w:r>
      <w:r w:rsidR="00906B48" w:rsidRPr="004D6937">
        <w:t>nalysis</w:t>
      </w:r>
    </w:p>
    <w:p w14:paraId="16B3E642" w14:textId="77777777" w:rsidR="00A771C4" w:rsidRDefault="00A771C4">
      <w:r>
        <w:t xml:space="preserve">This utility analyzes a transport stream. It reports either a full analysis of the transport stream, services and PID’s (either in human readable format or normalized format for automatic analysis) or </w:t>
      </w:r>
      <w:r w:rsidR="001B3AFF">
        <w:t>selected individual information</w:t>
      </w:r>
      <w:r>
        <w:t>.</w:t>
      </w:r>
    </w:p>
    <w:p w14:paraId="0E953F9B" w14:textId="77777777" w:rsidR="00A771C4" w:rsidRDefault="00A771C4">
      <w:r>
        <w:t xml:space="preserve">The output can include full synthetic analysis (options </w:t>
      </w:r>
      <w:r w:rsidRPr="00CE6802">
        <w:rPr>
          <w:rStyle w:val="Codeintext"/>
        </w:rPr>
        <w:t>--*-analysis</w:t>
      </w:r>
      <w:r>
        <w:t>), full normalized output (option</w:t>
      </w:r>
      <w:r w:rsidR="00DF4A9B">
        <w:t>s</w:t>
      </w:r>
      <w:r>
        <w:t xml:space="preserve"> </w:t>
      </w:r>
      <w:r w:rsidRPr="00CE6802">
        <w:rPr>
          <w:rStyle w:val="Codeintext"/>
        </w:rPr>
        <w:t>--normalized</w:t>
      </w:r>
      <w:r w:rsidR="00DF4A9B">
        <w:t xml:space="preserve"> and </w:t>
      </w:r>
      <w:r w:rsidR="00DF4A9B" w:rsidRPr="00DF4A9B">
        <w:rPr>
          <w:rStyle w:val="Codeintext"/>
        </w:rPr>
        <w:t>--json</w:t>
      </w:r>
      <w:r w:rsidR="00DF4A9B">
        <w:t xml:space="preserve">) </w:t>
      </w:r>
      <w:r>
        <w:t xml:space="preserve">or a simple list of values on one line (options </w:t>
      </w:r>
      <w:r w:rsidRPr="00CE6802">
        <w:rPr>
          <w:rStyle w:val="Codeintext"/>
        </w:rPr>
        <w:t>--*-list</w:t>
      </w:r>
      <w:r>
        <w:t>). The second and third type of options are useful to write automated scripts.</w:t>
      </w:r>
    </w:p>
    <w:p w14:paraId="0EB5D7AE" w14:textId="77777777" w:rsidR="00A771C4" w:rsidRDefault="00A771C4">
      <w:r>
        <w:t>If output control options are specified, only the selected outputs are produced. If no such option is given, the default is</w:t>
      </w:r>
      <w:r w:rsidR="00293E1A">
        <w:t>:</w:t>
      </w:r>
    </w:p>
    <w:p w14:paraId="711FF4CA" w14:textId="77777777" w:rsidR="00A771C4" w:rsidRPr="008030C0" w:rsidRDefault="00A771C4">
      <w:pPr>
        <w:pStyle w:val="UsageSyntax"/>
      </w:pPr>
      <w:r>
        <w:t>--ts-analysis --service-analysis --pid-analysis</w:t>
      </w:r>
      <w:r w:rsidR="008030C0">
        <w:t xml:space="preserve"> </w:t>
      </w:r>
      <w:r w:rsidR="008030C0" w:rsidRPr="008030C0">
        <w:t>--table-analysis</w:t>
      </w:r>
    </w:p>
    <w:p w14:paraId="71FEEDA1" w14:textId="77777777" w:rsidR="00A771C4" w:rsidRDefault="00A771C4">
      <w:r>
        <w:t xml:space="preserve">See also the </w:t>
      </w:r>
      <w:r w:rsidRPr="00CF640B">
        <w:rPr>
          <w:rStyle w:val="Codeintext"/>
        </w:rPr>
        <w:t>analyze</w:t>
      </w:r>
      <w:r>
        <w:t xml:space="preserve"> plugin for tsp for the equivalent tool in the context of tsp.</w:t>
      </w:r>
    </w:p>
    <w:p w14:paraId="5BEF2A41" w14:textId="77777777" w:rsidR="00A771C4" w:rsidRPr="0010024C" w:rsidRDefault="00BD19C2" w:rsidP="00E233F7">
      <w:pPr>
        <w:pStyle w:val="UsageTitle"/>
      </w:pPr>
      <w:r>
        <w:t>Usage</w:t>
      </w:r>
    </w:p>
    <w:p w14:paraId="0134E7B1" w14:textId="77777777" w:rsidR="00A771C4" w:rsidRDefault="00A771C4">
      <w:pPr>
        <w:pStyle w:val="UsageSyntax"/>
      </w:pPr>
      <w:r>
        <w:t>tsanalyze [</w:t>
      </w:r>
      <w:r>
        <w:rPr>
          <w:i/>
          <w:iCs/>
        </w:rPr>
        <w:t>options</w:t>
      </w:r>
      <w:r>
        <w:t>] [</w:t>
      </w:r>
      <w:r>
        <w:rPr>
          <w:i/>
          <w:iCs/>
        </w:rPr>
        <w:t>input-file</w:t>
      </w:r>
      <w:r>
        <w:t>]</w:t>
      </w:r>
    </w:p>
    <w:p w14:paraId="65A9303D" w14:textId="77777777" w:rsidR="00A771C4" w:rsidRPr="0010024C" w:rsidRDefault="00A771C4" w:rsidP="00E233F7">
      <w:pPr>
        <w:pStyle w:val="UsageTitle"/>
      </w:pPr>
      <w:r w:rsidRPr="0010024C">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pPr>
      <w:r w:rsidRPr="0010024C">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A4EE30B" w:rsidR="001D0066" w:rsidRDefault="001D0066">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423AED5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424C7">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0E7756C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424C7">
        <w:t>3.1.4</w:t>
      </w:r>
      <w:r>
        <w:fldChar w:fldCharType="end"/>
      </w:r>
      <w:r w:rsidRPr="005003D2">
        <w:t xml:space="preserve"> for more details.</w:t>
      </w:r>
    </w:p>
    <w:p w14:paraId="34961EAB" w14:textId="77777777" w:rsidR="00D06A60" w:rsidRDefault="00D06A60" w:rsidP="00E233F7">
      <w:pPr>
        <w:pStyle w:val="UsageTitle"/>
      </w:pPr>
      <w:r w:rsidRPr="0010024C">
        <w:t>Analysis control options</w:t>
      </w:r>
    </w:p>
    <w:p w14:paraId="7E235EC2" w14:textId="77777777" w:rsidR="009C164F" w:rsidRDefault="009C164F" w:rsidP="009C164F">
      <w:pPr>
        <w:pStyle w:val="OptionName"/>
      </w:pPr>
      <w:r>
        <w:t>--abnt</w:t>
      </w:r>
    </w:p>
    <w:p w14:paraId="2DF7341C" w14:textId="4FC6370A"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424C7">
        <w:t>2.4.2</w:t>
      </w:r>
      <w:r>
        <w:fldChar w:fldCharType="end"/>
      </w:r>
      <w:r>
        <w:t xml:space="preserve"> for more details.</w:t>
      </w:r>
    </w:p>
    <w:p w14:paraId="7F96E4EB" w14:textId="77777777" w:rsidR="006C1E16" w:rsidRDefault="006C1E16" w:rsidP="006C1E16">
      <w:pPr>
        <w:pStyle w:val="OptionName"/>
      </w:pPr>
      <w:r>
        <w:t>--atsc</w:t>
      </w:r>
    </w:p>
    <w:p w14:paraId="5AD907E7" w14:textId="15C6F51A"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424C7">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7BBC97B"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64DE4E08" w14:textId="77777777" w:rsidR="00A31944" w:rsidRPr="00F85203" w:rsidRDefault="00A31944" w:rsidP="00A31944">
      <w:pPr>
        <w:pStyle w:val="OptionName"/>
        <w:rPr>
          <w:rFonts w:ascii="Menlo" w:hAnsi="Menlo"/>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2861315"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424C7">
        <w:t>2.5</w:t>
      </w:r>
      <w:r w:rsidR="0090420F">
        <w:fldChar w:fldCharType="end"/>
      </w:r>
      <w:r w:rsidR="0090420F">
        <w:t xml:space="preserve"> for more details.</w:t>
      </w:r>
    </w:p>
    <w:p w14:paraId="34F9E48B" w14:textId="77777777" w:rsidR="00AE1429" w:rsidRDefault="00AE1429" w:rsidP="00AE1429">
      <w:pPr>
        <w:pStyle w:val="OptionName"/>
      </w:pPr>
      <w:r>
        <w:t xml:space="preserve">--default-pds </w:t>
      </w:r>
      <w:r w:rsidRPr="00A57961">
        <w:rPr>
          <w:b w:val="0"/>
          <w:i/>
        </w:rPr>
        <w:t>value</w:t>
      </w:r>
    </w:p>
    <w:p w14:paraId="0E84C284" w14:textId="53D51E1C"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1424C7">
        <w:t>2.4.2</w:t>
      </w:r>
      <w:r>
        <w:fldChar w:fldCharType="end"/>
      </w:r>
      <w:r>
        <w:t xml:space="preserve"> for more details.</w:t>
      </w:r>
    </w:p>
    <w:p w14:paraId="60D122DA" w14:textId="77777777" w:rsidR="009F4584" w:rsidRPr="007D4329" w:rsidRDefault="009F4584" w:rsidP="009F4584">
      <w:pPr>
        <w:pStyle w:val="OptionName"/>
        <w:rPr>
          <w:rFonts w:ascii="Menlo" w:hAnsi="Menlo"/>
        </w:rPr>
      </w:pPr>
      <w:r>
        <w:t>--europe</w:t>
      </w:r>
    </w:p>
    <w:p w14:paraId="5232F9EF" w14:textId="0586977D" w:rsidR="009F4584" w:rsidRPr="00B26EC4" w:rsidRDefault="009F4584" w:rsidP="009F4584">
      <w:pPr>
        <w:pStyle w:val="OptionDescription"/>
      </w:pPr>
      <w:r w:rsidRPr="00B26EC4">
        <w:t xml:space="preserve">A synonym for </w:t>
      </w:r>
      <w:r w:rsidRPr="0055060F">
        <w:rPr>
          <w:rStyle w:val="Codeintext"/>
        </w:rPr>
        <w:t>--default-charset ISO-8859-15</w:t>
      </w:r>
      <w:r w:rsidRPr="00B26EC4">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424C7">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417410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424C7">
        <w:t>2.4.2</w:t>
      </w:r>
      <w:r>
        <w:fldChar w:fldCharType="end"/>
      </w:r>
      <w:r>
        <w:t xml:space="preserve"> for more details.</w:t>
      </w:r>
      <w:r>
        <w:fldChar w:fldCharType="begin"/>
      </w:r>
      <w:r>
        <w:instrText xml:space="preserve"> REF _Ref57186380 \r \h </w:instrText>
      </w:r>
      <w:r>
        <w:fldChar w:fldCharType="separate"/>
      </w:r>
      <w:r w:rsidR="001424C7">
        <w:t>2.4.2</w:t>
      </w:r>
      <w:r>
        <w:fldChar w:fldCharType="end"/>
      </w:r>
      <w:r w:rsidRPr="000269B0">
        <w:t xml:space="preserve"> </w:t>
      </w:r>
    </w:p>
    <w:p w14:paraId="0FDA1793" w14:textId="77777777" w:rsidR="002507BC" w:rsidRDefault="002507BC" w:rsidP="002507BC">
      <w:pPr>
        <w:pStyle w:val="OptionName"/>
      </w:pPr>
      <w:r>
        <w:t>--isdb</w:t>
      </w:r>
    </w:p>
    <w:p w14:paraId="3CC70984" w14:textId="7F2EF4B3"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424C7">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AAB7E24"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ED257EE"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8EA9987"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424C7">
        <w:t>2.4.2</w:t>
      </w:r>
      <w:r>
        <w:fldChar w:fldCharType="end"/>
      </w:r>
      <w:r>
        <w:t xml:space="preserve"> for more details.</w:t>
      </w:r>
    </w:p>
    <w:p w14:paraId="32917BEA" w14:textId="77777777" w:rsidR="00797FD4" w:rsidRDefault="00797FD4" w:rsidP="00797FD4">
      <w:pPr>
        <w:pStyle w:val="OptionName"/>
      </w:pPr>
      <w:r>
        <w:t>--usa</w:t>
      </w:r>
    </w:p>
    <w:p w14:paraId="124B9E7F" w14:textId="0A3AEA4D"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424C7">
        <w:t>2.4.2</w:t>
      </w:r>
      <w:r>
        <w:fldChar w:fldCharType="end"/>
      </w:r>
      <w:r>
        <w:t xml:space="preserve"> for more details.</w:t>
      </w:r>
    </w:p>
    <w:p w14:paraId="7A0C237C" w14:textId="77777777" w:rsidR="00D06A60" w:rsidRPr="0010024C" w:rsidRDefault="00D06A60" w:rsidP="00E233F7">
      <w:pPr>
        <w:pStyle w:val="UsageTitle"/>
      </w:pPr>
      <w:r w:rsidRPr="0010024C">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lastRenderedPageBreak/>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AA47D71"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424C7">
        <w:t>5.2.29</w:t>
      </w:r>
      <w:r w:rsidR="00652CBB">
        <w:fldChar w:fldCharType="end"/>
      </w:r>
      <w:r w:rsidR="00652CBB">
        <w:t>.</w:t>
      </w:r>
    </w:p>
    <w:p w14:paraId="7DAF3AF3" w14:textId="06829334" w:rsidR="00FC45E7" w:rsidRPr="00FC45E7" w:rsidRDefault="00FC45E7" w:rsidP="00FC45E7">
      <w:pPr>
        <w:pStyle w:val="OptionName"/>
        <w:rPr>
          <w:color w:val="F8F8F8"/>
        </w:rPr>
      </w:pPr>
      <w:r w:rsidRPr="00FC45E7">
        <w:t xml:space="preserve">--json-buffer-size </w:t>
      </w:r>
      <w:r w:rsidRPr="00FC45E7">
        <w:rPr>
          <w:b w:val="0"/>
          <w:bCs w:val="0"/>
          <w:i/>
          <w:iCs/>
        </w:rPr>
        <w:t>value</w:t>
      </w:r>
    </w:p>
    <w:p w14:paraId="21C8685E" w14:textId="6B41FC64" w:rsidR="00FC45E7" w:rsidRPr="00FC45E7" w:rsidRDefault="00FC45E7" w:rsidP="00FC45E7">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rPr>
      </w:pPr>
      <w:r w:rsidRPr="004A7445">
        <w:t xml:space="preserve">--json-tcp </w:t>
      </w:r>
      <w:r w:rsidRPr="004A7445">
        <w:rPr>
          <w:b w:val="0"/>
          <w:bCs w:val="0"/>
          <w:i/>
          <w:iCs/>
        </w:rPr>
        <w:t>address:port</w:t>
      </w:r>
    </w:p>
    <w:p w14:paraId="0B8BEE0F" w14:textId="77777777" w:rsidR="004A7445" w:rsidRDefault="004A7445" w:rsidP="004A7445">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DC5BDD8" w14:textId="77777777" w:rsidR="004A7445" w:rsidRDefault="004A7445" w:rsidP="004A7445">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51F0A804" w14:textId="767C3764" w:rsidR="004A7445" w:rsidRPr="004A7445" w:rsidRDefault="004A7445" w:rsidP="004A7445">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186A893C" w14:textId="73B078FA" w:rsidR="004A7445" w:rsidRPr="004A7445" w:rsidRDefault="004A7445" w:rsidP="004A7445">
      <w:pPr>
        <w:pStyle w:val="OptionName"/>
        <w:rPr>
          <w:color w:val="F8F8F8"/>
        </w:rPr>
      </w:pPr>
      <w:r w:rsidRPr="004A7445">
        <w:t>--json-tcp-keep</w:t>
      </w:r>
    </w:p>
    <w:p w14:paraId="1AE00220" w14:textId="340A0B85" w:rsidR="004A7445" w:rsidRDefault="004A7445" w:rsidP="00770708">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lastRenderedPageBreak/>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pPr>
      <w:r>
        <w:t xml:space="preserve">Generic common command </w:t>
      </w:r>
      <w:r w:rsidRPr="0010024C">
        <w:t>options</w:t>
      </w:r>
    </w:p>
    <w:p w14:paraId="41837A7B" w14:textId="77777777" w:rsidR="00096DEB" w:rsidRPr="00CF0FFB" w:rsidRDefault="00096DEB" w:rsidP="00096DEB">
      <w:pPr>
        <w:ind w:left="284"/>
      </w:pPr>
      <w:r w:rsidRPr="00CF0FFB">
        <w:t xml:space="preserve">The following options are implicitly defined in all </w:t>
      </w:r>
      <w:r>
        <w:t>commands</w:t>
      </w:r>
      <w:r w:rsidRPr="00CF0FFB">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pPr>
      <w:r w:rsidRPr="00C006DD">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pPr>
      <w:bookmarkStart w:id="163" w:name="_Ref215399705"/>
      <w:r w:rsidRPr="0010024C">
        <w:lastRenderedPageBreak/>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0A825EA8" w:rsidR="002B6D0C" w:rsidRDefault="002B6D0C" w:rsidP="00125D5E">
      <w:r>
        <w:t xml:space="preserve">Other more complex examples </w:t>
      </w:r>
      <w:r w:rsidR="00C705DA">
        <w:t xml:space="preserve">of automated scripts </w:t>
      </w:r>
      <w:r>
        <w:t xml:space="preserve">are available in chapter </w:t>
      </w:r>
      <w:r w:rsidR="00D57DD4">
        <w:fldChar w:fldCharType="begin"/>
      </w:r>
      <w:r>
        <w:instrText xml:space="preserve"> REF _Ref196905939 \r \h </w:instrText>
      </w:r>
      <w:r w:rsidR="00D57DD4">
        <w:fldChar w:fldCharType="separate"/>
      </w:r>
      <w:r w:rsidR="001424C7">
        <w:t>5</w:t>
      </w:r>
      <w:r w:rsidR="00D57DD4">
        <w:fldChar w:fldCharType="end"/>
      </w:r>
      <w: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pPr>
      <w:r w:rsidRPr="0010024C">
        <w:t>Normalized o</w:t>
      </w:r>
      <w:r w:rsidR="00B94319" w:rsidRPr="0010024C">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273"/>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rPr>
            </w:pPr>
            <w:r w:rsidRPr="00C105BA">
              <w:rPr>
                <w:rFonts w:ascii="Consolas" w:hAnsi="Consola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rPr>
            </w:pPr>
            <w:r w:rsidRPr="00C105BA">
              <w:rPr>
                <w:rFonts w:ascii="Consolas" w:hAnsi="Consola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rPr>
            </w:pPr>
            <w:r w:rsidRPr="00C105BA">
              <w:rPr>
                <w:rFonts w:ascii="Consolas" w:hAnsi="Consola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pPr>
      <w:r w:rsidRPr="0010024C">
        <w:t>Normalized t</w:t>
      </w:r>
      <w:r w:rsidR="00390590" w:rsidRPr="0010024C">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pPr>
      <w:r w:rsidRPr="0010024C">
        <w:t>Normalized g</w:t>
      </w:r>
      <w:r w:rsidR="00F65127" w:rsidRPr="0010024C">
        <w:t xml:space="preserve">lobal </w:t>
      </w:r>
      <w:r w:rsidR="007C579C" w:rsidRPr="0010024C">
        <w:t xml:space="preserve">and unreferenced </w:t>
      </w:r>
      <w:r w:rsidR="00F65127" w:rsidRPr="0010024C">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393"/>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pPr>
      <w:r w:rsidRPr="0010024C">
        <w:t>Normalized s</w:t>
      </w:r>
      <w:r w:rsidR="00F65127" w:rsidRPr="0010024C">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lastRenderedPageBreak/>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pPr>
      <w:r w:rsidRPr="0010024C">
        <w:t xml:space="preserve">Normalized </w:t>
      </w:r>
      <w:r w:rsidR="00F65127" w:rsidRPr="0010024C">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rPr>
            </w:pPr>
            <w:r w:rsidRPr="00C105BA">
              <w:rPr>
                <w:rFonts w:ascii="Consolas" w:hAnsi="Consola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rPr>
            </w:pPr>
            <w:r w:rsidRPr="00C105BA">
              <w:rPr>
                <w:rFonts w:ascii="Consolas" w:hAnsi="Consolas"/>
              </w:rPr>
              <w:t>:cas=</w:t>
            </w:r>
            <w:r w:rsidRPr="00C105BA">
              <w:rPr>
                <w:rFonts w:ascii="Consolas" w:hAnsi="Consolas"/>
                <w:i/>
              </w:rPr>
              <w:t>int</w:t>
            </w:r>
            <w:r w:rsidRPr="00C105BA">
              <w:rPr>
                <w:rFonts w:ascii="Consolas" w:hAnsi="Consola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rPr>
            </w:pPr>
            <w:r w:rsidRPr="00C105BA">
              <w:rPr>
                <w:rFonts w:ascii="Consolas" w:hAnsi="Consolas"/>
              </w:rPr>
              <w:t>:operator=</w:t>
            </w:r>
            <w:r w:rsidRPr="00C105BA">
              <w:rPr>
                <w:rFonts w:ascii="Consolas" w:hAnsi="Consolas"/>
                <w:i/>
              </w:rPr>
              <w:t>int</w:t>
            </w:r>
            <w:r w:rsidRPr="00C105BA">
              <w:rPr>
                <w:rFonts w:ascii="Consolas" w:hAnsi="Consola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rPr>
            </w:pPr>
            <w:r w:rsidRPr="00C105BA">
              <w:rPr>
                <w:rFonts w:ascii="Consolas" w:hAnsi="Consolas"/>
              </w:rPr>
              <w:t>:cryptoperiod=</w:t>
            </w:r>
            <w:r w:rsidRPr="00C105BA">
              <w:rPr>
                <w:rFonts w:ascii="Consolas" w:hAnsi="Consolas"/>
                <w:i/>
              </w:rPr>
              <w:t>int</w:t>
            </w:r>
            <w:r w:rsidRPr="00C105BA">
              <w:rPr>
                <w:rFonts w:ascii="Consolas" w:hAnsi="Consola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rPr>
            </w:pPr>
            <w:r w:rsidRPr="00C105BA">
              <w:rPr>
                <w:rFonts w:ascii="Consolas" w:hAnsi="Consolas"/>
              </w:rPr>
              <w:t>:streamid=</w:t>
            </w:r>
            <w:r w:rsidRPr="00C105BA">
              <w:rPr>
                <w:rFonts w:ascii="Consolas" w:hAnsi="Consolas"/>
                <w:i/>
              </w:rPr>
              <w:t>int</w:t>
            </w:r>
            <w:r w:rsidRPr="00C105BA">
              <w:rPr>
                <w:rFonts w:ascii="Consolas" w:hAnsi="Consola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rPr>
            </w:pPr>
            <w:r w:rsidRPr="00C105BA">
              <w:rPr>
                <w:rFonts w:ascii="Consolas" w:hAnsi="Consola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rPr>
            </w:pPr>
            <w:r w:rsidRPr="00C105BA">
              <w:rPr>
                <w:rFonts w:ascii="Consolas" w:hAnsi="Consola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rPr>
            </w:pPr>
            <w:r w:rsidRPr="00C105BA">
              <w:rPr>
                <w:rFonts w:ascii="Consolas" w:hAnsi="Consolas"/>
              </w:rPr>
              <w:t>:language=</w:t>
            </w:r>
            <w:r w:rsidRPr="00C105BA">
              <w:rPr>
                <w:rFonts w:ascii="Consolas" w:hAnsi="Consolas"/>
                <w:i/>
              </w:rPr>
              <w:t>name</w:t>
            </w:r>
            <w:r w:rsidRPr="00C105BA">
              <w:rPr>
                <w:rFonts w:ascii="Consolas" w:hAnsi="Consola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rPr>
            </w:pPr>
            <w:r w:rsidRPr="00C105BA">
              <w:rPr>
                <w:rFonts w:ascii="Consolas" w:hAnsi="Consolas"/>
              </w:rPr>
              <w:t>:servcount=</w:t>
            </w:r>
            <w:r w:rsidRPr="00C105BA">
              <w:rPr>
                <w:rFonts w:ascii="Consolas" w:hAnsi="Consolas"/>
                <w:i/>
              </w:rPr>
              <w:t>int</w:t>
            </w:r>
            <w:r w:rsidRPr="00C105BA">
              <w:rPr>
                <w:rFonts w:ascii="Consolas" w:hAnsi="Consola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rPr>
            </w:pPr>
            <w:r w:rsidRPr="00C105BA">
              <w:rPr>
                <w:rFonts w:ascii="Consolas" w:hAnsi="Consola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rPr>
            </w:pPr>
            <w:r w:rsidRPr="00C105BA">
              <w:rPr>
                <w:rFonts w:ascii="Consolas" w:hAnsi="Consola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rPr>
            </w:pPr>
            <w:r w:rsidRPr="00C105BA">
              <w:rPr>
                <w:rFonts w:ascii="Consolas" w:hAnsi="Consolas"/>
              </w:rPr>
              <w:t>:servlist=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rPr>
            </w:pPr>
            <w:r w:rsidRPr="00C105BA">
              <w:rPr>
                <w:rFonts w:ascii="Consolas" w:hAnsi="Consolas"/>
              </w:rPr>
              <w:t>:ssuoui=</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rPr>
            </w:pPr>
            <w:r w:rsidRPr="00C105BA">
              <w:rPr>
                <w:rFonts w:ascii="Consolas" w:hAnsi="Consolas"/>
              </w:rPr>
              <w:t>:</w:t>
            </w:r>
            <w:r>
              <w:rPr>
                <w:rFonts w:ascii="Consolas" w:hAnsi="Consolas"/>
              </w:rPr>
              <w:t>plp</w:t>
            </w:r>
            <w:r w:rsidRPr="00C105BA">
              <w:rPr>
                <w:rFonts w:ascii="Consolas" w:hAnsi="Consolas"/>
              </w:rPr>
              <w: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rPr>
            </w:pPr>
            <w:r w:rsidRPr="00C105BA">
              <w:rPr>
                <w:rFonts w:ascii="Consolas" w:hAnsi="Consolas"/>
              </w:rPr>
              <w:t>:</w:t>
            </w:r>
            <w:r w:rsidR="007E2FDC" w:rsidRPr="00C105BA">
              <w:rPr>
                <w:rFonts w:ascii="Consolas" w:hAnsi="Consola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rPr>
            </w:pPr>
            <w:r w:rsidRPr="00C105BA">
              <w:rPr>
                <w:rFonts w:ascii="Consolas" w:hAnsi="Consolas"/>
              </w:rPr>
              <w:lastRenderedPageBreak/>
              <w:t>:bitrate204=</w:t>
            </w:r>
            <w:r w:rsidRPr="00C105BA">
              <w:rPr>
                <w:rFonts w:ascii="Consolas" w:hAnsi="Consolas"/>
                <w:i/>
              </w:rPr>
              <w:t>int</w:t>
            </w:r>
            <w:r w:rsidRPr="00C105BA">
              <w:rPr>
                <w:rFonts w:ascii="Consolas" w:hAnsi="Consola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clear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scrambled</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af</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pcr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rPr>
            </w:pPr>
            <w:r w:rsidRPr="00C105BA">
              <w:rPr>
                <w:rFonts w:ascii="Consolas" w:hAnsi="Consolas"/>
              </w:rPr>
              <w:t>:</w:t>
            </w:r>
            <w:r w:rsidR="00CE614D" w:rsidRPr="00C105BA">
              <w:rPr>
                <w:rFonts w:ascii="Consolas" w:hAnsi="Consolas"/>
              </w:rPr>
              <w:t>discontinuities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rPr>
            </w:pPr>
            <w:r w:rsidRPr="00C105BA">
              <w:rPr>
                <w:rFonts w:ascii="Consolas" w:hAnsi="Consolas"/>
              </w:rPr>
              <w:t>:duplicated=</w:t>
            </w:r>
            <w:r w:rsidRPr="00C105BA">
              <w:rPr>
                <w:rFonts w:ascii="Consolas" w:hAnsi="Consolas"/>
                <w:i/>
              </w:rPr>
              <w:t>int</w:t>
            </w:r>
            <w:r w:rsidRPr="00C105BA">
              <w:rPr>
                <w:rFonts w:ascii="Consolas" w:hAnsi="Consola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rPr>
            </w:pPr>
            <w:r w:rsidRPr="00C105BA">
              <w:rPr>
                <w:rFonts w:ascii="Consolas" w:hAnsi="Consolas"/>
              </w:rPr>
              <w:t>:invalidscrambling=</w:t>
            </w:r>
            <w:r w:rsidRPr="00C105BA">
              <w:rPr>
                <w:rFonts w:ascii="Consolas" w:hAnsi="Consolas"/>
                <w:i/>
              </w:rPr>
              <w:t>int</w:t>
            </w:r>
            <w:r w:rsidRPr="00C105BA">
              <w:rPr>
                <w:rFonts w:ascii="Consolas" w:hAnsi="Consola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rPr>
            </w:pPr>
            <w:r w:rsidRPr="00C105BA">
              <w:rPr>
                <w:rFonts w:ascii="Consolas" w:hAnsi="Consolas"/>
              </w:rPr>
              <w:t>:pes=</w:t>
            </w:r>
            <w:r w:rsidRPr="00C105BA">
              <w:rPr>
                <w:rFonts w:ascii="Consolas" w:hAnsi="Consolas"/>
                <w:i/>
              </w:rPr>
              <w:t>int</w:t>
            </w:r>
            <w:r w:rsidRPr="00C105BA">
              <w:rPr>
                <w:rFonts w:ascii="Consolas" w:hAnsi="Consola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rPr>
            </w:pPr>
            <w:r w:rsidRPr="00C105BA">
              <w:rPr>
                <w:rFonts w:ascii="Consolas" w:hAnsi="Consolas"/>
              </w:rPr>
              <w:t>:invalidpesprefix=</w:t>
            </w:r>
            <w:r w:rsidRPr="00C105BA">
              <w:rPr>
                <w:rFonts w:ascii="Consolas" w:hAnsi="Consolas"/>
                <w:i/>
              </w:rPr>
              <w:t>int</w:t>
            </w:r>
            <w:r w:rsidRPr="00C105BA">
              <w:rPr>
                <w:rFonts w:ascii="Consolas" w:hAnsi="Consola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rPr>
            </w:pPr>
            <w:r w:rsidRPr="00C105BA">
              <w:rPr>
                <w:rFonts w:ascii="Consolas" w:hAnsi="Consolas"/>
              </w:rPr>
              <w:t>:unitstart=</w:t>
            </w:r>
            <w:r w:rsidRPr="00C105BA">
              <w:rPr>
                <w:rFonts w:ascii="Consolas" w:hAnsi="Consolas"/>
                <w:i/>
              </w:rPr>
              <w:t>int</w:t>
            </w:r>
            <w:r w:rsidRPr="00C105BA">
              <w:rPr>
                <w:rFonts w:ascii="Consolas" w:hAnsi="Consola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rPr>
            </w:pPr>
            <w:r w:rsidRPr="00C105BA">
              <w:rPr>
                <w:rFonts w:ascii="Consolas" w:hAnsi="Consolas"/>
              </w:rPr>
              <w:t>:description=</w:t>
            </w:r>
            <w:r w:rsidRPr="00C105BA">
              <w:rPr>
                <w:rFonts w:ascii="Consolas" w:hAnsi="Consolas"/>
                <w:i/>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pPr>
      <w:r w:rsidRPr="0010024C">
        <w:t>Normalized t</w:t>
      </w:r>
      <w:r w:rsidR="00F65127" w:rsidRPr="0010024C">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283"/>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rPr>
            </w:pPr>
            <w:r w:rsidRPr="00C105BA">
              <w:rPr>
                <w:rFonts w:ascii="Consolas" w:hAnsi="Consolas"/>
              </w:rPr>
              <w:t>:tid=</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rPr>
            </w:pPr>
            <w:r w:rsidRPr="00C105BA">
              <w:rPr>
                <w:rFonts w:ascii="Consolas" w:hAnsi="Consolas"/>
              </w:rPr>
              <w:t>:tidext=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rPr>
            </w:pPr>
            <w:r w:rsidRPr="00C105BA">
              <w:rPr>
                <w:rFonts w:ascii="Consolas" w:hAnsi="Consolas"/>
              </w:rPr>
              <w:t>:maxrepetitionms=</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rPr>
            </w:pPr>
            <w:r w:rsidRPr="00C105BA">
              <w:rPr>
                <w:rFonts w:ascii="Consolas" w:hAnsi="Consolas"/>
              </w:rPr>
              <w:lastRenderedPageBreak/>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rPr>
            </w:pPr>
            <w:r w:rsidRPr="00C105BA">
              <w:rPr>
                <w:rFonts w:ascii="Consolas" w:hAnsi="Consola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rPr>
            </w:pPr>
            <w:r w:rsidRPr="00C105BA">
              <w:rPr>
                <w:rFonts w:ascii="Consolas" w:hAnsi="Consola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rPr>
            </w:pPr>
            <w:r w:rsidRPr="00C105BA">
              <w:rPr>
                <w:rFonts w:ascii="Consolas" w:hAnsi="Consola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rPr>
            </w:pPr>
            <w:r w:rsidRPr="00C105BA">
              <w:rPr>
                <w:rFonts w:ascii="Consolas" w:hAnsi="Consola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rPr>
            </w:pPr>
            <w:r w:rsidRPr="00C105BA">
              <w:rPr>
                <w:rFonts w:ascii="Consolas" w:hAnsi="Consola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rPr>
            </w:pPr>
            <w:r w:rsidRPr="00C105BA">
              <w:rPr>
                <w:rFonts w:ascii="Consolas" w:hAnsi="Consolas"/>
              </w:rPr>
              <w:t>:date=</w:t>
            </w:r>
            <w:r w:rsidRPr="00C105BA">
              <w:rPr>
                <w:rFonts w:ascii="Consolas" w:hAnsi="Consolas"/>
                <w:i/>
                <w:u w:val="single"/>
              </w:rPr>
              <w:t>dd</w:t>
            </w:r>
            <w:r w:rsidRPr="00C105BA">
              <w:rPr>
                <w:rFonts w:ascii="Consolas" w:hAnsi="Consolas"/>
              </w:rPr>
              <w:t>/</w:t>
            </w:r>
            <w:r w:rsidRPr="00C105BA">
              <w:rPr>
                <w:rFonts w:ascii="Consolas" w:hAnsi="Consolas"/>
                <w:i/>
                <w:u w:val="single"/>
              </w:rPr>
              <w:t>mm</w:t>
            </w:r>
            <w:r w:rsidRPr="00C105BA">
              <w:rPr>
                <w:rFonts w:ascii="Consolas" w:hAnsi="Consolas"/>
              </w:rPr>
              <w:t>/</w:t>
            </w:r>
            <w:r w:rsidRPr="00C105BA">
              <w:rPr>
                <w:rFonts w:ascii="Consolas" w:hAnsi="Consolas"/>
                <w:i/>
                <w:u w:val="single"/>
              </w:rPr>
              <w:t>yyyy</w:t>
            </w:r>
            <w:r w:rsidRPr="00C105BA">
              <w:rPr>
                <w:rFonts w:ascii="Consolas" w:hAnsi="Consola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rPr>
            </w:pPr>
            <w:r w:rsidRPr="00C105BA">
              <w:rPr>
                <w:rFonts w:ascii="Consolas" w:hAnsi="Consolas"/>
              </w:rPr>
              <w:t>:time=</w:t>
            </w:r>
            <w:r w:rsidRPr="00C105BA">
              <w:rPr>
                <w:rFonts w:ascii="Consolas" w:hAnsi="Consolas"/>
                <w:i/>
                <w:u w:val="single"/>
              </w:rPr>
              <w:t>hh</w:t>
            </w:r>
            <w:r w:rsidRPr="00C105BA">
              <w:rPr>
                <w:rFonts w:ascii="Consolas" w:hAnsi="Consolas"/>
              </w:rPr>
              <w:t>h</w:t>
            </w:r>
            <w:r w:rsidRPr="00C105BA">
              <w:rPr>
                <w:rFonts w:ascii="Consolas" w:hAnsi="Consolas"/>
                <w:i/>
                <w:u w:val="single"/>
              </w:rPr>
              <w:t>mm</w:t>
            </w:r>
            <w:r w:rsidRPr="00C105BA">
              <w:rPr>
                <w:rFonts w:ascii="Consolas" w:hAnsi="Consolas"/>
              </w:rPr>
              <w:t>m</w:t>
            </w:r>
            <w:r w:rsidRPr="00C105BA">
              <w:rPr>
                <w:rFonts w:ascii="Consolas" w:hAnsi="Consolas"/>
                <w:i/>
                <w:u w:val="single"/>
              </w:rPr>
              <w:t>ss</w:t>
            </w:r>
            <w:r w:rsidRPr="00C105BA">
              <w:rPr>
                <w:rFonts w:ascii="Consolas" w:hAnsi="Consola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rPr>
            </w:pPr>
            <w:r w:rsidRPr="00C105BA">
              <w:rPr>
                <w:rFonts w:ascii="Consolas" w:hAnsi="Consolas"/>
              </w:rPr>
              <w:t>:secondsince2000=</w:t>
            </w:r>
            <w:r w:rsidRPr="00C105BA">
              <w:rPr>
                <w:rFonts w:ascii="Consolas" w:hAnsi="Consolas"/>
                <w:i/>
              </w:rPr>
              <w:t>int</w:t>
            </w:r>
            <w:r w:rsidRPr="00C105BA">
              <w:rPr>
                <w:rFonts w:ascii="Consolas" w:hAnsi="Consola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rPr>
            </w:pPr>
            <w:r w:rsidRPr="00C105BA">
              <w:rPr>
                <w:rFonts w:ascii="Consolas" w:hAnsi="Consolas"/>
              </w:rPr>
              <w:t>:country=</w:t>
            </w:r>
            <w:r w:rsidRPr="00C105BA">
              <w:rPr>
                <w:rFonts w:ascii="Consolas" w:hAnsi="Consolas"/>
                <w:i/>
              </w:rPr>
              <w:t>name</w:t>
            </w:r>
            <w:r w:rsidRPr="00C105BA">
              <w:rPr>
                <w:rFonts w:ascii="Consolas" w:hAnsi="Consola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62959700"/>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pPr>
      <w:r>
        <w:t>Usage</w:t>
      </w:r>
    </w:p>
    <w:p w14:paraId="71DBF5C3" w14:textId="77777777" w:rsidR="00A771C4" w:rsidRDefault="00A771C4">
      <w:pPr>
        <w:pStyle w:val="UsageSyntax"/>
      </w:pPr>
      <w:r>
        <w:t>tsbitrate [</w:t>
      </w:r>
      <w:r>
        <w:rPr>
          <w:i/>
          <w:iCs/>
        </w:rPr>
        <w:t>options</w:t>
      </w:r>
      <w:r>
        <w:t>] [</w:t>
      </w:r>
      <w:r>
        <w:rPr>
          <w:i/>
          <w:iCs/>
        </w:rPr>
        <w:t>input-file</w:t>
      </w:r>
      <w:r>
        <w:t>]</w:t>
      </w:r>
    </w:p>
    <w:p w14:paraId="1E702391" w14:textId="77777777" w:rsidR="00A771C4" w:rsidRPr="0010024C" w:rsidRDefault="00A771C4" w:rsidP="00E233F7">
      <w:pPr>
        <w:pStyle w:val="UsageTitle"/>
      </w:pPr>
      <w:r w:rsidRPr="0010024C">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pPr>
      <w: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9B091B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424C7">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pPr>
      <w:r>
        <w:lastRenderedPageBreak/>
        <w:t xml:space="preserve">Generic common command </w:t>
      </w:r>
      <w:r w:rsidRPr="0010024C">
        <w:t>options</w:t>
      </w:r>
    </w:p>
    <w:p w14:paraId="0C4E40DB" w14:textId="77777777" w:rsidR="00096DEB" w:rsidRPr="00CF0FFB" w:rsidRDefault="00096DEB" w:rsidP="00096DEB">
      <w:pPr>
        <w:ind w:left="284"/>
      </w:pPr>
      <w:r w:rsidRPr="00CF0FFB">
        <w:t xml:space="preserve">The following options are implicitly defined in all </w:t>
      </w:r>
      <w:r>
        <w:t>commands</w:t>
      </w:r>
      <w:r w:rsidRPr="00CF0FFB">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pPr>
      <w:r w:rsidRPr="00EE3259">
        <w:t>--verbose</w:t>
      </w:r>
    </w:p>
    <w:p w14:paraId="2240B7E6" w14:textId="77777777" w:rsidR="00A94C37" w:rsidRPr="00EE3259" w:rsidRDefault="00A94C37" w:rsidP="00A94C37">
      <w:pPr>
        <w:pStyle w:val="OptionDescription"/>
      </w:pPr>
      <w:r w:rsidRPr="00EE3259">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62959701"/>
      <w:r>
        <w:lastRenderedPageBreak/>
        <w:t>tscharset</w:t>
      </w:r>
      <w:bookmarkEnd w:id="167"/>
    </w:p>
    <w:p w14:paraId="015881ED" w14:textId="77777777" w:rsidR="00151887" w:rsidRPr="00151887" w:rsidRDefault="00151887" w:rsidP="00151887">
      <w:pPr>
        <w:pStyle w:val="UsageTitle"/>
      </w:pPr>
      <w:r w:rsidRPr="00151887">
        <w:t>Test tool for DVB and ARIB character sets</w:t>
      </w:r>
    </w:p>
    <w:p w14:paraId="3B7D1C71" w14:textId="77777777" w:rsidR="00151887" w:rsidRDefault="00151887" w:rsidP="00151887">
      <w:r>
        <w:t xml:space="preserve">This utility </w:t>
      </w:r>
      <w:r w:rsidRPr="00151887">
        <w:t>perform</w:t>
      </w:r>
      <w:r>
        <w:t>s</w:t>
      </w:r>
      <w:r w:rsidRPr="00151887">
        <w:t xml:space="preserve"> manual string encoding and decoding</w:t>
      </w:r>
      <w:r>
        <w:t xml:space="preserve"> u</w:t>
      </w:r>
      <w:r w:rsidRPr="00151887">
        <w:t>sing various DVB and ARIB character sets.</w:t>
      </w:r>
      <w:r>
        <w:t xml:space="preserve"> It can be used to evaluate the validity of conversions.</w:t>
      </w:r>
    </w:p>
    <w:p w14:paraId="49B8EF7F" w14:textId="77777777" w:rsidR="003F63A3" w:rsidRDefault="003F63A3" w:rsidP="00151887">
      <w:r>
        <w:t xml:space="preserve">By default, the converted data is displayed on one line. With the </w:t>
      </w:r>
      <w:r w:rsidRPr="003F63A3">
        <w:rPr>
          <w:rStyle w:val="Codeintext"/>
        </w:rPr>
        <w:t>--verbose</w:t>
      </w:r>
      <w:r>
        <w:t xml:space="preserve"> option, more details are displayed such as the string in UTF-8 or UTF-16 format.</w:t>
      </w:r>
    </w:p>
    <w:p w14:paraId="56C8B546" w14:textId="77777777" w:rsidR="00151887" w:rsidRPr="000577EC" w:rsidRDefault="00151887" w:rsidP="00151887">
      <w:pPr>
        <w:pStyle w:val="UsageTitle"/>
      </w:pPr>
      <w:r w:rsidRPr="000577EC">
        <w:t>Usage</w:t>
      </w:r>
    </w:p>
    <w:p w14:paraId="6CDF2BF9" w14:textId="77777777" w:rsidR="00151887" w:rsidRPr="000577EC" w:rsidRDefault="00151887" w:rsidP="00151887">
      <w:pPr>
        <w:pStyle w:val="UsageSyntax"/>
      </w:pPr>
      <w:r w:rsidRPr="000577EC">
        <w:t>tscharset [</w:t>
      </w:r>
      <w:r w:rsidRPr="000577EC">
        <w:rPr>
          <w:i/>
          <w:iCs/>
        </w:rPr>
        <w:t>options</w:t>
      </w:r>
      <w:r w:rsidRPr="000577EC">
        <w:t>]</w:t>
      </w:r>
    </w:p>
    <w:p w14:paraId="48A6DEBA" w14:textId="77777777" w:rsidR="00151887" w:rsidRPr="000577EC" w:rsidRDefault="00151887" w:rsidP="00151887">
      <w:pPr>
        <w:pStyle w:val="UsageTitle"/>
      </w:pPr>
      <w:r w:rsidRPr="000577EC">
        <w:t>Options</w:t>
      </w:r>
    </w:p>
    <w:p w14:paraId="44BB555E" w14:textId="77777777" w:rsidR="00B24320" w:rsidRDefault="00B24320" w:rsidP="00B24320">
      <w:pPr>
        <w:pStyle w:val="OptionName"/>
      </w:pPr>
      <w:r>
        <w:t>--brazil</w:t>
      </w:r>
    </w:p>
    <w:p w14:paraId="61C6E225" w14:textId="4AE12A89"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424C7">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82001B7"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424C7">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71F9C99C" w:rsidR="00EC4226" w:rsidRPr="00B26EC4" w:rsidRDefault="00EC4226" w:rsidP="00EC4226">
      <w:pPr>
        <w:pStyle w:val="OptionDescription"/>
      </w:pPr>
      <w:r w:rsidRPr="00B26EC4">
        <w:t xml:space="preserve">A synonym for </w:t>
      </w:r>
      <w:r w:rsidRPr="00F128B0">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424C7">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36A8680F"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424C7">
        <w:t>2.5.2</w:t>
      </w:r>
      <w:r w:rsidR="00A1128C">
        <w:fldChar w:fldCharType="end"/>
      </w:r>
      <w:r w:rsidR="00A1128C">
        <w:t xml:space="preserve"> for more details.</w:t>
      </w:r>
    </w:p>
    <w:p w14:paraId="7FF68674" w14:textId="77777777" w:rsidR="003F63A3" w:rsidRDefault="003F63A3" w:rsidP="006A7966">
      <w:pPr>
        <w:pStyle w:val="OptionName"/>
      </w:pPr>
      <w:r>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lastRenderedPageBreak/>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1016B74"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424C7">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pPr>
      <w:r>
        <w:t xml:space="preserve">Generic common command </w:t>
      </w:r>
      <w:r w:rsidRPr="0010024C">
        <w:t>options</w:t>
      </w:r>
    </w:p>
    <w:p w14:paraId="719B7A88" w14:textId="77777777" w:rsidR="00151887" w:rsidRPr="00CF0FFB" w:rsidRDefault="00151887" w:rsidP="00151887">
      <w:pPr>
        <w:ind w:left="284"/>
      </w:pPr>
      <w:r w:rsidRPr="00CF0FFB">
        <w:t xml:space="preserve">The following options are implicitly defined in all </w:t>
      </w:r>
      <w:r>
        <w:t>commands</w:t>
      </w:r>
      <w:r w:rsidRPr="00CF0FFB">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pPr>
      <w:r w:rsidRPr="00EE3259">
        <w:t>--verbose</w:t>
      </w:r>
    </w:p>
    <w:p w14:paraId="43C6AC0A" w14:textId="77777777" w:rsidR="00151887" w:rsidRPr="00EE3259" w:rsidRDefault="00151887" w:rsidP="00151887">
      <w:pPr>
        <w:pStyle w:val="OptionDescription"/>
      </w:pPr>
      <w:r w:rsidRPr="00EE3259">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62959702"/>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r>
        <w:t>This util</w:t>
      </w:r>
      <w:r w:rsidR="00A771C4">
        <w:t>ity</w:t>
      </w:r>
      <w:r>
        <w:t xml:space="preserve"> compares the binary content of two transport stream files</w:t>
      </w:r>
      <w:r w:rsidR="00A771C4">
        <w:t>.</w:t>
      </w:r>
      <w: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pPr>
      <w:r>
        <w:t>Usage</w:t>
      </w:r>
    </w:p>
    <w:p w14:paraId="0F5FA1A8" w14:textId="77777777" w:rsidR="00A771C4" w:rsidRDefault="003066BF">
      <w:pPr>
        <w:pStyle w:val="UsageSyntax"/>
      </w:pPr>
      <w:r w:rsidRPr="003066BF">
        <w:t>tscmp [</w:t>
      </w:r>
      <w:r w:rsidRPr="003066BF">
        <w:rPr>
          <w:i/>
        </w:rPr>
        <w:t>options</w:t>
      </w:r>
      <w:r w:rsidRPr="003066BF">
        <w:t xml:space="preserve">] </w:t>
      </w:r>
      <w:r w:rsidRPr="003066BF">
        <w:rPr>
          <w:i/>
        </w:rPr>
        <w:t>filename-1</w:t>
      </w:r>
      <w:r w:rsidRPr="003066BF">
        <w:t xml:space="preserve"> </w:t>
      </w:r>
      <w:r w:rsidRPr="003066BF">
        <w:rPr>
          <w:i/>
        </w:rPr>
        <w:t>filename-2</w:t>
      </w:r>
    </w:p>
    <w:p w14:paraId="62C96260" w14:textId="77777777" w:rsidR="00A771C4" w:rsidRPr="0010024C" w:rsidRDefault="00A771C4" w:rsidP="00E233F7">
      <w:pPr>
        <w:pStyle w:val="UsageTitle"/>
      </w:pPr>
      <w:r w:rsidRPr="0010024C">
        <w:t>Input file</w:t>
      </w:r>
      <w:r w:rsidR="003066BF" w:rsidRPr="0010024C">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pPr>
      <w: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4388682"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424C7">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rPr>
      </w:pPr>
      <w:r w:rsidRPr="00FC45E7">
        <w:t xml:space="preserve">--json-buffer-size </w:t>
      </w:r>
      <w:r w:rsidRPr="00FC45E7">
        <w:rPr>
          <w:b w:val="0"/>
          <w:bCs w:val="0"/>
          <w:i/>
          <w:iCs/>
        </w:rPr>
        <w:t>value</w:t>
      </w:r>
    </w:p>
    <w:p w14:paraId="10FCE1FE" w14:textId="77777777" w:rsidR="00BF3AFF" w:rsidRPr="00FC45E7" w:rsidRDefault="00BF3AFF" w:rsidP="00BF3AFF">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rPr>
      </w:pPr>
      <w:r w:rsidRPr="004A7445">
        <w:t xml:space="preserve">--json-tcp </w:t>
      </w:r>
      <w:r w:rsidRPr="004A7445">
        <w:rPr>
          <w:b w:val="0"/>
          <w:bCs w:val="0"/>
          <w:i/>
          <w:iCs/>
        </w:rPr>
        <w:t>address:port</w:t>
      </w:r>
    </w:p>
    <w:p w14:paraId="4F015A9D" w14:textId="77777777" w:rsidR="00BF3AFF" w:rsidRDefault="00BF3AFF" w:rsidP="00BF3AFF">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01FE235D" w14:textId="77777777" w:rsidR="00BF3AFF" w:rsidRDefault="00BF3AFF" w:rsidP="00BF3AFF">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D9F5099" w14:textId="77777777" w:rsidR="00BF3AFF" w:rsidRPr="004A7445" w:rsidRDefault="00BF3AFF" w:rsidP="00BF3AFF">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3E3BEB3" w14:textId="77777777" w:rsidR="00BF3AFF" w:rsidRPr="004A7445" w:rsidRDefault="00BF3AFF" w:rsidP="00BF3AFF">
      <w:pPr>
        <w:pStyle w:val="OptionName"/>
        <w:rPr>
          <w:color w:val="F8F8F8"/>
        </w:rPr>
      </w:pPr>
      <w:r w:rsidRPr="004A7445">
        <w:t>--json-tcp-keep</w:t>
      </w:r>
    </w:p>
    <w:p w14:paraId="43179D96" w14:textId="77777777" w:rsidR="00BF3AFF" w:rsidRDefault="00BF3AFF" w:rsidP="00BF3AFF">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pPr>
      <w:r>
        <w:t xml:space="preserve">Generic common command </w:t>
      </w:r>
      <w:r w:rsidRPr="0010024C">
        <w:t>options</w:t>
      </w:r>
    </w:p>
    <w:p w14:paraId="6625E6F1" w14:textId="77777777" w:rsidR="00096DEB" w:rsidRPr="00CF0FFB" w:rsidRDefault="00096DEB" w:rsidP="00096DEB">
      <w:pPr>
        <w:ind w:left="284"/>
      </w:pPr>
      <w:r w:rsidRPr="00CF0FFB">
        <w:t xml:space="preserve">The following options are implicitly defined in all </w:t>
      </w:r>
      <w:r>
        <w:t>commands</w:t>
      </w:r>
      <w:r w:rsidRPr="00CF0FFB">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pPr>
      <w:r w:rsidRPr="00EE3259">
        <w:t>--verbose</w:t>
      </w:r>
    </w:p>
    <w:p w14:paraId="0AEB7318" w14:textId="77777777" w:rsidR="00DA3955" w:rsidRPr="00EE3259" w:rsidRDefault="00DA3955" w:rsidP="00DA3955">
      <w:pPr>
        <w:pStyle w:val="OptionDescription"/>
      </w:pPr>
      <w:r w:rsidRPr="00EE3259">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62959703"/>
      <w:r>
        <w:lastRenderedPageBreak/>
        <w:t>tsconfig</w:t>
      </w:r>
      <w:bookmarkEnd w:id="171"/>
    </w:p>
    <w:p w14:paraId="0C73C8B4" w14:textId="77777777" w:rsidR="005C17BD" w:rsidRPr="00736421" w:rsidRDefault="00EC1482" w:rsidP="005C17BD">
      <w:pPr>
        <w:pStyle w:val="UsageTitle"/>
      </w:pPr>
      <w:r w:rsidRPr="00736421">
        <w:t>Configuration</w:t>
      </w:r>
      <w:r w:rsidR="000A2BBD" w:rsidRPr="00736421">
        <w:t xml:space="preserve"> options</w:t>
      </w:r>
      <w:r w:rsidRPr="00736421">
        <w:t xml:space="preserve"> to build applications (developers only)</w:t>
      </w:r>
    </w:p>
    <w:p w14:paraId="03318152" w14:textId="03D3035D" w:rsidR="007B4877" w:rsidRDefault="005C17BD" w:rsidP="005C17BD">
      <w:r>
        <w:t xml:space="preserve">This </w:t>
      </w:r>
      <w:r w:rsidR="00681EC1">
        <w:t xml:space="preserve">command is installed on Unix systems </w:t>
      </w:r>
      <w:r w:rsidR="007B4877">
        <w:t xml:space="preserve">only </w:t>
      </w:r>
      <w:r w:rsidR="00681EC1">
        <w:t>(Linux</w:t>
      </w:r>
      <w:r w:rsidR="00544909">
        <w:t xml:space="preserve">, </w:t>
      </w:r>
      <w:r w:rsidR="00681EC1">
        <w:t>macOS</w:t>
      </w:r>
      <w:r w:rsidR="00544909">
        <w:t>, BSD</w:t>
      </w:r>
      <w:r w:rsidR="00681EC1">
        <w:t>)</w:t>
      </w:r>
      <w:r>
        <w:t>.</w:t>
      </w:r>
    </w:p>
    <w:p w14:paraId="50E7650D" w14:textId="00B5619F" w:rsidR="005C17BD" w:rsidRDefault="007B4877" w:rsidP="005C17BD">
      <w:r>
        <w:t>For developers, it</w:t>
      </w:r>
      <w:r w:rsidR="00681EC1">
        <w:t xml:space="preserve"> generates the various build options for the current operating system and is used by developers to build their applications.</w:t>
      </w:r>
    </w:p>
    <w:p w14:paraId="581C7E62" w14:textId="77777777" w:rsidR="00BD0B14" w:rsidRPr="00BD0B14" w:rsidRDefault="00BD0B14" w:rsidP="005C17BD">
      <w:r>
        <w:t xml:space="preserve">Without any option, </w:t>
      </w:r>
      <w:r w:rsidRPr="0018136F">
        <w:rPr>
          <w:rStyle w:val="Codeintext"/>
        </w:rPr>
        <w:t>tsconfig</w:t>
      </w:r>
      <w: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pPr>
      <w:r>
        <w:t>Usage</w:t>
      </w:r>
    </w:p>
    <w:p w14:paraId="485CFFBC" w14:textId="77777777" w:rsidR="005C17BD" w:rsidRDefault="005C17BD" w:rsidP="005C17BD">
      <w:pPr>
        <w:pStyle w:val="UsageSyntax"/>
      </w:pPr>
      <w:r w:rsidRPr="003066BF">
        <w:t>ts</w:t>
      </w:r>
      <w:r w:rsidR="00511DE6">
        <w:t>config</w:t>
      </w:r>
      <w:r w:rsidRPr="003066BF">
        <w:t xml:space="preserve"> [</w:t>
      </w:r>
      <w:r w:rsidRPr="003066BF">
        <w:rPr>
          <w:i/>
        </w:rPr>
        <w:t>options</w:t>
      </w:r>
      <w:r w:rsidRPr="003066BF">
        <w:t>]</w:t>
      </w:r>
    </w:p>
    <w:p w14:paraId="6036D349" w14:textId="77777777" w:rsidR="005C17BD" w:rsidRPr="0010024C" w:rsidRDefault="005C17BD" w:rsidP="005C17BD">
      <w:pPr>
        <w:pStyle w:val="UsageTitle"/>
      </w:pPr>
      <w: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lastRenderedPageBreak/>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pPr>
      <w:r>
        <w:t xml:space="preserve">Outputs the </w:t>
      </w:r>
      <w:r w:rsidRPr="008F48D6">
        <w:t>shared object files extension ("</w:t>
      </w:r>
      <w:r w:rsidRPr="008F48D6">
        <w:rPr>
          <w:rStyle w:val="Codeintext"/>
        </w:rPr>
        <w:t>.so</w:t>
      </w:r>
      <w:r w:rsidRPr="008F48D6">
        <w:t>", "</w:t>
      </w:r>
      <w:r w:rsidRPr="008F48D6">
        <w:rPr>
          <w:rStyle w:val="Codeintext"/>
        </w:rPr>
        <w:t>.dylib</w:t>
      </w:r>
      <w:r w:rsidRPr="008F48D6">
        <w:t>", "</w:t>
      </w:r>
      <w:r w:rsidRPr="008F48D6">
        <w:rPr>
          <w:rStyle w:val="Codeintext"/>
        </w:rPr>
        <w:t>.dll</w:t>
      </w:r>
      <w:r w:rsidRPr="008F48D6">
        <w:t>")</w:t>
      </w:r>
      <w: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pPr>
      <w:r>
        <w:t>Sample usage</w:t>
      </w:r>
      <w:r w:rsidR="00E1363B">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322547" w:rsidRDefault="00E1363B" w:rsidP="00E1363B">
      <w:pPr>
        <w:pStyle w:val="Code"/>
        <w:ind w:left="567"/>
      </w:pPr>
      <w:r w:rsidRPr="00322547">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62959704"/>
      <w:r>
        <w:lastRenderedPageBreak/>
        <w:t>tscrc32</w:t>
      </w:r>
      <w:bookmarkEnd w:id="172"/>
    </w:p>
    <w:p w14:paraId="3279134D" w14:textId="66CFA7D8" w:rsidR="00AA084E" w:rsidRPr="000466F7" w:rsidRDefault="00AA084E" w:rsidP="00AA084E">
      <w:pPr>
        <w:pStyle w:val="UsageTitle"/>
      </w:pPr>
      <w:r w:rsidRPr="000466F7">
        <w:t>Compute MPEG-style CRC32 values</w:t>
      </w:r>
    </w:p>
    <w:p w14:paraId="69E63ED2" w14:textId="76F8968B" w:rsidR="00AA084E" w:rsidRDefault="00AA084E" w:rsidP="00AA084E">
      <w:r>
        <w:t>This utility manually computes CRC32 values, as found in MPEG sections.</w:t>
      </w:r>
    </w:p>
    <w:p w14:paraId="4104F3ED" w14:textId="77777777" w:rsidR="00AA084E" w:rsidRPr="0010024C" w:rsidRDefault="00AA084E" w:rsidP="00AA084E">
      <w:pPr>
        <w:pStyle w:val="UsageTitle"/>
      </w:pPr>
      <w:r>
        <w:t>Usage</w:t>
      </w:r>
    </w:p>
    <w:p w14:paraId="760EABAD" w14:textId="2D3B5FC2" w:rsidR="00AA084E" w:rsidRDefault="00AA084E" w:rsidP="00AA084E">
      <w:pPr>
        <w:pStyle w:val="UsageSyntax"/>
      </w:pPr>
      <w:r>
        <w:t>tscr32 [</w:t>
      </w:r>
      <w:r>
        <w:rPr>
          <w:i/>
          <w:iCs/>
        </w:rPr>
        <w:t>options</w:t>
      </w:r>
      <w:r>
        <w:t>] [</w:t>
      </w:r>
      <w:r>
        <w:rPr>
          <w:i/>
          <w:iCs/>
        </w:rPr>
        <w:t>input-file</w:t>
      </w:r>
      <w:r w:rsidRPr="00AA084E">
        <w:t xml:space="preserve"> ...</w:t>
      </w:r>
      <w:r>
        <w:t>]</w:t>
      </w:r>
    </w:p>
    <w:p w14:paraId="2BDD1139" w14:textId="77777777" w:rsidR="00AA084E" w:rsidRPr="0010024C" w:rsidRDefault="00AA084E" w:rsidP="00AA084E">
      <w:pPr>
        <w:pStyle w:val="UsageTitle"/>
      </w:pPr>
      <w:r w:rsidRPr="0010024C">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pPr>
      <w:r>
        <w:t>Options</w:t>
      </w:r>
    </w:p>
    <w:p w14:paraId="6BC00CB9" w14:textId="77777777" w:rsidR="00A25277" w:rsidRDefault="00A25277" w:rsidP="00A25277">
      <w:pPr>
        <w:pStyle w:val="OptionName"/>
      </w:pPr>
      <w:r>
        <w:t>-a</w:t>
      </w:r>
      <w:r>
        <w:br/>
        <w:t>--accelerated</w:t>
      </w:r>
    </w:p>
    <w:p w14:paraId="41B4F93D" w14:textId="77777777" w:rsidR="00A25277" w:rsidRDefault="00A25277" w:rsidP="00A25277">
      <w:pPr>
        <w:pStyle w:val="OptionDescription"/>
      </w:pPr>
      <w:r>
        <w:t>Check if the computation of CRC32 is accelerated using specialized instructions.</w:t>
      </w:r>
    </w:p>
    <w:p w14:paraId="2816A987" w14:textId="0ADDCB7D" w:rsidR="000466F7" w:rsidRPr="00322547" w:rsidRDefault="000466F7" w:rsidP="000466F7">
      <w:pPr>
        <w:pStyle w:val="OptionName"/>
        <w:rPr>
          <w:b w:val="0"/>
          <w:bCs w:val="0"/>
          <w:i/>
          <w:iCs/>
        </w:rPr>
      </w:pPr>
      <w:r w:rsidRPr="00322547">
        <w:t xml:space="preserve">-d </w:t>
      </w:r>
      <w:r w:rsidRPr="00322547">
        <w:rPr>
          <w:b w:val="0"/>
          <w:bCs w:val="0"/>
          <w:i/>
          <w:iCs/>
        </w:rPr>
        <w:t>hexa-data</w:t>
      </w:r>
      <w:r w:rsidRPr="00322547">
        <w:br/>
        <w:t xml:space="preserve">--data </w:t>
      </w:r>
      <w:r w:rsidRPr="0032254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pPr>
      <w:r>
        <w:t xml:space="preserve">Generic common command </w:t>
      </w:r>
      <w:r w:rsidRPr="0010024C">
        <w:t>options</w:t>
      </w:r>
    </w:p>
    <w:p w14:paraId="4492FF15" w14:textId="77777777" w:rsidR="00AA084E" w:rsidRPr="00CF0FFB" w:rsidRDefault="00AA084E" w:rsidP="00AA084E">
      <w:pPr>
        <w:ind w:left="284"/>
      </w:pPr>
      <w:r w:rsidRPr="00CF0FFB">
        <w:t xml:space="preserve">The following options are implicitly defined in all </w:t>
      </w:r>
      <w:r>
        <w:t>commands</w:t>
      </w:r>
      <w:r w:rsidRPr="00CF0FFB">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pPr>
      <w:r w:rsidRPr="00EE3259">
        <w:t>--verbose</w:t>
      </w:r>
    </w:p>
    <w:p w14:paraId="56D133E8" w14:textId="77777777" w:rsidR="00AA084E" w:rsidRPr="000466F7" w:rsidRDefault="00AA084E" w:rsidP="00AA084E">
      <w:pPr>
        <w:pStyle w:val="OptionDescription"/>
      </w:pPr>
      <w:r w:rsidRPr="000466F7">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62959705"/>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pPr>
      <w:r>
        <w:t>Usage</w:t>
      </w:r>
    </w:p>
    <w:p w14:paraId="41343E92" w14:textId="77777777" w:rsidR="003066BF" w:rsidRDefault="003066BF" w:rsidP="003066BF">
      <w:pPr>
        <w:pStyle w:val="UsageSyntax"/>
      </w:pPr>
      <w:r>
        <w:t>tsdate [</w:t>
      </w:r>
      <w:r>
        <w:rPr>
          <w:i/>
          <w:iCs/>
        </w:rPr>
        <w:t>options</w:t>
      </w:r>
      <w:r>
        <w:t>] [</w:t>
      </w:r>
      <w:r>
        <w:rPr>
          <w:i/>
          <w:iCs/>
        </w:rPr>
        <w:t>input-file</w:t>
      </w:r>
      <w:r>
        <w:t>]</w:t>
      </w:r>
    </w:p>
    <w:p w14:paraId="0C514CDF" w14:textId="77777777" w:rsidR="003066BF" w:rsidRPr="0010024C" w:rsidRDefault="003066BF" w:rsidP="00E233F7">
      <w:pPr>
        <w:pStyle w:val="UsageTitle"/>
      </w:pPr>
      <w:r w:rsidRPr="0010024C">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pPr>
      <w:r>
        <w:t>Options</w:t>
      </w:r>
    </w:p>
    <w:p w14:paraId="23986870" w14:textId="77777777" w:rsidR="00002F7D" w:rsidRDefault="00002F7D" w:rsidP="00002F7D">
      <w:pPr>
        <w:pStyle w:val="OptionName"/>
      </w:pPr>
      <w:r>
        <w:t>--abnt</w:t>
      </w:r>
    </w:p>
    <w:p w14:paraId="28EB686E" w14:textId="5621D74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424C7">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35A7E1A"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424C7">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126C16B"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424C7">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31C63C6"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424C7">
        <w:t>2.1.2</w:t>
      </w:r>
      <w:r>
        <w:fldChar w:fldCharType="end"/>
      </w:r>
      <w:r>
        <w:t xml:space="preserve"> for more details.</w:t>
      </w:r>
    </w:p>
    <w:p w14:paraId="0C542349" w14:textId="77777777" w:rsidR="007452DC" w:rsidRDefault="007452DC" w:rsidP="007452DC">
      <w:pPr>
        <w:pStyle w:val="OptionName"/>
      </w:pPr>
      <w:r>
        <w:t>--ignore-leap-seconds</w:t>
      </w:r>
    </w:p>
    <w:p w14:paraId="12DA650A" w14:textId="00FEDDD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424C7">
        <w:t>2.4.2</w:t>
      </w:r>
      <w:r>
        <w:fldChar w:fldCharType="end"/>
      </w:r>
      <w:r>
        <w:t xml:space="preserve"> for more details.</w:t>
      </w:r>
      <w:r>
        <w:fldChar w:fldCharType="begin"/>
      </w:r>
      <w:r>
        <w:instrText xml:space="preserve"> REF _Ref57186380 \r \h </w:instrText>
      </w:r>
      <w:r>
        <w:fldChar w:fldCharType="separate"/>
      </w:r>
      <w:r w:rsidR="001424C7">
        <w:t>2.4.2</w:t>
      </w:r>
      <w:r>
        <w:fldChar w:fldCharType="end"/>
      </w:r>
      <w:r w:rsidRPr="000269B0">
        <w:t xml:space="preserve"> </w:t>
      </w:r>
    </w:p>
    <w:p w14:paraId="5F62E8FA" w14:textId="77777777" w:rsidR="004F444E" w:rsidRDefault="004F444E" w:rsidP="004F444E">
      <w:pPr>
        <w:pStyle w:val="OptionName"/>
      </w:pPr>
      <w:r>
        <w:t>--isdb</w:t>
      </w:r>
    </w:p>
    <w:p w14:paraId="7090AF6F" w14:textId="04628DA7"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424C7">
        <w:t>2.4.2</w:t>
      </w:r>
      <w:r>
        <w:fldChar w:fldCharType="end"/>
      </w:r>
      <w:r>
        <w:t xml:space="preserve"> for more details.</w:t>
      </w:r>
    </w:p>
    <w:p w14:paraId="79A735C0" w14:textId="77777777" w:rsidR="00423280" w:rsidRDefault="00423280" w:rsidP="00423280">
      <w:pPr>
        <w:pStyle w:val="OptionName"/>
      </w:pPr>
      <w:r>
        <w:t>--japan</w:t>
      </w:r>
    </w:p>
    <w:p w14:paraId="1EC5ED7B" w14:textId="78CB3960"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424C7">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CC3E42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424C7">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5879EBA4"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424C7">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588E6ED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424C7">
        <w:t>2.4.2</w:t>
      </w:r>
      <w:r>
        <w:fldChar w:fldCharType="end"/>
      </w:r>
      <w:r>
        <w:t xml:space="preserve"> for more details.</w:t>
      </w:r>
    </w:p>
    <w:p w14:paraId="261159F5" w14:textId="77777777" w:rsidR="00BB057E" w:rsidRPr="0010024C" w:rsidRDefault="00BB057E" w:rsidP="00BB057E">
      <w:pPr>
        <w:pStyle w:val="UsageTitle"/>
      </w:pPr>
      <w:r>
        <w:t xml:space="preserve">Generic common command </w:t>
      </w:r>
      <w:r w:rsidRPr="0010024C">
        <w:t>options</w:t>
      </w:r>
    </w:p>
    <w:p w14:paraId="02B4C7BA" w14:textId="77777777" w:rsidR="00096DEB" w:rsidRPr="00CF0FFB" w:rsidRDefault="00096DEB" w:rsidP="00096DEB">
      <w:pPr>
        <w:ind w:left="284"/>
      </w:pPr>
      <w:r w:rsidRPr="00CF0FFB">
        <w:t xml:space="preserve">The following options are implicitly defined in all </w:t>
      </w:r>
      <w:r>
        <w:t>commands</w:t>
      </w:r>
      <w:r w:rsidRPr="00CF0FFB">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pPr>
      <w:r w:rsidRPr="00EE3259">
        <w:t>--verbose</w:t>
      </w:r>
    </w:p>
    <w:p w14:paraId="7751F6F9" w14:textId="77777777" w:rsidR="00BB057E" w:rsidRPr="00EE3259" w:rsidRDefault="00BB057E" w:rsidP="00BB057E">
      <w:pPr>
        <w:pStyle w:val="OptionDescription"/>
      </w:pPr>
      <w:r w:rsidRPr="00EE3259">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62959706"/>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C2EFFF0" w:rsidR="00A771C4" w:rsidRDefault="00A771C4">
      <w:r>
        <w:t>This utility controls Dektec d</w:t>
      </w:r>
      <w:r w:rsidR="008776EA">
        <w:t>evices, which include input and</w:t>
      </w:r>
      <w:r>
        <w:t>/or output DVB-ASI devices</w:t>
      </w:r>
      <w:r w:rsidR="00FA5B28">
        <w:t xml:space="preserve"> or </w:t>
      </w:r>
      <w:r>
        <w:t xml:space="preserve">modulators (see </w:t>
      </w:r>
      <w:r w:rsidR="00D57DD4">
        <w:fldChar w:fldCharType="begin"/>
      </w:r>
      <w:r>
        <w:instrText xml:space="preserve"> REF _Ref126664330 \r \h </w:instrText>
      </w:r>
      <w:r w:rsidR="00D57DD4">
        <w:fldChar w:fldCharType="separate"/>
      </w:r>
      <w:r w:rsidR="001424C7">
        <w:t>[38]</w:t>
      </w:r>
      <w:r w:rsidR="00D57DD4">
        <w:fldChar w:fldCharType="end"/>
      </w:r>
      <w:r>
        <w:t>).</w:t>
      </w:r>
    </w:p>
    <w:p w14:paraId="017E4296" w14:textId="2237A437" w:rsidR="00BB0701" w:rsidRPr="005423EC" w:rsidRDefault="00BB0701" w:rsidP="00BB0701">
      <w:pPr>
        <w:pStyle w:val="UsageTitle"/>
      </w:pPr>
      <w: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pPr>
      <w:r w:rsidRPr="005423EC">
        <w:t>Usage</w:t>
      </w:r>
    </w:p>
    <w:p w14:paraId="43D730C3" w14:textId="77777777" w:rsidR="00A771C4" w:rsidRPr="005423EC" w:rsidRDefault="00A771C4">
      <w:pPr>
        <w:pStyle w:val="UsageSyntax"/>
      </w:pPr>
      <w:r w:rsidRPr="005423EC">
        <w:t>tsdektec [</w:t>
      </w:r>
      <w:r w:rsidRPr="005423EC">
        <w:rPr>
          <w:i/>
          <w:iCs/>
        </w:rPr>
        <w:t>options</w:t>
      </w:r>
      <w:r w:rsidRPr="005423EC">
        <w:t>] [</w:t>
      </w:r>
      <w:r w:rsidRPr="005423EC">
        <w:rPr>
          <w:i/>
          <w:iCs/>
        </w:rPr>
        <w:t>device</w:t>
      </w:r>
      <w:r w:rsidRPr="005423EC">
        <w:t>]</w:t>
      </w:r>
    </w:p>
    <w:p w14:paraId="31767AE3" w14:textId="77777777" w:rsidR="00A771C4" w:rsidRPr="005423EC" w:rsidRDefault="00A771C4" w:rsidP="00E233F7">
      <w:pPr>
        <w:pStyle w:val="UsageTitle"/>
      </w:pPr>
      <w:r w:rsidRPr="005423EC">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rPr>
      </w:pPr>
      <w: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rPr>
      </w:pPr>
      <w:r w:rsidRPr="00FC45E7">
        <w:t xml:space="preserve">--json-buffer-size </w:t>
      </w:r>
      <w:r w:rsidRPr="00FC45E7">
        <w:rPr>
          <w:b w:val="0"/>
          <w:bCs w:val="0"/>
          <w:i/>
          <w:iCs/>
        </w:rPr>
        <w:t>value</w:t>
      </w:r>
    </w:p>
    <w:p w14:paraId="5B867433" w14:textId="77777777" w:rsidR="00274D20" w:rsidRPr="00FC45E7" w:rsidRDefault="00274D20" w:rsidP="00274D20">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rPr>
      </w:pPr>
      <w:r w:rsidRPr="004A7445">
        <w:t xml:space="preserve">--json-tcp </w:t>
      </w:r>
      <w:r w:rsidRPr="004A7445">
        <w:rPr>
          <w:b w:val="0"/>
          <w:bCs w:val="0"/>
          <w:i/>
          <w:iCs/>
        </w:rPr>
        <w:t>address:port</w:t>
      </w:r>
    </w:p>
    <w:p w14:paraId="7798682E" w14:textId="77777777" w:rsidR="00274D20" w:rsidRDefault="00274D20" w:rsidP="00274D20">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CE19862" w14:textId="77777777" w:rsidR="00274D20" w:rsidRDefault="00274D20" w:rsidP="00274D20">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659FC230" w14:textId="77777777" w:rsidR="00274D20" w:rsidRPr="004A7445" w:rsidRDefault="00274D20" w:rsidP="00274D20">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CE99C6E" w14:textId="77777777" w:rsidR="00274D20" w:rsidRPr="004A7445" w:rsidRDefault="00274D20" w:rsidP="00274D20">
      <w:pPr>
        <w:pStyle w:val="OptionName"/>
        <w:rPr>
          <w:color w:val="F8F8F8"/>
        </w:rPr>
      </w:pPr>
      <w:r w:rsidRPr="004A7445">
        <w:lastRenderedPageBreak/>
        <w:t>--json-tcp-keep</w:t>
      </w:r>
    </w:p>
    <w:p w14:paraId="6922FE80" w14:textId="77777777" w:rsidR="00274D20" w:rsidRDefault="00274D20" w:rsidP="00274D20">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pPr>
      <w:r>
        <w:t xml:space="preserve">Generic common command </w:t>
      </w:r>
      <w:r w:rsidRPr="0010024C">
        <w:t>options</w:t>
      </w:r>
    </w:p>
    <w:p w14:paraId="6DE7E8BB" w14:textId="77777777" w:rsidR="00096DEB" w:rsidRPr="00CF0FFB" w:rsidRDefault="00096DEB" w:rsidP="00096DEB">
      <w:pPr>
        <w:ind w:left="284"/>
      </w:pPr>
      <w:r w:rsidRPr="00CF0FFB">
        <w:t xml:space="preserve">The following options are implicitly defined in all </w:t>
      </w:r>
      <w:r>
        <w:t>commands</w:t>
      </w:r>
      <w:r w:rsidRPr="00CF0FFB">
        <w:t>.</w:t>
      </w:r>
    </w:p>
    <w:p w14:paraId="74D83016" w14:textId="77777777" w:rsidR="00AA6B03" w:rsidRDefault="00AA6B03" w:rsidP="00AA6B03">
      <w:pPr>
        <w:pStyle w:val="OptionName"/>
      </w:pPr>
      <w:r>
        <w:lastRenderedPageBreak/>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pPr>
      <w:r>
        <w:t>-v</w:t>
      </w:r>
      <w:r>
        <w:br/>
      </w:r>
      <w:r w:rsidR="00AA6B03" w:rsidRPr="00EE3259">
        <w:t>--verbose</w:t>
      </w:r>
    </w:p>
    <w:p w14:paraId="0A2730DE" w14:textId="77777777" w:rsidR="00AA6B03" w:rsidRPr="00EE3259" w:rsidRDefault="00AA6B03" w:rsidP="00AA6B03">
      <w:pPr>
        <w:pStyle w:val="OptionDescription"/>
      </w:pPr>
      <w:r w:rsidRPr="00EE3259">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pPr>
      <w:r w:rsidRPr="0010024C">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pPr>
      <w:r w:rsidRPr="0010024C">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3"/>
        <w:gridCol w:w="7786"/>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rPr>
            </w:pPr>
            <w:r>
              <w:rPr>
                <w:rFonts w:ascii="Consolas" w:hAnsi="Consolas"/>
              </w:rPr>
              <w:t>channel</w:t>
            </w:r>
            <w:r w:rsidR="00E02C6B" w:rsidRPr="00C105BA">
              <w:rPr>
                <w:rFonts w:ascii="Consolas" w:hAnsi="Consola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pPr>
      <w:r w:rsidRPr="0010024C">
        <w:t xml:space="preserve">Normalized </w:t>
      </w:r>
      <w:r w:rsidR="0036471B" w:rsidRPr="0010024C">
        <w:t>DTAPI</w:t>
      </w:r>
      <w:r w:rsidRPr="0010024C">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rPr>
            </w:pPr>
            <w:r>
              <w:rPr>
                <w:rFonts w:ascii="Consolas" w:hAnsi="Consola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24"/>
        <w:gridCol w:w="6395"/>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lastRenderedPageBreak/>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rPr>
            </w:pPr>
            <w:r>
              <w:rPr>
                <w:rFonts w:ascii="Consolas" w:hAnsi="Consola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pPr>
      <w:r w:rsidRPr="0010024C">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341"/>
        <w:gridCol w:w="5578"/>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77936" w14:paraId="71DA7CA2" w14:textId="77777777" w:rsidTr="00D469A1">
        <w:tc>
          <w:tcPr>
            <w:tcW w:w="3402" w:type="dxa"/>
          </w:tcPr>
          <w:p w14:paraId="3E5D39D5" w14:textId="77777777" w:rsidR="00FE626D" w:rsidRDefault="00FE626D" w:rsidP="00FE626D">
            <w:pPr>
              <w:pStyle w:val="TableContent"/>
              <w:rPr>
                <w:rFonts w:ascii="Consolas" w:hAnsi="Consolas"/>
              </w:rPr>
            </w:pPr>
            <w:r>
              <w:rPr>
                <w:rFonts w:ascii="Consolas" w:hAnsi="Consolas"/>
              </w:rPr>
              <w:t>:asi</w:t>
            </w:r>
            <w:r w:rsidRPr="00FE626D">
              <w:rPr>
                <w:rFonts w:ascii="Consolas" w:hAnsi="Consolas"/>
              </w:rPr>
              <w:t>-raw-10bit:</w:t>
            </w:r>
          </w:p>
        </w:tc>
        <w:tc>
          <w:tcPr>
            <w:tcW w:w="5733" w:type="dxa"/>
          </w:tcPr>
          <w:p w14:paraId="198080D0" w14:textId="77777777" w:rsidR="00FE626D" w:rsidRPr="00250906" w:rsidRDefault="00250906" w:rsidP="00BC1047">
            <w:pPr>
              <w:pStyle w:val="TableContent"/>
            </w:pPr>
            <w:r w:rsidRPr="00250906">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rPr>
            </w:pPr>
            <w:r>
              <w:rPr>
                <w:rFonts w:ascii="Consolas" w:hAnsi="Consola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rPr>
            </w:pPr>
            <w:r>
              <w:rPr>
                <w:rFonts w:ascii="Consolas" w:hAnsi="Consola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rPr>
            </w:pPr>
            <w:r>
              <w:rPr>
                <w:rFonts w:ascii="Consolas" w:hAnsi="Consola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rPr>
            </w:pPr>
            <w:r>
              <w:rPr>
                <w:rFonts w:ascii="Consolas" w:hAnsi="Consolas"/>
              </w:rPr>
              <w:lastRenderedPageBreak/>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rPr>
            </w:pPr>
            <w:r>
              <w:rPr>
                <w:rFonts w:ascii="Consolas" w:hAnsi="Consolas"/>
              </w:rPr>
              <w:t>:dvb-c2:</w:t>
            </w:r>
          </w:p>
        </w:tc>
        <w:tc>
          <w:tcPr>
            <w:tcW w:w="5733" w:type="dxa"/>
          </w:tcPr>
          <w:p w14:paraId="1697F085" w14:textId="77777777" w:rsidR="001F5349" w:rsidRDefault="003F265E" w:rsidP="00BC1047">
            <w:pPr>
              <w:pStyle w:val="TableContent"/>
            </w:pPr>
            <w:r>
              <w:t>DVB-C2 modulator.</w:t>
            </w:r>
          </w:p>
        </w:tc>
      </w:tr>
      <w:tr w:rsidR="00FE626D" w:rsidRPr="00A77936" w14:paraId="7CEF874F" w14:textId="77777777" w:rsidTr="00D469A1">
        <w:tc>
          <w:tcPr>
            <w:tcW w:w="3402" w:type="dxa"/>
          </w:tcPr>
          <w:p w14:paraId="47FF8390"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dvb-raw-10bit:</w:t>
            </w:r>
          </w:p>
        </w:tc>
        <w:tc>
          <w:tcPr>
            <w:tcW w:w="5733" w:type="dxa"/>
          </w:tcPr>
          <w:p w14:paraId="30671078" w14:textId="77777777" w:rsidR="00FE626D" w:rsidRPr="00250906" w:rsidRDefault="00250906" w:rsidP="00BC1047">
            <w:pPr>
              <w:pStyle w:val="TableContent"/>
            </w:pPr>
            <w:r w:rsidRPr="00250906">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rPr>
            </w:pPr>
            <w:r>
              <w:rPr>
                <w:rFonts w:ascii="Consolas" w:hAnsi="Consola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rPr>
            </w:pPr>
            <w:r>
              <w:rPr>
                <w:rFonts w:ascii="Consolas" w:hAnsi="Consola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rPr>
            </w:pPr>
            <w:r>
              <w:rPr>
                <w:rFonts w:ascii="Consolas" w:hAnsi="Consola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rPr>
            </w:pPr>
            <w:r>
              <w:rPr>
                <w:rFonts w:ascii="Consolas" w:hAnsi="Consola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rPr>
            </w:pPr>
            <w:r>
              <w:rPr>
                <w:rFonts w:ascii="Consolas" w:hAnsi="Consolas"/>
              </w:rPr>
              <w:t>:dvb-t2</w:t>
            </w:r>
            <w:r w:rsidR="00D07511">
              <w:rPr>
                <w:rFonts w:ascii="Consolas" w:hAnsi="Consolas"/>
              </w:rPr>
              <w:t>-mi</w:t>
            </w:r>
            <w:r>
              <w:rPr>
                <w:rFonts w:ascii="Consolas" w:hAnsi="Consola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rPr>
            </w:pPr>
            <w:r>
              <w:rPr>
                <w:rFonts w:ascii="Consolas" w:hAnsi="Consola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rPr>
            </w:pPr>
            <w:r>
              <w:rPr>
                <w:rFonts w:ascii="Consolas" w:hAnsi="Consola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rPr>
            </w:pPr>
            <w:r>
              <w:rPr>
                <w:rFonts w:ascii="Consolas" w:hAnsi="Consolas"/>
              </w:rPr>
              <w:t>:ip=</w:t>
            </w:r>
            <w:r>
              <w:rPr>
                <w:rFonts w:ascii="Consolas" w:hAnsi="Consolas"/>
                <w:i/>
              </w:rPr>
              <w:t>string</w:t>
            </w:r>
            <w:r>
              <w:rPr>
                <w:rFonts w:ascii="Consolas" w:hAnsi="Consola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clock</w:t>
            </w:r>
            <w:r w:rsidRPr="00FE626D">
              <w:rPr>
                <w:rFonts w:ascii="Consolas" w:hAnsi="Consola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config</w:t>
            </w:r>
            <w:r w:rsidRPr="00FE626D">
              <w:rPr>
                <w:rFonts w:ascii="Consolas" w:hAnsi="Consola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rPr>
            </w:pPr>
            <w:r>
              <w:rPr>
                <w:rFonts w:ascii="Consolas" w:hAnsi="Consola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rPr>
            </w:pPr>
            <w:r>
              <w:rPr>
                <w:rFonts w:ascii="Consolas" w:hAnsi="Consola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rPr>
            </w:pPr>
            <w:r>
              <w:rPr>
                <w:rFonts w:ascii="Consolas" w:hAnsi="Consola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rPr>
            </w:pPr>
            <w:r>
              <w:rPr>
                <w:rFonts w:ascii="Consolas" w:hAnsi="Consola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loop-through</w:t>
            </w:r>
            <w:r>
              <w:rPr>
                <w:rFonts w:ascii="Consolas" w:hAnsi="Consola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rPr>
            </w:pPr>
            <w:r>
              <w:rPr>
                <w:rFonts w:ascii="Consolas" w:hAnsi="Consola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rPr>
            </w:pPr>
            <w:r>
              <w:rPr>
                <w:rFonts w:ascii="Consolas" w:hAnsi="Consola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rPr>
            </w:pPr>
            <w:r>
              <w:rPr>
                <w:rFonts w:ascii="Consolas" w:hAnsi="Consola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rPr>
            </w:pPr>
            <w:r>
              <w:rPr>
                <w:rFonts w:ascii="Consolas" w:hAnsi="Consolas"/>
              </w:rPr>
              <w:t>:mac=</w:t>
            </w:r>
            <w:r>
              <w:rPr>
                <w:rFonts w:ascii="Consolas" w:hAnsi="Consolas"/>
                <w:i/>
              </w:rPr>
              <w:t>string</w:t>
            </w:r>
            <w:r>
              <w:rPr>
                <w:rFonts w:ascii="Consolas" w:hAnsi="Consola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rPr>
            </w:pPr>
            <w:r>
              <w:rPr>
                <w:rFonts w:ascii="Consolas" w:hAnsi="Consola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lastRenderedPageBreak/>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62959707"/>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r>
        <w:t>This utility dumps the contents of MPEG transport stream packets.</w:t>
      </w:r>
    </w:p>
    <w:p w14:paraId="067C048E" w14:textId="77777777" w:rsidR="00A771C4" w:rsidRPr="0010024C" w:rsidRDefault="00BD19C2" w:rsidP="00E233F7">
      <w:pPr>
        <w:pStyle w:val="UsageTitle"/>
      </w:pPr>
      <w:r>
        <w:t>Usage</w:t>
      </w:r>
    </w:p>
    <w:p w14:paraId="5EC7622C" w14:textId="77777777" w:rsidR="00A771C4" w:rsidRDefault="00A771C4">
      <w:pPr>
        <w:pStyle w:val="UsageSyntax"/>
      </w:pPr>
      <w:r>
        <w:t>tsdump [</w:t>
      </w:r>
      <w:r>
        <w:rPr>
          <w:i/>
          <w:iCs/>
        </w:rPr>
        <w:t>options</w:t>
      </w:r>
      <w:r>
        <w:t>] [</w:t>
      </w:r>
      <w:r>
        <w:rPr>
          <w:i/>
          <w:iCs/>
        </w:rPr>
        <w:t>input-file</w:t>
      </w:r>
      <w:r w:rsidR="00045C1A">
        <w:rPr>
          <w:i/>
          <w:iCs/>
        </w:rPr>
        <w:t xml:space="preserve"> ...</w:t>
      </w:r>
      <w:r>
        <w:t>]</w:t>
      </w:r>
    </w:p>
    <w:p w14:paraId="220E20BB" w14:textId="77777777" w:rsidR="00A771C4" w:rsidRPr="0010024C" w:rsidRDefault="00A771C4" w:rsidP="00E233F7">
      <w:pPr>
        <w:pStyle w:val="UsageTitle"/>
      </w:pPr>
      <w:r w:rsidRPr="0010024C">
        <w:t>Input file</w:t>
      </w:r>
      <w:r w:rsidR="00045C1A">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pPr>
      <w:r>
        <w:t xml:space="preserve">Note that if the option </w:t>
      </w:r>
      <w:r w:rsidRPr="00CE6802">
        <w:rPr>
          <w:rStyle w:val="Codeintext"/>
        </w:rPr>
        <w:t>–-raw</w:t>
      </w:r>
      <w:r>
        <w:t xml:space="preserve"> is used, the input </w:t>
      </w:r>
      <w:r w:rsidR="00045C1A">
        <w:t xml:space="preserve">files </w:t>
      </w:r>
      <w:r>
        <w:t>can be any</w:t>
      </w:r>
      <w:r w:rsidR="00045C1A">
        <w:t xml:space="preserve"> type of file, not necessarily</w:t>
      </w:r>
      <w:r>
        <w:t xml:space="preserve"> TS fil</w:t>
      </w:r>
      <w:r w:rsidR="00045C1A">
        <w:t>es</w:t>
      </w:r>
      <w:r>
        <w:t>.</w:t>
      </w:r>
    </w:p>
    <w:p w14:paraId="34C4B74B" w14:textId="77777777" w:rsidR="00A771C4" w:rsidRPr="0010024C" w:rsidRDefault="00BD19C2" w:rsidP="00E233F7">
      <w:pPr>
        <w:pStyle w:val="UsageTitle"/>
      </w:pPr>
      <w: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rPr>
      </w:pPr>
      <w:r w:rsidRPr="008732A4">
        <w:t xml:space="preserve">--byte-offset </w:t>
      </w:r>
      <w:r w:rsidRPr="008732A4">
        <w:rPr>
          <w:b w:val="0"/>
          <w:bCs w:val="0"/>
          <w:i/>
          <w:iCs/>
        </w:rPr>
        <w:t>value</w:t>
      </w:r>
    </w:p>
    <w:p w14:paraId="764425B5" w14:textId="77777777" w:rsidR="008732A4" w:rsidRDefault="008732A4" w:rsidP="00B62E24">
      <w:pPr>
        <w:pStyle w:val="OptionDescription"/>
      </w:pPr>
      <w:r w:rsidRPr="008732A4">
        <w:t>Start reading each file at the specified byte offset (default: 0).</w:t>
      </w:r>
    </w:p>
    <w:p w14:paraId="17481EF9" w14:textId="126CE2C4" w:rsidR="008732A4" w:rsidRPr="008732A4" w:rsidRDefault="008732A4" w:rsidP="00B62E24">
      <w:pPr>
        <w:pStyle w:val="OptionDescription"/>
      </w:pPr>
      <w:r w:rsidRPr="008732A4">
        <w:t>This</w:t>
      </w:r>
      <w:r>
        <w:t xml:space="preserve"> </w:t>
      </w:r>
      <w:r w:rsidRPr="008732A4">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193E44A"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424C7">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49A10AC"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1424C7">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rPr>
      </w:pPr>
      <w:r w:rsidRPr="008732A4">
        <w:t>--</w:t>
      </w:r>
      <w:r>
        <w:t>packet</w:t>
      </w:r>
      <w:r w:rsidRPr="008732A4">
        <w:t xml:space="preserve">-offset </w:t>
      </w:r>
      <w:r w:rsidRPr="008732A4">
        <w:rPr>
          <w:b w:val="0"/>
          <w:bCs w:val="0"/>
          <w:i/>
          <w:iCs/>
        </w:rPr>
        <w:t>value</w:t>
      </w:r>
    </w:p>
    <w:p w14:paraId="7AA476D4" w14:textId="14867776" w:rsidR="001110FE" w:rsidRDefault="001110FE" w:rsidP="001110FE">
      <w:pPr>
        <w:pStyle w:val="OptionDescription"/>
      </w:pPr>
      <w:r w:rsidRPr="008732A4">
        <w:t xml:space="preserve">Start reading each file at the specified </w:t>
      </w:r>
      <w:r>
        <w:t>TS packet</w:t>
      </w:r>
      <w:r w:rsidRPr="008732A4">
        <w:t xml:space="preserve"> (default: 0).</w:t>
      </w:r>
    </w:p>
    <w:p w14:paraId="126F8A7F" w14:textId="77777777" w:rsidR="001110FE" w:rsidRPr="008732A4" w:rsidRDefault="001110FE" w:rsidP="001110FE">
      <w:pPr>
        <w:pStyle w:val="OptionDescription"/>
      </w:pPr>
      <w:r w:rsidRPr="008732A4">
        <w:t>This</w:t>
      </w:r>
      <w:r>
        <w:t xml:space="preserve"> </w:t>
      </w:r>
      <w:r w:rsidRPr="008732A4">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pPr>
      <w:r>
        <w:t xml:space="preserve">Generic common command </w:t>
      </w:r>
      <w:r w:rsidRPr="0010024C">
        <w:t>options</w:t>
      </w:r>
    </w:p>
    <w:p w14:paraId="2524D2D8" w14:textId="77777777" w:rsidR="00096DEB" w:rsidRPr="00CF0FFB" w:rsidRDefault="00096DEB" w:rsidP="00096DEB">
      <w:pPr>
        <w:ind w:left="284"/>
      </w:pPr>
      <w:r w:rsidRPr="00CF0FFB">
        <w:t xml:space="preserve">The following options are implicitly defined in all </w:t>
      </w:r>
      <w:r>
        <w:t>commands</w:t>
      </w:r>
      <w:r w:rsidRPr="00CF0FFB">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pPr>
      <w:r w:rsidRPr="007B2A0D">
        <w:t>-v</w:t>
      </w:r>
      <w:r>
        <w:br/>
      </w:r>
      <w:r w:rsidRPr="007B2A0D">
        <w:t>--verbose</w:t>
      </w:r>
    </w:p>
    <w:p w14:paraId="11F8B68D" w14:textId="77777777" w:rsidR="000B1C33" w:rsidRPr="007B2A0D" w:rsidRDefault="000B1C33" w:rsidP="000B1C33">
      <w:pPr>
        <w:pStyle w:val="OptionDescription"/>
      </w:pPr>
      <w:r w:rsidRPr="007B2A0D">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62959708"/>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r>
        <w:t>This</w:t>
      </w:r>
      <w:r w:rsidR="00055C10">
        <w:t xml:space="preserve"> utility behaves as a DVB SimulCrypt compliant ECMG</w:t>
      </w:r>
      <w:r>
        <w:t>.</w:t>
      </w:r>
      <w:r w:rsidR="00055C10">
        <w:t xml:space="preserve"> It can be used to debug system integration, replacing any standard ECM Generator. Most DVB SimulCrypt parameters can be adjusted from the command line to test the behaviour of an SCS</w:t>
      </w:r>
      <w:r w:rsidR="00E966D9">
        <w:t>.</w:t>
      </w:r>
    </w:p>
    <w:p w14:paraId="1C774306" w14:textId="77777777" w:rsidR="000C7B19" w:rsidRPr="00E966D9" w:rsidRDefault="00E966D9" w:rsidP="000C7B19">
      <w:r>
        <w:t xml:space="preserve">This fake ECMG can be used with the </w:t>
      </w:r>
      <w:r w:rsidRPr="005003D2">
        <w:rPr>
          <w:rStyle w:val="Codeintext"/>
        </w:rPr>
        <w:t>tsp</w:t>
      </w:r>
      <w:r>
        <w:t xml:space="preserve"> plugin named </w:t>
      </w:r>
      <w:r w:rsidRPr="005003D2">
        <w:rPr>
          <w:rStyle w:val="Codeintext"/>
        </w:rPr>
        <w:t>scrambler</w:t>
      </w:r>
      <w:r>
        <w:t xml:space="preserve"> to build an end-to-end demo of a DVB SimulCrypt system.</w:t>
      </w:r>
    </w:p>
    <w:p w14:paraId="2652EFA5" w14:textId="77777777" w:rsidR="00E966D9" w:rsidRDefault="00E966D9" w:rsidP="000C7B19">
      <w:r>
        <w:t xml:space="preserve">This fake ECMG accepts all </w:t>
      </w:r>
      <w:r w:rsidRPr="005003D2">
        <w:rPr>
          <w:rStyle w:val="Codeintext"/>
        </w:rPr>
        <w:t>Super_CAS_Id</w:t>
      </w:r>
      <w: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r>
        <w:rPr>
          <w:b/>
        </w:rPr>
        <w:t>Warning:</w:t>
      </w:r>
      <w: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pPr>
      <w:r>
        <w:t>Usage</w:t>
      </w:r>
    </w:p>
    <w:p w14:paraId="2FC0F41C" w14:textId="77777777" w:rsidR="000C7B19" w:rsidRDefault="000C7B19" w:rsidP="000C7B19">
      <w:pPr>
        <w:pStyle w:val="UsageSyntax"/>
      </w:pPr>
      <w:r>
        <w:t>ts</w:t>
      </w:r>
      <w:r w:rsidR="00055C10">
        <w:t>ecmg</w:t>
      </w:r>
      <w:r>
        <w:t xml:space="preserve"> [</w:t>
      </w:r>
      <w:r>
        <w:rPr>
          <w:i/>
          <w:iCs/>
        </w:rPr>
        <w:t>options</w:t>
      </w:r>
      <w:r w:rsidR="00055C10">
        <w:t>]</w:t>
      </w:r>
    </w:p>
    <w:p w14:paraId="18619471" w14:textId="77777777" w:rsidR="000C7B19" w:rsidRPr="0010024C" w:rsidRDefault="00BD19C2" w:rsidP="000C7B19">
      <w:pPr>
        <w:pStyle w:val="UsageTitle"/>
      </w:pPr>
      <w: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rPr>
      </w:pPr>
      <w:r>
        <w:lastRenderedPageBreak/>
        <w:t xml:space="preserve">--log-message-count </w:t>
      </w:r>
      <w:r w:rsidRPr="00804568">
        <w:rPr>
          <w:b w:val="0"/>
          <w:i/>
        </w:rPr>
        <w:t>value</w:t>
      </w:r>
    </w:p>
    <w:p w14:paraId="42BD42BB"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71B5C96F" w14:textId="77777777" w:rsidR="00162CB1" w:rsidRDefault="00162CB1" w:rsidP="00162CB1">
      <w:pPr>
        <w:pStyle w:val="OptionDescription"/>
      </w:pPr>
      <w:r>
        <w:t xml:space="preserve">See also the option </w:t>
      </w:r>
      <w:r w:rsidRPr="00C766DE">
        <w:rPr>
          <w:rStyle w:val="Codeintext"/>
        </w:rPr>
        <w:t>--synchronous-log</w:t>
      </w:r>
      <w: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pPr>
      <w:r>
        <w:t xml:space="preserve">Generic common command </w:t>
      </w:r>
      <w:r w:rsidRPr="0010024C">
        <w:t>options</w:t>
      </w:r>
    </w:p>
    <w:p w14:paraId="7A3DD92F" w14:textId="77777777" w:rsidR="00096DEB" w:rsidRPr="00CF0FFB" w:rsidRDefault="00096DEB" w:rsidP="00096DEB">
      <w:pPr>
        <w:ind w:left="284"/>
      </w:pPr>
      <w:r w:rsidRPr="00CF0FFB">
        <w:t xml:space="preserve">The following options are implicitly defined in all </w:t>
      </w:r>
      <w:r>
        <w:t>commands</w:t>
      </w:r>
      <w:r w:rsidRPr="00CF0FFB">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pPr>
      <w:r w:rsidRPr="007B2A0D">
        <w:t>-v</w:t>
      </w:r>
      <w:r>
        <w:br/>
      </w:r>
      <w:r w:rsidRPr="007B2A0D">
        <w:t>--verbose</w:t>
      </w:r>
    </w:p>
    <w:p w14:paraId="37A05D66" w14:textId="77777777" w:rsidR="009D6EB8" w:rsidRPr="007B2A0D" w:rsidRDefault="009D6EB8" w:rsidP="009D6EB8">
      <w:pPr>
        <w:pStyle w:val="OptionDescription"/>
      </w:pPr>
      <w:r w:rsidRPr="007B2A0D">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62959709"/>
      <w:r>
        <w:lastRenderedPageBreak/>
        <w:t>tseit</w:t>
      </w:r>
      <w:bookmarkEnd w:id="181"/>
    </w:p>
    <w:p w14:paraId="56992CAA" w14:textId="7965FACC" w:rsidR="008429E9" w:rsidRPr="001D65DD" w:rsidRDefault="008429E9" w:rsidP="008429E9">
      <w:pPr>
        <w:pStyle w:val="UsageTitle"/>
      </w:pPr>
      <w: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pPr>
      <w:r>
        <w:t>Usage</w:t>
      </w:r>
    </w:p>
    <w:p w14:paraId="1AC14A39" w14:textId="6794A87A" w:rsidR="008429E9" w:rsidRPr="003C7A5D" w:rsidRDefault="008429E9" w:rsidP="008429E9">
      <w:pPr>
        <w:pStyle w:val="UsageSyntax"/>
      </w:pPr>
      <w:r w:rsidRPr="003C7A5D">
        <w:t>ts</w:t>
      </w:r>
      <w:r>
        <w:t>eit</w:t>
      </w:r>
      <w:r w:rsidRPr="003C7A5D">
        <w:t xml:space="preserve"> [</w:t>
      </w:r>
      <w:r w:rsidRPr="003C7A5D">
        <w:rPr>
          <w:i/>
        </w:rPr>
        <w:t>options</w:t>
      </w:r>
      <w:r w:rsidRPr="003C7A5D">
        <w:t>]</w:t>
      </w:r>
    </w:p>
    <w:p w14:paraId="12ACE047" w14:textId="77777777" w:rsidR="008429E9" w:rsidRDefault="008429E9" w:rsidP="008429E9">
      <w:pPr>
        <w:pStyle w:val="UsageTitle"/>
      </w:pPr>
      <w:r>
        <w:t>Options</w:t>
      </w:r>
    </w:p>
    <w:p w14:paraId="606F4750" w14:textId="5385EC66" w:rsidR="00A1249A" w:rsidRDefault="00A1249A" w:rsidP="00A1249A">
      <w:pPr>
        <w:pStyle w:val="OptionName"/>
      </w:pPr>
      <w:r>
        <w:t xml:space="preserve">-c </w:t>
      </w:r>
      <w:r w:rsidRPr="00A1249A">
        <w:rPr>
          <w:b w:val="0"/>
          <w:bCs w:val="0"/>
          <w:i/>
          <w:iCs/>
        </w:rPr>
        <w:t>'string'</w:t>
      </w:r>
      <w:r>
        <w:br/>
        <w:t xml:space="preserve">--command </w:t>
      </w:r>
      <w:r w:rsidRPr="00A1249A">
        <w:rPr>
          <w:b w:val="0"/>
          <w:bCs w:val="0"/>
          <w:i/>
          <w:iCs/>
        </w:rPr>
        <w:t>'string'</w:t>
      </w:r>
    </w:p>
    <w:p w14:paraId="2A4F2D97" w14:textId="1D62CAEC" w:rsidR="00A1249A" w:rsidRDefault="00A1249A" w:rsidP="00A1249A">
      <w:pPr>
        <w:pStyle w:val="OptionDescription"/>
      </w:pPr>
      <w:r>
        <w:t>Specify an EIT manipulation command. See the list of available commands below.</w:t>
      </w:r>
    </w:p>
    <w:p w14:paraId="7F775666" w14:textId="231699D7" w:rsidR="00A1249A" w:rsidRDefault="00A1249A" w:rsidP="00A1249A">
      <w:pPr>
        <w:pStyle w:val="OptionDescription"/>
      </w:pPr>
      <w:r>
        <w:t xml:space="preserve">Several </w:t>
      </w:r>
      <w:r w:rsidRPr="00A1249A">
        <w:rPr>
          <w:rStyle w:val="Codeintext"/>
        </w:rPr>
        <w:t>--command</w:t>
      </w:r>
      <w:r>
        <w:t xml:space="preserve"> options can be specified. All commands are executed in sequence.</w:t>
      </w:r>
    </w:p>
    <w:p w14:paraId="498FEEAF" w14:textId="77777777" w:rsidR="00E76D07" w:rsidRDefault="00E76D07" w:rsidP="00E76D07">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 If there is no </w:t>
      </w:r>
      <w:r w:rsidRPr="00384DC8">
        <w:rPr>
          <w:rStyle w:val="Codeintext"/>
        </w:rPr>
        <w:t>--file</w:t>
      </w:r>
      <w:r>
        <w:t xml:space="preserve"> and no </w:t>
      </w:r>
      <w:r w:rsidRPr="00384DC8">
        <w:rPr>
          <w:rStyle w:val="Codeintext"/>
        </w:rPr>
        <w:t>--command</w:t>
      </w:r>
      <w:r>
        <w:t>, the commands are read from the standard input.</w:t>
      </w:r>
    </w:p>
    <w:p w14:paraId="692CA819" w14:textId="21F6DFF2" w:rsidR="00C77ABF" w:rsidRDefault="00C77ABF" w:rsidP="00C77ABF">
      <w:pPr>
        <w:pStyle w:val="OptionName"/>
      </w:pPr>
      <w:r>
        <w:t>-e</w:t>
      </w:r>
      <w:r>
        <w:br/>
        <w:t>--exit-on-error</w:t>
      </w:r>
    </w:p>
    <w:p w14:paraId="765B2883" w14:textId="77777777" w:rsidR="00C77ABF" w:rsidRDefault="00C77ABF" w:rsidP="00C77ABF">
      <w:pPr>
        <w:pStyle w:val="OptionDescription"/>
      </w:pPr>
      <w:r>
        <w:t>Stop executing commands when an error is encountered.</w:t>
      </w:r>
    </w:p>
    <w:p w14:paraId="3518854D" w14:textId="7B2C879A" w:rsidR="00C77ABF" w:rsidRDefault="00C77ABF" w:rsidP="00C77ABF">
      <w:pPr>
        <w:pStyle w:val="OptionDescription"/>
      </w:pPr>
      <w:r>
        <w:t>By default, continue execution on error.</w:t>
      </w:r>
    </w:p>
    <w:p w14:paraId="26CCFC3B" w14:textId="1E8D2669" w:rsidR="00D154F0" w:rsidRDefault="00D154F0" w:rsidP="00D154F0">
      <w:pPr>
        <w:pStyle w:val="OptionName"/>
      </w:pPr>
      <w:r>
        <w:t xml:space="preserve">-f </w:t>
      </w:r>
      <w:r w:rsidRPr="00D154F0">
        <w:rPr>
          <w:b w:val="0"/>
          <w:bCs w:val="0"/>
          <w:i/>
          <w:iCs/>
        </w:rPr>
        <w:t>file</w:t>
      </w:r>
      <w:r>
        <w:rPr>
          <w:b w:val="0"/>
          <w:bCs w:val="0"/>
          <w:i/>
          <w:iCs/>
        </w:rPr>
        <w:t>-</w:t>
      </w:r>
      <w:r w:rsidRPr="00D154F0">
        <w:rPr>
          <w:b w:val="0"/>
          <w:bCs w:val="0"/>
          <w:i/>
          <w:iCs/>
        </w:rPr>
        <w:t>name</w:t>
      </w:r>
      <w:r>
        <w:br/>
        <w:t xml:space="preserve">--file </w:t>
      </w:r>
      <w:r w:rsidRPr="00D154F0">
        <w:rPr>
          <w:b w:val="0"/>
          <w:bCs w:val="0"/>
          <w:i/>
          <w:iCs/>
        </w:rPr>
        <w:t>file</w:t>
      </w:r>
      <w:r>
        <w:rPr>
          <w:b w:val="0"/>
          <w:bCs w:val="0"/>
          <w:i/>
          <w:iCs/>
        </w:rPr>
        <w:t>-</w:t>
      </w:r>
      <w:r w:rsidRPr="00D154F0">
        <w:rPr>
          <w:b w:val="0"/>
          <w:bCs w:val="0"/>
          <w:i/>
          <w:iCs/>
        </w:rPr>
        <w:t>name</w:t>
      </w:r>
    </w:p>
    <w:p w14:paraId="7E635FFB" w14:textId="77777777" w:rsidR="00C77ABF" w:rsidRDefault="00D154F0" w:rsidP="00C77ABF">
      <w:pPr>
        <w:pStyle w:val="OptionDescription"/>
      </w:pPr>
      <w: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pPr>
      <w:r>
        <w:t>As usual in scripts, each text line is a command. Lines starting with ‘</w:t>
      </w:r>
      <w:r w:rsidRPr="00D154F0">
        <w:rPr>
          <w:rStyle w:val="Codeintext"/>
        </w:rPr>
        <w:t>#</w:t>
      </w:r>
      <w:r>
        <w:t>’ are considered as comments and ignored. Lines ending with a backslash (‘</w:t>
      </w:r>
      <w:r w:rsidRPr="00D154F0">
        <w:rPr>
          <w:rStyle w:val="Codeintext"/>
        </w:rPr>
        <w:t>\</w:t>
      </w:r>
      <w:r>
        <w:t>’) continue on the next line.</w:t>
      </w:r>
    </w:p>
    <w:p w14:paraId="01DDCB70" w14:textId="77777777" w:rsidR="00384DC8" w:rsidRDefault="00D154F0" w:rsidP="00D154F0">
      <w:pPr>
        <w:pStyle w:val="OptionDescription"/>
      </w:pPr>
      <w:r>
        <w:t xml:space="preserve">Several </w:t>
      </w:r>
      <w:r w:rsidRPr="00D154F0">
        <w:rPr>
          <w:rStyle w:val="Codeintext"/>
        </w:rPr>
        <w:t>--file</w:t>
      </w:r>
      <w:r>
        <w:t xml:space="preserve"> options can be specified. All </w:t>
      </w:r>
      <w:r w:rsidR="00E066A0">
        <w:t>scripts</w:t>
      </w:r>
      <w:r>
        <w:t xml:space="preserve"> are executed in sequence.</w:t>
      </w:r>
    </w:p>
    <w:p w14:paraId="0BC06159" w14:textId="1911AFE8" w:rsidR="00D154F0" w:rsidRDefault="00D154F0" w:rsidP="00D154F0">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w:t>
      </w:r>
      <w:r w:rsidR="00384DC8">
        <w:t xml:space="preserve"> If there is no </w:t>
      </w:r>
      <w:r w:rsidR="00384DC8" w:rsidRPr="00384DC8">
        <w:rPr>
          <w:rStyle w:val="Codeintext"/>
        </w:rPr>
        <w:t>--file</w:t>
      </w:r>
      <w:r w:rsidR="00384DC8">
        <w:t xml:space="preserve"> and no </w:t>
      </w:r>
      <w:r w:rsidR="00384DC8" w:rsidRPr="00384DC8">
        <w:rPr>
          <w:rStyle w:val="Codeintext"/>
        </w:rPr>
        <w:t>--command</w:t>
      </w:r>
      <w:r w:rsidR="00384DC8">
        <w:t>, the commands are read from the standard input.</w:t>
      </w:r>
    </w:p>
    <w:p w14:paraId="142D9EE2" w14:textId="3D91C7AF" w:rsidR="00AD31C1" w:rsidRDefault="00AD31C1" w:rsidP="00AD31C1">
      <w:pPr>
        <w:pStyle w:val="OptionName"/>
      </w:pPr>
      <w:r>
        <w:t xml:space="preserve">-i </w:t>
      </w:r>
      <w:r w:rsidRPr="00AD31C1">
        <w:rPr>
          <w:b w:val="0"/>
          <w:bCs w:val="0"/>
          <w:i/>
          <w:iCs/>
        </w:rPr>
        <w:t>path</w:t>
      </w:r>
      <w:r>
        <w:br/>
        <w:t xml:space="preserve">--input-directory </w:t>
      </w:r>
      <w:r w:rsidRPr="00AD31C1">
        <w:rPr>
          <w:b w:val="0"/>
          <w:bCs w:val="0"/>
          <w:i/>
          <w:iCs/>
        </w:rPr>
        <w:t>path</w:t>
      </w:r>
    </w:p>
    <w:p w14:paraId="3534FAA6" w14:textId="77777777" w:rsidR="00AD31C1" w:rsidRDefault="00AD31C1" w:rsidP="00AD31C1">
      <w:pPr>
        <w:pStyle w:val="OptionDescription"/>
      </w:pPr>
      <w:r>
        <w:t>Default directory of input files in EIT manipulation commands.</w:t>
      </w:r>
    </w:p>
    <w:p w14:paraId="4C809522" w14:textId="6363C2FB" w:rsidR="00AD31C1" w:rsidRDefault="00AD31C1" w:rsidP="00AD31C1">
      <w:pPr>
        <w:pStyle w:val="OptionDescription"/>
      </w:pPr>
      <w:r>
        <w:t xml:space="preserve">In all commands and scripts, each time an input file is specified without directory or with a relative path, this default directory is used as base. It is </w:t>
      </w:r>
      <w:r w:rsidR="00A366D3">
        <w:t xml:space="preserve">consequently </w:t>
      </w:r>
      <w:r>
        <w:t xml:space="preserve">possible to write position-independent scripts and specify the actual directory or base path in the </w:t>
      </w:r>
      <w:r w:rsidRPr="00AD31C1">
        <w:rPr>
          <w:rStyle w:val="Codeintext"/>
        </w:rPr>
        <w:t>tseit</w:t>
      </w:r>
      <w:r>
        <w:t xml:space="preserve"> command.</w:t>
      </w:r>
    </w:p>
    <w:p w14:paraId="47D689CE" w14:textId="062C4EC4" w:rsidR="00AD31C1" w:rsidRDefault="00AD31C1" w:rsidP="00AD31C1">
      <w:pPr>
        <w:pStyle w:val="OptionName"/>
      </w:pPr>
      <w:r>
        <w:t xml:space="preserve">-o </w:t>
      </w:r>
      <w:r w:rsidRPr="00AD31C1">
        <w:rPr>
          <w:b w:val="0"/>
          <w:bCs w:val="0"/>
          <w:i/>
          <w:iCs/>
        </w:rPr>
        <w:t>path</w:t>
      </w:r>
      <w:r>
        <w:br/>
        <w:t xml:space="preserve">--output-directory </w:t>
      </w:r>
      <w:r w:rsidRPr="00AD31C1">
        <w:rPr>
          <w:b w:val="0"/>
          <w:bCs w:val="0"/>
          <w:i/>
          <w:iCs/>
        </w:rPr>
        <w:t>path</w:t>
      </w:r>
    </w:p>
    <w:p w14:paraId="0E8DA29D" w14:textId="7B62D3B1" w:rsidR="00A1249A" w:rsidRDefault="00AD31C1" w:rsidP="00AD31C1">
      <w:pPr>
        <w:pStyle w:val="OptionDescription"/>
      </w:pPr>
      <w:r>
        <w:t>Default directory of output files in EIT manipulation commands.</w:t>
      </w:r>
    </w:p>
    <w:p w14:paraId="19603200" w14:textId="5B212A7A" w:rsidR="00AD31C1" w:rsidRDefault="00AD31C1" w:rsidP="00AD31C1">
      <w:pPr>
        <w:pStyle w:val="OptionDescription"/>
      </w:pPr>
      <w:r>
        <w:t xml:space="preserve">This is equivalent to option </w:t>
      </w:r>
      <w:r w:rsidRPr="00AD31C1">
        <w:rPr>
          <w:rStyle w:val="Codeintext"/>
        </w:rPr>
        <w:t>--input-directory</w:t>
      </w:r>
      <w:r>
        <w:t xml:space="preserve">, applied to output files. </w:t>
      </w:r>
    </w:p>
    <w:p w14:paraId="43AADACE" w14:textId="77777777" w:rsidR="008429E9" w:rsidRPr="0010024C" w:rsidRDefault="008429E9" w:rsidP="008429E9">
      <w:pPr>
        <w:pStyle w:val="UsageTitle"/>
      </w:pPr>
      <w:r>
        <w:t xml:space="preserve">Generic common command </w:t>
      </w:r>
      <w:r w:rsidRPr="0010024C">
        <w:t>options</w:t>
      </w:r>
    </w:p>
    <w:p w14:paraId="0C98EE5A" w14:textId="77777777" w:rsidR="008429E9" w:rsidRPr="00CF0FFB" w:rsidRDefault="008429E9" w:rsidP="008429E9">
      <w:pPr>
        <w:ind w:left="284"/>
      </w:pPr>
      <w:r w:rsidRPr="00CF0FFB">
        <w:t xml:space="preserve">The following options are implicitly defined in all </w:t>
      </w:r>
      <w:r>
        <w:t>commands</w:t>
      </w:r>
      <w:r w:rsidRPr="00CF0FFB">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pPr>
      <w:r w:rsidRPr="007B2A0D">
        <w:t>-v</w:t>
      </w:r>
      <w:r>
        <w:br/>
      </w:r>
      <w:r w:rsidRPr="007B2A0D">
        <w:t>--verbose</w:t>
      </w:r>
    </w:p>
    <w:p w14:paraId="7C484AB5" w14:textId="77777777" w:rsidR="008429E9" w:rsidRPr="007B2A0D" w:rsidRDefault="008429E9" w:rsidP="008429E9">
      <w:pPr>
        <w:pStyle w:val="OptionDescription"/>
      </w:pPr>
      <w:r w:rsidRPr="007B2A0D">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pPr>
      <w:r>
        <w:t>Display the version number.</w:t>
      </w:r>
    </w:p>
    <w:p w14:paraId="1963A664" w14:textId="464F8C55" w:rsidR="008429E9" w:rsidRDefault="008429E9" w:rsidP="008429E9">
      <w:pPr>
        <w:pStyle w:val="UsageTitle"/>
      </w:pPr>
      <w:r w:rsidRPr="00575F98">
        <w:t xml:space="preserve">List of </w:t>
      </w:r>
      <w:r>
        <w:t>EIT manipulation</w:t>
      </w:r>
      <w:r w:rsidRPr="00575F98">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2201"/>
        <w:gridCol w:w="5728"/>
      </w:tblGrid>
      <w:tr w:rsidR="00E76D07" w14:paraId="23956FE0" w14:textId="77777777" w:rsidTr="00FB3C9A">
        <w:trPr>
          <w:cantSplit/>
        </w:trPr>
        <w:tc>
          <w:tcPr>
            <w:tcW w:w="1101" w:type="dxa"/>
          </w:tcPr>
          <w:p w14:paraId="603740E8" w14:textId="5212920F" w:rsidR="00E76D07" w:rsidRPr="00CC1DD6" w:rsidRDefault="00E76D07" w:rsidP="00FB3C9A">
            <w:pPr>
              <w:rPr>
                <w:b/>
              </w:rPr>
            </w:pPr>
            <w:r>
              <w:rPr>
                <w:b/>
              </w:rPr>
              <w:t>dump</w:t>
            </w:r>
          </w:p>
        </w:tc>
        <w:tc>
          <w:tcPr>
            <w:tcW w:w="8066" w:type="dxa"/>
            <w:gridSpan w:val="2"/>
          </w:tcPr>
          <w:p w14:paraId="42C1E5B0" w14:textId="78BB1552" w:rsidR="00E76D07" w:rsidRDefault="00E76D07" w:rsidP="00FB3C9A">
            <w: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rPr>
            </w:pPr>
          </w:p>
        </w:tc>
        <w:tc>
          <w:tcPr>
            <w:tcW w:w="2268" w:type="dxa"/>
          </w:tcPr>
          <w:p w14:paraId="6E276EAF" w14:textId="77777777" w:rsidR="00E76D07" w:rsidRDefault="00E76D07" w:rsidP="00FB3C9A">
            <w:pPr>
              <w:jc w:val="left"/>
            </w:pPr>
            <w:r w:rsidRPr="00575F98">
              <w:t>Usage:</w:t>
            </w:r>
          </w:p>
        </w:tc>
        <w:tc>
          <w:tcPr>
            <w:tcW w:w="5798" w:type="dxa"/>
          </w:tcPr>
          <w:p w14:paraId="79CE1746" w14:textId="199A291E" w:rsidR="00E76D07" w:rsidRPr="00CC1DD6" w:rsidRDefault="00E76D07" w:rsidP="00FB3C9A">
            <w:pPr>
              <w:rPr>
                <w:rFonts w:ascii="Consolas" w:hAnsi="Consolas" w:cs="Consolas"/>
              </w:rPr>
            </w:pPr>
            <w:r>
              <w:rPr>
                <w:rFonts w:ascii="Consolas" w:hAnsi="Consolas" w:cs="Consolas"/>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rPr>
            </w:pPr>
            <w:r>
              <w:rPr>
                <w:b/>
              </w:rPr>
              <w:t>exit</w:t>
            </w:r>
          </w:p>
        </w:tc>
        <w:tc>
          <w:tcPr>
            <w:tcW w:w="8066" w:type="dxa"/>
            <w:gridSpan w:val="2"/>
          </w:tcPr>
          <w:p w14:paraId="0F312B26" w14:textId="4782D693" w:rsidR="00123130" w:rsidRDefault="00123130" w:rsidP="00FB3C9A">
            <w:r>
              <w:t xml:space="preserve">Exit </w:t>
            </w:r>
            <w:r w:rsidRPr="00123130">
              <w:rPr>
                <w:rStyle w:val="Codeintext"/>
              </w:rPr>
              <w:t>tseit</w:t>
            </w:r>
            <w: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rPr>
            </w:pPr>
          </w:p>
        </w:tc>
        <w:tc>
          <w:tcPr>
            <w:tcW w:w="2268" w:type="dxa"/>
          </w:tcPr>
          <w:p w14:paraId="2394A8A2" w14:textId="77777777" w:rsidR="00123130" w:rsidRDefault="00123130" w:rsidP="00FB3C9A">
            <w:pPr>
              <w:jc w:val="left"/>
            </w:pPr>
            <w:r w:rsidRPr="00575F98">
              <w:t>Usage:</w:t>
            </w:r>
          </w:p>
        </w:tc>
        <w:tc>
          <w:tcPr>
            <w:tcW w:w="5798" w:type="dxa"/>
          </w:tcPr>
          <w:p w14:paraId="1916179C" w14:textId="42CC5BE9" w:rsidR="00123130" w:rsidRPr="00CC1DD6" w:rsidRDefault="00123130" w:rsidP="00FB3C9A">
            <w:pPr>
              <w:rPr>
                <w:rFonts w:ascii="Consolas" w:hAnsi="Consolas" w:cs="Consolas"/>
              </w:rPr>
            </w:pPr>
            <w:r>
              <w:rPr>
                <w:rFonts w:ascii="Consolas" w:hAnsi="Consolas" w:cs="Consolas"/>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rPr>
            </w:pPr>
            <w:r>
              <w:rPr>
                <w:b/>
              </w:rPr>
              <w:t>generate</w:t>
            </w:r>
          </w:p>
        </w:tc>
        <w:tc>
          <w:tcPr>
            <w:tcW w:w="8066" w:type="dxa"/>
            <w:gridSpan w:val="2"/>
          </w:tcPr>
          <w:p w14:paraId="6E9A4FFE" w14:textId="5FE86DA8" w:rsidR="008429E9" w:rsidRDefault="009B5016" w:rsidP="00DC0715">
            <w:r>
              <w:t>Generate TS packets, injecting EIT’s from the event database according to the injection profile. Non-EIT packets are null packets. The TS id</w:t>
            </w:r>
            <w:r w:rsidR="00696EAE">
              <w:t>, TS bitrate a</w:t>
            </w:r>
            <w:r>
              <w:t xml:space="preserve">nd </w:t>
            </w:r>
            <w:r w:rsidR="00696EAE">
              <w:t>initial date/time</w:t>
            </w:r>
            <w:r>
              <w:t xml:space="preserve"> must have been specified first (see command </w:t>
            </w:r>
            <w:r w:rsidRPr="009B5016">
              <w:rPr>
                <w:rStyle w:val="Codeintext"/>
              </w:rPr>
              <w:t>set</w:t>
            </w:r>
            <w:r>
              <w:t>).</w:t>
            </w:r>
          </w:p>
        </w:tc>
      </w:tr>
      <w:tr w:rsidR="008429E9" w14:paraId="7F68C358" w14:textId="77777777" w:rsidTr="000B33A7">
        <w:trPr>
          <w:cantSplit/>
        </w:trPr>
        <w:tc>
          <w:tcPr>
            <w:tcW w:w="1101" w:type="dxa"/>
          </w:tcPr>
          <w:p w14:paraId="42AFB1DD" w14:textId="77777777" w:rsidR="008429E9" w:rsidRPr="00CC1DD6" w:rsidRDefault="008429E9" w:rsidP="00DC0715">
            <w:pPr>
              <w:rPr>
                <w:b/>
              </w:rPr>
            </w:pPr>
          </w:p>
        </w:tc>
        <w:tc>
          <w:tcPr>
            <w:tcW w:w="2268" w:type="dxa"/>
          </w:tcPr>
          <w:p w14:paraId="69473310" w14:textId="77777777" w:rsidR="008429E9" w:rsidRDefault="008429E9" w:rsidP="00696EAE">
            <w:pPr>
              <w:jc w:val="left"/>
            </w:pPr>
            <w:r w:rsidRPr="00575F98">
              <w:t>Usage:</w:t>
            </w:r>
          </w:p>
        </w:tc>
        <w:tc>
          <w:tcPr>
            <w:tcW w:w="5798" w:type="dxa"/>
          </w:tcPr>
          <w:p w14:paraId="6B7EED76" w14:textId="78DAB77E" w:rsidR="008429E9" w:rsidRPr="00CC1DD6" w:rsidRDefault="00AD31C1" w:rsidP="00DC0715">
            <w:pPr>
              <w:rPr>
                <w:rFonts w:ascii="Consolas" w:hAnsi="Consolas" w:cs="Consolas"/>
              </w:rPr>
            </w:pPr>
            <w:r w:rsidRPr="00AD31C1">
              <w:rPr>
                <w:rFonts w:ascii="Consolas" w:hAnsi="Consolas" w:cs="Consolas"/>
              </w:rPr>
              <w:t>generate [</w:t>
            </w:r>
            <w:r w:rsidRPr="00AD31C1">
              <w:rPr>
                <w:rFonts w:ascii="Consolas" w:hAnsi="Consolas" w:cs="Consolas"/>
                <w:i/>
                <w:iCs/>
              </w:rPr>
              <w:t>options</w:t>
            </w:r>
            <w:r w:rsidRPr="00AD31C1">
              <w:rPr>
                <w:rFonts w:ascii="Consolas" w:hAnsi="Consolas" w:cs="Consolas"/>
              </w:rPr>
              <w:t xml:space="preserve">] </w:t>
            </w:r>
            <w:r w:rsidRPr="00AD31C1">
              <w:rPr>
                <w:rFonts w:ascii="Consolas" w:hAnsi="Consolas" w:cs="Consolas"/>
                <w:i/>
                <w:iCs/>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rPr>
            </w:pPr>
          </w:p>
        </w:tc>
        <w:tc>
          <w:tcPr>
            <w:tcW w:w="2268" w:type="dxa"/>
          </w:tcPr>
          <w:p w14:paraId="48B1AB13" w14:textId="466D2221" w:rsidR="00AD31C1" w:rsidRPr="00575F98" w:rsidRDefault="009B5016" w:rsidP="00696EAE">
            <w:pPr>
              <w:jc w:val="left"/>
            </w:pPr>
            <w:r w:rsidRPr="009B5016">
              <w:rPr>
                <w:i/>
                <w:iCs/>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rPr>
            </w:pPr>
            <w:r>
              <w:rPr>
                <w:b/>
              </w:rPr>
              <w:t>help</w:t>
            </w:r>
          </w:p>
        </w:tc>
        <w:tc>
          <w:tcPr>
            <w:tcW w:w="8066" w:type="dxa"/>
            <w:gridSpan w:val="2"/>
          </w:tcPr>
          <w:p w14:paraId="3639859C" w14:textId="53A51B7D" w:rsidR="0067582A" w:rsidRDefault="0067582A" w:rsidP="00FB3C9A">
            <w: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rPr>
            </w:pPr>
          </w:p>
        </w:tc>
        <w:tc>
          <w:tcPr>
            <w:tcW w:w="2268" w:type="dxa"/>
          </w:tcPr>
          <w:p w14:paraId="340595F7" w14:textId="77777777" w:rsidR="0067582A" w:rsidRDefault="0067582A" w:rsidP="00FB3C9A">
            <w:pPr>
              <w:jc w:val="left"/>
            </w:pPr>
            <w:r w:rsidRPr="00575F98">
              <w:t>Usage:</w:t>
            </w:r>
          </w:p>
        </w:tc>
        <w:tc>
          <w:tcPr>
            <w:tcW w:w="5798" w:type="dxa"/>
          </w:tcPr>
          <w:p w14:paraId="5557028A" w14:textId="3D2005E4" w:rsidR="0067582A" w:rsidRPr="00CC1DD6" w:rsidRDefault="0067582A" w:rsidP="00FB3C9A">
            <w:pPr>
              <w:rPr>
                <w:rFonts w:ascii="Consolas" w:hAnsi="Consolas" w:cs="Consolas"/>
              </w:rPr>
            </w:pPr>
            <w:r>
              <w:rPr>
                <w:rFonts w:ascii="Consolas" w:hAnsi="Consolas" w:cs="Consolas"/>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rPr>
            </w:pPr>
            <w:r>
              <w:rPr>
                <w:b/>
              </w:rPr>
              <w:t>load</w:t>
            </w:r>
          </w:p>
        </w:tc>
        <w:tc>
          <w:tcPr>
            <w:tcW w:w="8066" w:type="dxa"/>
            <w:gridSpan w:val="2"/>
          </w:tcPr>
          <w:p w14:paraId="78A03D8A" w14:textId="6BBD43E4" w:rsidR="008429E9" w:rsidRPr="00CC1DD6" w:rsidRDefault="009C564F" w:rsidP="00DC0715">
            <w: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rPr>
            </w:pPr>
          </w:p>
        </w:tc>
        <w:tc>
          <w:tcPr>
            <w:tcW w:w="2268" w:type="dxa"/>
          </w:tcPr>
          <w:p w14:paraId="111D0F1C" w14:textId="77777777" w:rsidR="009C564F" w:rsidRDefault="009C564F" w:rsidP="00DC0715">
            <w:pPr>
              <w:jc w:val="left"/>
            </w:pPr>
            <w:r w:rsidRPr="00575F98">
              <w:t>Usage:</w:t>
            </w:r>
          </w:p>
        </w:tc>
        <w:tc>
          <w:tcPr>
            <w:tcW w:w="5798" w:type="dxa"/>
          </w:tcPr>
          <w:p w14:paraId="22D95FD8" w14:textId="365201C7" w:rsidR="009C564F" w:rsidRPr="00CC1DD6" w:rsidRDefault="009C564F" w:rsidP="00DC0715">
            <w:pPr>
              <w:rPr>
                <w:rFonts w:ascii="Consolas" w:hAnsi="Consolas" w:cs="Consolas"/>
              </w:rPr>
            </w:pPr>
            <w:r>
              <w:rPr>
                <w:rFonts w:ascii="Consolas" w:hAnsi="Consolas" w:cs="Consolas"/>
              </w:rPr>
              <w:t>load</w:t>
            </w:r>
            <w:r w:rsidRPr="00AD31C1">
              <w:rPr>
                <w:rFonts w:ascii="Consolas" w:hAnsi="Consolas" w:cs="Consolas"/>
              </w:rPr>
              <w:t xml:space="preserve"> </w:t>
            </w:r>
            <w:r w:rsidRPr="00AD31C1">
              <w:rPr>
                <w:rFonts w:ascii="Consolas" w:hAnsi="Consolas" w:cs="Consolas"/>
                <w:i/>
                <w:iCs/>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rPr>
            </w:pPr>
          </w:p>
        </w:tc>
        <w:tc>
          <w:tcPr>
            <w:tcW w:w="2268" w:type="dxa"/>
          </w:tcPr>
          <w:p w14:paraId="06563887" w14:textId="77777777" w:rsidR="009C564F" w:rsidRPr="00575F98" w:rsidRDefault="009C564F" w:rsidP="00DC0715">
            <w:pPr>
              <w:jc w:val="left"/>
            </w:pPr>
            <w:r w:rsidRPr="009B5016">
              <w:rPr>
                <w:i/>
                <w:iCs/>
              </w:rPr>
              <w:t>filename</w:t>
            </w:r>
          </w:p>
        </w:tc>
        <w:tc>
          <w:tcPr>
            <w:tcW w:w="5798" w:type="dxa"/>
          </w:tcPr>
          <w:p w14:paraId="34C352BC" w14:textId="6C768AA9" w:rsidR="009C564F" w:rsidRPr="00696EAE" w:rsidRDefault="009C564F" w:rsidP="00DC0715">
            <w:r w:rsidRPr="009C564F">
              <w:t>A binary, XML or JSON file containing EIT sections.</w:t>
            </w:r>
            <w:r>
              <w:t xml:space="preserve"> See 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rPr>
            </w:pPr>
            <w:r>
              <w:rPr>
                <w:b/>
              </w:rPr>
              <w:t>process</w:t>
            </w:r>
          </w:p>
        </w:tc>
        <w:tc>
          <w:tcPr>
            <w:tcW w:w="8066" w:type="dxa"/>
            <w:gridSpan w:val="2"/>
          </w:tcPr>
          <w:p w14:paraId="6FB64089" w14:textId="24F1159E" w:rsidR="002A27E5" w:rsidRDefault="002A27E5" w:rsidP="002A27E5">
            <w:r w:rsidRPr="002A27E5">
              <w:t xml:space="preserve">Process a </w:t>
            </w:r>
            <w:r>
              <w:t xml:space="preserve">transport stream </w:t>
            </w:r>
            <w:r w:rsidRPr="002A27E5">
              <w:t>file with EIT generation</w:t>
            </w:r>
            <w:r>
              <w:t xml:space="preserve">. The input file is read, EIT’s are injected using the event database. The TS bitrate must have been specified first (see command </w:t>
            </w:r>
            <w:r w:rsidRPr="009B5016">
              <w:rPr>
                <w:rStyle w:val="Codeintext"/>
              </w:rPr>
              <w:t>set</w:t>
            </w:r>
            <w:r>
              <w:t>).</w:t>
            </w:r>
          </w:p>
        </w:tc>
      </w:tr>
      <w:tr w:rsidR="002A27E5" w14:paraId="333A33E7" w14:textId="77777777" w:rsidTr="000B33A7">
        <w:trPr>
          <w:cantSplit/>
        </w:trPr>
        <w:tc>
          <w:tcPr>
            <w:tcW w:w="1101" w:type="dxa"/>
          </w:tcPr>
          <w:p w14:paraId="6F22227C" w14:textId="77777777" w:rsidR="002A27E5" w:rsidRPr="00CC1DD6" w:rsidRDefault="002A27E5" w:rsidP="00DC0715">
            <w:pPr>
              <w:rPr>
                <w:b/>
              </w:rPr>
            </w:pPr>
          </w:p>
        </w:tc>
        <w:tc>
          <w:tcPr>
            <w:tcW w:w="2268" w:type="dxa"/>
          </w:tcPr>
          <w:p w14:paraId="0B91D94C" w14:textId="77777777" w:rsidR="002A27E5" w:rsidRDefault="002A27E5" w:rsidP="00DC0715">
            <w:pPr>
              <w:jc w:val="left"/>
            </w:pPr>
            <w:r w:rsidRPr="00575F98">
              <w:t>Usage:</w:t>
            </w:r>
          </w:p>
        </w:tc>
        <w:tc>
          <w:tcPr>
            <w:tcW w:w="5798" w:type="dxa"/>
          </w:tcPr>
          <w:p w14:paraId="754A01F6" w14:textId="37DAF8E4" w:rsidR="002A27E5" w:rsidRPr="00CC1DD6" w:rsidRDefault="002A27E5" w:rsidP="00DC0715">
            <w:pPr>
              <w:rPr>
                <w:rFonts w:ascii="Consolas" w:hAnsi="Consolas" w:cs="Consolas"/>
              </w:rPr>
            </w:pPr>
            <w:r>
              <w:rPr>
                <w:rFonts w:ascii="Consolas" w:hAnsi="Consolas" w:cs="Consolas"/>
              </w:rPr>
              <w:t>process</w:t>
            </w:r>
            <w:r w:rsidRPr="00AD31C1">
              <w:rPr>
                <w:rFonts w:ascii="Consolas" w:hAnsi="Consolas" w:cs="Consolas"/>
              </w:rPr>
              <w:t xml:space="preserve"> [</w:t>
            </w:r>
            <w:r w:rsidRPr="00AD31C1">
              <w:rPr>
                <w:rFonts w:ascii="Consolas" w:hAnsi="Consolas" w:cs="Consolas"/>
                <w:i/>
                <w:iCs/>
              </w:rPr>
              <w:t>options</w:t>
            </w:r>
            <w:r w:rsidRPr="00AD31C1">
              <w:rPr>
                <w:rFonts w:ascii="Consolas" w:hAnsi="Consolas" w:cs="Consolas"/>
              </w:rPr>
              <w:t xml:space="preserve">] </w:t>
            </w:r>
            <w:r w:rsidRPr="002A27E5">
              <w:rPr>
                <w:rFonts w:ascii="Consolas" w:hAnsi="Consolas" w:cs="Consolas"/>
                <w:i/>
                <w:iCs/>
              </w:rPr>
              <w:t>infile</w:t>
            </w:r>
            <w:r>
              <w:rPr>
                <w:rFonts w:ascii="Consolas" w:hAnsi="Consolas" w:cs="Consolas"/>
                <w:i/>
                <w:iCs/>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rPr>
            </w:pPr>
          </w:p>
        </w:tc>
        <w:tc>
          <w:tcPr>
            <w:tcW w:w="2268" w:type="dxa"/>
          </w:tcPr>
          <w:p w14:paraId="12010F6C" w14:textId="50501D56" w:rsidR="002A27E5" w:rsidRPr="00575F98" w:rsidRDefault="002A27E5" w:rsidP="00DC0715">
            <w:pPr>
              <w:jc w:val="left"/>
            </w:pPr>
            <w:r>
              <w:rPr>
                <w:i/>
                <w:iCs/>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rPr>
            </w:pPr>
          </w:p>
        </w:tc>
        <w:tc>
          <w:tcPr>
            <w:tcW w:w="2268" w:type="dxa"/>
          </w:tcPr>
          <w:p w14:paraId="424342FB" w14:textId="7614F5BA" w:rsidR="002A27E5" w:rsidRPr="00575F98" w:rsidRDefault="002A27E5" w:rsidP="00DC0715">
            <w:pPr>
              <w:jc w:val="left"/>
            </w:pPr>
            <w:r>
              <w:rPr>
                <w:i/>
                <w:iCs/>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rPr>
            </w:pPr>
            <w:r>
              <w:rPr>
                <w:b/>
              </w:rPr>
              <w:t>quit</w:t>
            </w:r>
          </w:p>
        </w:tc>
        <w:tc>
          <w:tcPr>
            <w:tcW w:w="8066" w:type="dxa"/>
            <w:gridSpan w:val="2"/>
          </w:tcPr>
          <w:p w14:paraId="07C6A21C" w14:textId="489BC366" w:rsidR="00123130" w:rsidRDefault="00123130" w:rsidP="00FB3C9A">
            <w:r>
              <w:t xml:space="preserve">Exit </w:t>
            </w:r>
            <w:r w:rsidRPr="00123130">
              <w:rPr>
                <w:rStyle w:val="Codeintext"/>
              </w:rPr>
              <w:t>tseit</w:t>
            </w:r>
            <w:r>
              <w:t xml:space="preserve">. Useful in interactive sessions. Same as </w:t>
            </w:r>
            <w:r w:rsidRPr="00123130">
              <w:rPr>
                <w:rStyle w:val="Codeintext"/>
              </w:rPr>
              <w:t>exit</w:t>
            </w:r>
            <w:r>
              <w:t>.</w:t>
            </w:r>
          </w:p>
        </w:tc>
      </w:tr>
      <w:tr w:rsidR="00123130" w14:paraId="1BDA14D6" w14:textId="77777777" w:rsidTr="000B33A7">
        <w:trPr>
          <w:cantSplit/>
        </w:trPr>
        <w:tc>
          <w:tcPr>
            <w:tcW w:w="1101" w:type="dxa"/>
          </w:tcPr>
          <w:p w14:paraId="0F7484E3" w14:textId="77777777" w:rsidR="00123130" w:rsidRPr="00CC1DD6" w:rsidRDefault="00123130" w:rsidP="00FB3C9A">
            <w:pPr>
              <w:rPr>
                <w:b/>
              </w:rPr>
            </w:pPr>
          </w:p>
        </w:tc>
        <w:tc>
          <w:tcPr>
            <w:tcW w:w="2268" w:type="dxa"/>
          </w:tcPr>
          <w:p w14:paraId="041AB3AA" w14:textId="77777777" w:rsidR="00123130" w:rsidRDefault="00123130" w:rsidP="00FB3C9A">
            <w:pPr>
              <w:jc w:val="left"/>
            </w:pPr>
            <w:r w:rsidRPr="00575F98">
              <w:t>Usage:</w:t>
            </w:r>
          </w:p>
        </w:tc>
        <w:tc>
          <w:tcPr>
            <w:tcW w:w="5798" w:type="dxa"/>
          </w:tcPr>
          <w:p w14:paraId="0F6B20E8" w14:textId="5CA350D1" w:rsidR="00123130" w:rsidRPr="00CC1DD6" w:rsidRDefault="000B33A7" w:rsidP="00FB3C9A">
            <w:pPr>
              <w:rPr>
                <w:rFonts w:ascii="Consolas" w:hAnsi="Consolas" w:cs="Consolas"/>
              </w:rPr>
            </w:pPr>
            <w:r>
              <w:rPr>
                <w:rFonts w:ascii="Consolas" w:hAnsi="Consolas" w:cs="Consolas"/>
              </w:rPr>
              <w:t>Q</w:t>
            </w:r>
            <w:r w:rsidR="00123130">
              <w:rPr>
                <w:rFonts w:ascii="Consolas" w:hAnsi="Consolas" w:cs="Consolas"/>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rPr>
            </w:pPr>
            <w:r w:rsidRPr="00CC1DD6">
              <w:rPr>
                <w:b/>
              </w:rPr>
              <w:t>res</w:t>
            </w:r>
            <w:r w:rsidR="00BB279E">
              <w:rPr>
                <w:b/>
              </w:rPr>
              <w:t>et</w:t>
            </w:r>
          </w:p>
        </w:tc>
        <w:tc>
          <w:tcPr>
            <w:tcW w:w="8066" w:type="dxa"/>
            <w:gridSpan w:val="2"/>
          </w:tcPr>
          <w:p w14:paraId="08ADC109" w14:textId="5FF13407" w:rsidR="008429E9" w:rsidRDefault="00BB279E" w:rsidP="00DC0715">
            <w: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rPr>
            </w:pPr>
          </w:p>
        </w:tc>
        <w:tc>
          <w:tcPr>
            <w:tcW w:w="2268" w:type="dxa"/>
          </w:tcPr>
          <w:p w14:paraId="3775CB29" w14:textId="77777777" w:rsidR="008429E9" w:rsidRDefault="008429E9" w:rsidP="00DC0715">
            <w:r w:rsidRPr="00575F98">
              <w:t>Usage:</w:t>
            </w:r>
          </w:p>
        </w:tc>
        <w:tc>
          <w:tcPr>
            <w:tcW w:w="5798" w:type="dxa"/>
          </w:tcPr>
          <w:p w14:paraId="3CFFA8D4" w14:textId="6439698F" w:rsidR="008429E9" w:rsidRPr="00CC1DD6" w:rsidRDefault="000B33A7" w:rsidP="00DC0715">
            <w:pPr>
              <w:rPr>
                <w:rFonts w:ascii="Consolas" w:hAnsi="Consolas" w:cs="Consolas"/>
              </w:rPr>
            </w:pPr>
            <w:r>
              <w:rPr>
                <w:rFonts w:ascii="Consolas" w:hAnsi="Consolas" w:cs="Consolas"/>
              </w:rPr>
              <w:t>R</w:t>
            </w:r>
            <w:r w:rsidR="00BB279E">
              <w:rPr>
                <w:rFonts w:ascii="Consolas" w:hAnsi="Consolas" w:cs="Consolas"/>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rPr>
            </w:pPr>
            <w:r>
              <w:rPr>
                <w:b/>
              </w:rPr>
              <w:t>save</w:t>
            </w:r>
          </w:p>
        </w:tc>
        <w:tc>
          <w:tcPr>
            <w:tcW w:w="8066" w:type="dxa"/>
            <w:gridSpan w:val="2"/>
          </w:tcPr>
          <w:p w14:paraId="6B137146" w14:textId="526817E7" w:rsidR="008429E9" w:rsidRDefault="00BB279E" w:rsidP="00DC0715">
            <w:r w:rsidRPr="00BB279E">
              <w:t>Save all current EIT sections in a file</w:t>
            </w:r>
            <w:r>
              <w:t>.</w:t>
            </w:r>
          </w:p>
        </w:tc>
      </w:tr>
      <w:tr w:rsidR="008429E9" w14:paraId="6CCB8C6B" w14:textId="77777777" w:rsidTr="000B33A7">
        <w:trPr>
          <w:cantSplit/>
        </w:trPr>
        <w:tc>
          <w:tcPr>
            <w:tcW w:w="1101" w:type="dxa"/>
          </w:tcPr>
          <w:p w14:paraId="2B0BD941" w14:textId="77777777" w:rsidR="008429E9" w:rsidRPr="00CC1DD6" w:rsidRDefault="008429E9" w:rsidP="00DC0715">
            <w:pPr>
              <w:rPr>
                <w:b/>
              </w:rPr>
            </w:pPr>
          </w:p>
        </w:tc>
        <w:tc>
          <w:tcPr>
            <w:tcW w:w="2268" w:type="dxa"/>
          </w:tcPr>
          <w:p w14:paraId="009A4C9D" w14:textId="77777777" w:rsidR="008429E9" w:rsidRDefault="008429E9" w:rsidP="00DC0715">
            <w:r>
              <w:t>Usage:</w:t>
            </w:r>
          </w:p>
        </w:tc>
        <w:tc>
          <w:tcPr>
            <w:tcW w:w="5798" w:type="dxa"/>
          </w:tcPr>
          <w:p w14:paraId="3A79C6C7" w14:textId="329BFE91" w:rsidR="008429E9" w:rsidRPr="00BB279E" w:rsidRDefault="00BB279E" w:rsidP="00DC0715">
            <w:pPr>
              <w:rPr>
                <w:rFonts w:ascii="Consolas" w:hAnsi="Consolas" w:cs="Consolas"/>
                <w:i/>
                <w:iCs/>
              </w:rPr>
            </w:pPr>
            <w:r>
              <w:rPr>
                <w:rFonts w:ascii="Consolas" w:hAnsi="Consolas" w:cs="Consolas"/>
              </w:rPr>
              <w:t xml:space="preserve">save </w:t>
            </w:r>
            <w:r>
              <w:rPr>
                <w:rFonts w:ascii="Consolas" w:hAnsi="Consolas" w:cs="Consolas"/>
                <w:i/>
                <w:iCs/>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rPr>
            </w:pPr>
          </w:p>
        </w:tc>
        <w:tc>
          <w:tcPr>
            <w:tcW w:w="2268" w:type="dxa"/>
          </w:tcPr>
          <w:p w14:paraId="5056EC5E" w14:textId="77777777" w:rsidR="00BB279E" w:rsidRPr="00575F98" w:rsidRDefault="00BB279E" w:rsidP="00DC0715">
            <w:pPr>
              <w:jc w:val="left"/>
            </w:pPr>
            <w:r w:rsidRPr="009B5016">
              <w:rPr>
                <w:i/>
                <w:iCs/>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rPr>
            </w:pPr>
            <w:r w:rsidRPr="00CC1DD6">
              <w:rPr>
                <w:b/>
              </w:rPr>
              <w:t>set</w:t>
            </w:r>
          </w:p>
        </w:tc>
        <w:tc>
          <w:tcPr>
            <w:tcW w:w="8066" w:type="dxa"/>
            <w:gridSpan w:val="2"/>
          </w:tcPr>
          <w:p w14:paraId="7A4C5D64" w14:textId="536936AD" w:rsidR="008429E9" w:rsidRDefault="00BB279E" w:rsidP="00DC0715">
            <w:r w:rsidRPr="00BB279E">
              <w:t>Set EIT generation options</w:t>
            </w:r>
            <w:r>
              <w:t>.</w:t>
            </w:r>
          </w:p>
        </w:tc>
      </w:tr>
      <w:tr w:rsidR="008429E9" w14:paraId="26C15155" w14:textId="77777777" w:rsidTr="000B33A7">
        <w:trPr>
          <w:cantSplit/>
        </w:trPr>
        <w:tc>
          <w:tcPr>
            <w:tcW w:w="1101" w:type="dxa"/>
          </w:tcPr>
          <w:p w14:paraId="670F502E" w14:textId="77777777" w:rsidR="008429E9" w:rsidRPr="00CC1DD6" w:rsidRDefault="008429E9" w:rsidP="00DC0715">
            <w:pPr>
              <w:rPr>
                <w:b/>
              </w:rPr>
            </w:pPr>
          </w:p>
        </w:tc>
        <w:tc>
          <w:tcPr>
            <w:tcW w:w="2268" w:type="dxa"/>
          </w:tcPr>
          <w:p w14:paraId="5183E973" w14:textId="77777777" w:rsidR="008429E9" w:rsidRDefault="008429E9" w:rsidP="00DC0715">
            <w:r>
              <w:t>Usage:</w:t>
            </w:r>
          </w:p>
        </w:tc>
        <w:tc>
          <w:tcPr>
            <w:tcW w:w="5798" w:type="dxa"/>
          </w:tcPr>
          <w:p w14:paraId="4C9FBA77" w14:textId="5D26A61F" w:rsidR="008429E9" w:rsidRPr="00CC1DD6" w:rsidRDefault="00BB279E" w:rsidP="00DC0715">
            <w:pPr>
              <w:rPr>
                <w:rFonts w:ascii="Consolas" w:hAnsi="Consolas" w:cs="Consolas"/>
              </w:rPr>
            </w:pPr>
            <w:r>
              <w:rPr>
                <w:rFonts w:ascii="Consolas" w:hAnsi="Consolas" w:cs="Consolas"/>
              </w:rPr>
              <w:t>set [</w:t>
            </w:r>
            <w:r>
              <w:rPr>
                <w:rFonts w:ascii="Consolas" w:hAnsi="Consolas" w:cs="Consolas"/>
                <w:i/>
                <w:iCs/>
              </w:rPr>
              <w:t>options</w:t>
            </w:r>
            <w:r>
              <w:rPr>
                <w:rFonts w:ascii="Consolas" w:hAnsi="Consolas" w:cs="Consolas"/>
              </w:rPr>
              <w:t>]</w:t>
            </w:r>
          </w:p>
        </w:tc>
      </w:tr>
      <w:tr w:rsidR="008429E9" w14:paraId="4D526CBD" w14:textId="77777777" w:rsidTr="000B33A7">
        <w:trPr>
          <w:cantSplit/>
        </w:trPr>
        <w:tc>
          <w:tcPr>
            <w:tcW w:w="1101" w:type="dxa"/>
          </w:tcPr>
          <w:p w14:paraId="381393BD" w14:textId="77777777" w:rsidR="008429E9" w:rsidRPr="00CC1DD6" w:rsidRDefault="008429E9" w:rsidP="00DC0715">
            <w:pPr>
              <w:rPr>
                <w:b/>
              </w:rPr>
            </w:pPr>
          </w:p>
        </w:tc>
        <w:tc>
          <w:tcPr>
            <w:tcW w:w="2268" w:type="dxa"/>
          </w:tcPr>
          <w:p w14:paraId="62177D52" w14:textId="486005B2" w:rsidR="008429E9" w:rsidRPr="00CC21B8" w:rsidRDefault="00CC21B8" w:rsidP="00DC0715">
            <w:pPr>
              <w:rPr>
                <w:rStyle w:val="Codeintext"/>
              </w:rPr>
            </w:pPr>
            <w:r w:rsidRPr="00CC21B8">
              <w:rPr>
                <w:rStyle w:val="Codeintext"/>
              </w:rPr>
              <w:t>--actual</w:t>
            </w:r>
          </w:p>
        </w:tc>
        <w:tc>
          <w:tcPr>
            <w:tcW w:w="5798" w:type="dxa"/>
          </w:tcPr>
          <w:p w14:paraId="3A2F8D74" w14:textId="0EABB850" w:rsidR="008429E9" w:rsidRPr="00BB279E" w:rsidRDefault="00BB279E" w:rsidP="00CC21B8">
            <w:r w:rsidRPr="00BB279E">
              <w:t xml:space="preserve">Enable the generation of </w:t>
            </w:r>
            <w:r w:rsidR="003F1C12">
              <w:t xml:space="preserve">all </w:t>
            </w:r>
            <w:r w:rsidRPr="00BB279E">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rPr>
            </w:pPr>
          </w:p>
        </w:tc>
        <w:tc>
          <w:tcPr>
            <w:tcW w:w="2268" w:type="dxa"/>
          </w:tcPr>
          <w:p w14:paraId="485FE37C" w14:textId="077BC38C" w:rsidR="003F1C12" w:rsidRPr="00CC21B8" w:rsidRDefault="003F1C12" w:rsidP="00380B1D">
            <w:pPr>
              <w:rPr>
                <w:rStyle w:val="Codeintext"/>
              </w:rPr>
            </w:pPr>
            <w:r w:rsidRPr="00CC21B8">
              <w:rPr>
                <w:rStyle w:val="Codeintext"/>
              </w:rPr>
              <w:t>--actual</w:t>
            </w:r>
            <w:r>
              <w:rPr>
                <w:rStyle w:val="Codeintext"/>
              </w:rPr>
              <w:t>-pf</w:t>
            </w:r>
          </w:p>
        </w:tc>
        <w:tc>
          <w:tcPr>
            <w:tcW w:w="5798" w:type="dxa"/>
          </w:tcPr>
          <w:p w14:paraId="21A6EECE" w14:textId="1C3884D7" w:rsidR="003F1C12" w:rsidRPr="00BB279E" w:rsidRDefault="003F1C12" w:rsidP="00380B1D">
            <w:r w:rsidRPr="00BB279E">
              <w:t xml:space="preserve">Enable the generation of EIT </w:t>
            </w:r>
            <w:r>
              <w:t xml:space="preserve">p/f </w:t>
            </w:r>
            <w:r w:rsidRPr="00BB279E">
              <w:t>actual.</w:t>
            </w:r>
          </w:p>
        </w:tc>
      </w:tr>
      <w:tr w:rsidR="003F1C12" w14:paraId="2E3917AB" w14:textId="77777777" w:rsidTr="000B33A7">
        <w:trPr>
          <w:cantSplit/>
        </w:trPr>
        <w:tc>
          <w:tcPr>
            <w:tcW w:w="1101" w:type="dxa"/>
          </w:tcPr>
          <w:p w14:paraId="089BF460" w14:textId="77777777" w:rsidR="003F1C12" w:rsidRPr="00CC1DD6" w:rsidRDefault="003F1C12" w:rsidP="00380B1D">
            <w:pPr>
              <w:rPr>
                <w:b/>
              </w:rPr>
            </w:pPr>
          </w:p>
        </w:tc>
        <w:tc>
          <w:tcPr>
            <w:tcW w:w="2268" w:type="dxa"/>
          </w:tcPr>
          <w:p w14:paraId="61FABFBE" w14:textId="03CBEAB5" w:rsidR="003F1C12" w:rsidRPr="00CC21B8" w:rsidRDefault="003F1C12" w:rsidP="00380B1D">
            <w:pPr>
              <w:rPr>
                <w:rStyle w:val="Codeintext"/>
              </w:rPr>
            </w:pPr>
            <w:r w:rsidRPr="00CC21B8">
              <w:rPr>
                <w:rStyle w:val="Codeintext"/>
              </w:rPr>
              <w:t>--actual</w:t>
            </w:r>
            <w:r>
              <w:rPr>
                <w:rStyle w:val="Codeintext"/>
              </w:rPr>
              <w:t>-schedule</w:t>
            </w:r>
          </w:p>
        </w:tc>
        <w:tc>
          <w:tcPr>
            <w:tcW w:w="5798" w:type="dxa"/>
          </w:tcPr>
          <w:p w14:paraId="6B9AD70E" w14:textId="4FD67672" w:rsidR="003F1C12" w:rsidRPr="00BB279E" w:rsidRDefault="003F1C12" w:rsidP="00380B1D">
            <w:r w:rsidRPr="00BB279E">
              <w:t xml:space="preserve">Enable the generation of EIT </w:t>
            </w:r>
            <w:r>
              <w:t xml:space="preserve">schedule </w:t>
            </w:r>
            <w:r w:rsidRPr="00BB279E">
              <w:t>actual.</w:t>
            </w:r>
          </w:p>
        </w:tc>
      </w:tr>
      <w:tr w:rsidR="00CC21B8" w14:paraId="6677898D" w14:textId="77777777" w:rsidTr="000B33A7">
        <w:trPr>
          <w:cantSplit/>
        </w:trPr>
        <w:tc>
          <w:tcPr>
            <w:tcW w:w="1101" w:type="dxa"/>
          </w:tcPr>
          <w:p w14:paraId="283B61DC" w14:textId="77777777" w:rsidR="00CC21B8" w:rsidRPr="00CC1DD6" w:rsidRDefault="00CC21B8" w:rsidP="00DC0715">
            <w:pPr>
              <w:rPr>
                <w:b/>
              </w:rPr>
            </w:pPr>
          </w:p>
        </w:tc>
        <w:tc>
          <w:tcPr>
            <w:tcW w:w="2268" w:type="dxa"/>
          </w:tcPr>
          <w:p w14:paraId="09260626" w14:textId="6C069B7C" w:rsidR="00CC21B8" w:rsidRPr="00CC21B8" w:rsidRDefault="00CC21B8" w:rsidP="00DC0715">
            <w:pPr>
              <w:rPr>
                <w:rStyle w:val="Codeintext"/>
                <w:b w:val="0"/>
              </w:rPr>
            </w:pPr>
            <w:r w:rsidRPr="00CC21B8">
              <w:rPr>
                <w:rStyle w:val="Codeintext"/>
              </w:rPr>
              <w:t>--eit-bitrate</w:t>
            </w:r>
            <w:r w:rsidRPr="00BB279E">
              <w:t xml:space="preserve"> </w:t>
            </w:r>
            <w:r w:rsidRPr="00CC21B8">
              <w:rPr>
                <w:i/>
                <w:iCs/>
              </w:rPr>
              <w:t>value</w:t>
            </w:r>
          </w:p>
        </w:tc>
        <w:tc>
          <w:tcPr>
            <w:tcW w:w="5798" w:type="dxa"/>
          </w:tcPr>
          <w:p w14:paraId="12C68F63" w14:textId="0354C3D9" w:rsidR="00CC21B8" w:rsidRPr="00BB279E" w:rsidRDefault="00CC21B8" w:rsidP="00BB279E">
            <w:r w:rsidRPr="00BB279E">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rPr>
            </w:pPr>
          </w:p>
        </w:tc>
        <w:tc>
          <w:tcPr>
            <w:tcW w:w="2268" w:type="dxa"/>
          </w:tcPr>
          <w:p w14:paraId="2A9B3B47" w14:textId="77777777" w:rsidR="000B33A7" w:rsidRPr="00CC21B8" w:rsidRDefault="000B33A7" w:rsidP="00380B1D">
            <w:pPr>
              <w:rPr>
                <w:rStyle w:val="Codeintext"/>
              </w:rPr>
            </w:pPr>
            <w:r w:rsidRPr="00CC21B8">
              <w:rPr>
                <w:rStyle w:val="Codeintext"/>
              </w:rPr>
              <w:t>--no-actual</w:t>
            </w:r>
          </w:p>
        </w:tc>
        <w:tc>
          <w:tcPr>
            <w:tcW w:w="5798" w:type="dxa"/>
          </w:tcPr>
          <w:p w14:paraId="203DE4B1" w14:textId="77777777" w:rsidR="000B33A7" w:rsidRPr="00BB279E" w:rsidRDefault="000B33A7" w:rsidP="00380B1D">
            <w:r w:rsidRPr="00BB279E">
              <w:t>Disable the generation of</w:t>
            </w:r>
            <w:r>
              <w:t xml:space="preserve"> all</w:t>
            </w:r>
            <w:r w:rsidRPr="00BB279E">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rPr>
            </w:pPr>
          </w:p>
        </w:tc>
        <w:tc>
          <w:tcPr>
            <w:tcW w:w="2268" w:type="dxa"/>
          </w:tcPr>
          <w:p w14:paraId="2EEC01C1" w14:textId="7FDCA06B" w:rsidR="000B33A7" w:rsidRPr="00CC21B8" w:rsidRDefault="000B33A7" w:rsidP="00380B1D">
            <w:pPr>
              <w:rPr>
                <w:rStyle w:val="Codeintext"/>
              </w:rPr>
            </w:pPr>
            <w:r w:rsidRPr="00CC21B8">
              <w:rPr>
                <w:rStyle w:val="Codeintext"/>
              </w:rPr>
              <w:t>--no-actual</w:t>
            </w:r>
            <w:r>
              <w:rPr>
                <w:rStyle w:val="Codeintext"/>
              </w:rPr>
              <w:t>-pf</w:t>
            </w:r>
          </w:p>
        </w:tc>
        <w:tc>
          <w:tcPr>
            <w:tcW w:w="5798" w:type="dxa"/>
          </w:tcPr>
          <w:p w14:paraId="2F0C1BC3" w14:textId="587237B7" w:rsidR="000B33A7" w:rsidRPr="00BB279E" w:rsidRDefault="000B33A7" w:rsidP="00380B1D">
            <w:r w:rsidRPr="00BB279E">
              <w:t>Disable the generation of</w:t>
            </w:r>
            <w:r>
              <w:t xml:space="preserve"> </w:t>
            </w:r>
            <w:r w:rsidRPr="00BB279E">
              <w:t xml:space="preserve">EIT </w:t>
            </w:r>
            <w:r>
              <w:t xml:space="preserve">p/f </w:t>
            </w:r>
            <w:r w:rsidRPr="00BB279E">
              <w:t>actual.</w:t>
            </w:r>
          </w:p>
        </w:tc>
      </w:tr>
      <w:tr w:rsidR="00CC21B8" w14:paraId="45701306" w14:textId="77777777" w:rsidTr="000B33A7">
        <w:trPr>
          <w:cantSplit/>
        </w:trPr>
        <w:tc>
          <w:tcPr>
            <w:tcW w:w="1101" w:type="dxa"/>
          </w:tcPr>
          <w:p w14:paraId="4C58F8E2" w14:textId="77777777" w:rsidR="00CC21B8" w:rsidRPr="00CC1DD6" w:rsidRDefault="00CC21B8" w:rsidP="00DC0715">
            <w:pPr>
              <w:rPr>
                <w:b/>
              </w:rPr>
            </w:pPr>
          </w:p>
        </w:tc>
        <w:tc>
          <w:tcPr>
            <w:tcW w:w="2268" w:type="dxa"/>
          </w:tcPr>
          <w:p w14:paraId="0C50D62A" w14:textId="4A5FA853" w:rsidR="00CC21B8" w:rsidRPr="00CC21B8" w:rsidRDefault="00CC21B8" w:rsidP="00DC0715">
            <w:pPr>
              <w:rPr>
                <w:rStyle w:val="Codeintext"/>
              </w:rPr>
            </w:pPr>
            <w:r w:rsidRPr="00CC21B8">
              <w:rPr>
                <w:rStyle w:val="Codeintext"/>
              </w:rPr>
              <w:t>--no-actua</w:t>
            </w:r>
            <w:r w:rsidR="000B33A7">
              <w:rPr>
                <w:rStyle w:val="Codeintext"/>
              </w:rPr>
              <w:t>l-schedule</w:t>
            </w:r>
          </w:p>
        </w:tc>
        <w:tc>
          <w:tcPr>
            <w:tcW w:w="5798" w:type="dxa"/>
          </w:tcPr>
          <w:p w14:paraId="1434B77E" w14:textId="6FFADBB9" w:rsidR="00CC21B8" w:rsidRPr="00BB279E" w:rsidRDefault="00CC21B8" w:rsidP="00BB279E">
            <w:r w:rsidRPr="00BB279E">
              <w:t>Disable the generation of</w:t>
            </w:r>
            <w:r w:rsidR="003F1C12">
              <w:t xml:space="preserve"> </w:t>
            </w:r>
            <w:r w:rsidRPr="00BB279E">
              <w:t>EIT</w:t>
            </w:r>
            <w:r w:rsidR="000B33A7">
              <w:t xml:space="preserve"> schedule</w:t>
            </w:r>
            <w:r w:rsidRPr="00BB279E">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rPr>
            </w:pPr>
          </w:p>
        </w:tc>
        <w:tc>
          <w:tcPr>
            <w:tcW w:w="2268" w:type="dxa"/>
          </w:tcPr>
          <w:p w14:paraId="33920A91" w14:textId="77777777" w:rsidR="006C6D72" w:rsidRPr="00CC21B8" w:rsidRDefault="006C6D72" w:rsidP="00380B1D">
            <w:pPr>
              <w:rPr>
                <w:rStyle w:val="Codeintext"/>
              </w:rPr>
            </w:pPr>
            <w:r w:rsidRPr="00CC21B8">
              <w:rPr>
                <w:rStyle w:val="Codeintext"/>
              </w:rPr>
              <w:t>--no-other</w:t>
            </w:r>
          </w:p>
        </w:tc>
        <w:tc>
          <w:tcPr>
            <w:tcW w:w="5798" w:type="dxa"/>
          </w:tcPr>
          <w:p w14:paraId="04AC3C97" w14:textId="77777777" w:rsidR="006C6D72" w:rsidRPr="00BB279E" w:rsidRDefault="006C6D72" w:rsidP="00380B1D">
            <w:r w:rsidRPr="00BB279E">
              <w:t xml:space="preserve">Disable the generation of </w:t>
            </w:r>
            <w:r>
              <w:t xml:space="preserve">all </w:t>
            </w:r>
            <w:r w:rsidRPr="00BB279E">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rPr>
            </w:pPr>
          </w:p>
        </w:tc>
        <w:tc>
          <w:tcPr>
            <w:tcW w:w="2268" w:type="dxa"/>
          </w:tcPr>
          <w:p w14:paraId="5CE68B26" w14:textId="5CAC8BE1" w:rsidR="006C6D72" w:rsidRPr="00CC21B8" w:rsidRDefault="006C6D72" w:rsidP="00380B1D">
            <w:pPr>
              <w:rPr>
                <w:rStyle w:val="Codeintext"/>
              </w:rPr>
            </w:pPr>
            <w:r w:rsidRPr="00CC21B8">
              <w:rPr>
                <w:rStyle w:val="Codeintext"/>
              </w:rPr>
              <w:t>--no-other</w:t>
            </w:r>
            <w:r>
              <w:rPr>
                <w:rStyle w:val="Codeintext"/>
              </w:rPr>
              <w:t>-pf</w:t>
            </w:r>
          </w:p>
        </w:tc>
        <w:tc>
          <w:tcPr>
            <w:tcW w:w="5798" w:type="dxa"/>
          </w:tcPr>
          <w:p w14:paraId="1375104E" w14:textId="67EADD21" w:rsidR="006C6D72" w:rsidRPr="00BB279E" w:rsidRDefault="006C6D72" w:rsidP="00380B1D">
            <w:r w:rsidRPr="00BB279E">
              <w:t>Disable the generation of EIT</w:t>
            </w:r>
            <w:r>
              <w:t xml:space="preserve"> p/f</w:t>
            </w:r>
            <w:r w:rsidRPr="00BB279E">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rPr>
            </w:pPr>
          </w:p>
        </w:tc>
        <w:tc>
          <w:tcPr>
            <w:tcW w:w="2268" w:type="dxa"/>
          </w:tcPr>
          <w:p w14:paraId="2290B67E" w14:textId="42D48908" w:rsidR="00CC21B8" w:rsidRPr="00CC21B8" w:rsidRDefault="00CC21B8" w:rsidP="00DC0715">
            <w:pPr>
              <w:rPr>
                <w:rStyle w:val="Codeintext"/>
              </w:rPr>
            </w:pPr>
            <w:r w:rsidRPr="00CC21B8">
              <w:rPr>
                <w:rStyle w:val="Codeintext"/>
              </w:rPr>
              <w:t>--no-other</w:t>
            </w:r>
            <w:r w:rsidR="006C6D72">
              <w:rPr>
                <w:rStyle w:val="Codeintext"/>
              </w:rPr>
              <w:t>-schedule</w:t>
            </w:r>
          </w:p>
        </w:tc>
        <w:tc>
          <w:tcPr>
            <w:tcW w:w="5798" w:type="dxa"/>
          </w:tcPr>
          <w:p w14:paraId="24B5D126" w14:textId="5B904CCC" w:rsidR="00CC21B8" w:rsidRPr="00BB279E" w:rsidRDefault="00CC21B8" w:rsidP="00BB279E">
            <w:r w:rsidRPr="00BB279E">
              <w:t xml:space="preserve">Disable the generation of EIT </w:t>
            </w:r>
            <w:r w:rsidR="006C6D72">
              <w:t xml:space="preserve">schedule </w:t>
            </w:r>
            <w:r w:rsidRPr="00BB279E">
              <w:t>other.</w:t>
            </w:r>
          </w:p>
        </w:tc>
      </w:tr>
      <w:tr w:rsidR="00CC21B8" w14:paraId="7E506CDC" w14:textId="77777777" w:rsidTr="000B33A7">
        <w:trPr>
          <w:cantSplit/>
        </w:trPr>
        <w:tc>
          <w:tcPr>
            <w:tcW w:w="1101" w:type="dxa"/>
          </w:tcPr>
          <w:p w14:paraId="7AAF652E" w14:textId="77777777" w:rsidR="00CC21B8" w:rsidRPr="00CC1DD6" w:rsidRDefault="00CC21B8" w:rsidP="00DC0715">
            <w:pPr>
              <w:rPr>
                <w:b/>
              </w:rPr>
            </w:pPr>
          </w:p>
        </w:tc>
        <w:tc>
          <w:tcPr>
            <w:tcW w:w="2268" w:type="dxa"/>
          </w:tcPr>
          <w:p w14:paraId="35C97C4A" w14:textId="1063F6E4" w:rsidR="00CC21B8" w:rsidRPr="00CC21B8" w:rsidRDefault="00CC21B8" w:rsidP="00DC0715">
            <w:pPr>
              <w:rPr>
                <w:rStyle w:val="Codeintext"/>
              </w:rPr>
            </w:pPr>
            <w:r w:rsidRPr="00CC21B8">
              <w:rPr>
                <w:rStyle w:val="Codeintext"/>
              </w:rPr>
              <w:t>--no-pf</w:t>
            </w:r>
          </w:p>
        </w:tc>
        <w:tc>
          <w:tcPr>
            <w:tcW w:w="5798" w:type="dxa"/>
          </w:tcPr>
          <w:p w14:paraId="0DB1EFFD" w14:textId="38398424" w:rsidR="00CC21B8" w:rsidRPr="00BB279E" w:rsidRDefault="00CC21B8" w:rsidP="00BB279E">
            <w:r w:rsidRPr="00BB279E">
              <w:t xml:space="preserve">Disable the generation of </w:t>
            </w:r>
            <w:r w:rsidR="003F1C12">
              <w:t xml:space="preserve">all </w:t>
            </w:r>
            <w:r w:rsidRPr="00BB279E">
              <w:t>EIT p/f.</w:t>
            </w:r>
          </w:p>
        </w:tc>
      </w:tr>
      <w:tr w:rsidR="00DF5C87" w14:paraId="6B3C004F" w14:textId="77777777" w:rsidTr="000B33A7">
        <w:trPr>
          <w:cantSplit/>
        </w:trPr>
        <w:tc>
          <w:tcPr>
            <w:tcW w:w="1101" w:type="dxa"/>
          </w:tcPr>
          <w:p w14:paraId="3593F292" w14:textId="77777777" w:rsidR="00DF5C87" w:rsidRPr="00CC1DD6" w:rsidRDefault="00DF5C87" w:rsidP="00DC0715">
            <w:pPr>
              <w:rPr>
                <w:b/>
              </w:rPr>
            </w:pPr>
          </w:p>
        </w:tc>
        <w:tc>
          <w:tcPr>
            <w:tcW w:w="2268" w:type="dxa"/>
          </w:tcPr>
          <w:p w14:paraId="07CD9B71" w14:textId="2B1CDCEE" w:rsidR="00DF5C87" w:rsidRPr="00CC21B8" w:rsidRDefault="00DF5C87" w:rsidP="00DC0715">
            <w:pPr>
              <w:rPr>
                <w:rStyle w:val="Codeintext"/>
              </w:rPr>
            </w:pPr>
            <w:r w:rsidRPr="00CC21B8">
              <w:rPr>
                <w:rStyle w:val="Codeintext"/>
              </w:rPr>
              <w:t>--no-schedule</w:t>
            </w:r>
          </w:p>
        </w:tc>
        <w:tc>
          <w:tcPr>
            <w:tcW w:w="5798" w:type="dxa"/>
          </w:tcPr>
          <w:p w14:paraId="75D0EDB4" w14:textId="3D4B2F6B" w:rsidR="00DF5C87" w:rsidRPr="00BB279E" w:rsidRDefault="00DF5C87" w:rsidP="00BB279E">
            <w:r w:rsidRPr="00BB279E">
              <w:t xml:space="preserve">Disable the generation of </w:t>
            </w:r>
            <w:r w:rsidR="003F1C12">
              <w:t xml:space="preserve">all </w:t>
            </w:r>
            <w:r w:rsidRPr="00BB279E">
              <w:t>EIT schedule</w:t>
            </w:r>
            <w:r w:rsidR="00CC21B8">
              <w:t>.</w:t>
            </w:r>
          </w:p>
        </w:tc>
      </w:tr>
      <w:tr w:rsidR="00E06DC0" w14:paraId="1BC0B105" w14:textId="77777777" w:rsidTr="00380B1D">
        <w:trPr>
          <w:cantSplit/>
        </w:trPr>
        <w:tc>
          <w:tcPr>
            <w:tcW w:w="1101" w:type="dxa"/>
          </w:tcPr>
          <w:p w14:paraId="3DF621B8" w14:textId="77777777" w:rsidR="00E06DC0" w:rsidRPr="00CC1DD6" w:rsidRDefault="00E06DC0" w:rsidP="00380B1D">
            <w:pPr>
              <w:rPr>
                <w:b/>
              </w:rPr>
            </w:pPr>
          </w:p>
        </w:tc>
        <w:tc>
          <w:tcPr>
            <w:tcW w:w="2268" w:type="dxa"/>
          </w:tcPr>
          <w:p w14:paraId="26785A19" w14:textId="77777777" w:rsidR="00E06DC0" w:rsidRPr="00CC21B8" w:rsidRDefault="00E06DC0" w:rsidP="00380B1D">
            <w:pPr>
              <w:rPr>
                <w:rStyle w:val="Codeintext"/>
              </w:rPr>
            </w:pPr>
            <w:r w:rsidRPr="00CC21B8">
              <w:rPr>
                <w:rStyle w:val="Codeintext"/>
              </w:rPr>
              <w:t>--other</w:t>
            </w:r>
          </w:p>
        </w:tc>
        <w:tc>
          <w:tcPr>
            <w:tcW w:w="5798" w:type="dxa"/>
          </w:tcPr>
          <w:p w14:paraId="72254B25" w14:textId="77777777" w:rsidR="00E06DC0" w:rsidRPr="00BB279E" w:rsidRDefault="00E06DC0" w:rsidP="00380B1D">
            <w:r w:rsidRPr="00BB279E">
              <w:t xml:space="preserve">Enable the generation of </w:t>
            </w:r>
            <w:r>
              <w:t xml:space="preserve">all </w:t>
            </w:r>
            <w:r w:rsidRPr="00BB279E">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rPr>
            </w:pPr>
          </w:p>
        </w:tc>
        <w:tc>
          <w:tcPr>
            <w:tcW w:w="2268" w:type="dxa"/>
          </w:tcPr>
          <w:p w14:paraId="6926CF88" w14:textId="192AC1B1" w:rsidR="00E06DC0" w:rsidRPr="00CC21B8" w:rsidRDefault="00E06DC0" w:rsidP="00380B1D">
            <w:pPr>
              <w:rPr>
                <w:rStyle w:val="Codeintext"/>
              </w:rPr>
            </w:pPr>
            <w:r w:rsidRPr="00CC21B8">
              <w:rPr>
                <w:rStyle w:val="Codeintext"/>
              </w:rPr>
              <w:t>--other</w:t>
            </w:r>
            <w:r>
              <w:rPr>
                <w:rStyle w:val="Codeintext"/>
              </w:rPr>
              <w:t>-pf</w:t>
            </w:r>
          </w:p>
        </w:tc>
        <w:tc>
          <w:tcPr>
            <w:tcW w:w="5798" w:type="dxa"/>
          </w:tcPr>
          <w:p w14:paraId="10F49549" w14:textId="63DD92FD" w:rsidR="00E06DC0" w:rsidRPr="00BB279E" w:rsidRDefault="00E06DC0" w:rsidP="00380B1D">
            <w:r w:rsidRPr="00BB279E">
              <w:t xml:space="preserve">Enable the generation of EIT </w:t>
            </w:r>
            <w:r>
              <w:t xml:space="preserve">p/f </w:t>
            </w:r>
            <w:r w:rsidRPr="00BB279E">
              <w:t>other.</w:t>
            </w:r>
          </w:p>
        </w:tc>
      </w:tr>
      <w:tr w:rsidR="00DF5C87" w14:paraId="11813DD4" w14:textId="77777777" w:rsidTr="000B33A7">
        <w:trPr>
          <w:cantSplit/>
        </w:trPr>
        <w:tc>
          <w:tcPr>
            <w:tcW w:w="1101" w:type="dxa"/>
          </w:tcPr>
          <w:p w14:paraId="77A4B32F" w14:textId="77777777" w:rsidR="00DF5C87" w:rsidRPr="00CC1DD6" w:rsidRDefault="00DF5C87" w:rsidP="00DC0715">
            <w:pPr>
              <w:rPr>
                <w:b/>
              </w:rPr>
            </w:pPr>
          </w:p>
        </w:tc>
        <w:tc>
          <w:tcPr>
            <w:tcW w:w="2268" w:type="dxa"/>
          </w:tcPr>
          <w:p w14:paraId="047B1640" w14:textId="1BB232A0" w:rsidR="00DF5C87" w:rsidRPr="00CC21B8" w:rsidRDefault="00DF5C87" w:rsidP="00DC0715">
            <w:pPr>
              <w:rPr>
                <w:rStyle w:val="Codeintext"/>
              </w:rPr>
            </w:pPr>
            <w:r w:rsidRPr="00CC21B8">
              <w:rPr>
                <w:rStyle w:val="Codeintext"/>
              </w:rPr>
              <w:t>--other</w:t>
            </w:r>
            <w:r w:rsidR="00E06DC0">
              <w:rPr>
                <w:rStyle w:val="Codeintext"/>
              </w:rPr>
              <w:t>-schedule</w:t>
            </w:r>
          </w:p>
        </w:tc>
        <w:tc>
          <w:tcPr>
            <w:tcW w:w="5798" w:type="dxa"/>
          </w:tcPr>
          <w:p w14:paraId="0111589D" w14:textId="0E9AE75B" w:rsidR="00DF5C87" w:rsidRPr="00BB279E" w:rsidRDefault="00DF5C87" w:rsidP="00BB279E">
            <w:r w:rsidRPr="00BB279E">
              <w:t xml:space="preserve">Enable the generation of EIT </w:t>
            </w:r>
            <w:r w:rsidR="00E06DC0">
              <w:t xml:space="preserve">schedule </w:t>
            </w:r>
            <w:r w:rsidRPr="00BB279E">
              <w:t>other.</w:t>
            </w:r>
          </w:p>
        </w:tc>
      </w:tr>
      <w:tr w:rsidR="00BB279E" w14:paraId="74844CC7" w14:textId="77777777" w:rsidTr="000B33A7">
        <w:trPr>
          <w:cantSplit/>
        </w:trPr>
        <w:tc>
          <w:tcPr>
            <w:tcW w:w="1101" w:type="dxa"/>
          </w:tcPr>
          <w:p w14:paraId="029DF37A" w14:textId="77777777" w:rsidR="00BB279E" w:rsidRPr="00CC1DD6" w:rsidRDefault="00BB279E" w:rsidP="00DC0715">
            <w:pPr>
              <w:rPr>
                <w:b/>
              </w:rPr>
            </w:pPr>
          </w:p>
        </w:tc>
        <w:tc>
          <w:tcPr>
            <w:tcW w:w="2268" w:type="dxa"/>
          </w:tcPr>
          <w:p w14:paraId="00924A85" w14:textId="3FA0EACA" w:rsidR="00BB279E" w:rsidRPr="00DF5C87" w:rsidRDefault="00DF5C87" w:rsidP="00DC0715">
            <w:pPr>
              <w:rPr>
                <w:rStyle w:val="Codeintext"/>
              </w:rPr>
            </w:pPr>
            <w:r w:rsidRPr="00DF5C87">
              <w:rPr>
                <w:rStyle w:val="Codeintext"/>
              </w:rPr>
              <w:t>--pf</w:t>
            </w:r>
          </w:p>
        </w:tc>
        <w:tc>
          <w:tcPr>
            <w:tcW w:w="5798" w:type="dxa"/>
          </w:tcPr>
          <w:p w14:paraId="07417077" w14:textId="161C3BE7" w:rsidR="00BB279E" w:rsidRPr="00BB279E" w:rsidRDefault="00DF5C87" w:rsidP="00BB279E">
            <w:r w:rsidRPr="00BB279E">
              <w:t xml:space="preserve">Enable the generation of </w:t>
            </w:r>
            <w:r w:rsidR="003F1C12">
              <w:t xml:space="preserve">all </w:t>
            </w:r>
            <w:r w:rsidRPr="00BB279E">
              <w:t>EIT p/f.</w:t>
            </w:r>
          </w:p>
        </w:tc>
      </w:tr>
      <w:tr w:rsidR="00BB279E" w14:paraId="43FAF233" w14:textId="77777777" w:rsidTr="000B33A7">
        <w:trPr>
          <w:cantSplit/>
        </w:trPr>
        <w:tc>
          <w:tcPr>
            <w:tcW w:w="1101" w:type="dxa"/>
          </w:tcPr>
          <w:p w14:paraId="54A41543" w14:textId="77777777" w:rsidR="00BB279E" w:rsidRPr="00CC1DD6" w:rsidRDefault="00BB279E" w:rsidP="00DC0715">
            <w:pPr>
              <w:rPr>
                <w:b/>
              </w:rPr>
            </w:pPr>
          </w:p>
        </w:tc>
        <w:tc>
          <w:tcPr>
            <w:tcW w:w="2268" w:type="dxa"/>
          </w:tcPr>
          <w:p w14:paraId="35D092BE" w14:textId="53AC6B9B" w:rsidR="00BB279E" w:rsidRPr="00A854AE" w:rsidRDefault="00A854AE" w:rsidP="00DC0715">
            <w:pPr>
              <w:rPr>
                <w:rStyle w:val="Codeintext"/>
              </w:rPr>
            </w:pPr>
            <w:r w:rsidRPr="00A854AE">
              <w:rPr>
                <w:rStyle w:val="Codeintext"/>
              </w:rPr>
              <w:t>--satellite</w:t>
            </w:r>
          </w:p>
        </w:tc>
        <w:tc>
          <w:tcPr>
            <w:tcW w:w="5798" w:type="dxa"/>
          </w:tcPr>
          <w:p w14:paraId="1D9A4FFA" w14:textId="543BABF5" w:rsidR="00BB279E" w:rsidRPr="00BB279E" w:rsidRDefault="00A854AE" w:rsidP="00BB279E">
            <w:r w:rsidRPr="00BB279E">
              <w:t>Use the EIT cycle profile for satellite and cable networks as specified</w:t>
            </w:r>
            <w:r>
              <w:t xml:space="preserve"> </w:t>
            </w:r>
            <w:r w:rsidRPr="00BB279E">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rPr>
            </w:pPr>
          </w:p>
        </w:tc>
        <w:tc>
          <w:tcPr>
            <w:tcW w:w="2268" w:type="dxa"/>
          </w:tcPr>
          <w:p w14:paraId="432C31C3" w14:textId="3C1CF3B5" w:rsidR="00BB279E" w:rsidRPr="0067248E" w:rsidRDefault="0067248E" w:rsidP="0067248E">
            <w:pPr>
              <w:rPr>
                <w:rStyle w:val="Codeintext"/>
              </w:rPr>
            </w:pPr>
            <w:r w:rsidRPr="0067248E">
              <w:rPr>
                <w:rStyle w:val="Codeintext"/>
              </w:rPr>
              <w:t>--schedule</w:t>
            </w:r>
          </w:p>
        </w:tc>
        <w:tc>
          <w:tcPr>
            <w:tcW w:w="5798" w:type="dxa"/>
          </w:tcPr>
          <w:p w14:paraId="117DE8F9" w14:textId="3C96A318" w:rsidR="00BB279E" w:rsidRPr="00BB279E" w:rsidRDefault="0067248E" w:rsidP="0067248E">
            <w:r w:rsidRPr="00BB279E">
              <w:t xml:space="preserve">Enable the generation of </w:t>
            </w:r>
            <w:r w:rsidR="003F1C12">
              <w:t xml:space="preserve">all </w:t>
            </w:r>
            <w:r w:rsidRPr="00BB279E">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rPr>
            </w:pPr>
          </w:p>
        </w:tc>
        <w:tc>
          <w:tcPr>
            <w:tcW w:w="2268" w:type="dxa"/>
          </w:tcPr>
          <w:p w14:paraId="1534BC10" w14:textId="03290D5C" w:rsidR="00BB279E" w:rsidRPr="0067248E" w:rsidRDefault="0067248E" w:rsidP="00DC0715">
            <w:pPr>
              <w:rPr>
                <w:rStyle w:val="Codeintext"/>
              </w:rPr>
            </w:pPr>
            <w:r w:rsidRPr="0067248E">
              <w:rPr>
                <w:rStyle w:val="Codeintext"/>
              </w:rPr>
              <w:t>--terrestrial</w:t>
            </w:r>
          </w:p>
        </w:tc>
        <w:tc>
          <w:tcPr>
            <w:tcW w:w="5798" w:type="dxa"/>
          </w:tcPr>
          <w:p w14:paraId="231F77B9" w14:textId="4AA21530" w:rsidR="00BB279E" w:rsidRPr="00BB279E" w:rsidRDefault="0067248E" w:rsidP="00BB279E">
            <w:r w:rsidRPr="00BB279E">
              <w:t>Use the EIT cycle profile for terrestrial networks as specified in ETSI</w:t>
            </w:r>
            <w:r>
              <w:t xml:space="preserve"> </w:t>
            </w:r>
            <w:r w:rsidRPr="00BB279E">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rPr>
            </w:pPr>
          </w:p>
        </w:tc>
        <w:tc>
          <w:tcPr>
            <w:tcW w:w="2268" w:type="dxa"/>
          </w:tcPr>
          <w:p w14:paraId="3FEB8DE6" w14:textId="3818CBD5" w:rsidR="00BB279E" w:rsidRPr="001B3937" w:rsidRDefault="00BB279E" w:rsidP="00DC0715">
            <w:pPr>
              <w:rPr>
                <w:rStyle w:val="Codeintext"/>
              </w:rPr>
            </w:pPr>
            <w:r w:rsidRPr="00BB279E">
              <w:rPr>
                <w:rStyle w:val="Codeintext"/>
              </w:rPr>
              <w:t>--ts-bitrate</w:t>
            </w:r>
            <w:r w:rsidRPr="00BB279E">
              <w:t xml:space="preserve"> </w:t>
            </w:r>
            <w:r w:rsidRPr="00BB279E">
              <w:rPr>
                <w:i/>
                <w:iCs/>
              </w:rPr>
              <w:t>value</w:t>
            </w:r>
          </w:p>
        </w:tc>
        <w:tc>
          <w:tcPr>
            <w:tcW w:w="5798" w:type="dxa"/>
          </w:tcPr>
          <w:p w14:paraId="4AAF981B" w14:textId="4A0C9CF2" w:rsidR="00BB279E" w:rsidRPr="00BB279E" w:rsidRDefault="00BB279E" w:rsidP="00BB279E">
            <w:r w:rsidRPr="00BB279E">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rPr>
            </w:pPr>
          </w:p>
        </w:tc>
        <w:tc>
          <w:tcPr>
            <w:tcW w:w="2268" w:type="dxa"/>
          </w:tcPr>
          <w:p w14:paraId="2396CD08" w14:textId="5133693E" w:rsidR="00BB279E" w:rsidRPr="001B3937" w:rsidRDefault="00BB279E" w:rsidP="00BB279E">
            <w:pPr>
              <w:rPr>
                <w:rStyle w:val="Codeintext"/>
              </w:rPr>
            </w:pPr>
            <w:r w:rsidRPr="00BB279E">
              <w:rPr>
                <w:rStyle w:val="Codeintext"/>
              </w:rPr>
              <w:t>--ts-id</w:t>
            </w:r>
            <w:r w:rsidRPr="00BB279E">
              <w:t xml:space="preserve"> </w:t>
            </w:r>
            <w:r w:rsidRPr="00BB279E">
              <w:rPr>
                <w:i/>
                <w:iCs/>
              </w:rPr>
              <w:t>value</w:t>
            </w:r>
          </w:p>
        </w:tc>
        <w:tc>
          <w:tcPr>
            <w:tcW w:w="5798" w:type="dxa"/>
          </w:tcPr>
          <w:p w14:paraId="6B4483CB" w14:textId="0A34A4F5" w:rsidR="00BB279E" w:rsidRPr="00BB279E" w:rsidRDefault="00BB279E" w:rsidP="00BB279E">
            <w:r w:rsidRPr="00BB279E">
              <w:t>Set the actual transport stream id.</w:t>
            </w:r>
          </w:p>
        </w:tc>
      </w:tr>
    </w:tbl>
    <w:p w14:paraId="6E226114" w14:textId="77777777" w:rsidR="008429E9" w:rsidRPr="00575F98" w:rsidRDefault="008429E9" w:rsidP="008429E9"/>
    <w:p w14:paraId="5A9A3E90" w14:textId="77777777" w:rsidR="00DC3600" w:rsidRDefault="00DC3600" w:rsidP="00DC3600">
      <w:pPr>
        <w:pStyle w:val="ReferenceSectionTitle"/>
      </w:pPr>
      <w:bookmarkStart w:id="182" w:name="_Toc162959710"/>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r>
        <w:t xml:space="preserve">This fake EMMG can be used with the </w:t>
      </w:r>
      <w:r w:rsidRPr="004A04B7">
        <w:rPr>
          <w:rStyle w:val="Codeintext"/>
        </w:rPr>
        <w:t>tsp</w:t>
      </w:r>
      <w:r>
        <w:t xml:space="preserve"> plugin named </w:t>
      </w:r>
      <w:r w:rsidRPr="004A04B7">
        <w:rPr>
          <w:rStyle w:val="Codeintext"/>
        </w:rPr>
        <w:t>datainject</w:t>
      </w:r>
      <w: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pPr>
      <w:r>
        <w:t>Parameters</w:t>
      </w:r>
    </w:p>
    <w:p w14:paraId="2D1347F8" w14:textId="77777777" w:rsidR="008C0A68" w:rsidRDefault="008C0A68" w:rsidP="008C0A68">
      <w:pPr>
        <w:pStyle w:val="NormalShifted"/>
      </w:pPr>
      <w:r>
        <w:t xml:space="preserve">The parameters are files containing sections in binary or XML format. Several files can be specified. All sections are loaded and injected in the MUX using the EMMG/PDG </w:t>
      </w:r>
      <w:r>
        <w:sym w:font="Wingdings" w:char="F0F3"/>
      </w:r>
      <w:r>
        <w:t xml:space="preserve"> MUX protocol. The list of all sections from all files is cycled as long as </w:t>
      </w:r>
      <w:r w:rsidRPr="008C0A68">
        <w:rPr>
          <w:i/>
        </w:rPr>
        <w:t>tsemmg</w:t>
      </w:r>
      <w: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See options </w:t>
      </w:r>
      <w:r w:rsidR="009A7571" w:rsidRPr="00CE6802">
        <w:rPr>
          <w:rStyle w:val="Codeintext"/>
        </w:rPr>
        <w:t>--emm-size</w:t>
      </w:r>
      <w:r w:rsidR="009A7571">
        <w:t xml:space="preserve">, </w:t>
      </w:r>
      <w:r w:rsidR="009A7571" w:rsidRPr="00CE6802">
        <w:rPr>
          <w:rStyle w:val="Codeintext"/>
        </w:rPr>
        <w:t>--emm-min-table-id</w:t>
      </w:r>
      <w:r w:rsidR="009A7571">
        <w:t xml:space="preserve"> and </w:t>
      </w:r>
      <w:r w:rsidR="009A7571" w:rsidRPr="00CE6802">
        <w:rPr>
          <w:rStyle w:val="Codeintext"/>
        </w:rPr>
        <w:t>--emm-max-table-id</w:t>
      </w:r>
      <w:r w:rsidR="009A7571">
        <w:t>.</w:t>
      </w:r>
    </w:p>
    <w:p w14:paraId="7FAF2BC3" w14:textId="77777777" w:rsidR="00DC3600" w:rsidRPr="0010024C" w:rsidRDefault="00BD19C2" w:rsidP="00DC3600">
      <w:pPr>
        <w:pStyle w:val="UsageTitle"/>
      </w:pPr>
      <w: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pPr>
      <w:r>
        <w:t xml:space="preserve">--cycles </w:t>
      </w:r>
      <w:r w:rsidRPr="00BC4F4B">
        <w:rPr>
          <w:b w:val="0"/>
          <w:i/>
        </w:rPr>
        <w:t>value</w:t>
      </w:r>
    </w:p>
    <w:p w14:paraId="365AB8FE" w14:textId="77777777" w:rsidR="0094188A" w:rsidRDefault="00BC4F4B" w:rsidP="00BC4F4B">
      <w:pPr>
        <w:pStyle w:val="OptionDescription"/>
      </w:pPr>
      <w:r>
        <w:t>Inject the sections from the input files the specified number of times.</w:t>
      </w:r>
    </w:p>
    <w:p w14:paraId="6AC8E67D" w14:textId="1BD786CA" w:rsidR="00BC4F4B" w:rsidRDefault="00BC4F4B" w:rsidP="00BC4F4B">
      <w:pPr>
        <w:pStyle w:val="OptionDescription"/>
      </w:pPr>
      <w: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t xml:space="preserve">The default is </w:t>
      </w:r>
      <w:r w:rsidR="00DC3600">
        <w:t>0.</w:t>
      </w:r>
    </w:p>
    <w:p w14:paraId="4C654C00" w14:textId="77777777" w:rsidR="00DC3600" w:rsidRDefault="00DC3600" w:rsidP="003846F2">
      <w:pPr>
        <w:pStyle w:val="OptionName"/>
      </w:pPr>
      <w:r>
        <w:lastRenderedPageBreak/>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lastRenderedPageBreak/>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pPr>
      <w:r>
        <w:t xml:space="preserve">-u </w:t>
      </w:r>
      <w:r w:rsidRPr="001E6C6E">
        <w:rPr>
          <w:b w:val="0"/>
          <w:i/>
        </w:rPr>
        <w:t>[address:]port</w:t>
      </w:r>
      <w:r>
        <w:br/>
        <w:t xml:space="preserve">--udp </w:t>
      </w:r>
      <w:r w:rsidRPr="001E6C6E">
        <w:rPr>
          <w:b w:val="0"/>
          <w:i/>
        </w:rPr>
        <w:t>[address:]port</w:t>
      </w:r>
    </w:p>
    <w:p w14:paraId="76C865AD" w14:textId="77777777" w:rsidR="001E6C6E" w:rsidRDefault="001E6C6E" w:rsidP="001E6C6E">
      <w:pPr>
        <w:pStyle w:val="OptionDescription"/>
      </w:pPr>
      <w:r>
        <w:t xml:space="preserve">Specify that the </w:t>
      </w:r>
      <w:r w:rsidRPr="00986CA6">
        <w:rPr>
          <w:rStyle w:val="Codeintext"/>
        </w:rPr>
        <w:t>data_provision</w:t>
      </w:r>
      <w:r>
        <w:t xml:space="preserve"> messages shall be sent using UDP.</w:t>
      </w:r>
    </w:p>
    <w:p w14:paraId="00F1864D" w14:textId="77777777" w:rsidR="001E6C6E" w:rsidRDefault="001E6C6E" w:rsidP="001E6C6E">
      <w:pPr>
        <w:pStyle w:val="OptionDescription"/>
      </w:pPr>
      <w:r>
        <w:t xml:space="preserve">By default, the </w:t>
      </w:r>
      <w:r w:rsidRPr="00986CA6">
        <w:rPr>
          <w:rStyle w:val="Codeintext"/>
        </w:rPr>
        <w:t>data_provision</w:t>
      </w:r>
      <w:r>
        <w:t xml:space="preserve"> messages are sent over TCP using the same TCP connection as the management commands.</w:t>
      </w:r>
    </w:p>
    <w:p w14:paraId="4CB9F38A" w14:textId="31701D82" w:rsidR="001E6C6E" w:rsidRDefault="001E6C6E" w:rsidP="001E6C6E">
      <w:pPr>
        <w:pStyle w:val="OptionDescription"/>
      </w:pPr>
      <w:r>
        <w:t xml:space="preserve">If the IP address (or host name) is not specified, use the same IP address as the </w:t>
      </w:r>
      <w:r w:rsidRPr="00CE6802">
        <w:rPr>
          <w:rStyle w:val="Codeintext"/>
        </w:rPr>
        <w:t>--mux</w:t>
      </w:r>
      <w:r>
        <w:t xml:space="preserve"> option. The port number is required, even if it is the same as the TCP port.</w:t>
      </w:r>
    </w:p>
    <w:p w14:paraId="02A88619" w14:textId="632E43A2" w:rsidR="0094188A" w:rsidRDefault="0094188A" w:rsidP="0094188A">
      <w:pPr>
        <w:pStyle w:val="OptionName"/>
      </w:pPr>
      <w:r>
        <w:t xml:space="preserve">-w </w:t>
      </w:r>
      <w:r w:rsidRPr="0094188A">
        <w:rPr>
          <w:b w:val="0"/>
          <w:bCs w:val="0"/>
          <w:i/>
          <w:iCs/>
        </w:rPr>
        <w:t>milliseconds</w:t>
      </w:r>
      <w:r>
        <w:br/>
        <w:t xml:space="preserve">--udp-end-wait </w:t>
      </w:r>
      <w:r w:rsidRPr="0094188A">
        <w:rPr>
          <w:b w:val="0"/>
          <w:bCs w:val="0"/>
          <w:i/>
          <w:iCs/>
        </w:rPr>
        <w:t>milliseconds</w:t>
      </w:r>
    </w:p>
    <w:p w14:paraId="2380978E" w14:textId="77777777" w:rsidR="0036710E" w:rsidRDefault="0094188A" w:rsidP="0094188A">
      <w:pPr>
        <w:pStyle w:val="OptionDescription"/>
      </w:pPr>
      <w:r>
        <w:t xml:space="preserve">With </w:t>
      </w:r>
      <w:r w:rsidRPr="0094188A">
        <w:rPr>
          <w:rStyle w:val="Codeintext"/>
        </w:rPr>
        <w:t>--udp</w:t>
      </w:r>
      <w:r>
        <w:t xml:space="preserve">, specify the number of milliseconds to wait after the last </w:t>
      </w:r>
      <w:r w:rsidRPr="0094188A">
        <w:rPr>
          <w:i/>
          <w:iCs/>
        </w:rPr>
        <w:t>data_provision</w:t>
      </w:r>
      <w:r>
        <w:t xml:space="preserve"> message (UDP) and before the </w:t>
      </w:r>
      <w:r w:rsidRPr="0094188A">
        <w:rPr>
          <w:i/>
          <w:iCs/>
        </w:rPr>
        <w:t>stream_close_request</w:t>
      </w:r>
      <w:r>
        <w:t xml:space="preserve"> message (TCP).</w:t>
      </w:r>
    </w:p>
    <w:p w14:paraId="0AA6DB0B" w14:textId="77777777" w:rsidR="0036710E" w:rsidRDefault="0094188A" w:rsidP="0094188A">
      <w:pPr>
        <w:pStyle w:val="OptionDescription"/>
      </w:pPr>
      <w:r>
        <w:t xml:space="preserve">This can be necesssary to ensure that the </w:t>
      </w:r>
      <w:r w:rsidRPr="0036710E">
        <w:rPr>
          <w:i/>
          <w:iCs/>
        </w:rPr>
        <w:t>stream_close_request</w:t>
      </w:r>
      <w:r>
        <w:t xml:space="preserve"> is processed after the processing of the last </w:t>
      </w:r>
      <w:r w:rsidRPr="0036710E">
        <w:rPr>
          <w:i/>
          <w:iCs/>
        </w:rPr>
        <w:t>data_provision</w:t>
      </w:r>
      <w:r>
        <w:t>.</w:t>
      </w:r>
    </w:p>
    <w:p w14:paraId="58319496" w14:textId="56CCD226" w:rsidR="0094188A" w:rsidRDefault="0094188A" w:rsidP="0094188A">
      <w:pPr>
        <w:pStyle w:val="OptionDescription"/>
      </w:pPr>
      <w:r>
        <w:t>The default is 100 ms.</w:t>
      </w:r>
    </w:p>
    <w:p w14:paraId="14C0DE7C" w14:textId="77777777" w:rsidR="000B488C" w:rsidRPr="0010024C" w:rsidRDefault="000B488C" w:rsidP="000B488C">
      <w:pPr>
        <w:pStyle w:val="UsageTitle"/>
      </w:pPr>
      <w:r>
        <w:t xml:space="preserve">Generic common command </w:t>
      </w:r>
      <w:r w:rsidRPr="0010024C">
        <w:t>options</w:t>
      </w:r>
    </w:p>
    <w:p w14:paraId="462408D3" w14:textId="77777777" w:rsidR="00096DEB" w:rsidRPr="00CF0FFB" w:rsidRDefault="00096DEB" w:rsidP="00096DEB">
      <w:pPr>
        <w:ind w:left="284"/>
      </w:pPr>
      <w:r w:rsidRPr="00CF0FFB">
        <w:t xml:space="preserve">The following options are implicitly defined in all </w:t>
      </w:r>
      <w:r>
        <w:t>commands</w:t>
      </w:r>
      <w:r w:rsidRPr="00CF0FFB">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pPr>
      <w:r w:rsidRPr="007B2A0D">
        <w:t>-v</w:t>
      </w:r>
      <w:r>
        <w:br/>
      </w:r>
      <w:r w:rsidRPr="007B2A0D">
        <w:t>--verbose</w:t>
      </w:r>
    </w:p>
    <w:p w14:paraId="2C33A98C" w14:textId="77777777" w:rsidR="000B488C" w:rsidRPr="007B2A0D" w:rsidRDefault="000B488C" w:rsidP="000B488C">
      <w:pPr>
        <w:pStyle w:val="OptionDescription"/>
      </w:pPr>
      <w:r w:rsidRPr="007B2A0D">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62959711"/>
      <w:r>
        <w:lastRenderedPageBreak/>
        <w:t>tsfclean</w:t>
      </w:r>
      <w:bookmarkEnd w:id="183"/>
    </w:p>
    <w:p w14:paraId="65C05AF4" w14:textId="77777777" w:rsidR="004805E0" w:rsidRPr="004805E0" w:rsidRDefault="004805E0" w:rsidP="004805E0">
      <w:pPr>
        <w:pStyle w:val="UsageTitle"/>
      </w:pPr>
      <w:r w:rsidRPr="004805E0">
        <w:t xml:space="preserve">Cleanup the structure and boundaries of a </w:t>
      </w:r>
      <w:r>
        <w:t>transport stream file</w:t>
      </w:r>
    </w:p>
    <w:p w14:paraId="1F6E1D15" w14:textId="77777777" w:rsidR="004C4185" w:rsidRDefault="004C4185" w:rsidP="004805E0">
      <w:r>
        <w:t xml:space="preserve">In its most general form, an </w:t>
      </w:r>
      <w:r>
        <w:rPr>
          <w:i/>
        </w:rPr>
        <w:t>MPEG transport stream file</w:t>
      </w:r>
      <w:r>
        <w:t xml:space="preserve"> is just a set of TS packets. It can be a capture of a live stream, in which case the file starts and ends at arbitrary points in an endless transmission.</w:t>
      </w:r>
    </w:p>
    <w:p w14:paraId="5E5E6B52" w14:textId="77777777" w:rsidR="004805E0" w:rsidRDefault="004C4185" w:rsidP="004805E0">
      <w:r>
        <w:t>However, when a media player manipulates stored contents, it expects the file</w:t>
      </w:r>
      <w:r w:rsidR="005B56D1">
        <w:t>s</w:t>
      </w:r>
      <w:r>
        <w:t xml:space="preserve"> to start with the actual beginning of an audio/video content. When the file format is a</w:t>
      </w:r>
      <w:r w:rsidR="00B77B04">
        <w:t>n MPEG</w:t>
      </w:r>
      <w:r>
        <w:t xml:space="preserve"> transport stream, the player expects some characteristics such as immediate identification of the service</w:t>
      </w:r>
      <w:r w:rsidR="00AD4666">
        <w:t>s</w:t>
      </w:r>
      <w: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r>
        <w:t xml:space="preserve">The </w:t>
      </w:r>
      <w:r w:rsidRPr="00130A25">
        <w:rPr>
          <w:rStyle w:val="Codeintext"/>
        </w:rPr>
        <w:t>tsfclean</w:t>
      </w:r>
      <w:r>
        <w:t xml:space="preserve"> command cleans up a TS file to make it more consistent for media players and other similar tools.</w:t>
      </w:r>
      <w:r w:rsidR="000C2EF1">
        <w:t xml:space="preserve"> The following transformations are applied:</w:t>
      </w:r>
    </w:p>
    <w:p w14:paraId="515763A0" w14:textId="77777777" w:rsidR="000C2EF1" w:rsidRDefault="000C2EF1">
      <w:pPr>
        <w:pStyle w:val="ListParagraph"/>
        <w:numPr>
          <w:ilvl w:val="0"/>
          <w:numId w:val="45"/>
        </w:numPr>
      </w:pPr>
      <w:r>
        <w:t xml:space="preserve">The </w:t>
      </w:r>
      <w:r w:rsidR="00114D31">
        <w:t xml:space="preserve">output </w:t>
      </w:r>
      <w:r>
        <w:t>file starts with the PAT, the CAT (if present on input),</w:t>
      </w:r>
      <w:r w:rsidRPr="000C2EF1">
        <w:t xml:space="preserve"> </w:t>
      </w:r>
      <w: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pPr>
      <w:r>
        <w:t>EIT present/following for actual existing services are kept. All other EIT’s are removed.</w:t>
      </w:r>
    </w:p>
    <w:p w14:paraId="2D02BE21" w14:textId="77777777" w:rsidR="000C2EF1" w:rsidRDefault="000C2EF1">
      <w:pPr>
        <w:pStyle w:val="ListParagraph"/>
        <w:numPr>
          <w:ilvl w:val="0"/>
          <w:numId w:val="45"/>
        </w:numPr>
      </w:pPr>
      <w:r>
        <w:t>All other PSI/SI (including NIT</w:t>
      </w:r>
      <w:r w:rsidR="00951AAF">
        <w:t>,</w:t>
      </w:r>
      <w:r>
        <w:t xml:space="preserve"> BAT</w:t>
      </w:r>
      <w:r w:rsidR="00951AAF">
        <w:t>, TDT</w:t>
      </w:r>
      <w:r w:rsidR="004B4CDC">
        <w:t xml:space="preserve"> and other broadcast-related tables</w:t>
      </w:r>
      <w:r>
        <w:t>), all null packets and all orphan PID’s are deleted.</w:t>
      </w:r>
    </w:p>
    <w:p w14:paraId="5D44C17E" w14:textId="77777777" w:rsidR="00D1139C" w:rsidRDefault="00D1139C">
      <w:pPr>
        <w:pStyle w:val="ListParagraph"/>
        <w:numPr>
          <w:ilvl w:val="0"/>
          <w:numId w:val="45"/>
        </w:numPr>
      </w:pPr>
      <w: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pPr>
      <w:r>
        <w:t>In each audio, subtitles or data component of the services, all packets preceding the first complete PES packet or section are deleted.</w:t>
      </w:r>
    </w:p>
    <w:p w14:paraId="28FCA42A" w14:textId="77777777" w:rsidR="0044064E" w:rsidRPr="0044064E" w:rsidRDefault="0044064E" w:rsidP="0044064E">
      <w:r>
        <w:t xml:space="preserve">If the input file contains several versions of </w:t>
      </w:r>
      <w:r w:rsidR="00903245">
        <w:t>a table (</w:t>
      </w:r>
      <w:r>
        <w:t>PAT, CAT, SDT or PMT’s</w:t>
      </w:r>
      <w:r w:rsidR="00903245">
        <w:t>)</w:t>
      </w:r>
      <w:r>
        <w:t>, all successive versions are merged into one single version of the table. Some players are known to read the first table of each kind only and are not able to handle table updates a</w:t>
      </w:r>
      <w:r w:rsidR="00363679">
        <w:t>s</w:t>
      </w:r>
      <w:r>
        <w:t xml:space="preserve"> a TV receiver would do. Consequently, if a service or a component of a service appears and disappears several times</w:t>
      </w:r>
      <w:r w:rsidR="005A554D">
        <w:t>, it becomes</w:t>
      </w:r>
      <w:r>
        <w:t xml:space="preserve"> in fact declared from the start to the end of the </w:t>
      </w:r>
      <w:r w:rsidR="00EB6DE1">
        <w:t xml:space="preserve">output </w:t>
      </w:r>
      <w:r>
        <w:t>file. If incompatible non-cumulative changes are introduced in a table update, an error is reported</w:t>
      </w:r>
      <w:r w:rsidR="005C40E4">
        <w:t>.</w:t>
      </w:r>
    </w:p>
    <w:p w14:paraId="7F32A889" w14:textId="77777777" w:rsidR="004805E0" w:rsidRPr="005423EC" w:rsidRDefault="004805E0" w:rsidP="004805E0">
      <w:pPr>
        <w:pStyle w:val="UsageTitle"/>
      </w:pPr>
      <w:r w:rsidRPr="005423EC">
        <w:t>Usage</w:t>
      </w:r>
    </w:p>
    <w:p w14:paraId="55788255" w14:textId="77777777" w:rsidR="004805E0" w:rsidRPr="007448E0" w:rsidRDefault="007C0EB2" w:rsidP="004805E0">
      <w:pPr>
        <w:pStyle w:val="UsageSyntax"/>
      </w:pPr>
      <w:r>
        <w:t>tsfclean</w:t>
      </w:r>
      <w:r w:rsidR="004805E0" w:rsidRPr="005423EC">
        <w:t xml:space="preserve"> [</w:t>
      </w:r>
      <w:r w:rsidR="004805E0" w:rsidRPr="005423EC">
        <w:rPr>
          <w:i/>
          <w:iCs/>
        </w:rPr>
        <w:t>options</w:t>
      </w:r>
      <w:r w:rsidR="004805E0" w:rsidRPr="005423EC">
        <w:t xml:space="preserve">] </w:t>
      </w:r>
      <w:r w:rsidR="004805E0" w:rsidRPr="005423EC">
        <w:rPr>
          <w:i/>
          <w:iCs/>
        </w:rPr>
        <w:t>file</w:t>
      </w:r>
      <w:r w:rsidR="007448E0">
        <w:rPr>
          <w:i/>
          <w:iCs/>
        </w:rPr>
        <w:t xml:space="preserve"> </w:t>
      </w:r>
      <w:r w:rsidR="007448E0">
        <w:rPr>
          <w:iCs/>
        </w:rPr>
        <w:t>...</w:t>
      </w:r>
    </w:p>
    <w:p w14:paraId="0B2CECBF" w14:textId="77777777" w:rsidR="004805E0" w:rsidRPr="005423EC" w:rsidRDefault="004805E0" w:rsidP="004805E0">
      <w:pPr>
        <w:pStyle w:val="UsageTitle"/>
      </w:pPr>
      <w:r w:rsidRPr="005423EC">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pPr>
      <w: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pPr>
      <w:r>
        <w:t xml:space="preserve">Generic common command </w:t>
      </w:r>
      <w:r w:rsidRPr="0010024C">
        <w:t>options</w:t>
      </w:r>
    </w:p>
    <w:p w14:paraId="39B3E6CE" w14:textId="77777777" w:rsidR="004805E0" w:rsidRPr="00CF0FFB" w:rsidRDefault="004805E0" w:rsidP="004805E0">
      <w:pPr>
        <w:ind w:left="284"/>
      </w:pPr>
      <w:r w:rsidRPr="00CF0FFB">
        <w:t xml:space="preserve">The following options are implicitly defined in all </w:t>
      </w:r>
      <w:r>
        <w:t>commands</w:t>
      </w:r>
      <w:r w:rsidRPr="00CF0FFB">
        <w:t>.</w:t>
      </w:r>
    </w:p>
    <w:p w14:paraId="45AA49F9" w14:textId="77777777" w:rsidR="004805E0" w:rsidRDefault="004805E0" w:rsidP="004805E0">
      <w:pPr>
        <w:pStyle w:val="OptionName"/>
      </w:pPr>
      <w:r>
        <w:lastRenderedPageBreak/>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pPr>
      <w:r w:rsidRPr="007B2A0D">
        <w:t>-v</w:t>
      </w:r>
      <w:r>
        <w:br/>
      </w:r>
      <w:r w:rsidRPr="007B2A0D">
        <w:t>--verbose</w:t>
      </w:r>
    </w:p>
    <w:p w14:paraId="500FEF0C" w14:textId="77777777" w:rsidR="004805E0" w:rsidRPr="007B2A0D" w:rsidRDefault="004805E0" w:rsidP="004805E0">
      <w:pPr>
        <w:pStyle w:val="OptionDescription"/>
      </w:pPr>
      <w:r w:rsidRPr="007B2A0D">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62959712"/>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r>
        <w:t xml:space="preserve">If the file needs to be repeatedly played, </w:t>
      </w:r>
      <w:r w:rsidRPr="0061137B">
        <w:rPr>
          <w:rStyle w:val="Codeintext"/>
        </w:rPr>
        <w:t>tsfixcc</w:t>
      </w:r>
      <w: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pPr>
      <w:r w:rsidRPr="005423EC">
        <w:t>Usage</w:t>
      </w:r>
    </w:p>
    <w:p w14:paraId="1703B085" w14:textId="77777777" w:rsidR="00A771C4" w:rsidRPr="005423EC" w:rsidRDefault="00A771C4">
      <w:pPr>
        <w:pStyle w:val="UsageSyntax"/>
      </w:pPr>
      <w:r w:rsidRPr="005423EC">
        <w:t>tsfixcc [</w:t>
      </w:r>
      <w:r w:rsidRPr="005423EC">
        <w:rPr>
          <w:i/>
          <w:iCs/>
        </w:rPr>
        <w:t>options</w:t>
      </w:r>
      <w:r w:rsidRPr="005423EC">
        <w:t xml:space="preserve">] </w:t>
      </w:r>
      <w:r w:rsidRPr="005423EC">
        <w:rPr>
          <w:i/>
          <w:iCs/>
        </w:rPr>
        <w:t>file</w:t>
      </w:r>
    </w:p>
    <w:p w14:paraId="03979F49" w14:textId="77777777" w:rsidR="00A771C4" w:rsidRPr="005423EC" w:rsidRDefault="00A771C4" w:rsidP="00E233F7">
      <w:pPr>
        <w:pStyle w:val="UsageTitle"/>
      </w:pPr>
      <w:r w:rsidRPr="005423EC">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pPr>
      <w: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AE4FD27"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424C7">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pPr>
      <w:r>
        <w:t xml:space="preserve">Generic common command </w:t>
      </w:r>
      <w:r w:rsidRPr="0010024C">
        <w:t>options</w:t>
      </w:r>
    </w:p>
    <w:p w14:paraId="4AD7664E" w14:textId="77777777" w:rsidR="00096DEB" w:rsidRPr="00CF0FFB" w:rsidRDefault="00096DEB" w:rsidP="00096DEB">
      <w:pPr>
        <w:ind w:left="284"/>
      </w:pPr>
      <w:r w:rsidRPr="00CF0FFB">
        <w:t xml:space="preserve">The following options are implicitly defined in all </w:t>
      </w:r>
      <w:r>
        <w:t>commands</w:t>
      </w:r>
      <w:r w:rsidRPr="00CF0FFB">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pPr>
      <w:r w:rsidRPr="007B2A0D">
        <w:t>-v</w:t>
      </w:r>
      <w:r>
        <w:br/>
      </w:r>
      <w:r w:rsidRPr="007B2A0D">
        <w:t>--verbose</w:t>
      </w:r>
    </w:p>
    <w:p w14:paraId="4676BE86" w14:textId="77777777" w:rsidR="002108CE" w:rsidRPr="007B2A0D" w:rsidRDefault="002108CE" w:rsidP="002108CE">
      <w:pPr>
        <w:pStyle w:val="OptionDescription"/>
      </w:pPr>
      <w:r w:rsidRPr="007B2A0D">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62959713"/>
      <w:r>
        <w:lastRenderedPageBreak/>
        <w:t>tsftrunc</w:t>
      </w:r>
      <w:bookmarkEnd w:id="187"/>
      <w:bookmarkEnd w:id="188"/>
      <w:bookmarkEnd w:id="189"/>
    </w:p>
    <w:p w14:paraId="11828B70" w14:textId="77777777" w:rsidR="00985575" w:rsidRPr="005B3C17" w:rsidRDefault="00FA53D2" w:rsidP="00E233F7">
      <w:pPr>
        <w:pStyle w:val="UsageTitle"/>
      </w:pPr>
      <w:r>
        <w:t>Transport s</w:t>
      </w:r>
      <w:r w:rsidR="00985575" w:rsidRPr="005B3C17">
        <w:t xml:space="preserve">tream </w:t>
      </w:r>
      <w:r>
        <w:t>f</w:t>
      </w:r>
      <w:r w:rsidR="00985575" w:rsidRPr="005B3C17">
        <w:t xml:space="preserve">ile </w:t>
      </w:r>
      <w:r>
        <w:t>t</w:t>
      </w:r>
      <w:r w:rsidR="00985575" w:rsidRPr="005B3C17">
        <w:t>runcation</w:t>
      </w:r>
    </w:p>
    <w:p w14:paraId="582BF4A5" w14:textId="77777777" w:rsidR="00A771C4" w:rsidRDefault="00A771C4">
      <w:r>
        <w:t>This utility truncates a captured transport stream file to remove trailing incomplete packets.</w:t>
      </w:r>
    </w:p>
    <w:p w14:paraId="2955372F" w14:textId="77777777" w:rsidR="00A771C4" w:rsidRDefault="00A771C4">
      <w:r>
        <w:t xml:space="preserve">See also the utility </w:t>
      </w:r>
      <w:r w:rsidRPr="0061137B">
        <w:rPr>
          <w:rStyle w:val="Codeintext"/>
        </w:rPr>
        <w:t>tsresync</w:t>
      </w:r>
      <w:r>
        <w:t xml:space="preserve"> for a more powerful way to recover corrupted transport stream files.</w:t>
      </w:r>
    </w:p>
    <w:p w14:paraId="4532C65D" w14:textId="77777777" w:rsidR="00A771C4" w:rsidRPr="005423EC" w:rsidRDefault="00BD19C2" w:rsidP="00E233F7">
      <w:pPr>
        <w:pStyle w:val="UsageTitle"/>
      </w:pPr>
      <w:r w:rsidRPr="005423EC">
        <w:t>Usage</w:t>
      </w:r>
    </w:p>
    <w:p w14:paraId="47F0B1C8" w14:textId="77777777" w:rsidR="00A771C4" w:rsidRPr="005423EC" w:rsidRDefault="00A771C4">
      <w:pPr>
        <w:pStyle w:val="UsageSyntax"/>
      </w:pPr>
      <w:r w:rsidRPr="005423EC">
        <w:t>tsftrunc [</w:t>
      </w:r>
      <w:r w:rsidRPr="005423EC">
        <w:rPr>
          <w:i/>
          <w:iCs/>
        </w:rPr>
        <w:t>options</w:t>
      </w:r>
      <w:r w:rsidRPr="005423EC">
        <w:t xml:space="preserve">] </w:t>
      </w:r>
      <w:r w:rsidRPr="005423EC">
        <w:rPr>
          <w:i/>
          <w:iCs/>
        </w:rPr>
        <w:t>file</w:t>
      </w:r>
      <w:r w:rsidRPr="005423EC">
        <w:t xml:space="preserve"> ...</w:t>
      </w:r>
    </w:p>
    <w:p w14:paraId="77E110E2" w14:textId="77777777" w:rsidR="00A771C4" w:rsidRPr="005423EC" w:rsidRDefault="00A771C4" w:rsidP="00E233F7">
      <w:pPr>
        <w:pStyle w:val="UsageTitle"/>
      </w:pPr>
      <w:r w:rsidRPr="005423EC">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pPr>
      <w: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pPr>
      <w:r>
        <w:t xml:space="preserve">Generic common command </w:t>
      </w:r>
      <w:r w:rsidRPr="0010024C">
        <w:t>options</w:t>
      </w:r>
    </w:p>
    <w:p w14:paraId="0BEE372A" w14:textId="77777777" w:rsidR="00096DEB" w:rsidRPr="00CF0FFB" w:rsidRDefault="00096DEB" w:rsidP="00096DEB">
      <w:pPr>
        <w:ind w:left="284"/>
      </w:pPr>
      <w:r w:rsidRPr="00CF0FFB">
        <w:t xml:space="preserve">The following options are implicitly defined in all </w:t>
      </w:r>
      <w:r>
        <w:t>commands</w:t>
      </w:r>
      <w:r w:rsidRPr="00CF0FFB">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pPr>
      <w:r w:rsidRPr="007B2A0D">
        <w:t>-v</w:t>
      </w:r>
      <w:r>
        <w:br/>
      </w:r>
      <w:r w:rsidRPr="007B2A0D">
        <w:t>--verbose</w:t>
      </w:r>
    </w:p>
    <w:p w14:paraId="3020030E" w14:textId="77777777" w:rsidR="002108CE" w:rsidRPr="007B2A0D" w:rsidRDefault="002108CE" w:rsidP="002108CE">
      <w:pPr>
        <w:pStyle w:val="OptionDescription"/>
      </w:pPr>
      <w:r w:rsidRPr="007B2A0D">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0" w:name="_Toc162959714"/>
      <w:r>
        <w:lastRenderedPageBreak/>
        <w:t>tsfuzz</w:t>
      </w:r>
      <w:bookmarkEnd w:id="190"/>
    </w:p>
    <w:p w14:paraId="6AA39284" w14:textId="2AAC48B7" w:rsidR="00322547" w:rsidRPr="004805E0" w:rsidRDefault="00322547" w:rsidP="00322547">
      <w:pPr>
        <w:pStyle w:val="UsageTitle"/>
      </w:pPr>
      <w:r w:rsidRPr="00322547">
        <w:t>Introduce random errors in transport stream file</w:t>
      </w:r>
      <w:r>
        <w:t>s</w:t>
      </w:r>
    </w:p>
    <w:p w14:paraId="20B90BC3" w14:textId="3C4672E2" w:rsidR="00322547" w:rsidRDefault="00322547" w:rsidP="00322547">
      <w:r>
        <w:t>This utility randomly corrupts transport stream files, typically to perform fuzzing attacks on media tools or receiver equipment.</w:t>
      </w:r>
    </w:p>
    <w:p w14:paraId="36AA31D4" w14:textId="559F9661" w:rsidR="00322547" w:rsidRDefault="00322547" w:rsidP="00322547">
      <w:r>
        <w:t xml:space="preserve">The same effect can be obtained in transport stream processing pipeline using the plugin </w:t>
      </w:r>
      <w:r w:rsidRPr="00322547">
        <w:rPr>
          <w:rStyle w:val="Codeintext"/>
        </w:rPr>
        <w:t>fuzz</w:t>
      </w:r>
      <w:r>
        <w:t>.</w:t>
      </w:r>
    </w:p>
    <w:p w14:paraId="5EAECB3C" w14:textId="77777777" w:rsidR="00322547" w:rsidRPr="005423EC" w:rsidRDefault="00322547" w:rsidP="00322547">
      <w:pPr>
        <w:pStyle w:val="UsageTitle"/>
      </w:pPr>
      <w:r w:rsidRPr="005423EC">
        <w:t>Usage</w:t>
      </w:r>
    </w:p>
    <w:p w14:paraId="72B79BF4" w14:textId="617F479D" w:rsidR="00322547" w:rsidRPr="007448E0" w:rsidRDefault="00322547" w:rsidP="00322547">
      <w:pPr>
        <w:pStyle w:val="UsageSyntax"/>
      </w:pPr>
      <w:r>
        <w:t>tsfuzz</w:t>
      </w:r>
      <w:r w:rsidRPr="005423EC">
        <w:t xml:space="preserve"> [</w:t>
      </w:r>
      <w:r w:rsidRPr="005423EC">
        <w:rPr>
          <w:i/>
          <w:iCs/>
        </w:rPr>
        <w:t>options</w:t>
      </w:r>
      <w:r w:rsidRPr="005423EC">
        <w:t xml:space="preserve">] </w:t>
      </w:r>
      <w:r w:rsidRPr="005423EC">
        <w:rPr>
          <w:i/>
          <w:iCs/>
        </w:rPr>
        <w:t>file</w:t>
      </w:r>
      <w:r>
        <w:rPr>
          <w:i/>
          <w:iCs/>
        </w:rPr>
        <w:t xml:space="preserve"> </w:t>
      </w:r>
      <w:r>
        <w:rPr>
          <w:iCs/>
        </w:rPr>
        <w:t>...</w:t>
      </w:r>
    </w:p>
    <w:p w14:paraId="08E6D3B5" w14:textId="77777777" w:rsidR="00322547" w:rsidRPr="005423EC" w:rsidRDefault="00322547" w:rsidP="00322547">
      <w:pPr>
        <w:pStyle w:val="UsageTitle"/>
      </w:pPr>
      <w:r w:rsidRPr="005423EC">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pPr>
      <w: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Pr="00A77936" w:rsidRDefault="00322547" w:rsidP="00322547">
      <w:pPr>
        <w:pStyle w:val="UsageTitle"/>
      </w:pPr>
      <w:r w:rsidRPr="00A77936">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pPr>
      <w:r>
        <w:t xml:space="preserve">Generic common command </w:t>
      </w:r>
      <w:r w:rsidRPr="0010024C">
        <w:t>options</w:t>
      </w:r>
    </w:p>
    <w:p w14:paraId="3DB305CD" w14:textId="77777777" w:rsidR="00322547" w:rsidRPr="00CF0FFB" w:rsidRDefault="00322547" w:rsidP="00322547">
      <w:pPr>
        <w:ind w:left="284"/>
      </w:pPr>
      <w:r w:rsidRPr="00CF0FFB">
        <w:t xml:space="preserve">The following options are implicitly defined in all </w:t>
      </w:r>
      <w:r>
        <w:t>commands</w:t>
      </w:r>
      <w:r w:rsidRPr="00CF0FFB">
        <w:t>.</w:t>
      </w:r>
    </w:p>
    <w:p w14:paraId="17F26962" w14:textId="77777777" w:rsidR="00322547" w:rsidRDefault="00322547" w:rsidP="00322547">
      <w:pPr>
        <w:pStyle w:val="OptionName"/>
      </w:pPr>
      <w:r>
        <w:lastRenderedPageBreak/>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7B2A0D" w:rsidRDefault="00322547" w:rsidP="00322547">
      <w:pPr>
        <w:pStyle w:val="OptionName"/>
      </w:pPr>
      <w:r w:rsidRPr="007B2A0D">
        <w:t>-v</w:t>
      </w:r>
      <w:r>
        <w:br/>
      </w:r>
      <w:r w:rsidRPr="007B2A0D">
        <w:t>--verbose</w:t>
      </w:r>
    </w:p>
    <w:p w14:paraId="426BD17D" w14:textId="77777777" w:rsidR="00322547" w:rsidRPr="007B2A0D" w:rsidRDefault="00322547" w:rsidP="00322547">
      <w:pPr>
        <w:pStyle w:val="OptionDescription"/>
      </w:pPr>
      <w:r w:rsidRPr="007B2A0D">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1" w:name="_Toc162959715"/>
      <w:r>
        <w:lastRenderedPageBreak/>
        <w:t>tsgenecm</w:t>
      </w:r>
      <w:bookmarkEnd w:id="191"/>
    </w:p>
    <w:p w14:paraId="34A9B25B" w14:textId="77777777" w:rsidR="00A130D6" w:rsidRPr="005B3C17" w:rsidRDefault="00A130D6" w:rsidP="00A130D6">
      <w:pPr>
        <w:pStyle w:val="UsageTitle"/>
      </w:pPr>
      <w:r w:rsidRPr="00A130D6">
        <w:t>Generate one ECM using any DVB Simul</w:t>
      </w:r>
      <w:r w:rsidR="00D17034">
        <w:t>Crypt-</w:t>
      </w:r>
      <w:r w:rsidRPr="00A130D6">
        <w:t>compliant ECMG</w:t>
      </w:r>
    </w:p>
    <w:p w14:paraId="6D2C10B7" w14:textId="77777777" w:rsidR="00A130D6" w:rsidRDefault="00A130D6" w:rsidP="00A130D6">
      <w:r w:rsidRPr="00A130D6">
        <w:t>This command connects to a DVB SimulCrypt compliant ECMG and requests the generation of one ECM.</w:t>
      </w:r>
    </w:p>
    <w:p w14:paraId="4E8A3D82" w14:textId="77777777" w:rsidR="00A130D6" w:rsidRDefault="00A130D6" w:rsidP="00A130D6">
      <w:r w:rsidRPr="00A130D6">
        <w:t xml:space="preserve">Restriction: The target ECMG shall support current or current/next control words in ECM, meaning </w:t>
      </w:r>
      <w:r w:rsidRPr="00CE6802">
        <w:rPr>
          <w:rStyle w:val="Codeintext"/>
        </w:rPr>
        <w:t>CW_per_msg</w:t>
      </w:r>
      <w:r w:rsidRPr="00A130D6">
        <w:t xml:space="preserve"> = </w:t>
      </w:r>
      <w:r w:rsidRPr="00CE6802">
        <w:rPr>
          <w:rStyle w:val="Codeintext"/>
        </w:rPr>
        <w:t>1</w:t>
      </w:r>
      <w:r w:rsidRPr="00A130D6">
        <w:t xml:space="preserve"> or </w:t>
      </w:r>
      <w:r w:rsidRPr="00CE6802">
        <w:rPr>
          <w:rStyle w:val="Codeintext"/>
        </w:rPr>
        <w:t>2</w:t>
      </w:r>
      <w:r w:rsidRPr="00A130D6">
        <w:t xml:space="preserve"> and </w:t>
      </w:r>
      <w:r w:rsidRPr="00CE6802">
        <w:rPr>
          <w:rStyle w:val="Codeintext"/>
        </w:rPr>
        <w:t>lead_CW</w:t>
      </w:r>
      <w:r w:rsidRPr="00A130D6">
        <w:t xml:space="preserve"> = </w:t>
      </w:r>
      <w:r w:rsidRPr="00CE6802">
        <w:rPr>
          <w:rStyle w:val="Codeintext"/>
        </w:rPr>
        <w:t>0</w:t>
      </w:r>
      <w:r w:rsidRPr="00A130D6">
        <w:t xml:space="preserve"> or </w:t>
      </w:r>
      <w:r w:rsidRPr="00CE6802">
        <w:rPr>
          <w:rStyle w:val="Codeintext"/>
        </w:rPr>
        <w:t>1</w:t>
      </w:r>
      <w:r w:rsidRPr="00A130D6">
        <w:t>.</w:t>
      </w:r>
    </w:p>
    <w:p w14:paraId="286675FA" w14:textId="77777777" w:rsidR="00A130D6" w:rsidRPr="005423EC" w:rsidRDefault="00A130D6" w:rsidP="00A130D6">
      <w:pPr>
        <w:pStyle w:val="UsageTitle"/>
      </w:pPr>
      <w:r w:rsidRPr="005423EC">
        <w:t>Usage</w:t>
      </w:r>
    </w:p>
    <w:p w14:paraId="7DC8B1D0" w14:textId="77777777" w:rsidR="00A130D6" w:rsidRPr="005423EC" w:rsidRDefault="00A130D6" w:rsidP="00A130D6">
      <w:pPr>
        <w:pStyle w:val="UsageSyntax"/>
      </w:pPr>
      <w:r w:rsidRPr="00A130D6">
        <w:t>tsgenecm [</w:t>
      </w:r>
      <w:r w:rsidRPr="00A130D6">
        <w:rPr>
          <w:i/>
        </w:rPr>
        <w:t>options</w:t>
      </w:r>
      <w:r w:rsidRPr="00A130D6">
        <w:t xml:space="preserve">] </w:t>
      </w:r>
      <w:r w:rsidRPr="00A130D6">
        <w:rPr>
          <w:i/>
        </w:rPr>
        <w:t>output-file</w:t>
      </w:r>
    </w:p>
    <w:p w14:paraId="175A6908" w14:textId="77777777" w:rsidR="00A130D6" w:rsidRPr="005423EC" w:rsidRDefault="00A130D6" w:rsidP="00A130D6">
      <w:pPr>
        <w:pStyle w:val="UsageTitle"/>
      </w:pPr>
      <w: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pPr>
      <w: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pPr>
      <w:r w:rsidRPr="003B27E0">
        <w:t xml:space="preserve">-e </w:t>
      </w:r>
      <w:r w:rsidRPr="000C45B2">
        <w:rPr>
          <w:b w:val="0"/>
          <w:i/>
        </w:rPr>
        <w:t>host</w:t>
      </w:r>
      <w:r w:rsidRPr="000C45B2">
        <w:rPr>
          <w:b w:val="0"/>
        </w:rPr>
        <w:t>:</w:t>
      </w:r>
      <w:r w:rsidRPr="000C45B2">
        <w:rPr>
          <w:b w:val="0"/>
          <w:i/>
        </w:rPr>
        <w:t>port</w:t>
      </w:r>
      <w:r w:rsidRPr="003B27E0">
        <w:br/>
        <w:t xml:space="preserve">--ecmg </w:t>
      </w:r>
      <w:r w:rsidRPr="000C45B2">
        <w:rPr>
          <w:b w:val="0"/>
          <w:i/>
        </w:rPr>
        <w:t>host</w:t>
      </w:r>
      <w:r w:rsidRPr="000C45B2">
        <w:rPr>
          <w:b w:val="0"/>
        </w:rPr>
        <w:t>:</w:t>
      </w:r>
      <w:r w:rsidRPr="000C45B2">
        <w:rPr>
          <w:b w:val="0"/>
          <w:i/>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lastRenderedPageBreak/>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pPr>
      <w:r>
        <w:t xml:space="preserve">Generic common command </w:t>
      </w:r>
      <w:r w:rsidRPr="0010024C">
        <w:t>options</w:t>
      </w:r>
    </w:p>
    <w:p w14:paraId="369634F4" w14:textId="77777777" w:rsidR="00096DEB" w:rsidRPr="00CF0FFB" w:rsidRDefault="00096DEB" w:rsidP="00096DEB">
      <w:pPr>
        <w:ind w:left="284"/>
      </w:pPr>
      <w:r w:rsidRPr="00CF0FFB">
        <w:t xml:space="preserve">The following options are implicitly defined in all </w:t>
      </w:r>
      <w:r>
        <w:t>commands</w:t>
      </w:r>
      <w:r w:rsidRPr="00CF0FFB">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pPr>
      <w:r w:rsidRPr="007B2A0D">
        <w:t>-v</w:t>
      </w:r>
      <w:r>
        <w:br/>
      </w:r>
      <w:r w:rsidRPr="007B2A0D">
        <w:t>--verbose</w:t>
      </w:r>
    </w:p>
    <w:p w14:paraId="591F5FE7" w14:textId="77777777" w:rsidR="00394E51" w:rsidRPr="007B2A0D" w:rsidRDefault="00394E51" w:rsidP="00394E51">
      <w:pPr>
        <w:pStyle w:val="OptionDescription"/>
      </w:pPr>
      <w:r w:rsidRPr="007B2A0D">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62959716"/>
      <w:r>
        <w:lastRenderedPageBreak/>
        <w:t>tshides</w:t>
      </w:r>
      <w:bookmarkEnd w:id="192"/>
    </w:p>
    <w:p w14:paraId="77B55035" w14:textId="77777777" w:rsidR="005423EC" w:rsidRPr="005B3C17" w:rsidRDefault="005423EC" w:rsidP="005423EC">
      <w:pPr>
        <w:pStyle w:val="UsageTitle"/>
      </w:pPr>
      <w:r w:rsidRPr="005423EC">
        <w:t>List HiDes modulator devices</w:t>
      </w:r>
    </w:p>
    <w:p w14:paraId="01D2F52C" w14:textId="77777777" w:rsidR="005423EC" w:rsidRDefault="005423EC" w:rsidP="005423EC">
      <w:r>
        <w:t>This utility lists HiDes modulator devices and their characteristics.</w:t>
      </w:r>
    </w:p>
    <w:p w14:paraId="7B64E93B" w14:textId="77777777" w:rsidR="005A272F" w:rsidRPr="005423EC" w:rsidRDefault="005A272F" w:rsidP="005A272F">
      <w:pPr>
        <w:pStyle w:val="UsageTitle"/>
      </w:pPr>
      <w: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pPr>
      <w:r w:rsidRPr="005423EC">
        <w:t>Usage</w:t>
      </w:r>
    </w:p>
    <w:p w14:paraId="46C61C8B" w14:textId="77777777" w:rsidR="005423EC" w:rsidRPr="005423EC" w:rsidRDefault="005423EC" w:rsidP="005423EC">
      <w:pPr>
        <w:pStyle w:val="UsageSyntax"/>
      </w:pPr>
      <w:r w:rsidRPr="005423EC">
        <w:t>ts</w:t>
      </w:r>
      <w:r>
        <w:t>hides</w:t>
      </w:r>
      <w:r w:rsidRPr="005423EC">
        <w:t xml:space="preserve"> [</w:t>
      </w:r>
      <w:r w:rsidRPr="005423EC">
        <w:rPr>
          <w:i/>
          <w:iCs/>
        </w:rPr>
        <w:t>options</w:t>
      </w:r>
      <w:r>
        <w:t>]</w:t>
      </w:r>
    </w:p>
    <w:p w14:paraId="3941CA87" w14:textId="77777777" w:rsidR="005423EC" w:rsidRDefault="005423EC" w:rsidP="005423EC">
      <w:pPr>
        <w:pStyle w:val="UsageTitle"/>
      </w:pPr>
      <w: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pPr>
      <w:r>
        <w:t xml:space="preserve">Generic common command </w:t>
      </w:r>
      <w:r w:rsidRPr="0010024C">
        <w:t>options</w:t>
      </w:r>
    </w:p>
    <w:p w14:paraId="59ACE388" w14:textId="77777777" w:rsidR="00096DEB" w:rsidRPr="00CF0FFB" w:rsidRDefault="00096DEB" w:rsidP="00096DEB">
      <w:pPr>
        <w:ind w:left="284"/>
      </w:pPr>
      <w:r w:rsidRPr="00CF0FFB">
        <w:t xml:space="preserve">The following options are implicitly defined in all </w:t>
      </w:r>
      <w:r>
        <w:t>commands</w:t>
      </w:r>
      <w:r w:rsidRPr="00CF0FFB">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pPr>
      <w:r w:rsidRPr="007B2A0D">
        <w:t>-v</w:t>
      </w:r>
      <w:r>
        <w:br/>
      </w:r>
      <w:r w:rsidRPr="007B2A0D">
        <w:t>--verbose</w:t>
      </w:r>
    </w:p>
    <w:p w14:paraId="147019C2" w14:textId="77777777" w:rsidR="00394E51" w:rsidRPr="007B2A0D" w:rsidRDefault="00394E51" w:rsidP="00394E51">
      <w:pPr>
        <w:pStyle w:val="OptionDescription"/>
      </w:pPr>
      <w:r w:rsidRPr="007B2A0D">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62959717"/>
      <w:r>
        <w:lastRenderedPageBreak/>
        <w:t>tslatencymonitor</w:t>
      </w:r>
      <w:bookmarkEnd w:id="193"/>
    </w:p>
    <w:p w14:paraId="5377E028" w14:textId="540C2F14" w:rsidR="00D21E64" w:rsidRPr="005B3C17" w:rsidRDefault="00D21E64" w:rsidP="00D21E64">
      <w:pPr>
        <w:pStyle w:val="UsageTitle"/>
      </w:pPr>
      <w:r w:rsidRPr="00D21E64">
        <w:t>Monitor latency between two TS input sources</w:t>
      </w:r>
    </w:p>
    <w:p w14:paraId="38DF3766" w14:textId="719E2E12" w:rsidR="00D21E64" w:rsidRDefault="00D21E64" w:rsidP="00D21E64">
      <w:r>
        <w:t xml:space="preserve">This utility uses the same input plugins as </w:t>
      </w:r>
      <w:r w:rsidRPr="00D21E64">
        <w:rPr>
          <w:rStyle w:val="Codeintext"/>
        </w:rPr>
        <w:t>tsp</w:t>
      </w:r>
      <w:r>
        <w:t xml:space="preserve"> or </w:t>
      </w:r>
      <w:r w:rsidRPr="00D21E64">
        <w:rPr>
          <w:rStyle w:val="Codeintext"/>
        </w:rPr>
        <w:t>tsswitch</w:t>
      </w:r>
      <w:r>
        <w:t xml:space="preserve"> to monitor the latency between these input sources.</w:t>
      </w:r>
    </w:p>
    <w:p w14:paraId="16007AD3" w14:textId="77777777" w:rsidR="00D21E64" w:rsidRPr="005423EC" w:rsidRDefault="00D21E64" w:rsidP="00D21E64">
      <w:pPr>
        <w:pStyle w:val="UsageTitle"/>
      </w:pPr>
      <w:r w:rsidRPr="005423EC">
        <w:t>Usage</w:t>
      </w:r>
    </w:p>
    <w:p w14:paraId="5DBED264" w14:textId="57AA0D5D" w:rsidR="00D21E64" w:rsidRPr="005423EC" w:rsidRDefault="00D21E64" w:rsidP="00D21E64">
      <w:pPr>
        <w:pStyle w:val="UsageSyntax"/>
      </w:pPr>
      <w:r w:rsidRPr="005423EC">
        <w:t>ts</w:t>
      </w:r>
      <w:r>
        <w:t>latencymonitor</w:t>
      </w:r>
      <w:r w:rsidRPr="005423EC">
        <w:t xml:space="preserve"> [</w:t>
      </w:r>
      <w:r w:rsidRPr="005423EC">
        <w:rPr>
          <w:i/>
          <w:iCs/>
        </w:rPr>
        <w:t>options</w:t>
      </w:r>
      <w:r>
        <w:t>] \</w:t>
      </w:r>
      <w:r>
        <w:br/>
        <w:t xml:space="preserve">    </w:t>
      </w:r>
      <w:r w:rsidRPr="00D21E64">
        <w:t xml:space="preserve">-I </w:t>
      </w:r>
      <w:r w:rsidRPr="00D21E64">
        <w:rPr>
          <w:i/>
          <w:iCs/>
        </w:rPr>
        <w:t>input-name-1</w:t>
      </w:r>
      <w:r w:rsidRPr="00D21E64">
        <w:t xml:space="preserve"> [</w:t>
      </w:r>
      <w:r w:rsidRPr="00D21E64">
        <w:rPr>
          <w:i/>
          <w:iCs/>
        </w:rPr>
        <w:t>input-options</w:t>
      </w:r>
      <w:r w:rsidRPr="00D21E64">
        <w:t>]</w:t>
      </w:r>
      <w:r>
        <w:t xml:space="preserve"> \</w:t>
      </w:r>
      <w:r>
        <w:br/>
        <w:t xml:space="preserve">    </w:t>
      </w:r>
      <w:r w:rsidRPr="00D21E64">
        <w:t xml:space="preserve">-I </w:t>
      </w:r>
      <w:r w:rsidRPr="00D21E64">
        <w:rPr>
          <w:i/>
          <w:iCs/>
        </w:rPr>
        <w:t>input-name-</w:t>
      </w:r>
      <w:r>
        <w:rPr>
          <w:i/>
          <w:iCs/>
        </w:rPr>
        <w:t>2</w:t>
      </w:r>
      <w:r w:rsidRPr="00D21E64">
        <w:t xml:space="preserve"> [</w:t>
      </w:r>
      <w:r w:rsidRPr="00D21E64">
        <w:rPr>
          <w:i/>
          <w:iCs/>
        </w:rPr>
        <w:t>input-options</w:t>
      </w:r>
      <w:r w:rsidRPr="00D21E64">
        <w:t>]</w:t>
      </w:r>
    </w:p>
    <w:p w14:paraId="33C9832C" w14:textId="77777777" w:rsidR="00D21E64" w:rsidRPr="000A74C3" w:rsidRDefault="00D21E64" w:rsidP="00D21E64">
      <w:pPr>
        <w:pStyle w:val="UsageTitle"/>
      </w:pPr>
      <w:r w:rsidRPr="000A74C3">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pPr>
      <w:r w:rsidRPr="004A19B3">
        <w:t>Specify the buffer time of timing data list in seconds.</w:t>
      </w:r>
    </w:p>
    <w:p w14:paraId="1B23BD1D" w14:textId="77777777" w:rsidR="004A19B3" w:rsidRPr="004A19B3" w:rsidRDefault="004A19B3" w:rsidP="004A19B3">
      <w:pPr>
        <w:pStyle w:val="OptionDescription"/>
      </w:pPr>
      <w:r w:rsidRPr="004A19B3">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pPr>
      <w:r w:rsidRPr="000A74C3">
        <w:t>List all available plugins.</w:t>
      </w:r>
    </w:p>
    <w:p w14:paraId="29BF7832" w14:textId="77777777" w:rsidR="00CB05B5" w:rsidRPr="00147426" w:rsidRDefault="00CB05B5" w:rsidP="00CB05B5">
      <w:pPr>
        <w:pStyle w:val="OptionName"/>
        <w:rPr>
          <w:rFonts w:ascii="Menlo" w:hAnsi="Menlo"/>
        </w:rPr>
      </w:pPr>
      <w:r>
        <w:t xml:space="preserve">--log-message-count </w:t>
      </w:r>
      <w:r w:rsidRPr="00804568">
        <w:rPr>
          <w:b w:val="0"/>
          <w:i/>
        </w:rPr>
        <w:t>value</w:t>
      </w:r>
    </w:p>
    <w:p w14:paraId="16BF1926" w14:textId="77777777" w:rsidR="00CB05B5" w:rsidRDefault="00CB05B5" w:rsidP="00CB05B5">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w:t>
      </w:r>
    </w:p>
    <w:p w14:paraId="3172ECC8" w14:textId="65089EC0" w:rsidR="00CB05B5" w:rsidRDefault="00CB05B5" w:rsidP="00CB05B5">
      <w:pPr>
        <w:pStyle w:val="OptionDescription"/>
      </w:pPr>
      <w:r w:rsidRPr="0003658F">
        <w:t>The default is 512 messages.</w:t>
      </w:r>
    </w:p>
    <w:p w14:paraId="20F28D99" w14:textId="4EE49BF5" w:rsidR="00CB05B5" w:rsidRDefault="00CB05B5" w:rsidP="00CB05B5">
      <w:pPr>
        <w:pStyle w:val="OptionDescription"/>
      </w:pPr>
      <w:r>
        <w:t xml:space="preserve">See also the option </w:t>
      </w:r>
      <w:r w:rsidRPr="00C766DE">
        <w:rPr>
          <w:rStyle w:val="Codeintext"/>
        </w:rPr>
        <w:t>--synchronous-log</w:t>
      </w:r>
      <w: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pPr>
      <w:r w:rsidRPr="00DC2B84">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pPr>
      <w:r w:rsidRPr="00DC2B84">
        <w:t>Specify the time interval between each output in seconds.</w:t>
      </w:r>
    </w:p>
    <w:p w14:paraId="333FEC22" w14:textId="5EDC60AA" w:rsidR="00DC2B84" w:rsidRDefault="00DC2B84" w:rsidP="00DC2B84">
      <w:pPr>
        <w:pStyle w:val="OptionDescription"/>
      </w:pPr>
      <w:r w:rsidRPr="00DC2B84">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pPr>
      <w:r>
        <w:lastRenderedPageBreak/>
        <w:t xml:space="preserve">Generic common command </w:t>
      </w:r>
      <w:r w:rsidRPr="0010024C">
        <w:t>options</w:t>
      </w:r>
    </w:p>
    <w:p w14:paraId="26B301D9" w14:textId="77777777" w:rsidR="00D21E64" w:rsidRPr="00CF0FFB" w:rsidRDefault="00D21E64" w:rsidP="00D21E64">
      <w:pPr>
        <w:ind w:left="284"/>
      </w:pPr>
      <w:r w:rsidRPr="00CF0FFB">
        <w:t xml:space="preserve">The following options are implicitly defined in all </w:t>
      </w:r>
      <w:r>
        <w:t>commands</w:t>
      </w:r>
      <w:r w:rsidRPr="00CF0FFB">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pPr>
      <w:r w:rsidRPr="007B2A0D">
        <w:t>-v</w:t>
      </w:r>
      <w:r>
        <w:br/>
      </w:r>
      <w:r w:rsidRPr="007B2A0D">
        <w:t>--verbose</w:t>
      </w:r>
    </w:p>
    <w:p w14:paraId="0BA4B35B" w14:textId="77777777" w:rsidR="00D21E64" w:rsidRPr="007B2A0D" w:rsidRDefault="00D21E64" w:rsidP="00D21E64">
      <w:pPr>
        <w:pStyle w:val="OptionDescription"/>
      </w:pPr>
      <w:r w:rsidRPr="007B2A0D">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62959718"/>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pPr>
      <w:r>
        <w:t>List DVB</w:t>
      </w:r>
      <w:r w:rsidR="00C42759">
        <w:t>, ATSC, ISDB</w:t>
      </w:r>
      <w:r w:rsidR="00C42759" w:rsidRPr="0010024C">
        <w:t xml:space="preserve"> </w:t>
      </w:r>
      <w:r w:rsidR="00C42759">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0F2514C"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424C7">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pPr>
      <w:r w:rsidRPr="00A47ECB">
        <w:t xml:space="preserve">-a </w:t>
      </w:r>
      <w:r w:rsidRPr="00A47ECB">
        <w:rPr>
          <w:rStyle w:val="StyleOptionNameItaliqueCar"/>
        </w:rPr>
        <w:t>N</w:t>
      </w:r>
      <w:r w:rsidRPr="00A47ECB">
        <w:rPr>
          <w:rStyle w:val="StyleOptionNameItaliqueCar"/>
        </w:rPr>
        <w:tab/>
      </w:r>
      <w:r w:rsidRPr="00A47ECB">
        <w:br/>
        <w:t xml:space="preserve">--adapter </w:t>
      </w:r>
      <w:r w:rsidRPr="00A47ECB">
        <w:rPr>
          <w:rStyle w:val="StyleOptionNameItaliqueCa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CF5B7F9"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424C7">
        <w:t>7.1.3</w:t>
      </w:r>
      <w:r>
        <w:fldChar w:fldCharType="end"/>
      </w:r>
      <w:r>
        <w:t xml:space="preserve">, page </w:t>
      </w:r>
      <w:r>
        <w:fldChar w:fldCharType="begin"/>
      </w:r>
      <w:r>
        <w:instrText xml:space="preserve"> PAGEREF _Ref216082938 \h </w:instrText>
      </w:r>
      <w:r>
        <w:fldChar w:fldCharType="separate"/>
      </w:r>
      <w:r w:rsidR="001424C7">
        <w:rPr>
          <w:noProof/>
        </w:rPr>
        <w:t>480</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pPr>
      <w:r w:rsidRPr="0010024C">
        <w:t>Windows-specific options</w:t>
      </w:r>
      <w:r w:rsidR="00293E1A">
        <w:t>:</w:t>
      </w:r>
    </w:p>
    <w:p w14:paraId="4796E221" w14:textId="77777777" w:rsidR="00683EF1" w:rsidRDefault="00683EF1" w:rsidP="00683EF1">
      <w:pPr>
        <w:pStyle w:val="OptionName"/>
      </w:pPr>
      <w:r>
        <w:t>-l</w:t>
      </w:r>
      <w:r>
        <w:br/>
        <w:t>--list-devices</w:t>
      </w:r>
    </w:p>
    <w:p w14:paraId="026DF0C5" w14:textId="77777777" w:rsidR="00683EF1" w:rsidRDefault="00683EF1" w:rsidP="00683EF1">
      <w:pPr>
        <w:pStyle w:val="OptionDescription"/>
      </w:pPr>
      <w:r>
        <w:t>Get a list of all tuner and receiver</w:t>
      </w:r>
      <w:r w:rsidR="00CE1242" w:rsidRPr="00CE1242">
        <w:t xml:space="preserve"> </w:t>
      </w:r>
      <w:r w:rsidR="00CE1242">
        <w:t>DirectShow filters</w:t>
      </w:r>
      <w:r>
        <w:t xml:space="preserve">, equivalent to </w:t>
      </w:r>
      <w:r w:rsidRPr="00CE6802">
        <w:rPr>
          <w:rStyle w:val="Codeintext"/>
        </w:rPr>
        <w:t>--test list-devices</w:t>
      </w:r>
      <w:r>
        <w:t>.</w:t>
      </w:r>
    </w:p>
    <w:p w14:paraId="4EBA74CE" w14:textId="77777777" w:rsidR="00E12E50" w:rsidRDefault="00E12E50" w:rsidP="00E12E50">
      <w:pPr>
        <w:pStyle w:val="OptionName"/>
      </w:pPr>
      <w: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pPr>
      <w:r>
        <w:t>Specify the name of the DirectShow receiver filter to use.</w:t>
      </w:r>
    </w:p>
    <w:p w14:paraId="7D222D58" w14:textId="77777777" w:rsidR="00E12E50" w:rsidRDefault="00E12E50" w:rsidP="00E12E50">
      <w:pPr>
        <w:pStyle w:val="OptionDescription"/>
      </w:pPr>
      <w: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pPr>
      <w: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208"/>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t xml:space="preserve">Get a short list of all tuner and receiver </w:t>
            </w:r>
            <w:r w:rsidR="00CE1242">
              <w:t>DirectShow filters</w:t>
            </w:r>
            <w: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lastRenderedPageBreak/>
              <w:t>enumerate</w:t>
            </w:r>
            <w:r w:rsidRPr="001B3937">
              <w:rPr>
                <w:rStyle w:val="Codeintext"/>
              </w:rPr>
              <w:noBreakHyphen/>
              <w:t>devices</w:t>
            </w:r>
          </w:p>
        </w:tc>
        <w:tc>
          <w:tcPr>
            <w:tcW w:w="0" w:type="auto"/>
          </w:tcPr>
          <w:p w14:paraId="3BB91E3C" w14:textId="77777777" w:rsidR="00C05A9B" w:rsidRDefault="00C05A9B" w:rsidP="00C05A9B">
            <w:pPr>
              <w:pStyle w:val="TableContent"/>
            </w:pPr>
            <w:r>
              <w:t>Enumerate all DirectShow devices which are used with DVB tuners. 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pPr>
      <w:r>
        <w:t xml:space="preserve">Generic common command </w:t>
      </w:r>
      <w:r w:rsidRPr="0010024C">
        <w:t>options</w:t>
      </w:r>
    </w:p>
    <w:p w14:paraId="71FCD404" w14:textId="77777777" w:rsidR="00096DEB" w:rsidRPr="00CF0FFB" w:rsidRDefault="00096DEB" w:rsidP="00096DEB">
      <w:pPr>
        <w:ind w:left="284"/>
      </w:pPr>
      <w:r w:rsidRPr="00CF0FFB">
        <w:t xml:space="preserve">The following options are implicitly defined in all </w:t>
      </w:r>
      <w:r>
        <w:t>commands</w:t>
      </w:r>
      <w:r w:rsidRPr="00CF0FFB">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pPr>
      <w:r w:rsidRPr="007B2A0D">
        <w:t>-v</w:t>
      </w:r>
      <w:r>
        <w:br/>
      </w:r>
      <w:r w:rsidRPr="007B2A0D">
        <w:t>--verbose</w:t>
      </w:r>
    </w:p>
    <w:p w14:paraId="518986A1" w14:textId="77777777" w:rsidR="00453BA2" w:rsidRPr="007B2A0D" w:rsidRDefault="00453BA2" w:rsidP="00453BA2">
      <w:pPr>
        <w:pStyle w:val="OptionDescription"/>
      </w:pPr>
      <w:r w:rsidRPr="007B2A0D">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pPr>
      <w:r>
        <w:t>Display the version number.</w:t>
      </w:r>
    </w:p>
    <w:p w14:paraId="68DCC092" w14:textId="77777777" w:rsidR="00FF1216" w:rsidRDefault="00FF1216" w:rsidP="00FF1216">
      <w:pPr>
        <w:pStyle w:val="ReferenceSectionTitle"/>
      </w:pPr>
      <w:bookmarkStart w:id="197" w:name="_Toc162959719"/>
      <w:r>
        <w:lastRenderedPageBreak/>
        <w:t>tsp</w:t>
      </w:r>
      <w:bookmarkEnd w:id="197"/>
    </w:p>
    <w:p w14:paraId="77D4910E" w14:textId="77777777" w:rsidR="00FF1216" w:rsidRPr="00C05A9B" w:rsidRDefault="001A72B0" w:rsidP="00E233F7">
      <w:pPr>
        <w:pStyle w:val="UsageTitle"/>
      </w:pPr>
      <w:r w:rsidRPr="00C05A9B">
        <w:t xml:space="preserve">Transport </w:t>
      </w:r>
      <w:r w:rsidR="00E702D1">
        <w:t>s</w:t>
      </w:r>
      <w:r w:rsidRPr="00C05A9B">
        <w:t xml:space="preserve">tream </w:t>
      </w:r>
      <w:r w:rsidR="00E702D1">
        <w:t>p</w:t>
      </w:r>
      <w:r w:rsidR="00FF1216" w:rsidRPr="00C05A9B">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BD6DF10" w:rsidR="00FF1216" w:rsidRPr="00E233F7" w:rsidRDefault="00FF1216" w:rsidP="00E233F7">
      <w:pPr>
        <w:pStyle w:val="Caption"/>
      </w:pPr>
      <w:bookmarkStart w:id="199" w:name="_Toc16296029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424C7">
        <w:rPr>
          <w:noProof/>
        </w:rPr>
        <w:t>2</w:t>
      </w:r>
      <w:r w:rsidR="00BB603E" w:rsidRPr="00E233F7">
        <w:fldChar w:fldCharType="end"/>
      </w:r>
      <w:bookmarkEnd w:id="198"/>
      <w:r w:rsidRPr="00E233F7">
        <w:t>: Transport stream processor diagram</w:t>
      </w:r>
      <w:bookmarkEnd w:id="199"/>
    </w:p>
    <w:p w14:paraId="2B261865" w14:textId="0A0AEC95" w:rsidR="00FF1216" w:rsidRDefault="00FF1216" w:rsidP="00FF1216">
      <w:r>
        <w:t xml:space="preserve">This section describes the general syntax and usage of the </w:t>
      </w:r>
      <w:r w:rsidRPr="004509ED">
        <w:rPr>
          <w:rStyle w:val="Codeintext"/>
        </w:rPr>
        <w:t>tsp</w:t>
      </w:r>
      <w:r>
        <w:t xml:space="preserve"> command. All plugins are documented in </w:t>
      </w:r>
      <w:r w:rsidR="002A6C71">
        <w:t>detail</w:t>
      </w:r>
      <w:r>
        <w:t xml:space="preserve">, in alphabetical order, in chapter </w:t>
      </w:r>
      <w:r w:rsidR="00D57DD4">
        <w:fldChar w:fldCharType="begin"/>
      </w:r>
      <w:r>
        <w:instrText xml:space="preserve"> REF _Ref218669309 \r \h </w:instrText>
      </w:r>
      <w:r w:rsidR="00D57DD4">
        <w:fldChar w:fldCharType="separate"/>
      </w:r>
      <w:r w:rsidR="001424C7">
        <w:t>4</w:t>
      </w:r>
      <w:r w:rsidR="00D57DD4">
        <w:fldChar w:fldCharType="end"/>
      </w:r>
      <w:r>
        <w:t xml:space="preserve">, page </w:t>
      </w:r>
      <w:r w:rsidR="00D57DD4">
        <w:fldChar w:fldCharType="begin"/>
      </w:r>
      <w:r>
        <w:instrText xml:space="preserve"> PAGEREF _Ref218669309 \h </w:instrText>
      </w:r>
      <w:r w:rsidR="00D57DD4">
        <w:fldChar w:fldCharType="separate"/>
      </w:r>
      <w:r w:rsidR="001424C7">
        <w:rPr>
          <w:noProof/>
        </w:rPr>
        <w:t>174</w:t>
      </w:r>
      <w:r w:rsidR="00D57DD4">
        <w:fldChar w:fldCharType="end"/>
      </w:r>
      <w:r>
        <w:t xml:space="preserve">. The section </w:t>
      </w:r>
      <w:r w:rsidR="00D57DD4">
        <w:fldChar w:fldCharType="begin"/>
      </w:r>
      <w:r>
        <w:instrText xml:space="preserve"> REF _Ref127069508 \r \h </w:instrText>
      </w:r>
      <w:r w:rsidR="00D57DD4">
        <w:fldChar w:fldCharType="separate"/>
      </w:r>
      <w:r w:rsidR="001424C7">
        <w:t>5.2</w:t>
      </w:r>
      <w:r w:rsidR="00D57DD4">
        <w:fldChar w:fldCharType="end"/>
      </w:r>
      <w:r>
        <w:t xml:space="preserve"> gives a few examples of tsp commands, </w:t>
      </w:r>
      <w:r w:rsidR="00EB3193">
        <w:t>both</w:t>
      </w:r>
      <w:r>
        <w:t xml:space="preserve"> simple and complex examples.</w:t>
      </w:r>
    </w:p>
    <w:p w14:paraId="6F82B31B" w14:textId="77777777" w:rsidR="00FF1216" w:rsidRPr="0010024C" w:rsidRDefault="00FF1216" w:rsidP="00E233F7">
      <w:pPr>
        <w:pStyle w:val="UsageTitle"/>
      </w:pPr>
      <w:r w:rsidRPr="0010024C">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pPr>
      <w:r>
        <w:t>tsp [</w:t>
      </w:r>
      <w:r>
        <w:rPr>
          <w:i/>
          <w:iCs/>
        </w:rPr>
        <w:t>tsp-options</w:t>
      </w:r>
      <w:r>
        <w:t>] \</w:t>
      </w:r>
      <w:r w:rsidR="00FE69CD">
        <w:br/>
      </w:r>
      <w:r>
        <w:t xml:space="preserve">    [-I </w:t>
      </w:r>
      <w:r>
        <w:rPr>
          <w:i/>
          <w:iCs/>
        </w:rPr>
        <w:t>input-name</w:t>
      </w:r>
      <w:r>
        <w:t xml:space="preserve"> [</w:t>
      </w:r>
      <w:r>
        <w:rPr>
          <w:i/>
          <w:iCs/>
        </w:rPr>
        <w:t>input-options</w:t>
      </w:r>
      <w:r>
        <w:t>]] \</w:t>
      </w:r>
      <w:r w:rsidR="00FE69CD">
        <w:br/>
      </w:r>
      <w:r>
        <w:t xml:space="preserve">    [-P </w:t>
      </w:r>
      <w:r>
        <w:rPr>
          <w:i/>
          <w:iCs/>
        </w:rPr>
        <w:t>processor-name</w:t>
      </w:r>
      <w:r>
        <w:t xml:space="preserve"> [</w:t>
      </w:r>
      <w:r>
        <w:rPr>
          <w:i/>
          <w:iCs/>
        </w:rPr>
        <w:t>processor-options</w:t>
      </w:r>
      <w:r>
        <w:t>]] ... \</w:t>
      </w:r>
      <w:r w:rsidR="00FE69CD">
        <w:br/>
      </w:r>
      <w:r>
        <w:t xml:space="preserve">    [-O </w:t>
      </w:r>
      <w:r>
        <w:rPr>
          <w:i/>
          <w:iCs/>
        </w:rPr>
        <w:t>output-name</w:t>
      </w:r>
      <w:r>
        <w:t xml:space="preserve"> [</w:t>
      </w:r>
      <w:r>
        <w:rPr>
          <w:i/>
          <w:iCs/>
        </w:rPr>
        <w:t>output-options</w:t>
      </w:r>
      <w: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pPr>
      <w:r w:rsidRPr="0054245E">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amounts </w:t>
      </w:r>
      <w:r>
        <w:lastRenderedPageBreak/>
        <w:t>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pPr>
      <w:r w:rsidRPr="00A54A15">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E9D7FEB" w:rsidR="00B748B0" w:rsidRDefault="00CE194F" w:rsidP="00B748B0">
      <w:r>
        <w:t xml:space="preserve">Let’s review some </w:t>
      </w:r>
      <w:r w:rsidR="002A6C71">
        <w:t>examples of</w:t>
      </w:r>
      <w:r>
        <w:t xml:space="preserve"> where these plugins should be used.</w:t>
      </w:r>
    </w:p>
    <w:p w14:paraId="10F68D1D" w14:textId="34736DDF" w:rsidR="00A54A15" w:rsidRPr="00CE194F" w:rsidRDefault="00B748B0" w:rsidP="00A54A15">
      <w:r w:rsidRPr="00B748B0">
        <w:t xml:space="preserve">Consider that you have recorded a 6 Mb/s single program transport </w:t>
      </w:r>
      <w:r w:rsidR="002A6C71" w:rsidRPr="00B748B0">
        <w:t>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rsidR="002A6C71">
        <w:t>minute</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pPr>
      <w:r w:rsidRPr="00CE194F">
        <w:t>Bitrate propagation</w:t>
      </w:r>
    </w:p>
    <w:p w14:paraId="73D39D48" w14:textId="6F2BED75"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w:t>
      </w:r>
      <w:r w:rsidR="002A6C71">
        <w:t>bitrate or</w:t>
      </w:r>
      <w:r w:rsidR="001A1DC3">
        <w:t xml:space="preserve">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w:t>
      </w:r>
      <w:r w:rsidR="002A6C71">
        <w:t>information</w:t>
      </w:r>
      <w:r w:rsidR="001A1DC3">
        <w:t xml:space="preserve">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pPr>
      <w:r>
        <w:t xml:space="preserve">Input </w:t>
      </w:r>
      <w:r w:rsidR="00EE36F9">
        <w:t>timestamp</w:t>
      </w:r>
      <w: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pPr>
      <w:r w:rsidRPr="00056F0E">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pPr>
      <w:r w:rsidRPr="00EB3193">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E6369AF" w:rsidR="00EB3193" w:rsidRPr="00E233F7" w:rsidRDefault="00EB3193" w:rsidP="003D51A0">
      <w:pPr>
        <w:pStyle w:val="Caption"/>
        <w:keepNext w:val="0"/>
        <w:widowControl w:val="0"/>
      </w:pPr>
      <w:bookmarkStart w:id="200" w:name="_Toc162960299"/>
      <w:r w:rsidRPr="00E233F7">
        <w:t xml:space="preserve">Figure </w:t>
      </w:r>
      <w:r w:rsidRPr="00E233F7">
        <w:fldChar w:fldCharType="begin"/>
      </w:r>
      <w:r w:rsidRPr="00E233F7">
        <w:instrText xml:space="preserve"> SEQ Figure \* ARABIC </w:instrText>
      </w:r>
      <w:r w:rsidRPr="00E233F7">
        <w:fldChar w:fldCharType="separate"/>
      </w:r>
      <w:r w:rsidR="001424C7">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pPr>
      <w: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from </w:t>
      </w:r>
      <w:r>
        <w:lastRenderedPageBreak/>
        <w:t>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pPr>
      <w:r w:rsidRPr="0010024C">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B8819A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t>
      </w:r>
      <w:r>
        <w:lastRenderedPageBreak/>
        <w:t>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rPr>
      </w:pPr>
      <w:r>
        <w:t xml:space="preserve">--log-message-count </w:t>
      </w:r>
      <w:r w:rsidRPr="00804568">
        <w:rPr>
          <w:b w:val="0"/>
          <w:i/>
        </w:rPr>
        <w:t>value</w:t>
      </w:r>
    </w:p>
    <w:p w14:paraId="1EBBB649" w14:textId="77777777" w:rsidR="00CB05B5" w:rsidRDefault="0003658F" w:rsidP="0003658F">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w:t>
      </w:r>
      <w:r w:rsidR="00DA3610">
        <w:t>. It cannot display yet the buffered messages</w:t>
      </w:r>
      <w:r>
        <w:t xml:space="preserve"> and</w:t>
      </w:r>
      <w:r w:rsidRPr="0003658F">
        <w:t xml:space="preserve"> extra messages are dropped. Increase this value if you think that too many messages are dropped.</w:t>
      </w:r>
    </w:p>
    <w:p w14:paraId="747899E5" w14:textId="5E3B29B4" w:rsidR="0003658F" w:rsidRDefault="0003658F" w:rsidP="0003658F">
      <w:pPr>
        <w:pStyle w:val="OptionDescription"/>
      </w:pPr>
      <w:r w:rsidRPr="0003658F">
        <w:t>The default is 512 messages.</w:t>
      </w:r>
    </w:p>
    <w:p w14:paraId="51B4D95B" w14:textId="77777777" w:rsidR="001D3697" w:rsidRDefault="001D3697" w:rsidP="0003658F">
      <w:pPr>
        <w:pStyle w:val="OptionDescription"/>
      </w:pPr>
      <w:r>
        <w:t xml:space="preserve">See also the option </w:t>
      </w:r>
      <w:r w:rsidRPr="00C766DE">
        <w:rPr>
          <w:rStyle w:val="Codeintext"/>
        </w:rPr>
        <w:t>--synchronous-log</w:t>
      </w:r>
      <w: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pPr>
      <w:r w:rsidRPr="00A7674B">
        <w:t>In log messages, add the plugin index to the plugin name. This can be</w:t>
      </w:r>
      <w:r>
        <w:t xml:space="preserve"> </w:t>
      </w:r>
      <w:r w:rsidRPr="00A7674B">
        <w:t>useful if the same plugin is used several times and all instances log</w:t>
      </w:r>
      <w:r>
        <w:t xml:space="preserve"> </w:t>
      </w:r>
      <w:r w:rsidRPr="00A7674B">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F50D8F2"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424C7">
        <w:t>B.3.6</w:t>
      </w:r>
      <w:r>
        <w:fldChar w:fldCharType="end"/>
      </w:r>
      <w:r>
        <w:t xml:space="preserve">, page </w:t>
      </w:r>
      <w:r>
        <w:fldChar w:fldCharType="begin"/>
      </w:r>
      <w:r>
        <w:instrText xml:space="preserve"> PAGEREF _Ref66723766 \h </w:instrText>
      </w:r>
      <w:r>
        <w:fldChar w:fldCharType="separate"/>
      </w:r>
      <w:r w:rsidR="001424C7">
        <w:rPr>
          <w:noProof/>
        </w:rPr>
        <w:t>496</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pPr>
      <w:r>
        <w:t xml:space="preserve">Generic common command </w:t>
      </w:r>
      <w:r w:rsidRPr="0010024C">
        <w:t>options</w:t>
      </w:r>
    </w:p>
    <w:p w14:paraId="3A7481AF" w14:textId="77777777" w:rsidR="00096DEB" w:rsidRPr="00CF0FFB" w:rsidRDefault="00096DEB" w:rsidP="00096DEB">
      <w:pPr>
        <w:ind w:left="284"/>
      </w:pPr>
      <w:r w:rsidRPr="00CF0FFB">
        <w:t xml:space="preserve">The following options are implicitly defined in all </w:t>
      </w:r>
      <w:r>
        <w:t>commands</w:t>
      </w:r>
      <w:r w:rsidRPr="00CF0FFB">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pPr>
      <w:r w:rsidRPr="007B2A0D">
        <w:t>-v</w:t>
      </w:r>
      <w:r>
        <w:br/>
      </w:r>
      <w:r w:rsidRPr="007B2A0D">
        <w:t>--verbose</w:t>
      </w:r>
    </w:p>
    <w:p w14:paraId="05CBAE8D" w14:textId="77777777" w:rsidR="00091D7A" w:rsidRPr="007B2A0D" w:rsidRDefault="00091D7A" w:rsidP="00091D7A">
      <w:pPr>
        <w:pStyle w:val="OptionDescription"/>
      </w:pPr>
      <w:r w:rsidRPr="007B2A0D">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pPr>
      <w:r>
        <w:t>Default options for plugin</w:t>
      </w:r>
      <w:r w:rsidR="00CF44E3">
        <w:t>s</w:t>
      </w:r>
    </w:p>
    <w:p w14:paraId="15E1EAA6" w14:textId="77777777" w:rsidR="005B52E5" w:rsidRDefault="005B52E5" w:rsidP="005B52E5">
      <w:pPr>
        <w:ind w:left="284"/>
      </w:pPr>
      <w:r w:rsidRPr="00CF0FFB">
        <w:t xml:space="preserve">The following options are </w:t>
      </w:r>
      <w:r>
        <w:t>commonly found in many different plugins. They typically influence the way the signalization is interpreted or generated.</w:t>
      </w:r>
    </w:p>
    <w:p w14:paraId="16F39748" w14:textId="77777777" w:rsidR="005B52E5" w:rsidRDefault="005B52E5" w:rsidP="005B52E5">
      <w:pPr>
        <w:ind w:left="284"/>
      </w:pPr>
      <w:r>
        <w:t xml:space="preserve">These options, when specified at </w:t>
      </w:r>
      <w:r w:rsidRPr="009D3B9D">
        <w:rPr>
          <w:rStyle w:val="Codeintext"/>
        </w:rPr>
        <w:t xml:space="preserve">tsp </w:t>
      </w:r>
      <w:r>
        <w:t xml:space="preserve">level, before specifying any plugin, have no effect on the </w:t>
      </w:r>
      <w:r w:rsidRPr="009D3B9D">
        <w:rPr>
          <w:rStyle w:val="Codeintext"/>
        </w:rPr>
        <w:t>tsp</w:t>
      </w:r>
      <w: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027ADF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424C7">
        <w:t>2.4.2</w:t>
      </w:r>
      <w:r>
        <w:fldChar w:fldCharType="end"/>
      </w:r>
      <w:r>
        <w:t xml:space="preserve"> for more details.</w:t>
      </w:r>
    </w:p>
    <w:p w14:paraId="2BC1AC90" w14:textId="77777777" w:rsidR="000A2D84" w:rsidRDefault="000A2D84" w:rsidP="000A2D84">
      <w:pPr>
        <w:pStyle w:val="OptionName"/>
      </w:pPr>
      <w:r>
        <w:t>--atsc</w:t>
      </w:r>
    </w:p>
    <w:p w14:paraId="4005E25C" w14:textId="438E965C"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424C7">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164784F"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49D8263"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3691E138" w14:textId="77777777" w:rsidR="000A2D84" w:rsidRDefault="000A2D84" w:rsidP="000A2D84">
      <w:pPr>
        <w:pStyle w:val="OptionName"/>
      </w:pPr>
      <w:r>
        <w:t xml:space="preserve">--default-pds </w:t>
      </w:r>
      <w:r w:rsidRPr="00A57961">
        <w:rPr>
          <w:b w:val="0"/>
          <w:i/>
        </w:rPr>
        <w:t>value</w:t>
      </w:r>
    </w:p>
    <w:p w14:paraId="50BC650F" w14:textId="6A968A71"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1424C7">
        <w:t>2.4.2</w:t>
      </w:r>
      <w:r>
        <w:fldChar w:fldCharType="end"/>
      </w:r>
      <w:r>
        <w:t xml:space="preserve"> for more details.</w:t>
      </w:r>
    </w:p>
    <w:p w14:paraId="4F1E0367" w14:textId="77777777" w:rsidR="000A2D84" w:rsidRPr="007D4329" w:rsidRDefault="000A2D84" w:rsidP="000A2D84">
      <w:pPr>
        <w:pStyle w:val="OptionName"/>
        <w:rPr>
          <w:rFonts w:ascii="Menlo" w:hAnsi="Menlo"/>
        </w:rPr>
      </w:pPr>
      <w:r>
        <w:t>--europe</w:t>
      </w:r>
    </w:p>
    <w:p w14:paraId="4D7563A1" w14:textId="2C041025" w:rsidR="000A2D84" w:rsidRPr="00B26EC4" w:rsidRDefault="000A2D84" w:rsidP="000A2D84">
      <w:pPr>
        <w:pStyle w:val="OptionDescription"/>
      </w:pPr>
      <w:r w:rsidRPr="00B26EC4">
        <w:t xml:space="preserve">A synonym for </w:t>
      </w:r>
      <w:r w:rsidRPr="00F128B0">
        <w:rPr>
          <w:rStyle w:val="Codeintext"/>
        </w:rPr>
        <w:t>--default-charset ISO-8859-15</w:t>
      </w:r>
      <w:r w:rsidRPr="00B26EC4">
        <w:t xml:space="preserve">. </w:t>
      </w:r>
      <w:r>
        <w:t xml:space="preserve">See section </w:t>
      </w:r>
      <w:r>
        <w:fldChar w:fldCharType="begin"/>
      </w:r>
      <w:r>
        <w:instrText xml:space="preserve"> REF _Ref38724317 \r \h </w:instrText>
      </w:r>
      <w:r>
        <w:fldChar w:fldCharType="separate"/>
      </w:r>
      <w:r w:rsidR="001424C7">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598DCB3"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424C7">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424C7">
        <w:rPr>
          <w:noProof/>
        </w:rPr>
        <w:t>492</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D48C89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1424C7">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4C70EC6"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424C7">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82A6A6E"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CA7F708"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C36FF5D"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424C7">
        <w:t>2.4.2</w:t>
      </w:r>
      <w:r>
        <w:fldChar w:fldCharType="end"/>
      </w:r>
      <w:r>
        <w:t xml:space="preserve"> for more details.</w:t>
      </w:r>
    </w:p>
    <w:p w14:paraId="5C575F3F" w14:textId="77777777" w:rsidR="008710A4" w:rsidRDefault="008710A4" w:rsidP="008710A4">
      <w:pPr>
        <w:pStyle w:val="OptionName"/>
      </w:pPr>
      <w:r>
        <w:t>--usa</w:t>
      </w:r>
    </w:p>
    <w:p w14:paraId="1EEDE3C2" w14:textId="31F5D2FA"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424C7">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pPr>
      <w:r w:rsidRPr="0010024C">
        <w:lastRenderedPageBreak/>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FD91910"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t xml:space="preserve">in chapter </w:t>
      </w:r>
      <w:r w:rsidR="00D57DD4">
        <w:fldChar w:fldCharType="begin"/>
      </w:r>
      <w:r w:rsidR="00B2499F">
        <w:instrText xml:space="preserve"> REF _Ref218669309 \r \h </w:instrText>
      </w:r>
      <w:r w:rsidR="00D57DD4">
        <w:fldChar w:fldCharType="separate"/>
      </w:r>
      <w:r w:rsidR="001424C7">
        <w:t>4</w:t>
      </w:r>
      <w:r w:rsidR="00D57DD4">
        <w:fldChar w:fldCharType="end"/>
      </w:r>
      <w:r w:rsidR="00B2499F">
        <w:t xml:space="preserve">, page </w:t>
      </w:r>
      <w:r w:rsidR="00D57DD4">
        <w:fldChar w:fldCharType="begin"/>
      </w:r>
      <w:r w:rsidR="00B2499F">
        <w:instrText xml:space="preserve"> PAGEREF _Ref218669309 \h </w:instrText>
      </w:r>
      <w:r w:rsidR="00D57DD4">
        <w:fldChar w:fldCharType="separate"/>
      </w:r>
      <w:r w:rsidR="001424C7">
        <w:rPr>
          <w:noProof/>
        </w:rPr>
        <w:t>174</w:t>
      </w:r>
      <w:r w:rsidR="00D57DD4">
        <w:fldChar w:fldCharType="end"/>
      </w:r>
      <w:r>
        <w:t>.</w:t>
      </w:r>
    </w:p>
    <w:p w14:paraId="06511099" w14:textId="77777777" w:rsidR="001A72B0" w:rsidRDefault="001A72B0" w:rsidP="00B2499F">
      <w:pPr>
        <w:tabs>
          <w:tab w:val="left" w:pos="5070"/>
        </w:tabs>
      </w:pPr>
      <w:r>
        <w:t>All plugins accept the following common options</w:t>
      </w:r>
      <w:r w:rsidR="00293E1A">
        <w:t>:</w:t>
      </w:r>
      <w:r w:rsidR="00B2499F">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pPr>
      <w:r>
        <w:t xml:space="preserve">tsp {-I|-O|-P} </w:t>
      </w:r>
      <w:r>
        <w:rPr>
          <w:i/>
          <w:iCs/>
        </w:rPr>
        <w:t>name</w:t>
      </w:r>
      <w:r>
        <w:t xml:space="preserve"> –-help</w:t>
      </w:r>
    </w:p>
    <w:p w14:paraId="3C70644F" w14:textId="77777777" w:rsidR="008925B5" w:rsidRDefault="008925B5" w:rsidP="00C73CFB">
      <w:pPr>
        <w:pStyle w:val="ReferenceSectionTitle"/>
      </w:pPr>
      <w:bookmarkStart w:id="201" w:name="_Ref182825868"/>
      <w:bookmarkStart w:id="202" w:name="_Toc162959720"/>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pPr>
      <w:r>
        <w:t>Usage</w:t>
      </w:r>
    </w:p>
    <w:p w14:paraId="0504672F" w14:textId="77777777" w:rsidR="003C7A5D" w:rsidRPr="003C7A5D" w:rsidRDefault="003C7A5D" w:rsidP="003C7A5D">
      <w:pPr>
        <w:pStyle w:val="UsageSyntax"/>
      </w:pPr>
      <w:r w:rsidRPr="003C7A5D">
        <w:t>tspacketize [</w:t>
      </w:r>
      <w:r w:rsidRPr="003C7A5D">
        <w:rPr>
          <w:i/>
        </w:rPr>
        <w:t>options</w:t>
      </w:r>
      <w:r w:rsidRPr="003C7A5D">
        <w:t>] [</w:t>
      </w:r>
      <w:r w:rsidRPr="003C7A5D">
        <w:rPr>
          <w:i/>
        </w:rPr>
        <w:t>input-file</w:t>
      </w:r>
      <w:r w:rsidR="005F6493" w:rsidRPr="005F6493">
        <w:t>[=</w:t>
      </w:r>
      <w:r w:rsidR="005F6493">
        <w:rPr>
          <w:i/>
        </w:rPr>
        <w:t>rate</w:t>
      </w:r>
      <w:r w:rsidR="005F6493" w:rsidRPr="005F6493">
        <w:t>]</w:t>
      </w:r>
      <w:r w:rsidRPr="003C7A5D">
        <w:rPr>
          <w:i/>
        </w:rPr>
        <w:t xml:space="preserve"> </w:t>
      </w:r>
      <w:r w:rsidRPr="003C7A5D">
        <w:t>...]</w:t>
      </w:r>
    </w:p>
    <w:p w14:paraId="14F7305F" w14:textId="77777777" w:rsidR="003C7A5D" w:rsidRPr="0010024C" w:rsidRDefault="003C7A5D" w:rsidP="00E233F7">
      <w:pPr>
        <w:pStyle w:val="UsageTitle"/>
      </w:pPr>
      <w:r w:rsidRPr="0010024C">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pPr>
      <w:r>
        <w:t>Binary</w:t>
      </w:r>
      <w:r w:rsidR="00A01574">
        <w:t xml:space="preserve">, </w:t>
      </w:r>
      <w:r>
        <w:t xml:space="preserve">XML </w:t>
      </w:r>
      <w:r w:rsidR="00A01574">
        <w:t xml:space="preserve">or JSON </w:t>
      </w:r>
      <w:r>
        <w:t xml:space="preserve">files containing one or more sections or tables. By default, files </w:t>
      </w:r>
      <w:r w:rsidR="001E1625">
        <w:t xml:space="preserve">with a name </w:t>
      </w:r>
      <w:r>
        <w:t>ending in</w:t>
      </w:r>
      <w:r w:rsidR="00A01574">
        <w:t xml:space="preserve"> </w:t>
      </w:r>
      <w:r w:rsidR="00A01574" w:rsidRPr="00A01574">
        <w:rPr>
          <w:i/>
        </w:rPr>
        <w:t>.bin</w:t>
      </w:r>
      <w:r w:rsidR="00A01574">
        <w:t>,</w:t>
      </w:r>
      <w:r w:rsidR="00A01574" w:rsidRPr="00A01574">
        <w:rPr>
          <w:i/>
        </w:rPr>
        <w:t xml:space="preserve"> .xml</w:t>
      </w:r>
      <w:r w:rsidR="00A01574">
        <w:t xml:space="preserve"> or </w:t>
      </w:r>
      <w:r w:rsidR="00A01574" w:rsidRPr="00A01574">
        <w:rPr>
          <w:i/>
        </w:rPr>
        <w:t>.json</w:t>
      </w:r>
      <w:r w:rsidR="00A01574">
        <w:t xml:space="preserve"> are automatically recognized.</w:t>
      </w:r>
      <w:r>
        <w:t xml:space="preserve"> For other file names, explicitly specify </w:t>
      </w:r>
      <w:r w:rsidRPr="00CE6802">
        <w:rPr>
          <w:rStyle w:val="Codeintext"/>
        </w:rPr>
        <w:t>--binary</w:t>
      </w:r>
      <w:r>
        <w:t xml:space="preserve"> or </w:t>
      </w:r>
      <w:r w:rsidRPr="00CE6802">
        <w:rPr>
          <w:rStyle w:val="Codeintext"/>
        </w:rPr>
        <w:t>--xml</w:t>
      </w:r>
      <w:r w:rsidR="00A01574">
        <w:t xml:space="preserve"> or -</w:t>
      </w:r>
      <w:r w:rsidR="00A01574" w:rsidRPr="00A01574">
        <w:rPr>
          <w:rStyle w:val="Codeintext"/>
        </w:rPr>
        <w:t>-json</w:t>
      </w:r>
      <w:r w:rsidR="00A01574">
        <w:t>.</w:t>
      </w:r>
    </w:p>
    <w:p w14:paraId="5ECEB5CE" w14:textId="77777777" w:rsidR="00334414" w:rsidRDefault="00334414" w:rsidP="00334414">
      <w:pPr>
        <w:pStyle w:val="OptionDescription"/>
      </w:pPr>
      <w:r>
        <w:t xml:space="preserve">If the file name is omitted, the standard input is used (binary by default, specify </w:t>
      </w:r>
      <w:r w:rsidR="001E1625" w:rsidRPr="00CE6802">
        <w:rPr>
          <w:rStyle w:val="Codeintext"/>
        </w:rPr>
        <w:t>--</w:t>
      </w:r>
      <w:r w:rsidRPr="00CE6802">
        <w:rPr>
          <w:rStyle w:val="Codeintext"/>
        </w:rPr>
        <w:t>xml</w:t>
      </w:r>
      <w:r>
        <w:t xml:space="preserve"> </w:t>
      </w:r>
      <w:r w:rsidR="00A01574">
        <w:t xml:space="preserve">or </w:t>
      </w:r>
      <w:r w:rsidR="00A01574" w:rsidRPr="00A01574">
        <w:rPr>
          <w:rStyle w:val="Codeintext"/>
        </w:rPr>
        <w:t>--json</w:t>
      </w:r>
      <w:r w:rsidR="00A01574">
        <w:t xml:space="preserve"> </w:t>
      </w:r>
      <w:r>
        <w:t>otherwise).</w:t>
      </w:r>
    </w:p>
    <w:p w14:paraId="3B218464" w14:textId="08F5374E" w:rsidR="00A01574" w:rsidRDefault="00A01574" w:rsidP="00A01574">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1424C7">
        <w:t>2.7.3</w:t>
      </w:r>
      <w:r>
        <w:fldChar w:fldCharType="end"/>
      </w:r>
      <w: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pPr>
      <w:r>
        <w:t>If an input file name starts with "</w:t>
      </w:r>
      <w:r w:rsidRPr="008776EA">
        <w:rPr>
          <w:rStyle w:val="Codeintext"/>
        </w:rPr>
        <w:t>&lt;?xml</w:t>
      </w:r>
      <w:r>
        <w:t xml:space="preserve">", it is considered as </w:t>
      </w:r>
      <w:r w:rsidRPr="001530D8">
        <w:t>inline XML content</w:t>
      </w:r>
      <w:r>
        <w:t>. Similarly, if an input file name starts with "</w:t>
      </w:r>
      <w:r w:rsidRPr="008776EA">
        <w:rPr>
          <w:rStyle w:val="Codeintext"/>
        </w:rPr>
        <w:t>{</w:t>
      </w:r>
      <w:r>
        <w:t>" or "</w:t>
      </w:r>
      <w:r w:rsidRPr="008776EA">
        <w:rPr>
          <w:rStyle w:val="Codeintext"/>
        </w:rPr>
        <w:t>[</w:t>
      </w:r>
      <w:r>
        <w:t xml:space="preserve">", it is considered as </w:t>
      </w:r>
      <w:r w:rsidRPr="001530D8">
        <w:t>inline JSON content</w:t>
      </w:r>
      <w:r>
        <w:t>. In these two cases, it is not possible to specify a specific repetition rate for this XML or JSON content.</w:t>
      </w:r>
    </w:p>
    <w:p w14:paraId="621B90F9" w14:textId="77777777" w:rsidR="003C7A5D" w:rsidRDefault="00BD19C2" w:rsidP="00E233F7">
      <w:pPr>
        <w:pStyle w:val="UsageTitle"/>
      </w:pPr>
      <w:r>
        <w:t>Options</w:t>
      </w:r>
    </w:p>
    <w:p w14:paraId="56958DB4" w14:textId="77777777" w:rsidR="002D3E04" w:rsidRDefault="002D3E04" w:rsidP="002D3E04">
      <w:pPr>
        <w:pStyle w:val="OptionName"/>
      </w:pPr>
      <w:r>
        <w:t>--binary</w:t>
      </w:r>
    </w:p>
    <w:p w14:paraId="426A05C9" w14:textId="77777777" w:rsidR="002D3E04" w:rsidRDefault="002D3E04" w:rsidP="002D3E04">
      <w:pPr>
        <w:pStyle w:val="OptionDescription"/>
      </w:pPr>
      <w: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C2DCB2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035794C"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2E46A25"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424C7">
        <w:t>2.5</w:t>
      </w:r>
      <w:r>
        <w:fldChar w:fldCharType="end"/>
      </w:r>
      <w:r>
        <w:t xml:space="preserve"> for more details.</w:t>
      </w:r>
    </w:p>
    <w:p w14:paraId="00BAA2C2" w14:textId="77777777" w:rsidR="009669CC" w:rsidRDefault="009669CC" w:rsidP="009669CC">
      <w:pPr>
        <w:pStyle w:val="OptionName"/>
      </w:pPr>
      <w:r>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lastRenderedPageBreak/>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C15279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424C7">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rPr>
      </w:pPr>
      <w:r>
        <w:t>--europe</w:t>
      </w:r>
    </w:p>
    <w:p w14:paraId="404FE933" w14:textId="168C3AF8" w:rsidR="00D17D47" w:rsidRPr="00B26EC4" w:rsidRDefault="00D17D47" w:rsidP="00D17D47">
      <w:pPr>
        <w:pStyle w:val="OptionDescription"/>
      </w:pPr>
      <w:r w:rsidRPr="00B26EC4">
        <w:t xml:space="preserve">A synonym for </w:t>
      </w:r>
      <w:r w:rsidRPr="00794145">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424C7">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lastRenderedPageBreak/>
        <w:t>By default, the CRC32 of every section is verified and sections with wrong CRC32 are rejected.</w:t>
      </w:r>
    </w:p>
    <w:p w14:paraId="31F62C9A" w14:textId="77777777" w:rsidR="00DD3FD1" w:rsidRDefault="00DD3FD1" w:rsidP="00DD3FD1">
      <w:pPr>
        <w:pStyle w:val="OptionName"/>
      </w:pPr>
      <w:r>
        <w:t>--japan</w:t>
      </w:r>
    </w:p>
    <w:p w14:paraId="4C19EB95" w14:textId="6671E942"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424C7">
        <w:t>2.5</w:t>
      </w:r>
      <w:r>
        <w:fldChar w:fldCharType="end"/>
      </w:r>
      <w:r>
        <w:t xml:space="preserve"> for more details.</w:t>
      </w:r>
    </w:p>
    <w:p w14:paraId="196F9297" w14:textId="77777777" w:rsidR="000C1601" w:rsidRDefault="000C1601" w:rsidP="000C1601">
      <w:pPr>
        <w:pStyle w:val="OptionName"/>
      </w:pPr>
      <w:r>
        <w:t>-j</w:t>
      </w:r>
      <w:r>
        <w:br/>
        <w:t>--json</w:t>
      </w:r>
    </w:p>
    <w:p w14:paraId="68576E10" w14:textId="77777777" w:rsidR="000C1601" w:rsidRDefault="000C1601" w:rsidP="000C1601">
      <w:pPr>
        <w:pStyle w:val="OptionDescription"/>
      </w:pPr>
      <w: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pPr>
      <w:r>
        <w:t>--pack-and-flush</w:t>
      </w:r>
    </w:p>
    <w:p w14:paraId="53B01074"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247401F1" w14:textId="77777777" w:rsidR="00F249F3" w:rsidRDefault="00F249F3" w:rsidP="00F249F3">
      <w:pPr>
        <w:pStyle w:val="OptionDescription"/>
      </w:pPr>
      <w:r>
        <w:t>Use with care because this may create inconsistent tables.</w:t>
      </w:r>
    </w:p>
    <w:p w14:paraId="117B3F30" w14:textId="77777777" w:rsidR="006B1340" w:rsidRDefault="006B1340" w:rsidP="006B1340">
      <w:pPr>
        <w:pStyle w:val="OptionName"/>
      </w:pPr>
      <w:r>
        <w:t>--</w:t>
      </w:r>
      <w:r w:rsidRPr="00FA4384">
        <w:t>philippines</w:t>
      </w:r>
    </w:p>
    <w:p w14:paraId="4033D699" w14:textId="33FCE610"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pPr>
      <w:r>
        <w:t>-x</w:t>
      </w:r>
      <w:r>
        <w:br/>
      </w:r>
      <w:r w:rsidR="006F2B84">
        <w:t>--xml</w:t>
      </w:r>
    </w:p>
    <w:p w14:paraId="13C4CC60" w14:textId="77777777" w:rsidR="006F2B84" w:rsidRDefault="006F2B84" w:rsidP="006F2B84">
      <w:pPr>
        <w:pStyle w:val="OptionDescription"/>
      </w:pPr>
      <w:r>
        <w:t>Specify that all input files are XML, regardless of their file name.</w:t>
      </w:r>
    </w:p>
    <w:p w14:paraId="7FE12E87" w14:textId="77777777" w:rsidR="00C500C7" w:rsidRPr="0010024C" w:rsidRDefault="00C500C7" w:rsidP="00C500C7">
      <w:pPr>
        <w:pStyle w:val="UsageTitle"/>
      </w:pPr>
      <w:r>
        <w:t xml:space="preserve">Generic common command </w:t>
      </w:r>
      <w:r w:rsidRPr="0010024C">
        <w:t>options</w:t>
      </w:r>
    </w:p>
    <w:p w14:paraId="7CC2DEF6" w14:textId="77777777" w:rsidR="00096DEB" w:rsidRPr="00CF0FFB" w:rsidRDefault="00096DEB" w:rsidP="00096DEB">
      <w:pPr>
        <w:ind w:left="284"/>
      </w:pPr>
      <w:r w:rsidRPr="00CF0FFB">
        <w:t xml:space="preserve">The following options are implicitly defined in all </w:t>
      </w:r>
      <w:r>
        <w:t>commands</w:t>
      </w:r>
      <w:r w:rsidRPr="00CF0FFB">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pPr>
      <w:r w:rsidRPr="007B2A0D">
        <w:t>-v</w:t>
      </w:r>
      <w:r>
        <w:br/>
      </w:r>
      <w:r w:rsidRPr="007B2A0D">
        <w:t>--verbose</w:t>
      </w:r>
    </w:p>
    <w:p w14:paraId="47DABBFC" w14:textId="77777777" w:rsidR="00C500C7" w:rsidRPr="007B2A0D" w:rsidRDefault="00C500C7" w:rsidP="00C500C7">
      <w:pPr>
        <w:pStyle w:val="OptionDescription"/>
      </w:pPr>
      <w:r w:rsidRPr="007B2A0D">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62959721"/>
      <w:r>
        <w:lastRenderedPageBreak/>
        <w:t>tspcap</w:t>
      </w:r>
      <w:bookmarkEnd w:id="203"/>
    </w:p>
    <w:p w14:paraId="2E03831B" w14:textId="3DCF9D43" w:rsidR="00561194" w:rsidRPr="00561194" w:rsidRDefault="00561194" w:rsidP="00561194">
      <w:pPr>
        <w:pStyle w:val="UsageTitle"/>
      </w:pPr>
      <w:r w:rsidRPr="00561194">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12C7696" w:rsidR="00C12A8F" w:rsidRDefault="00C12A8F" w:rsidP="00561194">
      <w:r>
        <w:t xml:space="preserve">See some usage examples in section </w:t>
      </w:r>
      <w:r>
        <w:fldChar w:fldCharType="begin"/>
      </w:r>
      <w:r>
        <w:instrText xml:space="preserve"> REF _Ref80608293 \r \h </w:instrText>
      </w:r>
      <w:r>
        <w:fldChar w:fldCharType="separate"/>
      </w:r>
      <w:r w:rsidR="001424C7">
        <w:t>5.1.10</w:t>
      </w:r>
      <w:r>
        <w:fldChar w:fldCharType="end"/>
      </w:r>
      <w:r>
        <w:t>.</w:t>
      </w:r>
    </w:p>
    <w:p w14:paraId="66558E45" w14:textId="77777777" w:rsidR="00561194" w:rsidRPr="0010024C" w:rsidRDefault="00561194" w:rsidP="00561194">
      <w:pPr>
        <w:pStyle w:val="UsageTitle"/>
      </w:pPr>
      <w:r>
        <w:t>Usage</w:t>
      </w:r>
    </w:p>
    <w:p w14:paraId="7B3FDAFC" w14:textId="373E4CE0" w:rsidR="00561194" w:rsidRPr="003C7A5D" w:rsidRDefault="00561194" w:rsidP="00561194">
      <w:pPr>
        <w:pStyle w:val="UsageSyntax"/>
      </w:pPr>
      <w:r w:rsidRPr="003C7A5D">
        <w:t>tspc</w:t>
      </w:r>
      <w:r>
        <w:t>ap</w:t>
      </w:r>
      <w:r w:rsidRPr="003C7A5D">
        <w:t xml:space="preserve"> [</w:t>
      </w:r>
      <w:r w:rsidRPr="003C7A5D">
        <w:rPr>
          <w:i/>
        </w:rPr>
        <w:t>options</w:t>
      </w:r>
      <w:r w:rsidRPr="003C7A5D">
        <w:t>] [</w:t>
      </w:r>
      <w:r w:rsidRPr="003C7A5D">
        <w:rPr>
          <w:i/>
        </w:rPr>
        <w:t>input-file</w:t>
      </w:r>
      <w:r w:rsidRPr="003C7A5D">
        <w:t>]</w:t>
      </w:r>
    </w:p>
    <w:p w14:paraId="5BC0E14B" w14:textId="77777777" w:rsidR="00561194" w:rsidRPr="0010024C" w:rsidRDefault="00561194" w:rsidP="00561194">
      <w:pPr>
        <w:pStyle w:val="UsageTitle"/>
      </w:pPr>
      <w:r w:rsidRPr="0010024C">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pPr>
      <w: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t>The two</w:t>
      </w:r>
      <w:r>
        <w:t xml:space="preserve"> </w:t>
      </w:r>
      <w:r w:rsidRPr="00D0506E">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322547" w:rsidRDefault="009609EC" w:rsidP="009609EC">
      <w:pPr>
        <w:pStyle w:val="OptionName"/>
      </w:pPr>
      <w:r w:rsidRPr="00322547">
        <w:t xml:space="preserve">-i </w:t>
      </w:r>
      <w:r w:rsidRPr="00322547">
        <w:rPr>
          <w:b w:val="0"/>
          <w:i/>
        </w:rPr>
        <w:t>micro-seconds</w:t>
      </w:r>
      <w:r w:rsidRPr="00322547">
        <w:br/>
        <w:t xml:space="preserve">--interval </w:t>
      </w:r>
      <w:r w:rsidRPr="00322547">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E007D7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424C7">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rPr>
      </w:pPr>
      <w:r w:rsidRPr="00D0506E">
        <w:t xml:space="preserve">-o </w:t>
      </w:r>
      <w:r w:rsidRPr="00F13CBB">
        <w:rPr>
          <w:b w:val="0"/>
          <w:bCs w:val="0"/>
          <w:i/>
          <w:iCs/>
        </w:rPr>
        <w:t>file-name</w:t>
      </w:r>
      <w:r>
        <w:br/>
      </w:r>
      <w:r w:rsidRPr="00D0506E">
        <w:t xml:space="preserve">--output-tcp-stream </w:t>
      </w:r>
      <w:r w:rsidRPr="00D0506E">
        <w:rPr>
          <w:b w:val="0"/>
          <w:bCs w:val="0"/>
          <w:i/>
          <w:iCs/>
        </w:rPr>
        <w:t>file-name</w:t>
      </w:r>
    </w:p>
    <w:p w14:paraId="6F5E735F" w14:textId="77777777" w:rsidR="00D0506E" w:rsidRDefault="00D0506E" w:rsidP="00D0506E">
      <w:pPr>
        <w:pStyle w:val="OptionDescription"/>
      </w:pPr>
      <w:r w:rsidRPr="00D0506E">
        <w:t>Extract the content of a TCP session and save it in the specified binary</w:t>
      </w:r>
      <w:r>
        <w:t xml:space="preserve"> </w:t>
      </w:r>
      <w:r w:rsidRPr="00D0506E">
        <w:t>file.</w:t>
      </w:r>
    </w:p>
    <w:p w14:paraId="458F56EC" w14:textId="121A098B" w:rsidR="00D0506E" w:rsidRDefault="00D0506E" w:rsidP="00D0506E">
      <w:pPr>
        <w:pStyle w:val="OptionDescription"/>
      </w:pPr>
      <w:r w:rsidRPr="00D0506E">
        <w:t xml:space="preserve">The first TCP session matching the </w:t>
      </w:r>
      <w:r w:rsidRPr="00D0506E">
        <w:rPr>
          <w:rStyle w:val="Codeintext"/>
        </w:rPr>
        <w:t>--source</w:t>
      </w:r>
      <w:r w:rsidRPr="00D0506E">
        <w:t xml:space="preserve"> and </w:t>
      </w:r>
      <w:r w:rsidRPr="00D0506E">
        <w:rPr>
          <w:rStyle w:val="Codeintext"/>
        </w:rPr>
        <w:t>--destination</w:t>
      </w:r>
      <w:r>
        <w:t xml:space="preserve"> </w:t>
      </w:r>
      <w:r w:rsidRPr="00D0506E">
        <w:t>options is selected.</w:t>
      </w:r>
    </w:p>
    <w:p w14:paraId="1997FDA7" w14:textId="77777777" w:rsidR="00D0506E" w:rsidRDefault="00D0506E" w:rsidP="00D0506E">
      <w:pPr>
        <w:pStyle w:val="OptionDescription"/>
      </w:pPr>
      <w:r w:rsidRPr="00D0506E">
        <w:t xml:space="preserve">Unlike </w:t>
      </w:r>
      <w:r w:rsidRPr="00D0506E">
        <w:rPr>
          <w:rStyle w:val="Codeintext"/>
        </w:rPr>
        <w:t>--extract-tcp-stream</w:t>
      </w:r>
      <w:r w:rsidRPr="00D0506E">
        <w:t>, only one side of the</w:t>
      </w:r>
      <w:r>
        <w:t xml:space="preserve"> </w:t>
      </w:r>
      <w:r w:rsidRPr="00D0506E">
        <w:t xml:space="preserve">TCP session is saved, from </w:t>
      </w:r>
      <w:r w:rsidRPr="00D0506E">
        <w:rPr>
          <w:rStyle w:val="Codeintext"/>
        </w:rPr>
        <w:t>--source</w:t>
      </w:r>
      <w:r w:rsidRPr="00D0506E">
        <w:t xml:space="preserve"> to </w:t>
      </w:r>
      <w:r w:rsidRPr="00D0506E">
        <w:rPr>
          <w:rStyle w:val="Codeintext"/>
        </w:rPr>
        <w:t>--destination</w:t>
      </w:r>
      <w:r w:rsidRPr="00D0506E">
        <w:t>.</w:t>
      </w:r>
    </w:p>
    <w:p w14:paraId="6661F18F" w14:textId="639D0364" w:rsidR="00D0506E" w:rsidRPr="00D0506E" w:rsidRDefault="00D0506E" w:rsidP="00D0506E">
      <w:pPr>
        <w:pStyle w:val="OptionDescription"/>
        <w:rPr>
          <w:color w:val="F8F8F8"/>
        </w:rPr>
      </w:pPr>
      <w:r w:rsidRPr="00D0506E">
        <w:t>If the file name is</w:t>
      </w:r>
      <w:r>
        <w:t xml:space="preserve"> </w:t>
      </w:r>
      <w:r w:rsidRPr="00D0506E">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lastRenderedPageBreak/>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pPr>
      <w:r>
        <w:t xml:space="preserve">Generic common command </w:t>
      </w:r>
      <w:r w:rsidRPr="0010024C">
        <w:t>options</w:t>
      </w:r>
    </w:p>
    <w:p w14:paraId="28E9408B" w14:textId="77777777" w:rsidR="00561194" w:rsidRPr="00CF0FFB" w:rsidRDefault="00561194" w:rsidP="00561194">
      <w:pPr>
        <w:ind w:left="284"/>
      </w:pPr>
      <w:r w:rsidRPr="00CF0FFB">
        <w:t xml:space="preserve">The following options are implicitly defined in all </w:t>
      </w:r>
      <w:r>
        <w:t>commands</w:t>
      </w:r>
      <w:r w:rsidRPr="00CF0FFB">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pPr>
      <w:r w:rsidRPr="007B2A0D">
        <w:t>-v</w:t>
      </w:r>
      <w:r>
        <w:br/>
      </w:r>
      <w:r w:rsidRPr="007B2A0D">
        <w:t>--verbose</w:t>
      </w:r>
    </w:p>
    <w:p w14:paraId="54A16C7A" w14:textId="77777777" w:rsidR="00561194" w:rsidRPr="007B2A0D" w:rsidRDefault="00561194" w:rsidP="00561194">
      <w:pPr>
        <w:pStyle w:val="OptionDescription"/>
      </w:pPr>
      <w:r w:rsidRPr="007B2A0D">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62959722"/>
      <w:r>
        <w:lastRenderedPageBreak/>
        <w:t>tspcontrol</w:t>
      </w:r>
      <w:bookmarkEnd w:id="204"/>
    </w:p>
    <w:p w14:paraId="3946E774" w14:textId="77777777" w:rsidR="001D65DD" w:rsidRPr="001D65DD" w:rsidRDefault="001D65DD" w:rsidP="001D65DD">
      <w:pPr>
        <w:pStyle w:val="UsageTitle"/>
      </w:pPr>
      <w:r w:rsidRPr="001D65DD">
        <w:t xml:space="preserve">Send control commands to a </w:t>
      </w:r>
      <w:r>
        <w:t xml:space="preserve">running </w:t>
      </w:r>
      <w:r w:rsidRPr="0000434F">
        <w:t>tsp</w:t>
      </w:r>
      <w:r>
        <w:rPr>
          <w:i/>
        </w:rPr>
        <w:t xml:space="preserve"> </w:t>
      </w:r>
      <w: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pPr>
      <w:r>
        <w:t>Usage</w:t>
      </w:r>
    </w:p>
    <w:p w14:paraId="68E28ADF" w14:textId="77777777" w:rsidR="001D65DD" w:rsidRPr="003C7A5D" w:rsidRDefault="001D65DD" w:rsidP="001D65DD">
      <w:pPr>
        <w:pStyle w:val="UsageSyntax"/>
      </w:pPr>
      <w:r w:rsidRPr="003C7A5D">
        <w:t>tsp</w:t>
      </w:r>
      <w:r w:rsidR="006161E0">
        <w:t>control</w:t>
      </w:r>
      <w:r w:rsidRPr="003C7A5D">
        <w:t xml:space="preserve"> [</w:t>
      </w:r>
      <w:r w:rsidRPr="003C7A5D">
        <w:rPr>
          <w:i/>
        </w:rPr>
        <w:t>options</w:t>
      </w:r>
      <w:r w:rsidRPr="003C7A5D">
        <w:t xml:space="preserve">] </w:t>
      </w:r>
      <w:r w:rsidR="00F63389">
        <w:rPr>
          <w:i/>
        </w:rPr>
        <w:t>command</w:t>
      </w:r>
      <w:r w:rsidRPr="003C7A5D">
        <w:rPr>
          <w:i/>
        </w:rPr>
        <w:t xml:space="preserve"> </w:t>
      </w:r>
      <w:r w:rsidRPr="003C7A5D">
        <w:t>...</w:t>
      </w:r>
    </w:p>
    <w:p w14:paraId="55F66F04" w14:textId="77777777" w:rsidR="001D65DD" w:rsidRPr="0010024C" w:rsidRDefault="001D65DD" w:rsidP="001D65DD">
      <w:pPr>
        <w:pStyle w:val="UsageTitle"/>
      </w:pPr>
      <w:r w:rsidRPr="0010024C">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pPr>
      <w:r>
        <w:t xml:space="preserve">The control command to send to the target </w:t>
      </w:r>
      <w:r w:rsidRPr="008776EA">
        <w:rPr>
          <w:rStyle w:val="Codeintext"/>
        </w:rPr>
        <w:t>tsp</w:t>
      </w:r>
      <w:r>
        <w:t xml:space="preserve"> process. See the list of control commands below.</w:t>
      </w:r>
    </w:p>
    <w:p w14:paraId="6983B3F5" w14:textId="77777777" w:rsidR="00F63389" w:rsidRPr="001A1D5E" w:rsidRDefault="00F63389" w:rsidP="00F63389">
      <w:pPr>
        <w:pStyle w:val="OptionDescription"/>
      </w:pPr>
      <w:r>
        <w:t>Note that everything after the control command name is considered as option</w:t>
      </w:r>
      <w:r w:rsidR="001A1D5E">
        <w:t>s</w:t>
      </w:r>
      <w:r>
        <w:t xml:space="preserve"> and parameter</w:t>
      </w:r>
      <w:r w:rsidR="001A1D5E">
        <w:t xml:space="preserve">s of this control command. The options of </w:t>
      </w:r>
      <w:r w:rsidR="001A1D5E" w:rsidRPr="008776EA">
        <w:rPr>
          <w:rStyle w:val="Codeintext"/>
        </w:rPr>
        <w:t>tspcontrol</w:t>
      </w:r>
      <w:r w:rsidR="001A1D5E">
        <w:t xml:space="preserve"> must be placed before the control command name.</w:t>
      </w:r>
    </w:p>
    <w:p w14:paraId="7C9BAFE4" w14:textId="77777777" w:rsidR="001D65DD" w:rsidRDefault="001D65DD" w:rsidP="001D65DD">
      <w:pPr>
        <w:pStyle w:val="UsageTitle"/>
      </w:pPr>
      <w:r>
        <w:t>Options</w:t>
      </w:r>
    </w:p>
    <w:p w14:paraId="7BB7C1A0" w14:textId="77777777" w:rsidR="001A1D5E" w:rsidRDefault="001A1D5E" w:rsidP="001A1D5E">
      <w:pPr>
        <w:pStyle w:val="OptionName"/>
      </w:pPr>
      <w:r>
        <w:t xml:space="preserve">-t </w:t>
      </w:r>
      <w:r w:rsidRPr="001A1D5E">
        <w:rPr>
          <w:b w:val="0"/>
        </w:rPr>
        <w:t>[</w:t>
      </w:r>
      <w:r w:rsidRPr="001A1D5E">
        <w:rPr>
          <w:b w:val="0"/>
          <w:i/>
        </w:rPr>
        <w:t>address</w:t>
      </w:r>
      <w:r w:rsidRPr="001A1D5E">
        <w:rPr>
          <w:b w:val="0"/>
        </w:rPr>
        <w:t>:]</w:t>
      </w:r>
      <w:r w:rsidRPr="001A1D5E">
        <w:rPr>
          <w:b w:val="0"/>
          <w:i/>
        </w:rPr>
        <w:t>port</w:t>
      </w:r>
      <w:r>
        <w:br/>
        <w:t xml:space="preserve">--tsp </w:t>
      </w:r>
      <w:r w:rsidRPr="001A1D5E">
        <w:rPr>
          <w:b w:val="0"/>
        </w:rPr>
        <w:t>[</w:t>
      </w:r>
      <w:r w:rsidRPr="001A1D5E">
        <w:rPr>
          <w:b w:val="0"/>
          <w:i/>
        </w:rPr>
        <w:t>address</w:t>
      </w:r>
      <w:r w:rsidRPr="001A1D5E">
        <w:rPr>
          <w:b w:val="0"/>
        </w:rPr>
        <w:t>:]</w:t>
      </w:r>
      <w:r w:rsidRPr="001A1D5E">
        <w:rPr>
          <w:b w:val="0"/>
          <w:i/>
        </w:rPr>
        <w:t>port</w:t>
      </w:r>
    </w:p>
    <w:p w14:paraId="538C0472" w14:textId="77777777" w:rsidR="001A1D5E" w:rsidRDefault="001A1D5E" w:rsidP="001A1D5E">
      <w:pPr>
        <w:pStyle w:val="OptionDescription"/>
      </w:pPr>
      <w:r>
        <w:t xml:space="preserve">Specify the IP address (or host name) and port where the target </w:t>
      </w:r>
      <w:r w:rsidRPr="001A1D5E">
        <w:rPr>
          <w:i/>
        </w:rPr>
        <w:t>tsp</w:t>
      </w:r>
      <w:r>
        <w:t xml:space="preserve"> process expects control commands (</w:t>
      </w:r>
      <w:r w:rsidRPr="001A1D5E">
        <w:rPr>
          <w:i/>
        </w:rPr>
        <w:t>tsp</w:t>
      </w:r>
      <w:r>
        <w:t xml:space="preserve"> option </w:t>
      </w:r>
      <w:r w:rsidRPr="001A1D5E">
        <w:rPr>
          <w:rStyle w:val="Codeintext"/>
        </w:rPr>
        <w:t>--control-port</w:t>
      </w:r>
      <w:r>
        <w:t>). If the IP address is omitted, the local host is used.</w:t>
      </w:r>
    </w:p>
    <w:p w14:paraId="3D9363DA" w14:textId="77777777" w:rsidR="001A1D5E" w:rsidRDefault="001A1D5E" w:rsidP="001A1D5E">
      <w:pPr>
        <w:pStyle w:val="OptionDescription"/>
      </w:pPr>
      <w:r>
        <w:t>This is a required parameter, there is no default.</w:t>
      </w:r>
    </w:p>
    <w:p w14:paraId="5A6A8540" w14:textId="77777777" w:rsidR="001D65DD" w:rsidRPr="0010024C" w:rsidRDefault="001D65DD" w:rsidP="001D65DD">
      <w:pPr>
        <w:pStyle w:val="UsageTitle"/>
      </w:pPr>
      <w:r>
        <w:t xml:space="preserve">Generic common command </w:t>
      </w:r>
      <w:r w:rsidRPr="0010024C">
        <w:t>options</w:t>
      </w:r>
    </w:p>
    <w:p w14:paraId="4386C709" w14:textId="77777777" w:rsidR="001D65DD" w:rsidRPr="00CF0FFB" w:rsidRDefault="001D65DD" w:rsidP="001D65DD">
      <w:pPr>
        <w:ind w:left="284"/>
      </w:pPr>
      <w:r w:rsidRPr="00CF0FFB">
        <w:t xml:space="preserve">The following options are implicitly defined in all </w:t>
      </w:r>
      <w:r>
        <w:t>commands</w:t>
      </w:r>
      <w:r w:rsidRPr="00CF0FFB">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pPr>
      <w:r w:rsidRPr="007B2A0D">
        <w:t>-v</w:t>
      </w:r>
      <w:r>
        <w:br/>
      </w:r>
      <w:r w:rsidRPr="007B2A0D">
        <w:t>--verbose</w:t>
      </w:r>
    </w:p>
    <w:p w14:paraId="26FB36B0" w14:textId="77777777" w:rsidR="001D65DD" w:rsidRPr="007B2A0D" w:rsidRDefault="001D65DD" w:rsidP="001D65DD">
      <w:pPr>
        <w:pStyle w:val="OptionDescription"/>
      </w:pPr>
      <w:r w:rsidRPr="007B2A0D">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pPr>
      <w:r>
        <w:t>Display the version number.</w:t>
      </w:r>
    </w:p>
    <w:p w14:paraId="70107948" w14:textId="77777777" w:rsidR="001D65DD" w:rsidRDefault="00575F98" w:rsidP="00575F98">
      <w:pPr>
        <w:pStyle w:val="UsageTitle"/>
      </w:pPr>
      <w:r w:rsidRPr="00575F98">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1414"/>
        <w:gridCol w:w="6377"/>
      </w:tblGrid>
      <w:tr w:rsidR="00277EE9" w14:paraId="137FF9C9" w14:textId="77777777" w:rsidTr="00277EE9">
        <w:trPr>
          <w:cantSplit/>
        </w:trPr>
        <w:tc>
          <w:tcPr>
            <w:tcW w:w="1242" w:type="dxa"/>
          </w:tcPr>
          <w:p w14:paraId="4309ADAD" w14:textId="77777777" w:rsidR="00277EE9" w:rsidRPr="00CC1DD6" w:rsidRDefault="00277EE9" w:rsidP="00575F98">
            <w:pPr>
              <w:rPr>
                <w:b/>
              </w:rPr>
            </w:pPr>
            <w:r w:rsidRPr="00CC1DD6">
              <w:rPr>
                <w:b/>
              </w:rPr>
              <w:t>exit</w:t>
            </w:r>
          </w:p>
        </w:tc>
        <w:tc>
          <w:tcPr>
            <w:tcW w:w="7925" w:type="dxa"/>
            <w:gridSpan w:val="2"/>
          </w:tcPr>
          <w:p w14:paraId="65589CB0" w14:textId="77777777" w:rsidR="00277EE9" w:rsidRDefault="00277EE9" w:rsidP="00575F98">
            <w:r>
              <w:t xml:space="preserve">Terminate the </w:t>
            </w:r>
            <w:r w:rsidRPr="00FD6B71">
              <w:rPr>
                <w:rStyle w:val="Codeintext"/>
              </w:rPr>
              <w:t>tsp</w:t>
            </w:r>
            <w: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rPr>
            </w:pPr>
          </w:p>
        </w:tc>
        <w:tc>
          <w:tcPr>
            <w:tcW w:w="1418" w:type="dxa"/>
          </w:tcPr>
          <w:p w14:paraId="67CD51ED" w14:textId="77777777" w:rsidR="00277EE9" w:rsidRDefault="00277EE9" w:rsidP="00575F98">
            <w:r w:rsidRPr="00575F98">
              <w:t>Usage:</w:t>
            </w:r>
          </w:p>
        </w:tc>
        <w:tc>
          <w:tcPr>
            <w:tcW w:w="6507" w:type="dxa"/>
          </w:tcPr>
          <w:p w14:paraId="4ACCD6A0" w14:textId="77777777" w:rsidR="00277EE9" w:rsidRPr="00CC1DD6" w:rsidRDefault="00277EE9" w:rsidP="00575F98">
            <w:pPr>
              <w:rPr>
                <w:rFonts w:ascii="Consolas" w:hAnsi="Consolas" w:cs="Consolas"/>
              </w:rPr>
            </w:pPr>
            <w:r w:rsidRPr="00CC1DD6">
              <w:rPr>
                <w:rFonts w:ascii="Consolas" w:hAnsi="Consolas" w:cs="Consolas"/>
              </w:rPr>
              <w:t>tspcontrol exit [</w:t>
            </w:r>
            <w:r w:rsidRPr="00CC1DD6">
              <w:rPr>
                <w:rFonts w:ascii="Consolas" w:hAnsi="Consolas" w:cs="Consolas"/>
                <w:i/>
              </w:rPr>
              <w:t>options</w:t>
            </w:r>
            <w:r w:rsidRPr="00CC1DD6">
              <w:rPr>
                <w:rFonts w:ascii="Consolas" w:hAnsi="Consolas" w:cs="Consolas"/>
              </w:rPr>
              <w:t>]</w:t>
            </w:r>
          </w:p>
        </w:tc>
      </w:tr>
      <w:tr w:rsidR="00277EE9" w14:paraId="0E0AF1EE" w14:textId="77777777" w:rsidTr="00277EE9">
        <w:trPr>
          <w:cantSplit/>
        </w:trPr>
        <w:tc>
          <w:tcPr>
            <w:tcW w:w="1242" w:type="dxa"/>
          </w:tcPr>
          <w:p w14:paraId="0E6B9A42" w14:textId="77777777" w:rsidR="00277EE9" w:rsidRPr="00CC1DD6" w:rsidRDefault="00277EE9" w:rsidP="00575F98">
            <w:pPr>
              <w:rPr>
                <w:b/>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rPr>
            </w:pPr>
            <w:r w:rsidRPr="00CC1DD6">
              <w:rPr>
                <w:b/>
              </w:rPr>
              <w:t>list</w:t>
            </w:r>
          </w:p>
        </w:tc>
        <w:tc>
          <w:tcPr>
            <w:tcW w:w="7925" w:type="dxa"/>
            <w:gridSpan w:val="2"/>
          </w:tcPr>
          <w:p w14:paraId="16ACA17A" w14:textId="77777777" w:rsidR="00277EE9" w:rsidRDefault="00277EE9" w:rsidP="00575F98">
            <w:r>
              <w:t>List all running plugins</w:t>
            </w:r>
            <w:r w:rsidR="00E2668F">
              <w:t>.</w:t>
            </w:r>
          </w:p>
          <w:p w14:paraId="77BB9052" w14:textId="77777777" w:rsidR="00E2668F" w:rsidRPr="00CC1DD6" w:rsidRDefault="00E2668F" w:rsidP="00575F98">
            <w:r>
              <w:t xml:space="preserve">The listed plugin indexes can be used with other </w:t>
            </w:r>
            <w:r w:rsidR="00CC1DD6">
              <w:t xml:space="preserve">control commands such as </w:t>
            </w:r>
            <w:r w:rsidR="00CC1DD6" w:rsidRPr="0085214F">
              <w:rPr>
                <w:rStyle w:val="Codeintext"/>
              </w:rPr>
              <w:t>suspend</w:t>
            </w:r>
            <w:r w:rsidR="00CC1DD6">
              <w:t xml:space="preserve">, </w:t>
            </w:r>
            <w:r w:rsidR="00CC1DD6" w:rsidRPr="0085214F">
              <w:rPr>
                <w:rStyle w:val="Codeintext"/>
              </w:rPr>
              <w:t>resume</w:t>
            </w:r>
            <w:r w:rsidR="00CC1DD6">
              <w:t xml:space="preserve"> or </w:t>
            </w:r>
            <w:r w:rsidR="00CC1DD6" w:rsidRPr="0085214F">
              <w:rPr>
                <w:rStyle w:val="Codeintext"/>
              </w:rPr>
              <w:t>restart</w:t>
            </w:r>
            <w:r w:rsidR="00CC1DD6">
              <w:t>.</w:t>
            </w:r>
          </w:p>
        </w:tc>
      </w:tr>
      <w:tr w:rsidR="00277EE9" w14:paraId="04FD1462" w14:textId="77777777" w:rsidTr="00277EE9">
        <w:trPr>
          <w:cantSplit/>
        </w:trPr>
        <w:tc>
          <w:tcPr>
            <w:tcW w:w="1242" w:type="dxa"/>
          </w:tcPr>
          <w:p w14:paraId="1EC6E2B7" w14:textId="77777777" w:rsidR="00277EE9" w:rsidRPr="00CC1DD6" w:rsidRDefault="00277EE9" w:rsidP="00277EE9">
            <w:pPr>
              <w:rPr>
                <w:b/>
              </w:rPr>
            </w:pPr>
          </w:p>
        </w:tc>
        <w:tc>
          <w:tcPr>
            <w:tcW w:w="1418" w:type="dxa"/>
          </w:tcPr>
          <w:p w14:paraId="4EF45754" w14:textId="77777777" w:rsidR="00277EE9" w:rsidRDefault="00277EE9" w:rsidP="00277EE9">
            <w:r w:rsidRPr="00575F98">
              <w:t>Usage:</w:t>
            </w:r>
          </w:p>
        </w:tc>
        <w:tc>
          <w:tcPr>
            <w:tcW w:w="6507" w:type="dxa"/>
          </w:tcPr>
          <w:p w14:paraId="0EC70AFC" w14:textId="77777777" w:rsidR="00277EE9" w:rsidRPr="00CC1DD6" w:rsidRDefault="00277EE9" w:rsidP="00277EE9">
            <w:pPr>
              <w:rPr>
                <w:rFonts w:ascii="Consolas" w:hAnsi="Consolas" w:cs="Consolas"/>
              </w:rPr>
            </w:pPr>
            <w:r w:rsidRPr="00CC1DD6">
              <w:rPr>
                <w:rFonts w:ascii="Consolas" w:hAnsi="Consolas" w:cs="Consolas"/>
              </w:rPr>
              <w:t>tspcontrol list [</w:t>
            </w:r>
            <w:r w:rsidRPr="00CC1DD6">
              <w:rPr>
                <w:rFonts w:ascii="Consolas" w:hAnsi="Consolas" w:cs="Consolas"/>
                <w:i/>
              </w:rPr>
              <w:t>options</w:t>
            </w:r>
            <w:r w:rsidRPr="00CC1DD6">
              <w:rPr>
                <w:rFonts w:ascii="Consolas" w:hAnsi="Consolas" w:cs="Consolas"/>
              </w:rPr>
              <w:t>]</w:t>
            </w:r>
          </w:p>
        </w:tc>
      </w:tr>
      <w:tr w:rsidR="00277EE9" w14:paraId="20D5DD97" w14:textId="77777777" w:rsidTr="00277EE9">
        <w:trPr>
          <w:cantSplit/>
        </w:trPr>
        <w:tc>
          <w:tcPr>
            <w:tcW w:w="1242" w:type="dxa"/>
          </w:tcPr>
          <w:p w14:paraId="7C0394DE" w14:textId="77777777" w:rsidR="00277EE9" w:rsidRPr="00CC1DD6" w:rsidRDefault="00277EE9" w:rsidP="00277EE9">
            <w:pPr>
              <w:rPr>
                <w:b/>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r w:rsidRPr="00575F98">
              <w:t>Produce verbose output</w:t>
            </w:r>
            <w:r>
              <w:t>.</w:t>
            </w:r>
          </w:p>
        </w:tc>
      </w:tr>
      <w:tr w:rsidR="00277EE9" w14:paraId="2F410B09" w14:textId="77777777" w:rsidTr="00216FF3">
        <w:trPr>
          <w:cantSplit/>
        </w:trPr>
        <w:tc>
          <w:tcPr>
            <w:tcW w:w="1242" w:type="dxa"/>
          </w:tcPr>
          <w:p w14:paraId="47A2BD40" w14:textId="77777777" w:rsidR="00277EE9" w:rsidRPr="00CC1DD6" w:rsidRDefault="00277EE9" w:rsidP="00277EE9">
            <w:pPr>
              <w:rPr>
                <w:b/>
              </w:rPr>
            </w:pPr>
            <w:r w:rsidRPr="00CC1DD6">
              <w:rPr>
                <w:b/>
              </w:rPr>
              <w:t>restart</w:t>
            </w:r>
          </w:p>
        </w:tc>
        <w:tc>
          <w:tcPr>
            <w:tcW w:w="7925" w:type="dxa"/>
            <w:gridSpan w:val="2"/>
          </w:tcPr>
          <w:p w14:paraId="49432075" w14:textId="77777777" w:rsidR="00277EE9" w:rsidRDefault="00277EE9" w:rsidP="00277EE9">
            <w:r>
              <w:t>Restart a plugin with different parameters</w:t>
            </w:r>
            <w:r w:rsidR="00CC1DD6">
              <w:t>.</w:t>
            </w:r>
          </w:p>
        </w:tc>
      </w:tr>
      <w:tr w:rsidR="00277EE9" w14:paraId="143D1738" w14:textId="77777777" w:rsidTr="00277EE9">
        <w:trPr>
          <w:cantSplit/>
        </w:trPr>
        <w:tc>
          <w:tcPr>
            <w:tcW w:w="1242" w:type="dxa"/>
          </w:tcPr>
          <w:p w14:paraId="6D512CA3" w14:textId="77777777" w:rsidR="00277EE9" w:rsidRPr="00CC1DD6" w:rsidRDefault="00277EE9" w:rsidP="00277EE9">
            <w:pPr>
              <w:rPr>
                <w:b/>
              </w:rPr>
            </w:pPr>
          </w:p>
        </w:tc>
        <w:tc>
          <w:tcPr>
            <w:tcW w:w="1418" w:type="dxa"/>
          </w:tcPr>
          <w:p w14:paraId="5E2A5748" w14:textId="77777777" w:rsidR="00277EE9" w:rsidRDefault="00277EE9" w:rsidP="00277EE9">
            <w:r w:rsidRPr="00575F98">
              <w:t>Usage:</w:t>
            </w:r>
          </w:p>
        </w:tc>
        <w:tc>
          <w:tcPr>
            <w:tcW w:w="6507" w:type="dxa"/>
          </w:tcPr>
          <w:p w14:paraId="19635EEB" w14:textId="77777777" w:rsidR="00277EE9" w:rsidRPr="00CC1DD6" w:rsidRDefault="00277EE9" w:rsidP="00277EE9">
            <w:pPr>
              <w:rPr>
                <w:rFonts w:ascii="Consolas" w:hAnsi="Consolas" w:cs="Consolas"/>
              </w:rPr>
            </w:pPr>
            <w:r w:rsidRPr="00CC1DD6">
              <w:rPr>
                <w:rFonts w:ascii="Consolas" w:hAnsi="Consolas" w:cs="Consolas"/>
              </w:rPr>
              <w:t>tspcontrol restart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r w:rsidRPr="00CC1DD6">
              <w:rPr>
                <w:rFonts w:ascii="Consolas" w:hAnsi="Consolas" w:cs="Consolas"/>
              </w:rPr>
              <w:t xml:space="preserve"> [</w:t>
            </w:r>
            <w:r w:rsidRPr="00CC1DD6">
              <w:rPr>
                <w:rFonts w:ascii="Consolas" w:hAnsi="Consolas" w:cs="Consolas"/>
                <w:i/>
              </w:rPr>
              <w:t>plugin-options</w:t>
            </w:r>
            <w:r w:rsidRPr="00CC1DD6">
              <w:rPr>
                <w:rFonts w:ascii="Consolas" w:hAnsi="Consolas" w:cs="Consolas"/>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rPr>
            </w:pPr>
          </w:p>
        </w:tc>
        <w:tc>
          <w:tcPr>
            <w:tcW w:w="1418" w:type="dxa"/>
          </w:tcPr>
          <w:p w14:paraId="3B7F24F6" w14:textId="77777777" w:rsidR="00277EE9" w:rsidRDefault="00277EE9" w:rsidP="00277EE9">
            <w:r>
              <w:t>Parameter</w:t>
            </w:r>
            <w:r w:rsidR="00CC1DD6">
              <w:t>s</w:t>
            </w:r>
            <w:r>
              <w:t>:</w:t>
            </w:r>
          </w:p>
        </w:tc>
        <w:tc>
          <w:tcPr>
            <w:tcW w:w="6507" w:type="dxa"/>
          </w:tcPr>
          <w:p w14:paraId="17B9B914" w14:textId="77777777" w:rsidR="00277EE9" w:rsidRDefault="00277EE9" w:rsidP="00277EE9">
            <w: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r>
              <w:t>Restart the plugin with the same options and parameters</w:t>
            </w:r>
            <w:r w:rsidR="00CC1DD6">
              <w:t xml:space="preserve"> as the current ones</w:t>
            </w:r>
            <w:r>
              <w:t>.</w:t>
            </w:r>
            <w:r w:rsidR="00CC1DD6">
              <w:t xml:space="preserve"> </w:t>
            </w:r>
            <w: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r w:rsidRPr="00575F98">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rPr>
            </w:pPr>
            <w:r w:rsidRPr="00CC1DD6">
              <w:rPr>
                <w:b/>
              </w:rPr>
              <w:t>resume</w:t>
            </w:r>
          </w:p>
        </w:tc>
        <w:tc>
          <w:tcPr>
            <w:tcW w:w="7925" w:type="dxa"/>
            <w:gridSpan w:val="2"/>
          </w:tcPr>
          <w:p w14:paraId="3A1D723C" w14:textId="77777777" w:rsidR="00277EE9" w:rsidRDefault="00277EE9" w:rsidP="00277EE9">
            <w:r>
              <w:t>Resume a suspended plugin</w:t>
            </w:r>
            <w:r w:rsidR="00CC1DD6">
              <w:t>.</w:t>
            </w:r>
          </w:p>
        </w:tc>
      </w:tr>
      <w:tr w:rsidR="00277EE9" w14:paraId="1A35E638" w14:textId="77777777" w:rsidTr="00277EE9">
        <w:trPr>
          <w:cantSplit/>
        </w:trPr>
        <w:tc>
          <w:tcPr>
            <w:tcW w:w="1242" w:type="dxa"/>
          </w:tcPr>
          <w:p w14:paraId="18A385CA" w14:textId="77777777" w:rsidR="00277EE9" w:rsidRPr="00CC1DD6" w:rsidRDefault="00277EE9" w:rsidP="00277EE9">
            <w:pPr>
              <w:rPr>
                <w:b/>
              </w:rPr>
            </w:pPr>
          </w:p>
        </w:tc>
        <w:tc>
          <w:tcPr>
            <w:tcW w:w="1418" w:type="dxa"/>
          </w:tcPr>
          <w:p w14:paraId="54506847" w14:textId="77777777" w:rsidR="00277EE9" w:rsidRDefault="00277EE9" w:rsidP="00277EE9">
            <w:r>
              <w:t>Usage:</w:t>
            </w:r>
          </w:p>
        </w:tc>
        <w:tc>
          <w:tcPr>
            <w:tcW w:w="6507" w:type="dxa"/>
          </w:tcPr>
          <w:p w14:paraId="2BBD5A17" w14:textId="77777777" w:rsidR="00277EE9" w:rsidRPr="00CC1DD6" w:rsidRDefault="00277EE9" w:rsidP="00277EE9">
            <w:pPr>
              <w:rPr>
                <w:rFonts w:ascii="Consolas" w:hAnsi="Consolas" w:cs="Consolas"/>
              </w:rPr>
            </w:pPr>
            <w:r w:rsidRPr="00CC1DD6">
              <w:rPr>
                <w:rFonts w:ascii="Consolas" w:hAnsi="Consolas" w:cs="Consolas"/>
              </w:rPr>
              <w:t>tspcontrol resume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rPr>
            </w:pPr>
          </w:p>
        </w:tc>
        <w:tc>
          <w:tcPr>
            <w:tcW w:w="1418" w:type="dxa"/>
          </w:tcPr>
          <w:p w14:paraId="102DAF1F" w14:textId="77777777" w:rsidR="00277EE9" w:rsidRDefault="00277EE9" w:rsidP="00277EE9">
            <w:r>
              <w:t>Parameter:</w:t>
            </w:r>
          </w:p>
        </w:tc>
        <w:tc>
          <w:tcPr>
            <w:tcW w:w="6507" w:type="dxa"/>
          </w:tcPr>
          <w:p w14:paraId="43A401B1" w14:textId="77777777" w:rsidR="00277EE9" w:rsidRDefault="00277EE9" w:rsidP="00277EE9">
            <w: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r w:rsidRPr="00575F98">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rPr>
            </w:pPr>
            <w:r w:rsidRPr="00CC1DD6">
              <w:rPr>
                <w:b/>
              </w:rPr>
              <w:t>set-log</w:t>
            </w:r>
          </w:p>
        </w:tc>
        <w:tc>
          <w:tcPr>
            <w:tcW w:w="7925" w:type="dxa"/>
            <w:gridSpan w:val="2"/>
          </w:tcPr>
          <w:p w14:paraId="0895A154" w14:textId="77777777" w:rsidR="00277EE9" w:rsidRDefault="00277EE9" w:rsidP="00277EE9">
            <w:r>
              <w:t xml:space="preserve">Change </w:t>
            </w:r>
            <w:r w:rsidR="00CC1DD6">
              <w:t xml:space="preserve">the </w:t>
            </w:r>
            <w:r>
              <w:t xml:space="preserve">log level in the </w:t>
            </w:r>
            <w:r w:rsidRPr="00D250E1">
              <w:rPr>
                <w:rStyle w:val="Codeintext"/>
              </w:rPr>
              <w:t>tsp</w:t>
            </w:r>
            <w: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rPr>
            </w:pPr>
          </w:p>
        </w:tc>
        <w:tc>
          <w:tcPr>
            <w:tcW w:w="1418" w:type="dxa"/>
          </w:tcPr>
          <w:p w14:paraId="2E8D68CE" w14:textId="77777777" w:rsidR="00277EE9" w:rsidRDefault="00277EE9" w:rsidP="00277EE9">
            <w:r>
              <w:t>Usage:</w:t>
            </w:r>
          </w:p>
        </w:tc>
        <w:tc>
          <w:tcPr>
            <w:tcW w:w="6507" w:type="dxa"/>
          </w:tcPr>
          <w:p w14:paraId="01FA68C7" w14:textId="77777777" w:rsidR="00277EE9" w:rsidRPr="00CC1DD6" w:rsidRDefault="00277EE9" w:rsidP="00277EE9">
            <w:pPr>
              <w:rPr>
                <w:rFonts w:ascii="Consolas" w:hAnsi="Consolas" w:cs="Consolas"/>
              </w:rPr>
            </w:pPr>
            <w:r w:rsidRPr="00CC1DD6">
              <w:rPr>
                <w:rFonts w:ascii="Consolas" w:hAnsi="Consolas" w:cs="Consolas"/>
              </w:rPr>
              <w:t xml:space="preserve">tspcontrol set-log </w:t>
            </w:r>
            <w:r w:rsidRPr="00CC1DD6">
              <w:rPr>
                <w:rFonts w:ascii="Consolas" w:hAnsi="Consolas" w:cs="Consolas"/>
                <w:i/>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rPr>
            </w:pPr>
          </w:p>
        </w:tc>
        <w:tc>
          <w:tcPr>
            <w:tcW w:w="1418" w:type="dxa"/>
          </w:tcPr>
          <w:p w14:paraId="23180D60" w14:textId="77777777" w:rsidR="00277EE9" w:rsidRDefault="00277EE9" w:rsidP="00277EE9">
            <w:r>
              <w:t>Parameter:</w:t>
            </w:r>
          </w:p>
        </w:tc>
        <w:tc>
          <w:tcPr>
            <w:tcW w:w="6507" w:type="dxa"/>
          </w:tcPr>
          <w:p w14:paraId="6CC5F064" w14:textId="77777777" w:rsidR="00277EE9" w:rsidRDefault="00277EE9" w:rsidP="00297DCF">
            <w:r>
              <w:t xml:space="preserve">Specify a new logging level for the </w:t>
            </w:r>
            <w:r w:rsidRPr="0085214F">
              <w:rPr>
                <w:rStyle w:val="Codeintext"/>
              </w:rPr>
              <w:t>tsp</w:t>
            </w:r>
            <w:r>
              <w:t xml:space="preserve"> process. It can be one of </w:t>
            </w:r>
            <w:r w:rsidR="0032363A">
              <w:t>"</w:t>
            </w:r>
            <w:r w:rsidR="0032363A" w:rsidRPr="0085214F">
              <w:rPr>
                <w:rStyle w:val="Codeintext"/>
              </w:rPr>
              <w:t>fatal</w:t>
            </w:r>
            <w:r w:rsidR="0032363A">
              <w:t>",</w:t>
            </w:r>
            <w:r w:rsidR="00297DCF">
              <w:t xml:space="preserve"> "</w:t>
            </w:r>
            <w:r w:rsidR="00297DCF" w:rsidRPr="00297DCF">
              <w:rPr>
                <w:rStyle w:val="Codeintext"/>
              </w:rPr>
              <w:t>severe</w:t>
            </w:r>
            <w:r w:rsidR="00297DCF">
              <w:t xml:space="preserve">", </w:t>
            </w:r>
            <w:r>
              <w:t>"</w:t>
            </w:r>
            <w:r w:rsidRPr="0085214F">
              <w:rPr>
                <w:rStyle w:val="Codeintext"/>
              </w:rPr>
              <w:t>error</w:t>
            </w:r>
            <w:r>
              <w:t xml:space="preserve">", </w:t>
            </w:r>
            <w:r w:rsidR="00297DCF">
              <w:t>"</w:t>
            </w:r>
            <w:r w:rsidR="00297DCF" w:rsidRPr="0085214F">
              <w:rPr>
                <w:rStyle w:val="Codeintext"/>
              </w:rPr>
              <w:t>warning</w:t>
            </w:r>
            <w:r w:rsidR="00297DCF">
              <w:t xml:space="preserve">", </w:t>
            </w:r>
            <w:r>
              <w:t>"</w:t>
            </w:r>
            <w:r w:rsidRPr="0085214F">
              <w:rPr>
                <w:rStyle w:val="Codeintext"/>
              </w:rPr>
              <w:t>info</w:t>
            </w:r>
            <w:r>
              <w:t>", "</w:t>
            </w:r>
            <w:r w:rsidRPr="0085214F">
              <w:rPr>
                <w:rStyle w:val="Codeintext"/>
              </w:rPr>
              <w:t>verbose</w:t>
            </w:r>
            <w:r>
              <w:t xml:space="preserve">", </w:t>
            </w:r>
            <w:r w:rsidR="00297DCF">
              <w:t>"</w:t>
            </w:r>
            <w:r w:rsidR="00297DCF" w:rsidRPr="0085214F">
              <w:rPr>
                <w:rStyle w:val="Codeintext"/>
              </w:rPr>
              <w:t>debug</w:t>
            </w:r>
            <w:r w:rsidR="00297DCF">
              <w:t>" or a positive value for higher debug levels</w:t>
            </w:r>
            <w:r>
              <w:t>.</w:t>
            </w:r>
          </w:p>
        </w:tc>
      </w:tr>
      <w:tr w:rsidR="00277EE9" w14:paraId="6FF367DA" w14:textId="77777777" w:rsidTr="00216FF3">
        <w:trPr>
          <w:cantSplit/>
        </w:trPr>
        <w:tc>
          <w:tcPr>
            <w:tcW w:w="1242" w:type="dxa"/>
          </w:tcPr>
          <w:p w14:paraId="34AC3665" w14:textId="77777777" w:rsidR="00277EE9" w:rsidRPr="00CC1DD6" w:rsidRDefault="00277EE9" w:rsidP="00277EE9">
            <w:pPr>
              <w:rPr>
                <w:b/>
              </w:rPr>
            </w:pPr>
            <w:r w:rsidRPr="00CC1DD6">
              <w:rPr>
                <w:b/>
              </w:rPr>
              <w:t>suspend</w:t>
            </w:r>
          </w:p>
        </w:tc>
        <w:tc>
          <w:tcPr>
            <w:tcW w:w="7925" w:type="dxa"/>
            <w:gridSpan w:val="2"/>
          </w:tcPr>
          <w:p w14:paraId="4DAFA1A6" w14:textId="77777777" w:rsidR="00277EE9" w:rsidRDefault="00277EE9" w:rsidP="00277EE9">
            <w:r>
              <w:t>Suspend a plugin.</w:t>
            </w:r>
          </w:p>
          <w:p w14:paraId="65D9444B" w14:textId="77777777" w:rsidR="00E2668F" w:rsidRDefault="00E2668F" w:rsidP="00E2668F">
            <w:r>
              <w:t>When a packet processing plugin is suspended, the TS packets are directly passed from the previous to the next plugin, without going through the suspended one.</w:t>
            </w:r>
          </w:p>
          <w:p w14:paraId="5B1DD174" w14:textId="77777777" w:rsidR="00E2668F" w:rsidRDefault="00E2668F" w:rsidP="00E2668F">
            <w:r>
              <w:t>When the output plugin is suspended, the output packets are dropped.</w:t>
            </w:r>
          </w:p>
          <w:p w14:paraId="21F931AC" w14:textId="77777777" w:rsidR="00277EE9" w:rsidRDefault="00E2668F" w:rsidP="00E2668F">
            <w: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rPr>
            </w:pPr>
          </w:p>
        </w:tc>
        <w:tc>
          <w:tcPr>
            <w:tcW w:w="1418" w:type="dxa"/>
          </w:tcPr>
          <w:p w14:paraId="31847819" w14:textId="77777777" w:rsidR="00277EE9" w:rsidRDefault="00277EE9" w:rsidP="00277EE9">
            <w:r>
              <w:t>Usage:</w:t>
            </w:r>
          </w:p>
        </w:tc>
        <w:tc>
          <w:tcPr>
            <w:tcW w:w="6507" w:type="dxa"/>
          </w:tcPr>
          <w:p w14:paraId="4200374A" w14:textId="77777777" w:rsidR="00277EE9" w:rsidRPr="005067CA" w:rsidRDefault="00277EE9" w:rsidP="00277EE9">
            <w:pPr>
              <w:rPr>
                <w:rFonts w:ascii="Consolas" w:hAnsi="Consolas" w:cs="Consolas"/>
              </w:rPr>
            </w:pPr>
            <w:r w:rsidRPr="005067CA">
              <w:rPr>
                <w:rFonts w:ascii="Consolas" w:hAnsi="Consolas" w:cs="Consolas"/>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rPr>
            </w:pPr>
          </w:p>
        </w:tc>
        <w:tc>
          <w:tcPr>
            <w:tcW w:w="1418" w:type="dxa"/>
          </w:tcPr>
          <w:p w14:paraId="41413172" w14:textId="77777777" w:rsidR="00277EE9" w:rsidRDefault="00277EE9" w:rsidP="00277EE9">
            <w:r>
              <w:t>Parameters:</w:t>
            </w:r>
          </w:p>
        </w:tc>
        <w:tc>
          <w:tcPr>
            <w:tcW w:w="6507" w:type="dxa"/>
          </w:tcPr>
          <w:p w14:paraId="7D12B5BB" w14:textId="77777777" w:rsidR="00277EE9" w:rsidRDefault="00277EE9" w:rsidP="00277EE9">
            <w: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r w:rsidRPr="00575F98">
              <w:t>Produce verbose output.</w:t>
            </w:r>
          </w:p>
        </w:tc>
      </w:tr>
    </w:tbl>
    <w:p w14:paraId="67F4D006" w14:textId="77777777" w:rsidR="00575F98" w:rsidRPr="00575F98" w:rsidRDefault="00575F98" w:rsidP="00575F98"/>
    <w:p w14:paraId="35DD6885" w14:textId="77777777" w:rsidR="00A771C4" w:rsidRDefault="00A771C4" w:rsidP="00C73CFB">
      <w:pPr>
        <w:pStyle w:val="ReferenceSectionTitle"/>
      </w:pPr>
      <w:bookmarkStart w:id="205" w:name="_Ref127164636"/>
      <w:bookmarkStart w:id="206" w:name="_Toc157506350"/>
      <w:bookmarkStart w:id="207" w:name="_Toc162959723"/>
      <w:r>
        <w:lastRenderedPageBreak/>
        <w:t>tspsi</w:t>
      </w:r>
      <w:bookmarkEnd w:id="205"/>
      <w:bookmarkEnd w:id="206"/>
      <w:bookmarkEnd w:id="207"/>
    </w:p>
    <w:p w14:paraId="09FF9734" w14:textId="77777777" w:rsidR="00C73CFB" w:rsidRPr="00FB3978" w:rsidRDefault="004E41DF" w:rsidP="00E233F7">
      <w:pPr>
        <w:pStyle w:val="UsageTitle"/>
      </w:pPr>
      <w:r>
        <w:t>Dump a</w:t>
      </w:r>
      <w:r w:rsidR="00C73CFB" w:rsidRPr="00FB3978">
        <w:t xml:space="preserve">ll PSI </w:t>
      </w:r>
      <w:r>
        <w:t>t</w:t>
      </w:r>
      <w:r w:rsidR="00C73CFB" w:rsidRPr="00FB3978">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pPr>
      <w:r w:rsidRPr="0010024C">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pPr>
      <w: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141B78E"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424C7">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1CF0B40"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424C7">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t xml:space="preserve">Log each table as one single </w:t>
      </w:r>
      <w:r>
        <w:t>JSON</w:t>
      </w:r>
      <w:r w:rsidRPr="000D3A0C">
        <w:t xml:space="preserve"> line in the message logger instead of an output file.</w:t>
      </w:r>
    </w:p>
    <w:p w14:paraId="6F0D8F42" w14:textId="348EDE60"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424C7">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FBC700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424C7">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7B65DF3" w:rsidR="00CF1A12" w:rsidRDefault="00CF1A12" w:rsidP="00CF1A12">
      <w:pPr>
        <w:pStyle w:val="OptionDescription"/>
      </w:pPr>
      <w:r>
        <w:t xml:space="preserve">Specific options for automated XML-to-JSON conversion. See section </w:t>
      </w:r>
      <w:r>
        <w:fldChar w:fldCharType="begin"/>
      </w:r>
      <w:r>
        <w:instrText xml:space="preserve"> REF _Ref62224976 \r \h </w:instrText>
      </w:r>
      <w:r>
        <w:fldChar w:fldCharType="separate"/>
      </w:r>
      <w:r w:rsidR="001424C7">
        <w:t>2.7.3.2</w:t>
      </w:r>
      <w:r>
        <w:fldChar w:fldCharType="end"/>
      </w:r>
      <w:r>
        <w:t xml:space="preserve"> for details.</w:t>
      </w:r>
    </w:p>
    <w:p w14:paraId="7F8C5463" w14:textId="77777777" w:rsidR="00AA181E" w:rsidRPr="00BC06A7" w:rsidRDefault="00AA181E" w:rsidP="00AA181E">
      <w:pPr>
        <w:pStyle w:val="OptionName"/>
        <w:rPr>
          <w:rFonts w:ascii="Menlo" w:hAnsi="Menlo"/>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pPr>
      <w:r w:rsidRPr="00FB3978">
        <w:t>Tables and sections</w:t>
      </w:r>
      <w:r w:rsidR="001C15B2">
        <w:t xml:space="preserve"> interpretation and</w:t>
      </w:r>
      <w:r w:rsidRPr="00FB3978">
        <w:t xml:space="preserve"> formatting options</w:t>
      </w:r>
    </w:p>
    <w:p w14:paraId="579BF089" w14:textId="77777777" w:rsidR="00372BB3" w:rsidRDefault="00372BB3" w:rsidP="00372BB3">
      <w:pPr>
        <w:pStyle w:val="OptionName"/>
      </w:pPr>
      <w:r>
        <w:t>--abnt</w:t>
      </w:r>
    </w:p>
    <w:p w14:paraId="14679702" w14:textId="0F09B38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424C7">
        <w:t>2.4.2</w:t>
      </w:r>
      <w:r>
        <w:fldChar w:fldCharType="end"/>
      </w:r>
      <w:r>
        <w:t xml:space="preserve"> for more details.</w:t>
      </w:r>
    </w:p>
    <w:p w14:paraId="6518E17F" w14:textId="77777777" w:rsidR="006C1E16" w:rsidRDefault="006C1E16" w:rsidP="006C1E16">
      <w:pPr>
        <w:pStyle w:val="OptionName"/>
      </w:pPr>
      <w:r>
        <w:t>--atsc</w:t>
      </w:r>
    </w:p>
    <w:p w14:paraId="068FA0B4" w14:textId="656DCD92"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424C7">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DE27C3A"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D4711BE"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424C7">
        <w:t>2.5</w:t>
      </w:r>
      <w:r>
        <w:fldChar w:fldCharType="end"/>
      </w:r>
      <w:r>
        <w:t xml:space="preserve"> for more details.</w:t>
      </w:r>
    </w:p>
    <w:p w14:paraId="524D707A" w14:textId="77777777" w:rsidR="00137DA8" w:rsidRDefault="00137DA8" w:rsidP="00137DA8">
      <w:pPr>
        <w:pStyle w:val="OptionName"/>
      </w:pPr>
      <w:r>
        <w:t xml:space="preserve">--default-pds </w:t>
      </w:r>
      <w:r w:rsidRPr="00324DAE">
        <w:rPr>
          <w:b w:val="0"/>
          <w:i/>
        </w:rPr>
        <w:t>value</w:t>
      </w:r>
    </w:p>
    <w:p w14:paraId="4E7E5F9C" w14:textId="5C716D14"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1424C7">
        <w:t>2.4.2</w:t>
      </w:r>
      <w:r>
        <w:fldChar w:fldCharType="end"/>
      </w:r>
      <w:r>
        <w:t xml:space="preserve"> for more details.</w:t>
      </w:r>
    </w:p>
    <w:p w14:paraId="59B46478" w14:textId="77777777" w:rsidR="00B26EC4" w:rsidRPr="007D4329" w:rsidRDefault="00B26EC4" w:rsidP="00B26EC4">
      <w:pPr>
        <w:pStyle w:val="OptionName"/>
        <w:rPr>
          <w:rFonts w:ascii="Menlo" w:hAnsi="Menlo"/>
        </w:rPr>
      </w:pPr>
      <w:r>
        <w:t>--europe</w:t>
      </w:r>
    </w:p>
    <w:p w14:paraId="787F3B6A" w14:textId="738419F4" w:rsidR="00734616" w:rsidRPr="00B26EC4" w:rsidRDefault="00734616" w:rsidP="00734616">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424C7">
        <w:t>2.5</w:t>
      </w:r>
      <w:r>
        <w:fldChar w:fldCharType="end"/>
      </w:r>
      <w:r>
        <w:t xml:space="preserve"> for more details.</w:t>
      </w:r>
    </w:p>
    <w:p w14:paraId="441739F5" w14:textId="77777777" w:rsidR="007452DC" w:rsidRDefault="007452DC" w:rsidP="007452DC">
      <w:pPr>
        <w:pStyle w:val="OptionName"/>
      </w:pPr>
      <w:r>
        <w:t>--ignore-leap-seconds</w:t>
      </w:r>
    </w:p>
    <w:p w14:paraId="4A174DEF" w14:textId="4557D4F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424C7">
        <w:t>2.4.2</w:t>
      </w:r>
      <w:r>
        <w:fldChar w:fldCharType="end"/>
      </w:r>
      <w:r>
        <w:t xml:space="preserve"> for more details.</w:t>
      </w:r>
      <w:r>
        <w:fldChar w:fldCharType="begin"/>
      </w:r>
      <w:r>
        <w:instrText xml:space="preserve"> REF _Ref57186380 \r \h </w:instrText>
      </w:r>
      <w:r>
        <w:fldChar w:fldCharType="separate"/>
      </w:r>
      <w:r w:rsidR="001424C7">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F76FB5D"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CC0C320"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6490300"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424C7">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lastRenderedPageBreak/>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9C66338"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424C7">
        <w:t>2.4.2</w:t>
      </w:r>
      <w:r>
        <w:fldChar w:fldCharType="end"/>
      </w:r>
      <w:r>
        <w:t xml:space="preserve"> for more details.</w:t>
      </w:r>
    </w:p>
    <w:p w14:paraId="574AC60C" w14:textId="77777777" w:rsidR="00367217" w:rsidRPr="004C2BF2" w:rsidRDefault="00367217" w:rsidP="00367217">
      <w:pPr>
        <w:pStyle w:val="UsageTitle"/>
      </w:pPr>
      <w:r w:rsidRPr="004C2BF2">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pPr>
      <w:r>
        <w:t xml:space="preserve">Generic common command </w:t>
      </w:r>
      <w:r w:rsidRPr="0010024C">
        <w:t>options</w:t>
      </w:r>
    </w:p>
    <w:p w14:paraId="3C0AC57E" w14:textId="77777777" w:rsidR="00096DEB" w:rsidRPr="00CF0FFB" w:rsidRDefault="00096DEB" w:rsidP="00096DEB">
      <w:pPr>
        <w:ind w:left="284"/>
      </w:pPr>
      <w:r w:rsidRPr="00CF0FFB">
        <w:t xml:space="preserve">The following options are implicitly defined in all </w:t>
      </w:r>
      <w:r>
        <w:t>commands</w:t>
      </w:r>
      <w:r w:rsidRPr="00CF0FFB">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pPr>
      <w:r w:rsidRPr="007B2A0D">
        <w:lastRenderedPageBreak/>
        <w:t>-v</w:t>
      </w:r>
      <w:r>
        <w:br/>
      </w:r>
      <w:r w:rsidRPr="007B2A0D">
        <w:t>--verbose</w:t>
      </w:r>
    </w:p>
    <w:p w14:paraId="3371BA21" w14:textId="77777777" w:rsidR="0024693D" w:rsidRPr="007B2A0D" w:rsidRDefault="0024693D" w:rsidP="0024693D">
      <w:pPr>
        <w:pStyle w:val="OptionDescription"/>
      </w:pPr>
      <w:r w:rsidRPr="007B2A0D">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62959724"/>
      <w:r>
        <w:lastRenderedPageBreak/>
        <w:t>tsresync</w:t>
      </w:r>
      <w:bookmarkEnd w:id="208"/>
      <w:bookmarkEnd w:id="209"/>
      <w:bookmarkEnd w:id="210"/>
    </w:p>
    <w:p w14:paraId="5DEDABD6" w14:textId="77777777" w:rsidR="00C73CFB" w:rsidRPr="0040485F" w:rsidRDefault="00C73CFB" w:rsidP="00E233F7">
      <w:pPr>
        <w:pStyle w:val="UsageTitle"/>
      </w:pPr>
      <w:r w:rsidRPr="0040485F">
        <w:t xml:space="preserve">Resynchronize </w:t>
      </w:r>
      <w:r w:rsidR="00BC5799" w:rsidRPr="0040485F">
        <w:t>c</w:t>
      </w:r>
      <w:r w:rsidRPr="0040485F">
        <w:t xml:space="preserve">orrupted </w:t>
      </w:r>
      <w:r w:rsidR="00BC5799" w:rsidRPr="0040485F">
        <w:t>t</w:t>
      </w:r>
      <w:r w:rsidRPr="0040485F">
        <w:t xml:space="preserve">ransport </w:t>
      </w:r>
      <w:r w:rsidR="00BC5799" w:rsidRPr="0040485F">
        <w:t>s</w:t>
      </w:r>
      <w:r w:rsidRPr="0040485F">
        <w:t xml:space="preserve">tream </w:t>
      </w:r>
      <w:r w:rsidR="00BC5799" w:rsidRPr="0040485F">
        <w:t>f</w:t>
      </w:r>
      <w:r w:rsidRPr="0040485F">
        <w:t xml:space="preserve">iles </w:t>
      </w:r>
    </w:p>
    <w:p w14:paraId="01E6179F" w14:textId="77777777" w:rsidR="00A771C4" w:rsidRDefault="00A771C4">
      <w: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pPr>
      <w:r w:rsidRPr="0010024C">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pPr>
      <w:r>
        <w:t>Options</w:t>
      </w:r>
      <w:r w:rsidR="005177D1" w:rsidRPr="0010024C">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pPr>
      <w:r>
        <w:lastRenderedPageBreak/>
        <w:t xml:space="preserve">Generic common command </w:t>
      </w:r>
      <w:r w:rsidRPr="0010024C">
        <w:t>options</w:t>
      </w:r>
    </w:p>
    <w:p w14:paraId="079C434D" w14:textId="77777777" w:rsidR="00096DEB" w:rsidRPr="00CF0FFB" w:rsidRDefault="00096DEB" w:rsidP="00096DEB">
      <w:pPr>
        <w:ind w:left="284"/>
      </w:pPr>
      <w:r w:rsidRPr="00CF0FFB">
        <w:t xml:space="preserve">The following options are implicitly defined in all </w:t>
      </w:r>
      <w:r>
        <w:t>commands</w:t>
      </w:r>
      <w:r w:rsidRPr="00CF0FFB">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pPr>
      <w:r w:rsidRPr="007B2A0D">
        <w:t>-v</w:t>
      </w:r>
      <w:r>
        <w:br/>
      </w:r>
      <w:r w:rsidRPr="007B2A0D">
        <w:t>--verbose</w:t>
      </w:r>
    </w:p>
    <w:p w14:paraId="6E17A96E" w14:textId="77777777" w:rsidR="006D0693" w:rsidRPr="007B2A0D" w:rsidRDefault="006D0693" w:rsidP="006D0693">
      <w:pPr>
        <w:pStyle w:val="OptionDescription"/>
      </w:pPr>
      <w:r w:rsidRPr="007B2A0D">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62959725"/>
      <w:r>
        <w:lastRenderedPageBreak/>
        <w:t>tsscan</w:t>
      </w:r>
      <w:bookmarkEnd w:id="211"/>
      <w:bookmarkEnd w:id="212"/>
    </w:p>
    <w:p w14:paraId="66BF2770" w14:textId="77777777" w:rsidR="00C73CFB" w:rsidRPr="009E2884" w:rsidRDefault="009E2884" w:rsidP="00E233F7">
      <w:pPr>
        <w:pStyle w:val="UsageTitle"/>
      </w:pPr>
      <w:r w:rsidRPr="009E2884">
        <w:t>Digital TV</w:t>
      </w:r>
      <w:r w:rsidR="00C73CFB" w:rsidRPr="009E2884">
        <w:t xml:space="preserve"> </w:t>
      </w:r>
      <w:r w:rsidRPr="009E2884">
        <w:t>n</w:t>
      </w:r>
      <w:r w:rsidR="00C73CFB" w:rsidRPr="009E2884">
        <w:t xml:space="preserve">etwork </w:t>
      </w:r>
      <w:r w:rsidRPr="009E2884">
        <w:t>s</w:t>
      </w:r>
      <w:r w:rsidR="00C73CFB" w:rsidRPr="009E2884">
        <w:t xml:space="preserve">canning </w:t>
      </w:r>
      <w: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pPr>
      <w:r>
        <w:t>Usage</w:t>
      </w:r>
    </w:p>
    <w:p w14:paraId="0FE2D565" w14:textId="77777777" w:rsidR="00B54AE9" w:rsidRPr="0077066D" w:rsidRDefault="00B54AE9" w:rsidP="00B54AE9">
      <w:pPr>
        <w:pStyle w:val="UsageSyntax"/>
      </w:pPr>
      <w:r w:rsidRPr="0077066D">
        <w:t>tsscan [</w:t>
      </w:r>
      <w:r w:rsidRPr="0077066D">
        <w:rPr>
          <w:i/>
        </w:rPr>
        <w:t>options</w:t>
      </w:r>
      <w:r w:rsidRPr="0077066D">
        <w:t>]</w:t>
      </w:r>
    </w:p>
    <w:p w14:paraId="0C213CF1" w14:textId="77777777" w:rsidR="009E2884" w:rsidRDefault="009E2884" w:rsidP="009E2884">
      <w:pPr>
        <w:pStyle w:val="UsageTitle"/>
      </w:pPr>
      <w:r w:rsidRPr="0062643E">
        <w:t xml:space="preserve">Scanning </w:t>
      </w:r>
      <w:r w:rsidR="00C3202C">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pPr>
      <w:r>
        <w:t xml:space="preserve">Tuner device </w:t>
      </w:r>
      <w:r w:rsidRPr="0062643E">
        <w:t xml:space="preserve">options </w:t>
      </w:r>
      <w:r>
        <w:t>and tuning parameters</w:t>
      </w:r>
    </w:p>
    <w:p w14:paraId="7E5F782A" w14:textId="48E008FF"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424C7">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pPr>
      <w:r w:rsidRPr="0062643E">
        <w:t>Scanning o</w:t>
      </w:r>
      <w:r w:rsidR="00B54AE9" w:rsidRPr="0062643E">
        <w:t>ptions</w:t>
      </w:r>
    </w:p>
    <w:p w14:paraId="31F72ABB" w14:textId="77777777" w:rsidR="00E1077D" w:rsidRDefault="00E1077D" w:rsidP="00E1077D">
      <w:pPr>
        <w:pStyle w:val="OptionName"/>
      </w:pPr>
      <w:r>
        <w:t>--abnt</w:t>
      </w:r>
    </w:p>
    <w:p w14:paraId="722F1B8D" w14:textId="28C5BBE1"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424C7">
        <w:t>2.4.2</w:t>
      </w:r>
      <w:r>
        <w:fldChar w:fldCharType="end"/>
      </w:r>
      <w:r>
        <w:t xml:space="preserve"> for more details.</w:t>
      </w:r>
    </w:p>
    <w:p w14:paraId="1440E557" w14:textId="77777777" w:rsidR="00E1077D" w:rsidRDefault="00E1077D" w:rsidP="00E1077D">
      <w:pPr>
        <w:pStyle w:val="OptionName"/>
      </w:pPr>
      <w:r>
        <w:lastRenderedPageBreak/>
        <w:t>--atsc</w:t>
      </w:r>
    </w:p>
    <w:p w14:paraId="18AAEA7D" w14:textId="65B1F8A7"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424C7">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556972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12FCB971" w14:textId="77777777" w:rsidR="007D4EE8" w:rsidRPr="00F85203" w:rsidRDefault="007D4EE8" w:rsidP="007D4EE8">
      <w:pPr>
        <w:pStyle w:val="OptionName"/>
        <w:rPr>
          <w:rFonts w:ascii="Menlo" w:hAnsi="Menlo"/>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52CFDBE"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11FF641A" w14:textId="77777777" w:rsidR="00AE1429" w:rsidRDefault="00AE1429" w:rsidP="00AE1429">
      <w:pPr>
        <w:pStyle w:val="OptionName"/>
      </w:pPr>
      <w:r>
        <w:t xml:space="preserve">--default-pds </w:t>
      </w:r>
      <w:r w:rsidRPr="00A57961">
        <w:rPr>
          <w:b w:val="0"/>
          <w:i/>
        </w:rPr>
        <w:t>value</w:t>
      </w:r>
    </w:p>
    <w:p w14:paraId="3DC4229C" w14:textId="683B7F24"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1424C7">
        <w:t>2.4.2</w:t>
      </w:r>
      <w:r>
        <w:fldChar w:fldCharType="end"/>
      </w:r>
      <w:r>
        <w:t xml:space="preserve"> for more details.</w:t>
      </w:r>
    </w:p>
    <w:p w14:paraId="0F91014F" w14:textId="77777777" w:rsidR="00D071D4" w:rsidRPr="007D4329" w:rsidRDefault="00D071D4" w:rsidP="00D071D4">
      <w:pPr>
        <w:pStyle w:val="OptionName"/>
        <w:rPr>
          <w:rFonts w:ascii="Menlo" w:hAnsi="Menlo"/>
        </w:rPr>
      </w:pPr>
      <w:r>
        <w:t>--europe</w:t>
      </w:r>
    </w:p>
    <w:p w14:paraId="48EBF1BD" w14:textId="2DBA20CC" w:rsidR="00D071D4" w:rsidRPr="00B26EC4" w:rsidRDefault="00D071D4" w:rsidP="00D071D4">
      <w:pPr>
        <w:pStyle w:val="OptionDescription"/>
      </w:pPr>
      <w:r w:rsidRPr="00B26EC4">
        <w:t xml:space="preserve">A synonym for </w:t>
      </w:r>
      <w:r w:rsidRPr="00853B7B">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539749F"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424C7">
        <w:t>A.4</w:t>
      </w:r>
      <w:r>
        <w:fldChar w:fldCharType="end"/>
      </w:r>
      <w:r w:rsidRPr="00D11CD1">
        <w:t xml:space="preserve"> </w:t>
      </w:r>
      <w:r>
        <w:t xml:space="preserve">page </w:t>
      </w:r>
      <w:r>
        <w:fldChar w:fldCharType="begin"/>
      </w:r>
      <w:r>
        <w:instrText xml:space="preserve"> PAGEREF _Ref57628697 \h </w:instrText>
      </w:r>
      <w:r>
        <w:fldChar w:fldCharType="separate"/>
      </w:r>
      <w:r w:rsidR="001424C7">
        <w:rPr>
          <w:noProof/>
        </w:rPr>
        <w:t>492</w:t>
      </w:r>
      <w:r>
        <w:fldChar w:fldCharType="end"/>
      </w:r>
      <w:r>
        <w:t xml:space="preserve"> for more details.</w:t>
      </w:r>
    </w:p>
    <w:p w14:paraId="073A6863" w14:textId="77777777" w:rsidR="00A56466" w:rsidRDefault="00A56466" w:rsidP="00A56466">
      <w:pPr>
        <w:pStyle w:val="OptionName"/>
      </w:pPr>
      <w:r>
        <w:t>--ignore-leap-seconds</w:t>
      </w:r>
    </w:p>
    <w:p w14:paraId="66C343A7" w14:textId="258F448A"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1424C7">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6BF5B556"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424C7">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42A929C"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lastRenderedPageBreak/>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4C7727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822633D"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424C7">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424C7">
        <w:rPr>
          <w:noProof/>
        </w:rPr>
        <w:t>494</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6FE1D2FC"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424C7">
        <w:t>Appendix B</w:t>
      </w:r>
      <w:r>
        <w:fldChar w:fldCharType="end"/>
      </w:r>
      <w:r>
        <w:t xml:space="preserve">, page </w:t>
      </w:r>
      <w:r>
        <w:fldChar w:fldCharType="begin"/>
      </w:r>
      <w:r>
        <w:instrText xml:space="preserve"> PAGEREF _Ref697662 \h </w:instrText>
      </w:r>
      <w:r>
        <w:fldChar w:fldCharType="separate"/>
      </w:r>
      <w:r w:rsidR="001424C7">
        <w:rPr>
          <w:noProof/>
        </w:rPr>
        <w:t>494</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4493A888"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424C7">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lastRenderedPageBreak/>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pPr>
      <w:r>
        <w:t xml:space="preserve">Generic common command </w:t>
      </w:r>
      <w:r w:rsidRPr="0010024C">
        <w:t>options</w:t>
      </w:r>
    </w:p>
    <w:p w14:paraId="0C95B670" w14:textId="77777777" w:rsidR="00096DEB" w:rsidRPr="00CF0FFB" w:rsidRDefault="00096DEB" w:rsidP="00096DEB">
      <w:pPr>
        <w:ind w:left="284"/>
      </w:pPr>
      <w:r w:rsidRPr="00CF0FFB">
        <w:t xml:space="preserve">The following options are implicitly defined in all </w:t>
      </w:r>
      <w:r>
        <w:t>commands</w:t>
      </w:r>
      <w:r w:rsidRPr="00CF0FFB">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pPr>
      <w:r w:rsidRPr="007B2A0D">
        <w:t>--verbose</w:t>
      </w:r>
    </w:p>
    <w:p w14:paraId="1A588606" w14:textId="77777777" w:rsidR="00C63590" w:rsidRPr="007B2A0D" w:rsidRDefault="00C63590" w:rsidP="00C63590">
      <w:pPr>
        <w:pStyle w:val="OptionDescription"/>
      </w:pPr>
      <w:r w:rsidRPr="007B2A0D">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62959726"/>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pPr>
      <w:r>
        <w:t>Usage</w:t>
      </w:r>
    </w:p>
    <w:p w14:paraId="2D3DEB02" w14:textId="77777777" w:rsidR="00844508" w:rsidRPr="00A44773" w:rsidRDefault="00844508" w:rsidP="00844508">
      <w:pPr>
        <w:pStyle w:val="UsageSyntax"/>
      </w:pPr>
      <w:r>
        <w:t>tssmartcard</w:t>
      </w:r>
      <w:r w:rsidRPr="00A44773">
        <w:t xml:space="preserve"> [</w:t>
      </w:r>
      <w:r w:rsidRPr="00B54AE9">
        <w:rPr>
          <w:i/>
        </w:rPr>
        <w:t>options</w:t>
      </w:r>
      <w:r w:rsidRPr="00A44773">
        <w:t>]</w:t>
      </w:r>
      <w:r>
        <w:t xml:space="preserve"> [</w:t>
      </w:r>
      <w:r w:rsidRPr="00B54AE9">
        <w:rPr>
          <w:i/>
        </w:rPr>
        <w:t>reader-name</w:t>
      </w:r>
      <w:r>
        <w:t>]</w:t>
      </w:r>
    </w:p>
    <w:p w14:paraId="3B6D8006" w14:textId="77777777" w:rsidR="00844508" w:rsidRPr="0010024C" w:rsidRDefault="00844508" w:rsidP="00E233F7">
      <w:pPr>
        <w:pStyle w:val="UsageTitle"/>
      </w:pPr>
      <w:r w:rsidRPr="0010024C">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pPr>
      <w: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pPr>
      <w:r>
        <w:t xml:space="preserve">Generic common command </w:t>
      </w:r>
      <w:r w:rsidRPr="0010024C">
        <w:t>options</w:t>
      </w:r>
    </w:p>
    <w:p w14:paraId="6254E97C" w14:textId="77777777" w:rsidR="00096DEB" w:rsidRPr="00CF0FFB" w:rsidRDefault="00096DEB" w:rsidP="00096DEB">
      <w:pPr>
        <w:ind w:left="284"/>
      </w:pPr>
      <w:r w:rsidRPr="00CF0FFB">
        <w:t xml:space="preserve">The following options are implicitly defined in all </w:t>
      </w:r>
      <w:r>
        <w:t>commands</w:t>
      </w:r>
      <w:r w:rsidRPr="00CF0FFB">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pPr>
      <w:r w:rsidRPr="002368C8">
        <w:t>-v</w:t>
      </w:r>
      <w:r w:rsidRPr="002368C8">
        <w:br/>
        <w:t>--verbose</w:t>
      </w:r>
    </w:p>
    <w:p w14:paraId="182483E7" w14:textId="77777777" w:rsidR="006B4F4F" w:rsidRPr="007B2A0D" w:rsidRDefault="006B4F4F" w:rsidP="006B4F4F">
      <w:pPr>
        <w:pStyle w:val="OptionDescription"/>
      </w:pPr>
      <w:r w:rsidRPr="007B2A0D">
        <w:t>Produce verbose messages.</w:t>
      </w:r>
    </w:p>
    <w:p w14:paraId="4BE50338" w14:textId="77777777" w:rsidR="006B4F4F" w:rsidRDefault="006B4F4F" w:rsidP="006B4F4F">
      <w:pPr>
        <w:pStyle w:val="OptionName"/>
      </w:pPr>
      <w:r>
        <w:lastRenderedPageBreak/>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62959727"/>
      <w:r>
        <w:lastRenderedPageBreak/>
        <w:t>tsstuff</w:t>
      </w:r>
      <w:bookmarkEnd w:id="215"/>
    </w:p>
    <w:p w14:paraId="0B2BD62B" w14:textId="77777777" w:rsidR="00195996" w:rsidRPr="0010024C" w:rsidRDefault="00195996" w:rsidP="00E233F7">
      <w:pPr>
        <w:pStyle w:val="UsageTitle"/>
      </w:pPr>
      <w:r w:rsidRPr="0010024C">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pPr>
      <w:r>
        <w:t>Usage</w:t>
      </w:r>
    </w:p>
    <w:p w14:paraId="460A5530" w14:textId="77777777" w:rsidR="00195996" w:rsidRPr="00A44773" w:rsidRDefault="00A851C6" w:rsidP="00195996">
      <w:pPr>
        <w:pStyle w:val="UsageSyntax"/>
      </w:pPr>
      <w:r w:rsidRPr="00A851C6">
        <w:t>tsstuff [options] [input-file]</w:t>
      </w:r>
    </w:p>
    <w:p w14:paraId="1572DB92" w14:textId="77777777" w:rsidR="00195996" w:rsidRPr="0010024C" w:rsidRDefault="00A851C6" w:rsidP="00E233F7">
      <w:pPr>
        <w:pStyle w:val="UsageTitle"/>
      </w:pPr>
      <w:r w:rsidRPr="0010024C">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pPr>
      <w: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A629CB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1AA80EB"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424C7">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lastRenderedPageBreak/>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DC012AB"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424C7">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pPr>
      <w:r>
        <w:t xml:space="preserve">Generic common command </w:t>
      </w:r>
      <w:r w:rsidRPr="0010024C">
        <w:t>options</w:t>
      </w:r>
    </w:p>
    <w:p w14:paraId="04612DE3" w14:textId="77777777" w:rsidR="00096DEB" w:rsidRPr="00CF0FFB" w:rsidRDefault="00096DEB" w:rsidP="00096DEB">
      <w:pPr>
        <w:ind w:left="284"/>
      </w:pPr>
      <w:r w:rsidRPr="00CF0FFB">
        <w:t xml:space="preserve">The following options are implicitly defined in all </w:t>
      </w:r>
      <w:r>
        <w:t>commands</w:t>
      </w:r>
      <w:r w:rsidRPr="00CF0FFB">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pPr>
      <w:r w:rsidRPr="007B2A0D">
        <w:t>-v</w:t>
      </w:r>
      <w:r>
        <w:br/>
      </w:r>
      <w:r w:rsidRPr="007B2A0D">
        <w:t>--verbose</w:t>
      </w:r>
    </w:p>
    <w:p w14:paraId="033CD3D4" w14:textId="77777777" w:rsidR="00995FC1" w:rsidRPr="007B2A0D" w:rsidRDefault="00995FC1" w:rsidP="00995FC1">
      <w:pPr>
        <w:pStyle w:val="OptionDescription"/>
      </w:pPr>
      <w:r w:rsidRPr="007B2A0D">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62959728"/>
      <w:r>
        <w:lastRenderedPageBreak/>
        <w:t>tsswitch</w:t>
      </w:r>
      <w:bookmarkEnd w:id="216"/>
    </w:p>
    <w:p w14:paraId="163294EC" w14:textId="77777777" w:rsidR="00EB48C8" w:rsidRPr="00EB48C8" w:rsidRDefault="00EB48C8" w:rsidP="00EB48C8">
      <w:pPr>
        <w:pStyle w:val="UsageTitle"/>
      </w:pPr>
      <w:r w:rsidRPr="00EB48C8">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551D0755"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424C7">
        <w:t>5.1.7</w:t>
      </w:r>
      <w:r>
        <w:fldChar w:fldCharType="end"/>
      </w:r>
      <w:r>
        <w:t>.</w:t>
      </w:r>
    </w:p>
    <w:p w14:paraId="3D3FAB9D" w14:textId="77777777" w:rsidR="00C711B1" w:rsidRPr="001737E4" w:rsidRDefault="00C711B1" w:rsidP="00C711B1">
      <w:pPr>
        <w:pStyle w:val="UsageTitle"/>
      </w:pPr>
      <w:r w:rsidRPr="001737E4">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pPr>
      <w:r w:rsidRPr="00C711B1">
        <w:t xml:space="preserve">Input switching </w:t>
      </w:r>
      <w:r w:rsidR="0030764C">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pPr>
      <w:r w:rsidRPr="001737E4">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lastRenderedPageBreak/>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pPr>
      <w: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pPr>
      <w:r w:rsidRPr="0097190A">
        <w:t>==== EVENT newinput 0 0</w:t>
      </w:r>
    </w:p>
    <w:p w14:paraId="12FD767C" w14:textId="77777777" w:rsidR="0097190A" w:rsidRPr="0097190A" w:rsidRDefault="0097190A" w:rsidP="0097190A">
      <w:pPr>
        <w:pStyle w:val="Code"/>
      </w:pPr>
      <w:r w:rsidRPr="0097190A">
        <w:t>==== EVENT newinput 0 1</w:t>
      </w:r>
    </w:p>
    <w:p w14:paraId="20B72E64" w14:textId="77777777" w:rsidR="0097190A" w:rsidRPr="0097190A" w:rsidRDefault="0097190A" w:rsidP="0097190A">
      <w:pPr>
        <w:pStyle w:val="Code"/>
      </w:pPr>
      <w:r w:rsidRPr="0097190A">
        <w:t>==== EVENT newinput 1 0</w:t>
      </w:r>
    </w:p>
    <w:p w14:paraId="2E7B86C6" w14:textId="77777777" w:rsidR="0097190A" w:rsidRPr="0097190A" w:rsidRDefault="0097190A" w:rsidP="0097190A">
      <w:pPr>
        <w:pStyle w:val="Code"/>
      </w:pPr>
      <w:r w:rsidRPr="0097190A">
        <w:t>==== EVENT newinput 0 1</w:t>
      </w:r>
    </w:p>
    <w:p w14:paraId="53EE289A" w14:textId="77777777" w:rsidR="0097190A" w:rsidRPr="0097190A" w:rsidRDefault="0097190A" w:rsidP="0097190A">
      <w:pPr>
        <w:pStyle w:val="Code"/>
      </w:pPr>
      <w:r w:rsidRPr="0097190A">
        <w:t>==== EVENT newinput 1 0</w:t>
      </w:r>
    </w:p>
    <w:p w14:paraId="72989181" w14:textId="77777777" w:rsidR="0097190A" w:rsidRDefault="0097190A" w:rsidP="0097190A">
      <w:pPr>
        <w:pStyle w:val="Code"/>
      </w:pPr>
      <w:r w:rsidRPr="0097190A">
        <w:t>==== EVENT newinput 0 1</w:t>
      </w:r>
    </w:p>
    <w:p w14:paraId="621301D7" w14:textId="77777777" w:rsidR="00B302C5" w:rsidRPr="0097190A" w:rsidRDefault="00B302C5" w:rsidP="0097190A">
      <w:pPr>
        <w:pStyle w:val="Code"/>
      </w:pPr>
      <w: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pPr>
      <w:r w:rsidRPr="00FA7C25">
        <w:t>$ while true; do nc -u -l -w 0 4444 | jq; done</w:t>
      </w:r>
    </w:p>
    <w:p w14:paraId="266B4F8C" w14:textId="77777777" w:rsidR="00FA7C25" w:rsidRPr="00FA7C25" w:rsidRDefault="00FA7C25" w:rsidP="00FA7C25">
      <w:pPr>
        <w:pStyle w:val="Code"/>
      </w:pPr>
      <w:r w:rsidRPr="00FA7C25">
        <w:rPr>
          <w:b/>
          <w:bCs/>
        </w:rPr>
        <w:t>{</w:t>
      </w:r>
    </w:p>
    <w:p w14:paraId="7DD771E4"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4D393555"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6BFE150"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2A336EF7"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34B65A"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0B444C27"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19:33:42.595"</w:t>
      </w:r>
    </w:p>
    <w:p w14:paraId="562A2326" w14:textId="77777777" w:rsidR="00FA7C25" w:rsidRPr="00FA7C25" w:rsidRDefault="00FA7C25" w:rsidP="00FA7C25">
      <w:pPr>
        <w:pStyle w:val="Code"/>
      </w:pPr>
      <w:r w:rsidRPr="00FA7C25">
        <w:rPr>
          <w:b/>
          <w:bCs/>
        </w:rPr>
        <w:t>}</w:t>
      </w:r>
    </w:p>
    <w:p w14:paraId="29933E60" w14:textId="77777777" w:rsidR="00FA7C25" w:rsidRPr="00FA7C25" w:rsidRDefault="00FA7C25" w:rsidP="00FA7C25">
      <w:pPr>
        <w:pStyle w:val="Code"/>
      </w:pPr>
      <w:r w:rsidRPr="00FA7C25">
        <w:rPr>
          <w:b/>
          <w:bCs/>
        </w:rPr>
        <w:t>{</w:t>
      </w:r>
    </w:p>
    <w:p w14:paraId="10CCACFD"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17151DA9" w14:textId="77777777" w:rsidR="00FA7C25" w:rsidRPr="00FA7C25" w:rsidRDefault="00FA7C25" w:rsidP="00FA7C25">
      <w:pPr>
        <w:pStyle w:val="Code"/>
      </w:pPr>
      <w:r w:rsidRPr="00FA7C25">
        <w:rPr>
          <w:b/>
          <w:bCs/>
        </w:rPr>
        <w:lastRenderedPageBreak/>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01F9544"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1</w:t>
      </w:r>
      <w:r w:rsidRPr="00FA7C25">
        <w:rPr>
          <w:b/>
          <w:bCs/>
        </w:rPr>
        <w:t>,</w:t>
      </w:r>
    </w:p>
    <w:p w14:paraId="76AE265E"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02EE18"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0</w:t>
      </w:r>
      <w:r w:rsidRPr="00FA7C25">
        <w:rPr>
          <w:b/>
          <w:bCs/>
        </w:rPr>
        <w:t>,</w:t>
      </w:r>
    </w:p>
    <w:p w14:paraId="1574D1A2"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19:33:47.688"</w:t>
      </w:r>
    </w:p>
    <w:p w14:paraId="3D9AEF32" w14:textId="77777777" w:rsidR="00FA7C25" w:rsidRPr="00FA7C25" w:rsidRDefault="00FA7C25" w:rsidP="00FA7C25">
      <w:pPr>
        <w:pStyle w:val="Code"/>
      </w:pPr>
      <w:r w:rsidRPr="00FA7C25">
        <w:rPr>
          <w:b/>
          <w:bCs/>
        </w:rPr>
        <w:t>}</w:t>
      </w:r>
    </w:p>
    <w:p w14:paraId="7BD7259B" w14:textId="77777777" w:rsidR="00FA7C25" w:rsidRPr="00FA7C25" w:rsidRDefault="00FA7C25" w:rsidP="00FA7C25">
      <w:pPr>
        <w:pStyle w:val="Code"/>
      </w:pPr>
      <w:r w:rsidRPr="00FA7C25">
        <w:rPr>
          <w:b/>
          <w:bCs/>
        </w:rPr>
        <w:t>{</w:t>
      </w:r>
    </w:p>
    <w:p w14:paraId="07CAA05A"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037645AF"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6B5C0BC2"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453C12BA"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2CA75026"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29BA8ED5"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19:33:52.780"</w:t>
      </w:r>
    </w:p>
    <w:p w14:paraId="750650BA" w14:textId="77777777" w:rsidR="00FA7C25" w:rsidRPr="00B81F02" w:rsidRDefault="00FA7C25" w:rsidP="00FA7C25">
      <w:pPr>
        <w:pStyle w:val="Code"/>
        <w:rPr>
          <w:b/>
          <w:bCs/>
        </w:rPr>
      </w:pPr>
      <w:r w:rsidRPr="00B81F02">
        <w:rPr>
          <w:b/>
          <w:bCs/>
        </w:rPr>
        <w:t>}</w:t>
      </w:r>
    </w:p>
    <w:p w14:paraId="0E53D720" w14:textId="77777777" w:rsidR="00B302C5" w:rsidRPr="00B81F02" w:rsidRDefault="00B302C5" w:rsidP="00FA7C25">
      <w:pPr>
        <w:pStyle w:val="Code"/>
      </w:pPr>
      <w:r w:rsidRPr="00B81F02">
        <w:t>...</w:t>
      </w:r>
    </w:p>
    <w:p w14:paraId="41709B4D" w14:textId="77777777" w:rsidR="00EB48C8" w:rsidRPr="0010024C" w:rsidRDefault="00EB48C8" w:rsidP="00EB48C8">
      <w:pPr>
        <w:pStyle w:val="UsageTitle"/>
      </w:pPr>
      <w: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pPr>
      <w:r w:rsidRPr="00EB48C8">
        <w:t>tsswitch [</w:t>
      </w:r>
      <w:r w:rsidRPr="00EB48C8">
        <w:rPr>
          <w:i/>
        </w:rPr>
        <w:t>tsswitch-options</w:t>
      </w:r>
      <w:r w:rsidRPr="00EB48C8">
        <w:t>] \</w:t>
      </w:r>
      <w:r w:rsidRPr="00EB48C8">
        <w:br/>
        <w:t xml:space="preserve">    </w:t>
      </w:r>
      <w:r>
        <w:t xml:space="preserve">     -I </w:t>
      </w:r>
      <w:r w:rsidRPr="00EB48C8">
        <w:rPr>
          <w:i/>
        </w:rPr>
        <w:t>input-name</w:t>
      </w:r>
      <w:r>
        <w:t xml:space="preserve"> [</w:t>
      </w:r>
      <w:r w:rsidRPr="00EB48C8">
        <w:rPr>
          <w:i/>
        </w:rPr>
        <w:t>input-options</w:t>
      </w:r>
      <w:r>
        <w:t>]</w:t>
      </w:r>
      <w:r w:rsidRPr="00EB48C8">
        <w:t xml:space="preserve"> ... \</w:t>
      </w:r>
      <w:r>
        <w:br/>
        <w:t xml:space="preserve">     </w:t>
      </w:r>
      <w:r w:rsidRPr="00EB48C8">
        <w:t xml:space="preserve">    [-O </w:t>
      </w:r>
      <w:r w:rsidRPr="00EB48C8">
        <w:rPr>
          <w:i/>
        </w:rPr>
        <w:t>output-name</w:t>
      </w:r>
      <w:r w:rsidRPr="00EB48C8">
        <w:t xml:space="preserve"> [</w:t>
      </w:r>
      <w:r w:rsidRPr="00EB48C8">
        <w:rPr>
          <w:i/>
        </w:rPr>
        <w:t>output-options</w:t>
      </w:r>
      <w:r w:rsidRPr="00EB48C8">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pPr>
      <w:r w:rsidRPr="0010024C">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pPr>
      <w:r>
        <w:t>General o</w:t>
      </w:r>
      <w:r w:rsidR="00EB48C8">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pPr>
      <w:r>
        <w:lastRenderedPageBreak/>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pPr>
      <w:r>
        <w:t xml:space="preserve">--first-input </w:t>
      </w:r>
      <w:r w:rsidRPr="00A25537">
        <w:rPr>
          <w:b w:val="0"/>
          <w:i/>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pPr>
      <w: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lastRenderedPageBreak/>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pPr>
      <w:r w:rsidRPr="00146070">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pPr>
      <w:r w:rsidRPr="000821A9">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922AAAF"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424C7">
        <w:t>B.3.6</w:t>
      </w:r>
      <w:r>
        <w:fldChar w:fldCharType="end"/>
      </w:r>
      <w:r>
        <w:t xml:space="preserve">, page </w:t>
      </w:r>
      <w:r>
        <w:fldChar w:fldCharType="begin"/>
      </w:r>
      <w:r>
        <w:instrText xml:space="preserve"> PAGEREF _Ref66723766 \h </w:instrText>
      </w:r>
      <w:r>
        <w:fldChar w:fldCharType="separate"/>
      </w:r>
      <w:r w:rsidR="001424C7">
        <w:rPr>
          <w:noProof/>
        </w:rPr>
        <w:t>496</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pPr>
      <w:r>
        <w:lastRenderedPageBreak/>
        <w:t>Event notification</w:t>
      </w:r>
      <w:r w:rsidR="00D664A5">
        <w:t xml:space="preserve"> </w:t>
      </w:r>
      <w:r w:rsidR="00D664A5" w:rsidRPr="0010024C">
        <w:t>options</w:t>
      </w:r>
    </w:p>
    <w:p w14:paraId="6C10B4A4" w14:textId="77777777" w:rsidR="00D664A5" w:rsidRPr="00CF0FFB" w:rsidRDefault="00D664A5" w:rsidP="00D664A5">
      <w:pPr>
        <w:ind w:left="284"/>
      </w:pPr>
      <w:r w:rsidRPr="00CF0FFB">
        <w:t xml:space="preserve">The following options are </w:t>
      </w:r>
      <w:r w:rsidR="00D70DD7">
        <w:t xml:space="preserve">used to notify external systems of events occurring in </w:t>
      </w:r>
      <w:r w:rsidR="00D70DD7" w:rsidRPr="00D70DD7">
        <w:rPr>
          <w:rStyle w:val="Codeintext"/>
        </w:rPr>
        <w:t>tsswitch</w:t>
      </w:r>
      <w:r w:rsidRPr="00CF0FFB">
        <w:t>.</w:t>
      </w:r>
      <w:r w:rsidR="00D70DD7">
        <w:t xml:space="preserve"> Currently, only one type of event is defined: its name is </w:t>
      </w:r>
      <w:r w:rsidR="00D70DD7" w:rsidRPr="00D70DD7">
        <w:rPr>
          <w:rStyle w:val="Codeintext"/>
        </w:rPr>
        <w:t>newinput</w:t>
      </w:r>
      <w:r w:rsidR="00D70DD7">
        <w:t xml:space="preserve"> and is signalled when input switching occurs (including the first input when </w:t>
      </w:r>
      <w:r w:rsidR="00D70DD7" w:rsidRPr="00D70DD7">
        <w:rPr>
          <w:rStyle w:val="Codeintext"/>
        </w:rPr>
        <w:t>tsswitch</w:t>
      </w:r>
      <w:r w:rsidR="00D70DD7">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pPr>
      <w:r>
        <w:t xml:space="preserve">Generic common command </w:t>
      </w:r>
      <w:r w:rsidRPr="0010024C">
        <w:t>options</w:t>
      </w:r>
    </w:p>
    <w:p w14:paraId="41F3EA3D" w14:textId="77777777" w:rsidR="00096DEB" w:rsidRPr="00CF0FFB" w:rsidRDefault="00096DEB" w:rsidP="00096DEB">
      <w:pPr>
        <w:ind w:left="284"/>
      </w:pPr>
      <w:r w:rsidRPr="00CF0FFB">
        <w:t xml:space="preserve">The following options are implicitly defined in all </w:t>
      </w:r>
      <w:r>
        <w:t>commands</w:t>
      </w:r>
      <w:r w:rsidRPr="00CF0FFB">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pPr>
      <w:r w:rsidRPr="007B2A0D">
        <w:t>-v</w:t>
      </w:r>
      <w:r>
        <w:br/>
      </w:r>
      <w:r w:rsidRPr="007B2A0D">
        <w:t>--verbose</w:t>
      </w:r>
    </w:p>
    <w:p w14:paraId="274F7043" w14:textId="77777777" w:rsidR="002058B3" w:rsidRPr="007B2A0D" w:rsidRDefault="002058B3" w:rsidP="002058B3">
      <w:pPr>
        <w:pStyle w:val="OptionDescription"/>
      </w:pPr>
      <w:r w:rsidRPr="007B2A0D">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62959729"/>
      <w:r>
        <w:lastRenderedPageBreak/>
        <w:t>tstabcomp</w:t>
      </w:r>
      <w:bookmarkEnd w:id="217"/>
    </w:p>
    <w:p w14:paraId="436C257A" w14:textId="77777777" w:rsidR="004D5D16" w:rsidRPr="004D5D16" w:rsidRDefault="004D5D16" w:rsidP="004D5D16">
      <w:pPr>
        <w:pStyle w:val="UsageTitle"/>
      </w:pPr>
      <w:r w:rsidRPr="004D5D16">
        <w:t xml:space="preserve">Compile or decompile </w:t>
      </w:r>
      <w:r>
        <w:t>MPEG t</w:t>
      </w:r>
      <w:r w:rsidRPr="004D5D16">
        <w:t xml:space="preserve">ables </w:t>
      </w:r>
      <w:r>
        <w:t>from XML files</w:t>
      </w:r>
    </w:p>
    <w:p w14:paraId="26E683BA" w14:textId="77777777" w:rsidR="00C960AE" w:rsidRDefault="004D5D16" w:rsidP="00637382">
      <w:r>
        <w:t>This utility is an MPEG table compiler</w:t>
      </w:r>
      <w:r w:rsidR="00C960AE">
        <w:t xml:space="preserve"> which takes </w:t>
      </w:r>
      <w:r w:rsidR="00637382">
        <w:t xml:space="preserve">MPEG tables in </w:t>
      </w:r>
      <w:r w:rsidR="00637382">
        <w:rPr>
          <w:i/>
        </w:rPr>
        <w:t>source form</w:t>
      </w:r>
      <w:r w:rsidR="00637382">
        <w:t xml:space="preserve"> as XML files</w:t>
      </w:r>
      <w:r w:rsidR="00C960AE">
        <w:t xml:space="preserve"> and produces binary section files.</w:t>
      </w:r>
    </w:p>
    <w:p w14:paraId="74583834" w14:textId="77777777" w:rsidR="00250A86" w:rsidRDefault="00AF4555" w:rsidP="00637382">
      <w:r>
        <w:t xml:space="preserve">The </w:t>
      </w:r>
      <w:r w:rsidRPr="00853B7B">
        <w:rPr>
          <w:rStyle w:val="Codeintext"/>
        </w:rPr>
        <w:t>tstabcomp</w:t>
      </w:r>
      <w:r>
        <w:t xml:space="preserve"> utility is also an MPEG table decompiler. From a binary file containing sections, it recreates an XML file. This XML file can be edited by hand and recompiled</w:t>
      </w:r>
      <w:r w:rsidR="00250A86">
        <w:t xml:space="preserve"> for instance.</w:t>
      </w:r>
    </w:p>
    <w:p w14:paraId="77712796" w14:textId="22AB571E" w:rsidR="00C960AE" w:rsidRDefault="00C960AE" w:rsidP="00637382">
      <w:r>
        <w:t xml:space="preserve">See section </w:t>
      </w:r>
      <w:r>
        <w:fldChar w:fldCharType="begin"/>
      </w:r>
      <w:r>
        <w:instrText xml:space="preserve"> REF _Ref501612894 \r \h </w:instrText>
      </w:r>
      <w:r>
        <w:fldChar w:fldCharType="separate"/>
      </w:r>
      <w:r w:rsidR="001424C7">
        <w:t>2.3</w:t>
      </w:r>
      <w:r>
        <w:fldChar w:fldCharType="end"/>
      </w:r>
      <w:r w:rsidR="00E662DB">
        <w:t xml:space="preserve"> for a </w:t>
      </w:r>
      <w:r>
        <w:t xml:space="preserve">description of the </w:t>
      </w:r>
      <w:r w:rsidR="00E662DB">
        <w:t xml:space="preserve">format of </w:t>
      </w:r>
      <w:r>
        <w:t xml:space="preserve">PSI/SI files which </w:t>
      </w:r>
      <w:r w:rsidR="00E662DB">
        <w:t>can be</w:t>
      </w:r>
      <w:r>
        <w:t xml:space="preserve"> manipulated by TSDuck and more specifically section </w:t>
      </w:r>
      <w:r>
        <w:fldChar w:fldCharType="begin"/>
      </w:r>
      <w:r>
        <w:instrText xml:space="preserve"> REF _Ref501612900 \r \h </w:instrText>
      </w:r>
      <w:r>
        <w:fldChar w:fldCharType="separate"/>
      </w:r>
      <w:r w:rsidR="001424C7">
        <w:t>2.3.2</w:t>
      </w:r>
      <w:r>
        <w:fldChar w:fldCharType="end"/>
      </w:r>
      <w:r>
        <w:t xml:space="preserve"> for a complete description of XML files.</w:t>
      </w:r>
    </w:p>
    <w:p w14:paraId="4B0899B5" w14:textId="1F4F04A0" w:rsidR="00D41C3E" w:rsidRPr="00D41C3E" w:rsidRDefault="00D41C3E" w:rsidP="00637382">
      <w:r>
        <w:t xml:space="preserve">Additionally, TSDuck defines automated XML-to-JSON translation rules (see section </w:t>
      </w:r>
      <w:r>
        <w:fldChar w:fldCharType="begin"/>
      </w:r>
      <w:r>
        <w:instrText xml:space="preserve"> REF _Ref62224613 \r \h </w:instrText>
      </w:r>
      <w:r>
        <w:fldChar w:fldCharType="separate"/>
      </w:r>
      <w:r w:rsidR="001424C7">
        <w:t>2.7.3</w:t>
      </w:r>
      <w:r>
        <w:fldChar w:fldCharType="end"/>
      </w:r>
      <w:r>
        <w:t xml:space="preserve">). The command </w:t>
      </w:r>
      <w:r w:rsidRPr="00853B7B">
        <w:rPr>
          <w:rStyle w:val="Codeintext"/>
        </w:rPr>
        <w:t>tstabcomp</w:t>
      </w:r>
      <w:r>
        <w:t xml:space="preserve"> can use these translation rules to read input source files in JSON format and write output decompiled tables in JSON format. But in all cases, XML is used as intermediate format.</w:t>
      </w:r>
      <w:r w:rsidR="005A4B20">
        <w:t xml:space="preserve"> Input JSON files are translated </w:t>
      </w:r>
      <w:r w:rsidR="0097500A">
        <w:t>to</w:t>
      </w:r>
      <w:r w:rsidR="005A4B20">
        <w:t xml:space="preserve"> XML first and then compiled in binary format. On output, the tables are first decompiled in XML format and then translated</w:t>
      </w:r>
      <w:r w:rsidR="0097500A">
        <w:t xml:space="preserve"> to</w:t>
      </w:r>
      <w:r w:rsidR="005A4B20">
        <w:t xml:space="preserve"> JSON.</w:t>
      </w:r>
    </w:p>
    <w:p w14:paraId="23FD841B" w14:textId="77777777" w:rsidR="004D5D16" w:rsidRPr="0010024C" w:rsidRDefault="00BD19C2" w:rsidP="004D5D16">
      <w:pPr>
        <w:pStyle w:val="UsageTitle"/>
      </w:pPr>
      <w:r>
        <w:t>Usage</w:t>
      </w:r>
    </w:p>
    <w:p w14:paraId="4FC1C0FF" w14:textId="77777777" w:rsidR="004D5D16" w:rsidRDefault="004D5D16" w:rsidP="004D5D16">
      <w:pPr>
        <w:pStyle w:val="UsageSyntax"/>
      </w:pPr>
      <w:r>
        <w:t>tstabcomp [</w:t>
      </w:r>
      <w:r>
        <w:rPr>
          <w:i/>
          <w:iCs/>
        </w:rPr>
        <w:t>options</w:t>
      </w:r>
      <w:r w:rsidR="00051634">
        <w:t xml:space="preserve">] </w:t>
      </w:r>
      <w:r>
        <w:rPr>
          <w:i/>
          <w:iCs/>
        </w:rPr>
        <w:t>input-file</w:t>
      </w:r>
      <w:r w:rsidR="00051634">
        <w:t xml:space="preserve"> ...</w:t>
      </w:r>
    </w:p>
    <w:p w14:paraId="5715D186" w14:textId="77777777" w:rsidR="004D5D16" w:rsidRPr="0010024C" w:rsidRDefault="004D5D16" w:rsidP="004D5D16">
      <w:pPr>
        <w:pStyle w:val="UsageTitle"/>
      </w:pPr>
      <w:r w:rsidRPr="0010024C">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pPr>
      <w:r>
        <w:t>Options</w:t>
      </w:r>
    </w:p>
    <w:p w14:paraId="2C285687" w14:textId="77777777" w:rsidR="00372BB3" w:rsidRDefault="00372BB3" w:rsidP="00372BB3">
      <w:pPr>
        <w:pStyle w:val="OptionName"/>
      </w:pPr>
      <w:r>
        <w:t>--abnt</w:t>
      </w:r>
    </w:p>
    <w:p w14:paraId="228C39B5" w14:textId="5372DC7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424C7">
        <w:t>2.4.2</w:t>
      </w:r>
      <w:r>
        <w:fldChar w:fldCharType="end"/>
      </w:r>
      <w:r>
        <w:t xml:space="preserve"> for more details.</w:t>
      </w:r>
    </w:p>
    <w:p w14:paraId="788EA539" w14:textId="77777777" w:rsidR="006C1E16" w:rsidRDefault="006C1E16" w:rsidP="006C1E16">
      <w:pPr>
        <w:pStyle w:val="OptionName"/>
      </w:pPr>
      <w:r>
        <w:t>--atsc</w:t>
      </w:r>
    </w:p>
    <w:p w14:paraId="13657F0F" w14:textId="7A819F6C"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424C7">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D39737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2BCE766" w:rsidR="00734616" w:rsidRDefault="00734616" w:rsidP="0073461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424C7">
        <w:t>2.5</w:t>
      </w:r>
      <w:r>
        <w:fldChar w:fldCharType="end"/>
      </w:r>
      <w:r>
        <w:t xml:space="preserve"> for more details.</w:t>
      </w:r>
    </w:p>
    <w:p w14:paraId="675CAFF6" w14:textId="77777777" w:rsidR="0048158E" w:rsidRDefault="0048158E" w:rsidP="0048158E">
      <w:pPr>
        <w:pStyle w:val="OptionName"/>
      </w:pPr>
      <w:r>
        <w:lastRenderedPageBreak/>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0EC73E28"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424C7">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rPr>
      </w:pPr>
      <w:r>
        <w:t>--europe</w:t>
      </w:r>
    </w:p>
    <w:p w14:paraId="46A27F1B" w14:textId="2DC9C745" w:rsidR="00733962" w:rsidRPr="00B26EC4" w:rsidRDefault="00733962" w:rsidP="00733962">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424C7">
        <w:t>2.5</w:t>
      </w:r>
      <w:r>
        <w:fldChar w:fldCharType="end"/>
      </w:r>
      <w:r>
        <w:t xml:space="preserve"> for more details.</w:t>
      </w:r>
    </w:p>
    <w:p w14:paraId="62F31888" w14:textId="77777777" w:rsidR="00FC68C1" w:rsidRDefault="00FC68C1" w:rsidP="00FC68C1">
      <w:pPr>
        <w:pStyle w:val="OptionName"/>
      </w:pPr>
      <w:r>
        <w:lastRenderedPageBreak/>
        <w:t>-e</w:t>
      </w:r>
      <w:r>
        <w:br/>
        <w:t>--extensions</w:t>
      </w:r>
    </w:p>
    <w:p w14:paraId="2300FE90" w14:textId="77777777" w:rsidR="00FC68C1" w:rsidRDefault="00FC68C1" w:rsidP="00FC68C1">
      <w:pPr>
        <w:pStyle w:val="OptionDescription"/>
      </w:pPr>
      <w:r w:rsidRPr="00FC68C1">
        <w:t xml:space="preserve">With </w:t>
      </w:r>
      <w:r w:rsidRPr="00FC68C1">
        <w:rPr>
          <w:rStyle w:val="Codeintext"/>
        </w:rPr>
        <w:t>--xml-model</w:t>
      </w:r>
      <w:r w:rsidRPr="00FC68C1">
        <w:t>, include the content of the available extensions.</w:t>
      </w:r>
    </w:p>
    <w:p w14:paraId="78329607" w14:textId="77777777" w:rsidR="00F740A9" w:rsidRDefault="00F740A9" w:rsidP="00F740A9">
      <w:pPr>
        <w:pStyle w:val="OptionName"/>
      </w:pPr>
      <w:r>
        <w:t>-f</w:t>
      </w:r>
      <w:r>
        <w:br/>
        <w:t>--from-json</w:t>
      </w:r>
    </w:p>
    <w:p w14:paraId="47B281D4" w14:textId="77777777" w:rsidR="00754C4A" w:rsidRDefault="00F740A9" w:rsidP="00F740A9">
      <w:pPr>
        <w:pStyle w:val="OptionDescription"/>
      </w:pPr>
      <w:r>
        <w:t>Each input file must be a JSON file, typically from a previous automated XML-to-JSON conve</w:t>
      </w:r>
      <w:r w:rsidR="00754C4A">
        <w:t>rsion or in a similar format.</w:t>
      </w:r>
    </w:p>
    <w:p w14:paraId="262B8273" w14:textId="77777777" w:rsidR="00F740A9" w:rsidRDefault="00F740A9" w:rsidP="00F740A9">
      <w:pPr>
        <w:pStyle w:val="OptionDescription"/>
      </w:pPr>
      <w:r>
        <w:t xml:space="preserve">This is automatically detected for file names ending in </w:t>
      </w:r>
      <w:r w:rsidRPr="001A1389">
        <w:rPr>
          <w:rStyle w:val="Codeintext"/>
        </w:rPr>
        <w:t>.json</w:t>
      </w:r>
      <w:r>
        <w:t>. This option is only required when the input file name has a non-standard extension or is the standard input.</w:t>
      </w:r>
    </w:p>
    <w:p w14:paraId="6E3846D9" w14:textId="77777777" w:rsidR="00754C4A" w:rsidRPr="00754C4A" w:rsidRDefault="00754C4A" w:rsidP="00F740A9">
      <w:pPr>
        <w:pStyle w:val="OptionDescription"/>
      </w:pPr>
      <w:r>
        <w:t xml:space="preserve">By default, in the absence of </w:t>
      </w:r>
      <w:r w:rsidRPr="001A1389">
        <w:rPr>
          <w:rStyle w:val="Codeintext"/>
        </w:rPr>
        <w:t>.json</w:t>
      </w:r>
      <w:r>
        <w:t xml:space="preserve"> extension, input files are read as XML.</w:t>
      </w:r>
    </w:p>
    <w:p w14:paraId="0002E135" w14:textId="77777777" w:rsidR="007452DC" w:rsidRDefault="007452DC" w:rsidP="007452DC">
      <w:pPr>
        <w:pStyle w:val="OptionName"/>
      </w:pPr>
      <w:r>
        <w:t>--ignore-leap-seconds</w:t>
      </w:r>
    </w:p>
    <w:p w14:paraId="098650CD" w14:textId="44BE8B5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1424C7">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4851DAE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424C7">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C8D514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245EE415" w14:textId="77777777" w:rsidR="008C3B04" w:rsidRPr="008C3B04" w:rsidRDefault="008C3B04" w:rsidP="008C3B04">
      <w:pPr>
        <w:pStyle w:val="OptionName"/>
        <w:rPr>
          <w:color w:val="000000"/>
        </w:rPr>
      </w:pPr>
      <w:r w:rsidRPr="008C3B04">
        <w:t>-j</w:t>
      </w:r>
      <w:r>
        <w:br/>
      </w:r>
      <w:r w:rsidRPr="008C3B04">
        <w:t>--json</w:t>
      </w:r>
    </w:p>
    <w:p w14:paraId="6760CBD3" w14:textId="7B1A5BE8" w:rsidR="008C3B04" w:rsidRDefault="008C3B04" w:rsidP="008C3B04">
      <w:pPr>
        <w:pStyle w:val="OptionDescription"/>
      </w:pPr>
      <w:r w:rsidRPr="008C3B04">
        <w:t>When decompiling, perform an automated XML-to-JSON conversion. The output</w:t>
      </w:r>
      <w:r>
        <w:t xml:space="preserve"> </w:t>
      </w:r>
      <w:r w:rsidRPr="008C3B04">
        <w:t>file is in JSON format instead of XML.</w:t>
      </w:r>
      <w:r>
        <w:t xml:space="preserve"> See section </w:t>
      </w:r>
      <w:r>
        <w:fldChar w:fldCharType="begin"/>
      </w:r>
      <w:r>
        <w:instrText xml:space="preserve"> REF _Ref62224613 \r \h </w:instrText>
      </w:r>
      <w:r>
        <w:fldChar w:fldCharType="separate"/>
      </w:r>
      <w:r w:rsidR="001424C7">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pPr>
      <w:r>
        <w:t>--pack-and-flush</w:t>
      </w:r>
    </w:p>
    <w:p w14:paraId="7C117383" w14:textId="77777777" w:rsidR="005F736D" w:rsidRDefault="005F736D" w:rsidP="005F736D">
      <w:pPr>
        <w:pStyle w:val="OptionDescription"/>
      </w:pPr>
      <w:r>
        <w:t>When loading a binary</w:t>
      </w:r>
      <w:r w:rsidR="009F5D31">
        <w:t xml:space="preserve"> section</w:t>
      </w:r>
      <w:r>
        <w:t xml:space="preserve"> file, pack incomplete tables, ignoring missing sections, and flush them.</w:t>
      </w:r>
      <w:r w:rsidR="009F5D31">
        <w:t xml:space="preserve"> </w:t>
      </w:r>
      <w:r w:rsidR="009F5D31" w:rsidRPr="009F5D31">
        <w:t>Sections are renumbered to remove any hole between sections.</w:t>
      </w:r>
    </w:p>
    <w:p w14:paraId="44895DC7" w14:textId="77777777" w:rsidR="005F736D" w:rsidRDefault="005F736D" w:rsidP="005F736D">
      <w:pPr>
        <w:pStyle w:val="OptionDescription"/>
      </w:pPr>
      <w: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43C7C8D"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lastRenderedPageBreak/>
        <w:t xml:space="preserve">--time-reference </w:t>
      </w:r>
      <w:r w:rsidRPr="00F5556D">
        <w:rPr>
          <w:b w:val="0"/>
          <w:i/>
        </w:rPr>
        <w:t>name</w:t>
      </w:r>
    </w:p>
    <w:p w14:paraId="32586FA4" w14:textId="788BE05F"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424C7">
        <w:t>2.4.2</w:t>
      </w:r>
      <w:r>
        <w:fldChar w:fldCharType="end"/>
      </w:r>
      <w:r>
        <w:t xml:space="preserve"> for more details.</w:t>
      </w:r>
    </w:p>
    <w:p w14:paraId="05BFB721" w14:textId="77777777" w:rsidR="00706AF9" w:rsidRDefault="00706AF9" w:rsidP="00706AF9">
      <w:pPr>
        <w:pStyle w:val="OptionName"/>
      </w:pPr>
      <w:r>
        <w:t>--usa</w:t>
      </w:r>
    </w:p>
    <w:p w14:paraId="26E12A95" w14:textId="09056BC8"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424C7">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BFDEAA2" w:rsidR="005772FA" w:rsidRDefault="005772FA" w:rsidP="005772FA">
      <w:pPr>
        <w:pStyle w:val="OptionDescription"/>
      </w:pPr>
      <w:r>
        <w:t xml:space="preserve">Specific options for automated XML-to-JSON conversion. See section </w:t>
      </w:r>
      <w:r>
        <w:fldChar w:fldCharType="begin"/>
      </w:r>
      <w:r>
        <w:instrText xml:space="preserve"> REF _Ref62224976 \r \h </w:instrText>
      </w:r>
      <w:r>
        <w:fldChar w:fldCharType="separate"/>
      </w:r>
      <w:r w:rsidR="001424C7">
        <w:t>2.7.3.2</w:t>
      </w:r>
      <w:r>
        <w:fldChar w:fldCharType="end"/>
      </w:r>
      <w: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pPr>
      <w:r>
        <w:t xml:space="preserve">Generic common command </w:t>
      </w:r>
      <w:r w:rsidRPr="0010024C">
        <w:t>options</w:t>
      </w:r>
    </w:p>
    <w:p w14:paraId="7BF438B7" w14:textId="77777777" w:rsidR="00511C2D" w:rsidRPr="00CF0FFB" w:rsidRDefault="00511C2D" w:rsidP="00511C2D">
      <w:pPr>
        <w:ind w:left="284"/>
      </w:pPr>
      <w:r w:rsidRPr="00CF0FFB">
        <w:t xml:space="preserve">The following options are implicitly defined in all </w:t>
      </w:r>
      <w:r>
        <w:t>commands</w:t>
      </w:r>
      <w:r w:rsidRPr="00CF0FFB">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pPr>
      <w:r w:rsidRPr="007B2A0D">
        <w:t>-v</w:t>
      </w:r>
      <w:r>
        <w:br/>
      </w:r>
      <w:r w:rsidRPr="007B2A0D">
        <w:t>--verbose</w:t>
      </w:r>
    </w:p>
    <w:p w14:paraId="71C2AF31" w14:textId="77777777" w:rsidR="005D4FBE" w:rsidRPr="007B2A0D" w:rsidRDefault="005D4FBE" w:rsidP="005D4FBE">
      <w:pPr>
        <w:pStyle w:val="OptionDescription"/>
      </w:pPr>
      <w:r w:rsidRPr="007B2A0D">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62959730"/>
      <w:r>
        <w:lastRenderedPageBreak/>
        <w:t>tstabdump</w:t>
      </w:r>
      <w:bookmarkEnd w:id="218"/>
      <w:bookmarkEnd w:id="219"/>
      <w:bookmarkEnd w:id="220"/>
    </w:p>
    <w:p w14:paraId="1E39BD7B" w14:textId="77777777" w:rsidR="00C73CFB" w:rsidRPr="00973C7E" w:rsidRDefault="00C73CFB" w:rsidP="00E233F7">
      <w:pPr>
        <w:pStyle w:val="UsageTitle"/>
      </w:pPr>
      <w:r w:rsidRPr="00973C7E">
        <w:t xml:space="preserve">Dump MPEG </w:t>
      </w:r>
      <w:r w:rsidR="00973C7E" w:rsidRPr="00973C7E">
        <w:t>tables and sections</w:t>
      </w:r>
      <w:r w:rsidRPr="00973C7E">
        <w:t xml:space="preserve"> </w:t>
      </w:r>
    </w:p>
    <w:p w14:paraId="2826CED5" w14:textId="77777777" w:rsidR="00A771C4" w:rsidRDefault="00A771C4">
      <w:r>
        <w:t xml:space="preserve">This utility dumps in human readable format MPEG tables, as saved in binary files by the </w:t>
      </w:r>
      <w:r w:rsidRPr="00973C7E">
        <w:rPr>
          <w:rStyle w:val="Codeintext"/>
        </w:rPr>
        <w:t>tstables</w:t>
      </w:r>
      <w:r>
        <w:t xml:space="preserve"> utility</w:t>
      </w:r>
      <w:r w:rsidR="00973C7E">
        <w:t xml:space="preserve"> for instance</w:t>
      </w:r>
      <w:r>
        <w:t>.</w:t>
      </w:r>
    </w:p>
    <w:p w14:paraId="73D98F3A" w14:textId="77777777" w:rsidR="00A771C4" w:rsidRPr="0010024C" w:rsidRDefault="00BD19C2" w:rsidP="00E233F7">
      <w:pPr>
        <w:pStyle w:val="UsageTitle"/>
      </w:pPr>
      <w:r>
        <w:t>Usage</w:t>
      </w:r>
    </w:p>
    <w:p w14:paraId="7C5899B4" w14:textId="77777777" w:rsidR="00A771C4" w:rsidRDefault="00A771C4">
      <w:pPr>
        <w:pStyle w:val="UsageSyntax"/>
      </w:pPr>
      <w:r>
        <w:t>tstabdump [</w:t>
      </w:r>
      <w:r>
        <w:rPr>
          <w:i/>
          <w:iCs/>
        </w:rPr>
        <w:t>options</w:t>
      </w:r>
      <w:r>
        <w:t>] [</w:t>
      </w:r>
      <w:r>
        <w:rPr>
          <w:i/>
          <w:iCs/>
        </w:rPr>
        <w:t>input-file</w:t>
      </w:r>
      <w:r>
        <w:t xml:space="preserve"> ...]</w:t>
      </w:r>
    </w:p>
    <w:p w14:paraId="6E0D957C" w14:textId="77777777" w:rsidR="00A771C4" w:rsidRPr="0010024C" w:rsidRDefault="00A771C4" w:rsidP="00E233F7">
      <w:pPr>
        <w:pStyle w:val="UsageTitle"/>
      </w:pPr>
      <w:r w:rsidRPr="0010024C">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pPr>
      <w:r>
        <w:t>Options</w:t>
      </w:r>
    </w:p>
    <w:p w14:paraId="202500D6" w14:textId="77777777" w:rsidR="004E1FF8" w:rsidRDefault="004E1FF8" w:rsidP="004E1FF8">
      <w:pPr>
        <w:pStyle w:val="OptionName"/>
      </w:pPr>
      <w:r>
        <w:t xml:space="preserve">-x </w:t>
      </w:r>
      <w:r w:rsidRPr="004E1FF8">
        <w:rPr>
          <w:b w:val="0"/>
          <w:i/>
        </w:rPr>
        <w:t>value</w:t>
      </w:r>
      <w:r>
        <w:br/>
        <w:t xml:space="preserve">--max-tables </w:t>
      </w:r>
      <w:r w:rsidRPr="004E1FF8">
        <w:rPr>
          <w:b w:val="0"/>
          <w:i/>
        </w:rPr>
        <w:t>value</w:t>
      </w:r>
    </w:p>
    <w:p w14:paraId="469DCAB0" w14:textId="77777777" w:rsidR="004E1FF8" w:rsidRDefault="004E1FF8" w:rsidP="004E1FF8">
      <w:pPr>
        <w:pStyle w:val="OptionDescription"/>
      </w:pPr>
      <w:r>
        <w:t xml:space="preserve">Maximum number of tables or sections to dump. Stop logging tables when this limit is reached. This option is useful with </w:t>
      </w:r>
      <w:r w:rsidRPr="000471C6">
        <w:rPr>
          <w:rStyle w:val="Codeintext"/>
        </w:rPr>
        <w:t>--ip-udp</w:t>
      </w:r>
      <w:r>
        <w:t xml:space="preserve"> which never ends otherwise.</w:t>
      </w:r>
    </w:p>
    <w:p w14:paraId="63310CA8" w14:textId="77777777" w:rsidR="005F185C" w:rsidRPr="00A102B4" w:rsidRDefault="005F185C" w:rsidP="005F185C">
      <w:pPr>
        <w:pStyle w:val="OptionName"/>
      </w:pPr>
      <w:r w:rsidRPr="00A102B4">
        <w:t>--no-pager</w:t>
      </w:r>
    </w:p>
    <w:p w14:paraId="6BBF711B" w14:textId="1F0A22EB"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424C7">
        <w:t>3.1.4</w:t>
      </w:r>
      <w:r>
        <w:fldChar w:fldCharType="end"/>
      </w:r>
      <w:r w:rsidRPr="005003D2">
        <w:t xml:space="preserve"> for more details.</w:t>
      </w:r>
    </w:p>
    <w:p w14:paraId="1740B480" w14:textId="77777777" w:rsidR="00486651" w:rsidRPr="0010024C" w:rsidRDefault="00486651" w:rsidP="00486651">
      <w:pPr>
        <w:pStyle w:val="UsageTitle"/>
      </w:pPr>
      <w:r w:rsidRPr="00FB3978">
        <w:t>Tables and sections</w:t>
      </w:r>
      <w:r w:rsidR="0021364F">
        <w:t xml:space="preserve"> interpretation and</w:t>
      </w:r>
      <w:r w:rsidRPr="00FB3978">
        <w:t xml:space="preserve"> formatting options</w:t>
      </w:r>
    </w:p>
    <w:p w14:paraId="2859436E" w14:textId="77777777" w:rsidR="00372BB3" w:rsidRDefault="00372BB3" w:rsidP="00372BB3">
      <w:pPr>
        <w:pStyle w:val="OptionName"/>
      </w:pPr>
      <w:r>
        <w:t>--abnt</w:t>
      </w:r>
    </w:p>
    <w:p w14:paraId="037C9DE5" w14:textId="50B9267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424C7">
        <w:t>2.4.2</w:t>
      </w:r>
      <w:r>
        <w:fldChar w:fldCharType="end"/>
      </w:r>
      <w:r>
        <w:t xml:space="preserve"> for more details.</w:t>
      </w:r>
    </w:p>
    <w:p w14:paraId="5EC1FFE1" w14:textId="77777777" w:rsidR="006C1E16" w:rsidRDefault="006C1E16" w:rsidP="006C1E16">
      <w:pPr>
        <w:pStyle w:val="OptionName"/>
      </w:pPr>
      <w:r>
        <w:t>--atsc</w:t>
      </w:r>
    </w:p>
    <w:p w14:paraId="53824297" w14:textId="1BA2D22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424C7">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6CCBAD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4138D5F"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424C7">
        <w:t>2.5</w:t>
      </w:r>
      <w:r>
        <w:fldChar w:fldCharType="end"/>
      </w:r>
      <w:r>
        <w:t xml:space="preserve"> for more details.</w:t>
      </w:r>
    </w:p>
    <w:p w14:paraId="1AD43DD9" w14:textId="77777777" w:rsidR="00AE0238" w:rsidRDefault="00AE0238" w:rsidP="00AE0238">
      <w:pPr>
        <w:pStyle w:val="OptionName"/>
      </w:pPr>
      <w:r>
        <w:t xml:space="preserve">--default-pds </w:t>
      </w:r>
      <w:r w:rsidRPr="00A57961">
        <w:rPr>
          <w:b w:val="0"/>
          <w:i/>
        </w:rPr>
        <w:t>value</w:t>
      </w:r>
    </w:p>
    <w:p w14:paraId="3EF07CB4" w14:textId="1DDECA6C"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1424C7">
        <w:t>2.4.2</w:t>
      </w:r>
      <w:r>
        <w:fldChar w:fldCharType="end"/>
      </w:r>
      <w:r>
        <w:t xml:space="preserve"> for more details.</w:t>
      </w:r>
    </w:p>
    <w:p w14:paraId="6B054119" w14:textId="77777777" w:rsidR="00B26EC4" w:rsidRPr="007D4329" w:rsidRDefault="00B26EC4" w:rsidP="00B26EC4">
      <w:pPr>
        <w:pStyle w:val="OptionName"/>
        <w:rPr>
          <w:rFonts w:ascii="Menlo" w:hAnsi="Menlo"/>
        </w:rPr>
      </w:pPr>
      <w:r>
        <w:t>--europe</w:t>
      </w:r>
    </w:p>
    <w:p w14:paraId="439F5B16" w14:textId="662C2A2A" w:rsidR="00514ECB" w:rsidRDefault="00514ECB" w:rsidP="00514ECB">
      <w:pPr>
        <w:pStyle w:val="OptionDescription"/>
      </w:pPr>
      <w:r w:rsidRPr="00B26EC4">
        <w:t xml:space="preserve">A synonym for </w:t>
      </w:r>
      <w:r w:rsidRPr="00430BA9">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424C7">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pPr>
      <w:r w:rsidRPr="00300784">
        <w:t>Do not check CRC32 of input sections.</w:t>
      </w:r>
    </w:p>
    <w:p w14:paraId="279DB1F1" w14:textId="5913C2BA" w:rsidR="00300784" w:rsidRPr="00B26EC4" w:rsidRDefault="00300784" w:rsidP="00300784">
      <w:pPr>
        <w:pStyle w:val="OptionDescription"/>
      </w:pPr>
      <w:r w:rsidRPr="00300784">
        <w:t>This can be used to analyze</w:t>
      </w:r>
      <w:r>
        <w:t xml:space="preserve"> </w:t>
      </w:r>
      <w:r w:rsidRPr="00300784">
        <w:t xml:space="preserve">sections with incorrect CRC32 but </w:t>
      </w:r>
      <w:r>
        <w:t xml:space="preserve">which are </w:t>
      </w:r>
      <w:r w:rsidRPr="00300784">
        <w:t>otherwise correct.</w:t>
      </w:r>
    </w:p>
    <w:p w14:paraId="53763056" w14:textId="77777777" w:rsidR="007452DC" w:rsidRDefault="007452DC" w:rsidP="007452DC">
      <w:pPr>
        <w:pStyle w:val="OptionName"/>
      </w:pPr>
      <w:r>
        <w:t>--ignore-leap-seconds</w:t>
      </w:r>
    </w:p>
    <w:p w14:paraId="782928CF" w14:textId="64092D3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424C7">
        <w:t>2.4.2</w:t>
      </w:r>
      <w:r>
        <w:fldChar w:fldCharType="end"/>
      </w:r>
      <w:r>
        <w:t xml:space="preserve"> for more details.</w:t>
      </w:r>
      <w:r>
        <w:fldChar w:fldCharType="begin"/>
      </w:r>
      <w:r>
        <w:instrText xml:space="preserve"> REF _Ref57186380 \r \h </w:instrText>
      </w:r>
      <w:r>
        <w:fldChar w:fldCharType="separate"/>
      </w:r>
      <w:r w:rsidR="001424C7">
        <w:t>2.4.2</w:t>
      </w:r>
      <w:r>
        <w:fldChar w:fldCharType="end"/>
      </w:r>
      <w:r w:rsidRPr="000269B0">
        <w:t xml:space="preserve"> </w:t>
      </w:r>
    </w:p>
    <w:p w14:paraId="5E0F77AC" w14:textId="77777777" w:rsidR="002507BC" w:rsidRDefault="002507BC" w:rsidP="002507BC">
      <w:pPr>
        <w:pStyle w:val="OptionName"/>
      </w:pPr>
      <w:r>
        <w:t>--isdb</w:t>
      </w:r>
    </w:p>
    <w:p w14:paraId="126EDFAC" w14:textId="2606E41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424C7">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B897D4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3FEF0D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52774447"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424C7">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9D1717A"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424C7">
        <w:t>2.4.2</w:t>
      </w:r>
      <w:r>
        <w:fldChar w:fldCharType="end"/>
      </w:r>
      <w:r>
        <w:t xml:space="preserve"> for more details.</w:t>
      </w:r>
    </w:p>
    <w:p w14:paraId="26BF87F7" w14:textId="77777777" w:rsidR="0026492D" w:rsidRPr="0010024C" w:rsidRDefault="0026492D" w:rsidP="0026492D">
      <w:pPr>
        <w:pStyle w:val="UsageTitle"/>
      </w:pPr>
      <w:r>
        <w:t>UDP reception o</w:t>
      </w:r>
      <w:r w:rsidRPr="0010024C">
        <w:t>ptions</w:t>
      </w:r>
    </w:p>
    <w:p w14:paraId="1CCFC834" w14:textId="77777777" w:rsidR="00F239B9" w:rsidRDefault="0026492D" w:rsidP="0026492D">
      <w:pPr>
        <w:ind w:left="284"/>
      </w:pPr>
      <w:r>
        <w:t>The</w:t>
      </w:r>
      <w:r w:rsidR="00F239B9">
        <w:t xml:space="preserve">se options apply only when </w:t>
      </w:r>
      <w:r w:rsidR="00F239B9" w:rsidRPr="00CE6802">
        <w:rPr>
          <w:rStyle w:val="Codeintext"/>
        </w:rPr>
        <w:t>--ip-udp</w:t>
      </w:r>
      <w:r w:rsidR="00F239B9">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rPr>
      </w:pPr>
      <w:r w:rsidRPr="003E72A7">
        <w:t>--disable-multicast-loop</w:t>
      </w:r>
    </w:p>
    <w:p w14:paraId="6209877D" w14:textId="77777777" w:rsidR="003E72A7" w:rsidRDefault="003E72A7" w:rsidP="003E72A7">
      <w:pPr>
        <w:pStyle w:val="OptionDescription"/>
      </w:pPr>
      <w:r>
        <w:t>Disable multicast loopback.</w:t>
      </w:r>
    </w:p>
    <w:p w14:paraId="229FB9F4"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pPr>
      <w:r>
        <w:t>--first-source</w:t>
      </w:r>
    </w:p>
    <w:p w14:paraId="61ED1BC7" w14:textId="77777777" w:rsidR="0026492D" w:rsidRDefault="0026492D" w:rsidP="0026492D">
      <w:pPr>
        <w:pStyle w:val="OptionDescription"/>
      </w:pPr>
      <w:r>
        <w:t>Filter UDP packets based on the source address. Use the sender address of the first received packet as only allowed source.</w:t>
      </w:r>
    </w:p>
    <w:p w14:paraId="604F809A" w14:textId="77777777" w:rsidR="0026492D" w:rsidRDefault="0026492D" w:rsidP="0026492D">
      <w:pPr>
        <w:pStyle w:val="OptionDescription"/>
      </w:pPr>
      <w: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pPr>
      <w:r>
        <w:t xml:space="preserve">To allow a more precise selection of the sender, use option </w:t>
      </w:r>
      <w:r w:rsidRPr="00422E35">
        <w:rPr>
          <w:rStyle w:val="Codeintext"/>
        </w:rPr>
        <w:t>--source</w:t>
      </w:r>
      <w:r>
        <w:t xml:space="preserve">. Options </w:t>
      </w:r>
      <w:r w:rsidRPr="00422E35">
        <w:rPr>
          <w:rStyle w:val="Codeintext"/>
        </w:rPr>
        <w:t>--first-source</w:t>
      </w:r>
      <w:r>
        <w:t xml:space="preserve"> and </w:t>
      </w:r>
      <w:r w:rsidRPr="00422E35">
        <w:rPr>
          <w:rStyle w:val="Codeintext"/>
        </w:rPr>
        <w:t>--source</w:t>
      </w:r>
      <w:r>
        <w:t xml:space="preserve"> are mutually exclusive.</w:t>
      </w:r>
    </w:p>
    <w:p w14:paraId="1C968697" w14:textId="77777777" w:rsidR="0026492D" w:rsidRDefault="0026492D" w:rsidP="0026492D">
      <w:pPr>
        <w:pStyle w:val="OptionName"/>
      </w:pPr>
      <w:r>
        <w:t xml:space="preserve">-ip-udp </w:t>
      </w:r>
      <w:r w:rsidRPr="00A83831">
        <w:rPr>
          <w:b w:val="0"/>
        </w:rPr>
        <w:t>[</w:t>
      </w:r>
      <w:r w:rsidR="00A83831" w:rsidRPr="007667D7">
        <w:rPr>
          <w:b w:val="0"/>
        </w:rPr>
        <w:t>[</w:t>
      </w:r>
      <w:r w:rsidR="00A83831" w:rsidRPr="007667D7">
        <w:rPr>
          <w:b w:val="0"/>
          <w:i/>
        </w:rPr>
        <w:t>source@</w:t>
      </w:r>
      <w:r w:rsidR="00A83831" w:rsidRPr="007667D7">
        <w:rPr>
          <w:b w:val="0"/>
        </w:rPr>
        <w:t>]</w:t>
      </w:r>
      <w:r w:rsidRPr="0026492D">
        <w:rPr>
          <w:b w:val="0"/>
          <w:i/>
        </w:rPr>
        <w:t>address</w:t>
      </w:r>
      <w:r w:rsidRPr="00A83831">
        <w:rPr>
          <w:b w:val="0"/>
        </w:rPr>
        <w:t>:]</w:t>
      </w:r>
      <w:r w:rsidRPr="0026492D">
        <w:rPr>
          <w:b w:val="0"/>
          <w:i/>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pPr>
      <w:r>
        <w:t>--no-encapsulation</w:t>
      </w:r>
    </w:p>
    <w:p w14:paraId="55ACF2FB" w14:textId="77777777" w:rsidR="00F239B9" w:rsidRDefault="00F239B9" w:rsidP="00F239B9">
      <w:pPr>
        <w:pStyle w:val="OptionDescription"/>
      </w:pPr>
      <w:r>
        <w:t xml:space="preserve">With </w:t>
      </w:r>
      <w:r w:rsidRPr="00422E35">
        <w:rPr>
          <w:rStyle w:val="Codeintext"/>
        </w:rPr>
        <w:t>--ip-udp</w:t>
      </w:r>
      <w: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pPr>
      <w:r>
        <w:t xml:space="preserve">--source </w:t>
      </w:r>
      <w:r w:rsidRPr="003F1851">
        <w:rPr>
          <w:b w:val="0"/>
          <w:i/>
        </w:rPr>
        <w:t>address[:port]</w:t>
      </w:r>
    </w:p>
    <w:p w14:paraId="2254A582" w14:textId="77777777" w:rsidR="0026492D" w:rsidRDefault="0026492D" w:rsidP="0026492D">
      <w:pPr>
        <w:pStyle w:val="OptionDescription"/>
      </w:pPr>
      <w:r>
        <w:t>Filter UDP packets based on the specified source address.</w:t>
      </w:r>
    </w:p>
    <w:p w14:paraId="245E22C7" w14:textId="77777777" w:rsidR="0026492D" w:rsidRDefault="0026492D" w:rsidP="0026492D">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pPr>
      <w:r>
        <w:t xml:space="preserve">Options </w:t>
      </w:r>
      <w:r w:rsidRPr="00422E35">
        <w:rPr>
          <w:rStyle w:val="Codeintext"/>
        </w:rPr>
        <w:t>--first-source</w:t>
      </w:r>
      <w:r>
        <w:t xml:space="preserve"> and </w:t>
      </w:r>
      <w:r w:rsidRPr="00422E35">
        <w:rPr>
          <w:rStyle w:val="Codeintext"/>
        </w:rPr>
        <w:t>--source</w:t>
      </w:r>
      <w:r>
        <w:t xml:space="preserve"> are mutually exclusive.</w:t>
      </w:r>
    </w:p>
    <w:p w14:paraId="35B64AB8" w14:textId="77777777" w:rsidR="00A83831" w:rsidRDefault="00A83831" w:rsidP="00A83831">
      <w:pPr>
        <w:pStyle w:val="OptionName"/>
      </w:pPr>
      <w:r>
        <w:t>--ssm</w:t>
      </w:r>
    </w:p>
    <w:p w14:paraId="2D5D526E" w14:textId="77777777" w:rsidR="00A83831" w:rsidRDefault="00A83831" w:rsidP="00A83831">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70301AC7" w14:textId="77777777" w:rsidR="0026492D" w:rsidRDefault="00A83831" w:rsidP="00A83831">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008035D0" w14:textId="77777777" w:rsidR="009D5771" w:rsidRPr="004C2BF2" w:rsidRDefault="009D5771" w:rsidP="009D5771">
      <w:pPr>
        <w:pStyle w:val="UsageTitle"/>
      </w:pPr>
      <w:r w:rsidRPr="004C2BF2">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pPr>
      <w:r>
        <w:lastRenderedPageBreak/>
        <w:t xml:space="preserve">Generic common command </w:t>
      </w:r>
      <w:r w:rsidRPr="0010024C">
        <w:t>options</w:t>
      </w:r>
    </w:p>
    <w:p w14:paraId="44AF56E0" w14:textId="77777777" w:rsidR="00511C2D" w:rsidRPr="00CF0FFB" w:rsidRDefault="00511C2D" w:rsidP="00511C2D">
      <w:pPr>
        <w:ind w:left="284"/>
      </w:pPr>
      <w:r w:rsidRPr="00CF0FFB">
        <w:t xml:space="preserve">The following options are implicitly defined in all </w:t>
      </w:r>
      <w:r>
        <w:t>commands</w:t>
      </w:r>
      <w:r w:rsidRPr="00CF0FFB">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pPr>
      <w:r w:rsidRPr="007B2A0D">
        <w:t>-v</w:t>
      </w:r>
      <w:r>
        <w:br/>
      </w:r>
      <w:r w:rsidRPr="007B2A0D">
        <w:t>--verbose</w:t>
      </w:r>
    </w:p>
    <w:p w14:paraId="32FFC621" w14:textId="77777777" w:rsidR="00E8761B" w:rsidRPr="007B2A0D" w:rsidRDefault="00E8761B" w:rsidP="00E8761B">
      <w:pPr>
        <w:pStyle w:val="OptionDescription"/>
      </w:pPr>
      <w:r w:rsidRPr="007B2A0D">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62959731"/>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pPr>
      <w:r w:rsidRPr="00322547">
        <w:t>Usage</w:t>
      </w:r>
    </w:p>
    <w:p w14:paraId="7C4B47A4" w14:textId="77777777" w:rsidR="00A771C4" w:rsidRPr="00322547" w:rsidRDefault="00A771C4">
      <w:pPr>
        <w:pStyle w:val="UsageSyntax"/>
      </w:pPr>
      <w:r w:rsidRPr="00322547">
        <w:t>tstables [</w:t>
      </w:r>
      <w:r w:rsidRPr="00322547">
        <w:rPr>
          <w:i/>
          <w:iCs/>
        </w:rPr>
        <w:t>options</w:t>
      </w:r>
      <w:r w:rsidRPr="00322547">
        <w:t>] [</w:t>
      </w:r>
      <w:r w:rsidRPr="00322547">
        <w:rPr>
          <w:i/>
          <w:iCs/>
        </w:rPr>
        <w:t>input-file</w:t>
      </w:r>
      <w:r w:rsidRPr="00322547">
        <w:t>]</w:t>
      </w:r>
    </w:p>
    <w:p w14:paraId="6F0852DD" w14:textId="77777777" w:rsidR="00A771C4" w:rsidRPr="0010024C" w:rsidRDefault="00A771C4" w:rsidP="00E233F7">
      <w:pPr>
        <w:pStyle w:val="UsageTitle"/>
      </w:pPr>
      <w:r w:rsidRPr="0010024C">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pPr>
      <w:r w:rsidRPr="00FB3978">
        <w:t xml:space="preserve">Tables and sections </w:t>
      </w:r>
      <w:r w:rsidR="003C3296">
        <w:t>selection</w:t>
      </w:r>
      <w:r w:rsidRPr="00FB3978">
        <w:t xml:space="preserve"> options</w:t>
      </w:r>
    </w:p>
    <w:p w14:paraId="7DD86522" w14:textId="77777777" w:rsidR="00FB7FBE" w:rsidRDefault="00FB7FBE" w:rsidP="00FB7FBE">
      <w:pPr>
        <w:pStyle w:val="OptionName"/>
      </w:pPr>
      <w:r>
        <w:t>--all-once</w:t>
      </w:r>
    </w:p>
    <w:p w14:paraId="71ACCE32" w14:textId="77777777" w:rsidR="00FB7FBE" w:rsidRDefault="00FB7FBE" w:rsidP="00FB7FBE">
      <w:pPr>
        <w:pStyle w:val="OptionDescription"/>
      </w:pPr>
      <w:r>
        <w:t xml:space="preserve">Same as </w:t>
      </w:r>
      <w:r w:rsidRPr="00533014">
        <w:rPr>
          <w:rStyle w:val="Codeintext"/>
        </w:rPr>
        <w:t>--all-sections</w:t>
      </w:r>
      <w: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2B3E5332"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424C7">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rPr>
      </w:pPr>
      <w:r w:rsidRPr="00852256">
        <w:t>--invalid-versions</w:t>
      </w:r>
    </w:p>
    <w:p w14:paraId="0873C051" w14:textId="77777777" w:rsidR="00852256" w:rsidRDefault="00852256" w:rsidP="00852256">
      <w:pPr>
        <w:pStyle w:val="OptionDescription"/>
      </w:pPr>
      <w:r w:rsidRPr="00852256">
        <w:t>Track invalid version numbers in sections.</w:t>
      </w:r>
    </w:p>
    <w:p w14:paraId="1D22E50A" w14:textId="77777777" w:rsidR="00CF2AF2" w:rsidRDefault="00852256" w:rsidP="00852256">
      <w:pPr>
        <w:pStyle w:val="OptionDescription"/>
      </w:pPr>
      <w:r w:rsidRPr="00852256">
        <w:lastRenderedPageBreak/>
        <w:t>Per MPEG rules, the version</w:t>
      </w:r>
      <w:r>
        <w:t xml:space="preserve"> </w:t>
      </w:r>
      <w:r w:rsidRPr="00852256">
        <w:t>number of a section with long header shall be updated each time the</w:t>
      </w:r>
      <w:r>
        <w:t xml:space="preserve"> </w:t>
      </w:r>
      <w:r w:rsidRPr="00852256">
        <w:t>co</w:t>
      </w:r>
      <w:r>
        <w:t>n</w:t>
      </w:r>
      <w:r w:rsidRPr="00852256">
        <w:t>tent of the section is updated. With this option, the content of the</w:t>
      </w:r>
      <w:r>
        <w:t xml:space="preserve"> </w:t>
      </w:r>
      <w:r w:rsidRPr="00852256">
        <w:t>sections is tracked to detect modified sections without version updates.</w:t>
      </w:r>
    </w:p>
    <w:p w14:paraId="4F31AF05" w14:textId="463C94BD" w:rsidR="00852256" w:rsidRDefault="00852256" w:rsidP="00852256">
      <w:pPr>
        <w:pStyle w:val="OptionDescription"/>
      </w:pPr>
      <w:r w:rsidRPr="00852256">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pPr>
      <w:r>
        <w:t>--no-duplicate</w:t>
      </w:r>
    </w:p>
    <w:p w14:paraId="6DAE3471" w14:textId="77777777" w:rsidR="00C82BD0" w:rsidRDefault="00F64123" w:rsidP="00F64123">
      <w:pPr>
        <w:pStyle w:val="OptionDescription"/>
      </w:pPr>
      <w:r>
        <w:t>Do not report consecutive identical tables with a short section in the same PID.</w:t>
      </w:r>
    </w:p>
    <w:p w14:paraId="62C76454" w14:textId="77777777" w:rsidR="00C82BD0" w:rsidRDefault="00F64123" w:rsidP="00F64123">
      <w:pPr>
        <w:pStyle w:val="OptionDescription"/>
      </w:pPr>
      <w:r>
        <w:t>This can be useful for ECM's. This is the way to display new ECM's only.</w:t>
      </w:r>
    </w:p>
    <w:p w14:paraId="573670E0" w14:textId="3C389C0D" w:rsidR="00F64123" w:rsidRPr="00F64123" w:rsidRDefault="00F64123" w:rsidP="00F64123">
      <w:pPr>
        <w:pStyle w:val="OptionDescription"/>
      </w:pPr>
      <w: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574D425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424C7">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322547" w:rsidRDefault="002D314B" w:rsidP="002D314B">
      <w:pPr>
        <w:pStyle w:val="OptionName"/>
      </w:pPr>
      <w:r w:rsidRPr="00322547">
        <w:t>--psi-si</w:t>
      </w:r>
    </w:p>
    <w:p w14:paraId="603DE4DD" w14:textId="77777777" w:rsidR="002D314B" w:rsidRDefault="002D314B" w:rsidP="002D314B">
      <w:pPr>
        <w:pStyle w:val="OptionDescription"/>
      </w:pPr>
      <w:r w:rsidRPr="00322547">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rPr>
      </w:pPr>
      <w:r w:rsidRPr="005F3628">
        <w:t xml:space="preserve">--section-content </w:t>
      </w:r>
      <w:r w:rsidRPr="005F3628">
        <w:rPr>
          <w:b w:val="0"/>
          <w:bCs w:val="0"/>
          <w:i/>
          <w:iCs/>
        </w:rPr>
        <w:t>hexa-data</w:t>
      </w:r>
    </w:p>
    <w:p w14:paraId="0F9E8547" w14:textId="77777777" w:rsidR="005F3628" w:rsidRDefault="005F3628" w:rsidP="005F3628">
      <w:pPr>
        <w:pStyle w:val="OptionDescription"/>
      </w:pPr>
      <w:r w:rsidRPr="005F3628">
        <w:t>Binary content filter: Specify binary data that must match the beginning</w:t>
      </w:r>
      <w:r>
        <w:t xml:space="preserve"> </w:t>
      </w:r>
      <w:r w:rsidRPr="005F3628">
        <w:t>of the section.</w:t>
      </w:r>
    </w:p>
    <w:p w14:paraId="5B5CE2ED" w14:textId="77777777" w:rsidR="005F3628" w:rsidRDefault="005F3628" w:rsidP="005F3628">
      <w:pPr>
        <w:pStyle w:val="OptionDescription"/>
      </w:pPr>
      <w:r w:rsidRPr="005F3628">
        <w:t>The value must be a string of hexadecimal digits</w:t>
      </w:r>
      <w:r>
        <w:t xml:space="preserve"> </w:t>
      </w:r>
      <w:r w:rsidRPr="005F3628">
        <w:t>specifying any number of bytes.</w:t>
      </w:r>
    </w:p>
    <w:p w14:paraId="5118145F" w14:textId="4421AFAA" w:rsidR="005F3628" w:rsidRPr="005F3628" w:rsidRDefault="005F3628" w:rsidP="005F3628">
      <w:pPr>
        <w:pStyle w:val="OptionDescription"/>
        <w:rPr>
          <w:color w:val="F8F8F8"/>
        </w:rPr>
      </w:pPr>
      <w:r w:rsidRPr="005F3628">
        <w:t xml:space="preserve">See also option </w:t>
      </w:r>
      <w:r w:rsidRPr="005F3628">
        <w:rPr>
          <w:rStyle w:val="Codeintext"/>
        </w:rPr>
        <w:t>--section-mask</w:t>
      </w:r>
      <w:r w:rsidRPr="005F3628">
        <w:t xml:space="preserve"> to specify</w:t>
      </w:r>
      <w:r>
        <w:t xml:space="preserve"> </w:t>
      </w:r>
      <w:r w:rsidRPr="005F3628">
        <w:t>selected bits or bytes only.</w:t>
      </w:r>
    </w:p>
    <w:p w14:paraId="56C18D4C" w14:textId="4AD2D9BA" w:rsidR="005F3628" w:rsidRPr="005F3628" w:rsidRDefault="005F3628" w:rsidP="005F3628">
      <w:pPr>
        <w:pStyle w:val="OptionName"/>
        <w:rPr>
          <w:color w:val="F8F8F8"/>
        </w:rPr>
      </w:pPr>
      <w:r w:rsidRPr="005F3628">
        <w:t xml:space="preserve">--section-mask </w:t>
      </w:r>
      <w:r w:rsidRPr="005F3628">
        <w:rPr>
          <w:b w:val="0"/>
          <w:bCs w:val="0"/>
          <w:i/>
          <w:iCs/>
        </w:rPr>
        <w:t>hexa-data</w:t>
      </w:r>
    </w:p>
    <w:p w14:paraId="08DB0ED2" w14:textId="77777777" w:rsidR="005F3628" w:rsidRDefault="005F3628" w:rsidP="005F3628">
      <w:pPr>
        <w:pStyle w:val="OptionDescription"/>
      </w:pPr>
      <w:r w:rsidRPr="005F3628">
        <w:t xml:space="preserve">With </w:t>
      </w:r>
      <w:r w:rsidRPr="005F3628">
        <w:rPr>
          <w:rStyle w:val="Codeintext"/>
        </w:rPr>
        <w:t>--section-content</w:t>
      </w:r>
      <w:r w:rsidRPr="005F3628">
        <w:t>, specify a mask of meaningful bits in the binary</w:t>
      </w:r>
      <w:r>
        <w:t xml:space="preserve"> </w:t>
      </w:r>
      <w:r w:rsidRPr="005F3628">
        <w:t>data that must match the beginning of the section.</w:t>
      </w:r>
    </w:p>
    <w:p w14:paraId="5083882E" w14:textId="77777777" w:rsidR="005F3628" w:rsidRDefault="005F3628" w:rsidP="005F3628">
      <w:pPr>
        <w:pStyle w:val="OptionDescription"/>
      </w:pPr>
      <w:r w:rsidRPr="005F3628">
        <w:t>The value must be a</w:t>
      </w:r>
      <w:r>
        <w:t xml:space="preserve"> </w:t>
      </w:r>
      <w:r w:rsidRPr="005F3628">
        <w:t>string of hexadecimal digits specifying any number of bytes.</w:t>
      </w:r>
    </w:p>
    <w:p w14:paraId="296DEB97" w14:textId="46DE12C9" w:rsidR="005F3628" w:rsidRPr="005F3628" w:rsidRDefault="005F3628" w:rsidP="005F3628">
      <w:pPr>
        <w:pStyle w:val="OptionDescription"/>
        <w:rPr>
          <w:color w:val="F8F8F8"/>
        </w:rPr>
      </w:pPr>
      <w:r w:rsidRPr="005F3628">
        <w:t>If omitted</w:t>
      </w:r>
      <w:r>
        <w:t xml:space="preserve"> </w:t>
      </w:r>
      <w:r w:rsidRPr="005F3628">
        <w:t xml:space="preserve">or shorter than the </w:t>
      </w:r>
      <w:r w:rsidRPr="005F3628">
        <w:rPr>
          <w:rStyle w:val="Codeintext"/>
        </w:rPr>
        <w:t>--section-content</w:t>
      </w:r>
      <w:r w:rsidRPr="005F3628">
        <w:t xml:space="preserve"> parameter, the mask is implicitely</w:t>
      </w:r>
      <w:r>
        <w:t xml:space="preserve"> </w:t>
      </w:r>
      <w:r w:rsidRPr="005F3628">
        <w:t xml:space="preserve">padded with </w:t>
      </w:r>
      <w:r w:rsidRPr="00665E5C">
        <w:rPr>
          <w:rStyle w:val="Codeintext"/>
        </w:rPr>
        <w:t>FF</w:t>
      </w:r>
      <w:r w:rsidRPr="005F3628">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pPr>
      <w:r>
        <w:t xml:space="preserve">Output </w:t>
      </w:r>
      <w:r w:rsidRPr="00FB3978">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DCE40FB"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1424C7">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t xml:space="preserve">Log each table as one single </w:t>
      </w:r>
      <w:r>
        <w:t>JSON</w:t>
      </w:r>
      <w:r w:rsidRPr="000D3A0C">
        <w:t xml:space="preserve"> line in the message logger instead of an output file.</w:t>
      </w:r>
    </w:p>
    <w:p w14:paraId="32D44A34" w14:textId="7396D15F"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424C7">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rPr>
      </w:pPr>
      <w:r w:rsidRPr="008C15BD">
        <w:t>--meta-sections</w:t>
      </w:r>
    </w:p>
    <w:p w14:paraId="433844CF" w14:textId="6FB7120A" w:rsidR="008C15BD" w:rsidRDefault="008C15BD" w:rsidP="008C15BD">
      <w:pPr>
        <w:pStyle w:val="OptionDescription"/>
      </w:pPr>
      <w: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pPr>
      <w:r>
        <w:t>--no-encapsulation</w:t>
      </w:r>
    </w:p>
    <w:p w14:paraId="10E73292" w14:textId="77777777" w:rsidR="00C81116" w:rsidRDefault="00C81116" w:rsidP="00C81116">
      <w:pPr>
        <w:pStyle w:val="OptionDescription"/>
      </w:pPr>
      <w:r>
        <w:t xml:space="preserve">With </w:t>
      </w:r>
      <w:r w:rsidRPr="001A65A3">
        <w:rPr>
          <w:rStyle w:val="Codeintext"/>
        </w:rPr>
        <w:t>--ip-udp</w:t>
      </w:r>
      <w: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pPr>
      <w:r w:rsidRPr="001E0C3E">
        <w:t xml:space="preserve">With </w:t>
      </w:r>
      <w:r w:rsidRPr="00075303">
        <w:rPr>
          <w:rStyle w:val="Codeintext"/>
        </w:rPr>
        <w:t>--binary-output</w:t>
      </w:r>
      <w:r w:rsidRPr="001E0C3E">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pPr>
      <w:r w:rsidRPr="001E0C3E">
        <w:t xml:space="preserve">With </w:t>
      </w:r>
      <w:r w:rsidRPr="00075303">
        <w:rPr>
          <w:rStyle w:val="Codeintext"/>
        </w:rPr>
        <w:t>--json-output</w:t>
      </w:r>
      <w:r w:rsidRPr="001E0C3E">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pPr>
      <w:r w:rsidRPr="001E0C3E">
        <w:t xml:space="preserve">With </w:t>
      </w:r>
      <w:r w:rsidRPr="00075303">
        <w:rPr>
          <w:rStyle w:val="Codeintext"/>
        </w:rPr>
        <w:t>--xml-output</w:t>
      </w:r>
      <w:r w:rsidRPr="001E0C3E">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03E08EF2" w:rsidR="006A7F61" w:rsidRDefault="006A7F61" w:rsidP="006A7F61">
      <w:pPr>
        <w:pStyle w:val="OptionDescription"/>
      </w:pPr>
      <w:r>
        <w:t xml:space="preserve">Specific options for automated XML-to-JSON conversion. See section </w:t>
      </w:r>
      <w:r>
        <w:fldChar w:fldCharType="begin"/>
      </w:r>
      <w:r>
        <w:instrText xml:space="preserve"> REF _Ref62224976 \r \h </w:instrText>
      </w:r>
      <w:r>
        <w:fldChar w:fldCharType="separate"/>
      </w:r>
      <w:r w:rsidR="001424C7">
        <w:t>2.7.3.2</w:t>
      </w:r>
      <w:r>
        <w:fldChar w:fldCharType="end"/>
      </w:r>
      <w:r>
        <w:t xml:space="preserve"> for details.</w:t>
      </w:r>
    </w:p>
    <w:p w14:paraId="25BBA939" w14:textId="77777777" w:rsidR="00C81116" w:rsidRPr="00BC06A7" w:rsidRDefault="00C81116" w:rsidP="00C81116">
      <w:pPr>
        <w:pStyle w:val="OptionName"/>
        <w:rPr>
          <w:rFonts w:ascii="Menlo" w:hAnsi="Menlo"/>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pPr>
      <w:r w:rsidRPr="00FB3978">
        <w:t xml:space="preserve">Tables and sections </w:t>
      </w:r>
      <w:r>
        <w:t xml:space="preserve">manipulation </w:t>
      </w:r>
      <w:r w:rsidRPr="00FB3978">
        <w:t>options</w:t>
      </w:r>
    </w:p>
    <w:p w14:paraId="4FCED9F3" w14:textId="77777777" w:rsidR="00917B9C" w:rsidRDefault="00917B9C" w:rsidP="00917B9C">
      <w:pPr>
        <w:pStyle w:val="OptionName"/>
      </w:pPr>
      <w:r>
        <w:t>--fill-eit</w:t>
      </w:r>
    </w:p>
    <w:p w14:paraId="4D8C1A9D" w14:textId="77777777" w:rsidR="00917B9C" w:rsidRPr="00917B9C" w:rsidRDefault="00917B9C" w:rsidP="00917B9C">
      <w:pPr>
        <w:pStyle w:val="OptionDescription"/>
      </w:pPr>
      <w: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pPr>
      <w:r>
        <w:t>--pack-all-sections</w:t>
      </w:r>
    </w:p>
    <w:p w14:paraId="1841B13F" w14:textId="77777777" w:rsidR="00917B9C" w:rsidRDefault="00917B9C" w:rsidP="00917B9C">
      <w:pPr>
        <w:pStyle w:val="OptionDescription"/>
      </w:pPr>
      <w:r>
        <w:t xml:space="preserve">Same as </w:t>
      </w:r>
      <w:r w:rsidRPr="00075303">
        <w:rPr>
          <w:rStyle w:val="Codeintext"/>
        </w:rPr>
        <w:t>--all-sections</w:t>
      </w:r>
      <w:r>
        <w:t xml:space="preserve"> but also modify each long section so that it becomes a valid complete table. Its </w:t>
      </w:r>
      <w:r w:rsidRPr="00FB7FBE">
        <w:rPr>
          <w:i/>
        </w:rPr>
        <w:t>section_number</w:t>
      </w:r>
      <w:r>
        <w:t xml:space="preserve"> and </w:t>
      </w:r>
      <w:r w:rsidRPr="00FB7FBE">
        <w:rPr>
          <w:i/>
        </w:rPr>
        <w:t>last_section_number</w:t>
      </w:r>
      <w: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t>).</w:t>
      </w:r>
    </w:p>
    <w:p w14:paraId="2B396D3E" w14:textId="77777777" w:rsidR="00917B9C" w:rsidRDefault="00917B9C" w:rsidP="00917B9C">
      <w:pPr>
        <w:pStyle w:val="OptionName"/>
      </w:pPr>
      <w:r>
        <w:lastRenderedPageBreak/>
        <w:t>--pack-and-flush</w:t>
      </w:r>
    </w:p>
    <w:p w14:paraId="5520B592" w14:textId="77777777" w:rsidR="00917B9C" w:rsidRDefault="00917B9C" w:rsidP="00917B9C">
      <w:pPr>
        <w:pStyle w:val="OptionDescription"/>
      </w:pPr>
      <w:r>
        <w:t xml:space="preserve">Before exiting, pack incomplete tables, ignoring missing sections, and flush them. Use with care because this may create inconsistent tables. Unlike option </w:t>
      </w:r>
      <w:r w:rsidRPr="00075303">
        <w:rPr>
          <w:rStyle w:val="Codeintext"/>
        </w:rPr>
        <w:t>--pack-all-sections</w:t>
      </w:r>
      <w:r>
        <w:t xml:space="preserve">, </w:t>
      </w:r>
      <w:r w:rsidRPr="00075303">
        <w:rPr>
          <w:rStyle w:val="Codeintext"/>
        </w:rPr>
        <w:t>--pack-and-flush</w:t>
      </w:r>
      <w:r>
        <w:t xml:space="preserve"> does not force </w:t>
      </w:r>
      <w:r w:rsidRPr="00075303">
        <w:rPr>
          <w:rStyle w:val="Codeintext"/>
        </w:rPr>
        <w:t>--all-sections</w:t>
      </w:r>
      <w:r>
        <w:t xml:space="preserve"> because it only applies to the last incomplete tables before exiting.</w:t>
      </w:r>
    </w:p>
    <w:p w14:paraId="62E277E8" w14:textId="77777777" w:rsidR="00AE7044" w:rsidRPr="0010024C" w:rsidRDefault="00AE7044" w:rsidP="00AE7044">
      <w:pPr>
        <w:pStyle w:val="UsageTitle"/>
      </w:pPr>
      <w:r w:rsidRPr="00FB3978">
        <w:t>Tables and sections</w:t>
      </w:r>
      <w:r w:rsidR="00440EF7">
        <w:t xml:space="preserve"> interpretation and</w:t>
      </w:r>
      <w:r w:rsidRPr="00FB3978">
        <w:t xml:space="preserve"> formatting options</w:t>
      </w:r>
    </w:p>
    <w:p w14:paraId="251EDF44" w14:textId="77777777" w:rsidR="00372BB3" w:rsidRDefault="00372BB3" w:rsidP="00372BB3">
      <w:pPr>
        <w:pStyle w:val="OptionName"/>
      </w:pPr>
      <w:r>
        <w:t>--abnt</w:t>
      </w:r>
    </w:p>
    <w:p w14:paraId="2C680155" w14:textId="03B8696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424C7">
        <w:t>2.4.2</w:t>
      </w:r>
      <w:r>
        <w:fldChar w:fldCharType="end"/>
      </w:r>
      <w:r>
        <w:t xml:space="preserve"> for more details.</w:t>
      </w:r>
    </w:p>
    <w:p w14:paraId="2D07D440" w14:textId="77777777" w:rsidR="006C1E16" w:rsidRDefault="006C1E16" w:rsidP="006C1E16">
      <w:pPr>
        <w:pStyle w:val="OptionName"/>
      </w:pPr>
      <w:r>
        <w:t>--atsc</w:t>
      </w:r>
    </w:p>
    <w:p w14:paraId="206661D6" w14:textId="0CFEC89F"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424C7">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F0BF51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3B8480B"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424C7">
        <w:t>2.5</w:t>
      </w:r>
      <w:r>
        <w:fldChar w:fldCharType="end"/>
      </w:r>
      <w:r>
        <w:t xml:space="preserve"> for more details.</w:t>
      </w:r>
    </w:p>
    <w:p w14:paraId="518C32EE" w14:textId="77777777" w:rsidR="00AE0238" w:rsidRDefault="00AE0238" w:rsidP="00AE0238">
      <w:pPr>
        <w:pStyle w:val="OptionName"/>
      </w:pPr>
      <w:r>
        <w:t xml:space="preserve">--default-pds </w:t>
      </w:r>
      <w:r w:rsidRPr="00A57961">
        <w:rPr>
          <w:b w:val="0"/>
          <w:i/>
        </w:rPr>
        <w:t>value</w:t>
      </w:r>
    </w:p>
    <w:p w14:paraId="7BF14F07" w14:textId="09BE706A"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1424C7">
        <w:t>2.4.2</w:t>
      </w:r>
      <w:r>
        <w:fldChar w:fldCharType="end"/>
      </w:r>
      <w:r>
        <w:t xml:space="preserve"> for more details.</w:t>
      </w:r>
    </w:p>
    <w:p w14:paraId="23669FBE" w14:textId="77777777" w:rsidR="00B26EC4" w:rsidRPr="007D4329" w:rsidRDefault="00B26EC4" w:rsidP="00B26EC4">
      <w:pPr>
        <w:pStyle w:val="OptionName"/>
        <w:rPr>
          <w:rFonts w:ascii="Menlo" w:hAnsi="Menlo"/>
        </w:rPr>
      </w:pPr>
      <w:r>
        <w:t>--europe</w:t>
      </w:r>
    </w:p>
    <w:p w14:paraId="330AF39F" w14:textId="024A61D3" w:rsidR="00CA40B2" w:rsidRPr="00B26EC4" w:rsidRDefault="00CA40B2" w:rsidP="00CA40B2">
      <w:pPr>
        <w:pStyle w:val="OptionDescription"/>
      </w:pPr>
      <w:r w:rsidRPr="00B26EC4">
        <w:t xml:space="preserve">A synonym for </w:t>
      </w:r>
      <w:r w:rsidRPr="004D4536">
        <w:rPr>
          <w:rStyle w:val="Codeintext"/>
        </w:rPr>
        <w:t>--default-charset ISO-8859-15</w:t>
      </w:r>
      <w:r w:rsidRPr="00B26EC4">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424C7">
        <w:t>2.5</w:t>
      </w:r>
      <w:r>
        <w:fldChar w:fldCharType="end"/>
      </w:r>
      <w:r>
        <w:t xml:space="preserve"> for more details.</w:t>
      </w:r>
    </w:p>
    <w:p w14:paraId="4630EC0F" w14:textId="77777777" w:rsidR="007452DC" w:rsidRDefault="007452DC" w:rsidP="007452DC">
      <w:pPr>
        <w:pStyle w:val="OptionName"/>
      </w:pPr>
      <w:r>
        <w:t>--ignore-leap-seconds</w:t>
      </w:r>
    </w:p>
    <w:p w14:paraId="5DDCD85C" w14:textId="2549206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1424C7">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61E30A49"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424C7">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8B0117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B86E54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424C7">
        <w:t>2.4.2</w:t>
      </w:r>
      <w:r>
        <w:fldChar w:fldCharType="end"/>
      </w:r>
      <w:r>
        <w:t xml:space="preserve"> and </w:t>
      </w:r>
      <w:r>
        <w:fldChar w:fldCharType="begin"/>
      </w:r>
      <w:r>
        <w:instrText xml:space="preserve"> REF _Ref57192801 \r \h </w:instrText>
      </w:r>
      <w:r>
        <w:fldChar w:fldCharType="separate"/>
      </w:r>
      <w:r w:rsidR="001424C7">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0864C2D"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424C7">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7342D77"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424C7">
        <w:t>2.4.2</w:t>
      </w:r>
      <w:r>
        <w:fldChar w:fldCharType="end"/>
      </w:r>
      <w:r>
        <w:t xml:space="preserve"> for more details.</w:t>
      </w:r>
    </w:p>
    <w:p w14:paraId="70C2C44B" w14:textId="77777777" w:rsidR="009D5771" w:rsidRPr="009D5771" w:rsidRDefault="009D5771" w:rsidP="009D5771">
      <w:pPr>
        <w:pStyle w:val="UsageTitle"/>
      </w:pPr>
      <w:r w:rsidRPr="009D5771">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lastRenderedPageBreak/>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pPr>
      <w:r>
        <w:t xml:space="preserve">Generic common command </w:t>
      </w:r>
      <w:r w:rsidRPr="0010024C">
        <w:t>options</w:t>
      </w:r>
    </w:p>
    <w:p w14:paraId="30337687" w14:textId="77777777" w:rsidR="00511C2D" w:rsidRPr="00CF0FFB" w:rsidRDefault="00511C2D" w:rsidP="00511C2D">
      <w:pPr>
        <w:ind w:left="284"/>
      </w:pPr>
      <w:r w:rsidRPr="00CF0FFB">
        <w:t xml:space="preserve">The following options are implicitly defined in all </w:t>
      </w:r>
      <w:r>
        <w:t>commands</w:t>
      </w:r>
      <w:r w:rsidRPr="00CF0FFB">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pPr>
      <w:r w:rsidRPr="007B2A0D">
        <w:t>-v</w:t>
      </w:r>
      <w:r>
        <w:br/>
      </w:r>
      <w:r w:rsidRPr="007B2A0D">
        <w:t>--verbose</w:t>
      </w:r>
    </w:p>
    <w:p w14:paraId="2628D768" w14:textId="77777777" w:rsidR="00A17EBD" w:rsidRPr="007B2A0D" w:rsidRDefault="00A17EBD" w:rsidP="00A17EBD">
      <w:pPr>
        <w:pStyle w:val="OptionDescription"/>
      </w:pPr>
      <w:r w:rsidRPr="007B2A0D">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62959732"/>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1CA1E72"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424C7">
        <w:t>5.1.5</w:t>
      </w:r>
      <w:r w:rsidR="00D57DD4">
        <w:fldChar w:fldCharType="end"/>
      </w:r>
      <w:r>
        <w:t>.</w:t>
      </w:r>
    </w:p>
    <w:p w14:paraId="66E9D702" w14:textId="77777777" w:rsidR="00F84C31" w:rsidRPr="0010024C" w:rsidRDefault="00BD19C2" w:rsidP="00E233F7">
      <w:pPr>
        <w:pStyle w:val="UsageTitle"/>
      </w:pPr>
      <w:r>
        <w:t>Usage</w:t>
      </w:r>
    </w:p>
    <w:p w14:paraId="33EA52BA" w14:textId="77777777" w:rsidR="00F84C31" w:rsidRDefault="00F84C31" w:rsidP="00F84C31">
      <w:pPr>
        <w:pStyle w:val="UsageSyntax"/>
      </w:pPr>
      <w:r>
        <w:t>tst</w:t>
      </w:r>
      <w:r w:rsidR="00E30A4D">
        <w:t>erinfo</w:t>
      </w:r>
      <w:r>
        <w:t xml:space="preserve"> [</w:t>
      </w:r>
      <w:r>
        <w:rPr>
          <w:i/>
          <w:iCs/>
        </w:rPr>
        <w:t>options</w:t>
      </w:r>
      <w:r w:rsidR="00E30A4D">
        <w:t>]</w:t>
      </w:r>
    </w:p>
    <w:p w14:paraId="3F746BBB" w14:textId="77777777" w:rsidR="00F84C31" w:rsidRPr="0010024C" w:rsidRDefault="00BD19C2" w:rsidP="00E233F7">
      <w:pPr>
        <w:pStyle w:val="UsageTitle"/>
      </w:pPr>
      <w: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390E475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1A4069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424C7">
        <w:t>A.4</w:t>
      </w:r>
      <w:r>
        <w:fldChar w:fldCharType="end"/>
      </w:r>
      <w:r w:rsidRPr="00D11CD1">
        <w:t xml:space="preserve"> </w:t>
      </w:r>
      <w:r>
        <w:t xml:space="preserve">page </w:t>
      </w:r>
      <w:r>
        <w:fldChar w:fldCharType="begin"/>
      </w:r>
      <w:r>
        <w:instrText xml:space="preserve"> PAGEREF _Ref57628697 \h </w:instrText>
      </w:r>
      <w:r>
        <w:fldChar w:fldCharType="separate"/>
      </w:r>
      <w:r w:rsidR="001424C7">
        <w:rPr>
          <w:noProof/>
        </w:rPr>
        <w:t>492</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FACA6A2"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424C7">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pPr>
      <w:r>
        <w:t xml:space="preserve">Generic common command </w:t>
      </w:r>
      <w:r w:rsidRPr="0010024C">
        <w:t>options</w:t>
      </w:r>
    </w:p>
    <w:p w14:paraId="37F9414B" w14:textId="77777777" w:rsidR="00511C2D" w:rsidRPr="00CF0FFB" w:rsidRDefault="00511C2D" w:rsidP="00511C2D">
      <w:pPr>
        <w:ind w:left="284"/>
      </w:pPr>
      <w:r w:rsidRPr="00CF0FFB">
        <w:t xml:space="preserve">The following options are implicitly defined in all </w:t>
      </w:r>
      <w:r>
        <w:t>commands</w:t>
      </w:r>
      <w:r w:rsidRPr="00CF0FFB">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pPr>
      <w:r w:rsidRPr="007B2A0D">
        <w:t>--verbose</w:t>
      </w:r>
    </w:p>
    <w:p w14:paraId="7997D491" w14:textId="77777777" w:rsidR="006B5F1D" w:rsidRPr="007B2A0D" w:rsidRDefault="006B5F1D" w:rsidP="006B5F1D">
      <w:pPr>
        <w:pStyle w:val="OptionDescription"/>
      </w:pPr>
      <w:r w:rsidRPr="007B2A0D">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62959733"/>
      <w:r>
        <w:lastRenderedPageBreak/>
        <w:t>tstestecmg</w:t>
      </w:r>
      <w:bookmarkEnd w:id="226"/>
    </w:p>
    <w:p w14:paraId="7BBD8CD5" w14:textId="552B7498" w:rsidR="00F45A79" w:rsidRPr="00852874" w:rsidRDefault="00852874" w:rsidP="00F45A79">
      <w:pPr>
        <w:pStyle w:val="UsageTitle"/>
      </w:pPr>
      <w:r w:rsidRPr="00852874">
        <w:t>Test a DVB SimulCrypt compliant ECMG with an artificial load</w:t>
      </w:r>
    </w:p>
    <w:p w14:paraId="31D0D213" w14:textId="34A066CE" w:rsidR="00E00EB7" w:rsidRDefault="00F45A79" w:rsidP="00E00EB7">
      <w:r>
        <w:t xml:space="preserve">This utility </w:t>
      </w:r>
      <w:r w:rsidR="00E00EB7">
        <w:t xml:space="preserve">is designed to test the resistance of an ECMG. It </w:t>
      </w:r>
      <w:r>
        <w:t>behaves as a</w:t>
      </w:r>
      <w:r w:rsidR="00E00EB7">
        <w:t xml:space="preserve"> DVB SimulCrypt SCS and connects to one ECMG. It creates several “ECM channels” and several “ECM streams” per channel.</w:t>
      </w:r>
    </w:p>
    <w:p w14:paraId="4E333325" w14:textId="516E5EC1" w:rsidR="00F36E8B" w:rsidRDefault="00F36E8B" w:rsidP="00F36E8B">
      <w:r>
        <w:t xml:space="preserve">In each ECM stream, </w:t>
      </w:r>
      <w:r w:rsidRPr="007436BC">
        <w:rPr>
          <w:rStyle w:val="Codeintext"/>
        </w:rPr>
        <w:t>tstestecm</w:t>
      </w:r>
      <w: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r>
        <w:t xml:space="preserve">It is possible to run this </w:t>
      </w:r>
      <w:r w:rsidRPr="00C70690">
        <w:rPr>
          <w:rStyle w:val="Codeintext"/>
        </w:rPr>
        <w:t>tstestecmg</w:t>
      </w:r>
      <w:r>
        <w:t xml:space="preserve"> from multiple systems</w:t>
      </w:r>
      <w:r w:rsidR="00C70690">
        <w:t xml:space="preserve"> in parallel, connecting to the same ECMG, to emulate very hight load</w:t>
      </w:r>
      <w:r w:rsidR="00E4054F">
        <w:t>s</w:t>
      </w:r>
      <w:r w:rsidR="00C70690">
        <w:t xml:space="preserve">. Each instance creates multiple channels (be </w:t>
      </w:r>
      <w:r w:rsidR="00E4054F">
        <w:t>sure</w:t>
      </w:r>
      <w:r w:rsidR="00C70690">
        <w:t xml:space="preserve"> to correctly distribute the channel numbers between instances, see option </w:t>
      </w:r>
      <w:r w:rsidR="00C70690" w:rsidRPr="00C70690">
        <w:rPr>
          <w:rStyle w:val="Codeintext"/>
        </w:rPr>
        <w:t>--first-channel-id</w:t>
      </w:r>
      <w:r w:rsidR="00C70690">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rPr>
      </w:pPr>
      <w:r>
        <w:t xml:space="preserve">--log-message-count </w:t>
      </w:r>
      <w:r w:rsidRPr="00804568">
        <w:rPr>
          <w:b w:val="0"/>
          <w:i/>
        </w:rPr>
        <w:t>value</w:t>
      </w:r>
    </w:p>
    <w:p w14:paraId="56767287"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19149690" w14:textId="77777777" w:rsidR="00162CB1" w:rsidRDefault="00162CB1" w:rsidP="00162CB1">
      <w:pPr>
        <w:pStyle w:val="OptionDescription"/>
      </w:pPr>
      <w:r>
        <w:t xml:space="preserve">See also the option </w:t>
      </w:r>
      <w:r w:rsidRPr="00C766DE">
        <w:rPr>
          <w:rStyle w:val="Codeintext"/>
        </w:rPr>
        <w:t>--synchronous-log</w:t>
      </w:r>
      <w: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pPr>
      <w:r>
        <w:t xml:space="preserve">Generic common command </w:t>
      </w:r>
      <w:r w:rsidRPr="0010024C">
        <w:t>options</w:t>
      </w:r>
    </w:p>
    <w:p w14:paraId="0300B14F" w14:textId="77777777" w:rsidR="00F45A79" w:rsidRPr="00CF0FFB" w:rsidRDefault="00F45A79" w:rsidP="00F45A79">
      <w:pPr>
        <w:ind w:left="284"/>
      </w:pPr>
      <w:r w:rsidRPr="00CF0FFB">
        <w:t xml:space="preserve">The following options are implicitly defined in all </w:t>
      </w:r>
      <w:r>
        <w:t>commands</w:t>
      </w:r>
      <w:r w:rsidRPr="00CF0FFB">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pPr>
      <w:r w:rsidRPr="007B2A0D">
        <w:t>-v</w:t>
      </w:r>
      <w:r>
        <w:br/>
      </w:r>
      <w:r w:rsidRPr="007B2A0D">
        <w:t>--verbose</w:t>
      </w:r>
    </w:p>
    <w:p w14:paraId="15444681" w14:textId="77777777" w:rsidR="00F45A79" w:rsidRPr="007B2A0D" w:rsidRDefault="00F45A79" w:rsidP="00F45A79">
      <w:pPr>
        <w:pStyle w:val="OptionDescription"/>
      </w:pPr>
      <w:r w:rsidRPr="007B2A0D">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62959734"/>
      <w:r>
        <w:lastRenderedPageBreak/>
        <w:t>tsvatek</w:t>
      </w:r>
      <w:bookmarkEnd w:id="227"/>
    </w:p>
    <w:p w14:paraId="0A0D18D6" w14:textId="207FC394" w:rsidR="003126B9" w:rsidRPr="005B3C17" w:rsidRDefault="003126B9" w:rsidP="003126B9">
      <w:pPr>
        <w:pStyle w:val="UsageTitle"/>
      </w:pPr>
      <w:r w:rsidRPr="005423EC">
        <w:t xml:space="preserve">List </w:t>
      </w:r>
      <w:r>
        <w:t>VATek-based</w:t>
      </w:r>
      <w:r w:rsidRPr="005423EC">
        <w:t xml:space="preserve"> modulator devices</w:t>
      </w:r>
    </w:p>
    <w:p w14:paraId="337E72E1" w14:textId="1E9C35A4" w:rsidR="003126B9" w:rsidRDefault="003126B9" w:rsidP="003126B9">
      <w:r>
        <w:t>This utility lists modulator devices which are based on chips from Vision Advance Technology Inc. (VATek). The final modulator device</w:t>
      </w:r>
      <w:r w:rsidR="00EC16EC">
        <w:t xml:space="preserve"> product</w:t>
      </w:r>
      <w:r>
        <w:t>s can be from different manufacturers.</w:t>
      </w:r>
    </w:p>
    <w:p w14:paraId="1509F0DE" w14:textId="3D6C5269" w:rsidR="003126B9" w:rsidRPr="005423EC" w:rsidRDefault="00E91051" w:rsidP="003126B9">
      <w:pPr>
        <w:pStyle w:val="UsageTitle"/>
      </w:pPr>
      <w: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pPr>
      <w:r w:rsidRPr="005423EC">
        <w:t>Usage</w:t>
      </w:r>
    </w:p>
    <w:p w14:paraId="7F45F87E" w14:textId="5F457B2C" w:rsidR="003126B9" w:rsidRPr="005423EC" w:rsidRDefault="003126B9" w:rsidP="003126B9">
      <w:pPr>
        <w:pStyle w:val="UsageSyntax"/>
      </w:pPr>
      <w:r w:rsidRPr="005423EC">
        <w:t>ts</w:t>
      </w:r>
      <w:r>
        <w:t>hides</w:t>
      </w:r>
      <w:r w:rsidRPr="005423EC">
        <w:t xml:space="preserve"> [</w:t>
      </w:r>
      <w:r w:rsidRPr="005423EC">
        <w:rPr>
          <w:i/>
          <w:iCs/>
        </w:rPr>
        <w:t>options</w:t>
      </w:r>
      <w:r>
        <w:t>]</w:t>
      </w:r>
      <w:r w:rsidR="00F57E4A" w:rsidRPr="005423EC">
        <w:t xml:space="preserve"> [</w:t>
      </w:r>
      <w:r w:rsidR="00F57E4A">
        <w:rPr>
          <w:i/>
          <w:iCs/>
        </w:rPr>
        <w:t>device</w:t>
      </w:r>
      <w:r w:rsidR="00F57E4A">
        <w:t>]</w:t>
      </w:r>
    </w:p>
    <w:p w14:paraId="3E82D81A" w14:textId="3FEC1D0E" w:rsidR="00F57E4A" w:rsidRDefault="00F57E4A" w:rsidP="003126B9">
      <w:pPr>
        <w:pStyle w:val="UsageTitle"/>
      </w:pPr>
      <w: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pPr>
      <w: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pPr>
      <w:r>
        <w:t xml:space="preserve">Generic common command </w:t>
      </w:r>
      <w:r w:rsidRPr="0010024C">
        <w:t>options</w:t>
      </w:r>
    </w:p>
    <w:p w14:paraId="364FB8AB" w14:textId="77777777" w:rsidR="003126B9" w:rsidRPr="00CF0FFB" w:rsidRDefault="003126B9" w:rsidP="003126B9">
      <w:pPr>
        <w:ind w:left="284"/>
      </w:pPr>
      <w:r w:rsidRPr="00CF0FFB">
        <w:t xml:space="preserve">The following options are implicitly defined in all </w:t>
      </w:r>
      <w:r>
        <w:t>commands</w:t>
      </w:r>
      <w:r w:rsidRPr="00CF0FFB">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pPr>
      <w:r w:rsidRPr="007B2A0D">
        <w:t>-v</w:t>
      </w:r>
      <w:r>
        <w:br/>
      </w:r>
      <w:r w:rsidRPr="007B2A0D">
        <w:t>--verbose</w:t>
      </w:r>
    </w:p>
    <w:p w14:paraId="1571BE9A" w14:textId="77777777" w:rsidR="003126B9" w:rsidRPr="007B2A0D" w:rsidRDefault="003126B9" w:rsidP="003126B9">
      <w:pPr>
        <w:pStyle w:val="OptionDescription"/>
      </w:pPr>
      <w:r w:rsidRPr="007B2A0D">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62959735"/>
      <w:r>
        <w:lastRenderedPageBreak/>
        <w:t>tsversion</w:t>
      </w:r>
      <w:bookmarkEnd w:id="228"/>
    </w:p>
    <w:p w14:paraId="107F8943" w14:textId="77777777" w:rsidR="00AA2520" w:rsidRPr="00AA2520" w:rsidRDefault="00AA2520" w:rsidP="00AA2520">
      <w:pPr>
        <w:pStyle w:val="UsageTitle"/>
      </w:pPr>
      <w:r w:rsidRPr="00AA2520">
        <w:t>Check versi</w:t>
      </w:r>
      <w: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pPr>
      <w:r w:rsidRPr="001D49FD">
        <w:t>-e</w:t>
      </w:r>
      <w:r w:rsidRPr="001D49FD">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pPr>
      <w:r>
        <w:t>-i</w:t>
      </w:r>
      <w:r>
        <w:br/>
        <w:t>--integer</w:t>
      </w:r>
    </w:p>
    <w:p w14:paraId="50425F47" w14:textId="77777777" w:rsidR="0063068E" w:rsidRDefault="0063068E" w:rsidP="0063068E">
      <w:pPr>
        <w:pStyle w:val="OptionDescription"/>
      </w:pPr>
      <w:r>
        <w:t>Display the current version of TSDuck in integer format, suitable for comparison in a script.</w:t>
      </w:r>
    </w:p>
    <w:p w14:paraId="1D4E085A" w14:textId="77777777" w:rsidR="0063068E" w:rsidRDefault="0063068E" w:rsidP="0063068E">
      <w:pPr>
        <w:pStyle w:val="OptionDescription"/>
      </w:pPr>
      <w:r>
        <w:t>Example: 31000669 for 3.10-669 (5 digits are used for the last commit number).</w:t>
      </w:r>
    </w:p>
    <w:p w14:paraId="482C418E" w14:textId="4FA744B0" w:rsidR="004F06D3" w:rsidRDefault="004F06D3" w:rsidP="004F06D3">
      <w:pPr>
        <w:pStyle w:val="OptionName"/>
      </w:pPr>
      <w:r>
        <w:t xml:space="preserve">--support </w:t>
      </w:r>
      <w:r>
        <w:rPr>
          <w:b w:val="0"/>
          <w:bCs w:val="0"/>
          <w:i/>
          <w:iCs/>
        </w:rPr>
        <w:t>name</w:t>
      </w:r>
    </w:p>
    <w:p w14:paraId="2F3BDD8E" w14:textId="7971CD6B" w:rsidR="004F06D3" w:rsidRDefault="004F06D3" w:rsidP="004F06D3">
      <w:pPr>
        <w:pStyle w:val="OptionDescription"/>
      </w:pPr>
      <w:r>
        <w:t xml:space="preserve">Check support for a specific feature. By default, TSDuck is built with all features. However, it may be compiled with specific </w:t>
      </w:r>
      <w:r w:rsidRPr="004F06D3">
        <w:rPr>
          <w:rStyle w:val="Codeintext"/>
        </w:rPr>
        <w:t>make</w:t>
      </w:r>
      <w:r>
        <w:t xml:space="preserve"> options such as </w:t>
      </w:r>
      <w:r w:rsidRPr="004F06D3">
        <w:rPr>
          <w:rStyle w:val="Codeintext"/>
        </w:rPr>
        <w:t>NODEKTEC=1</w:t>
      </w:r>
      <w:r>
        <w:t xml:space="preserve"> or </w:t>
      </w:r>
      <w:r w:rsidRPr="004F06D3">
        <w:rPr>
          <w:rStyle w:val="Codeintext"/>
        </w:rPr>
        <w:t>NOPCSC=1</w:t>
      </w:r>
      <w:r>
        <w:t xml:space="preserve"> </w:t>
      </w:r>
      <w:r w:rsidR="00D37750">
        <w:t xml:space="preserve">to remove dependencies on some libraries. </w:t>
      </w:r>
      <w:r>
        <w:t xml:space="preserve">The option </w:t>
      </w:r>
      <w:r w:rsidRPr="004F06D3">
        <w:rPr>
          <w:rStyle w:val="Codeintext"/>
        </w:rPr>
        <w:t>--support</w:t>
      </w:r>
      <w:r>
        <w:t xml:space="preserve"> can be used to test if a feature is available.</w:t>
      </w:r>
    </w:p>
    <w:p w14:paraId="318FDD6C" w14:textId="07003D49" w:rsidR="004F06D3" w:rsidRDefault="004F06D3" w:rsidP="004F06D3">
      <w:pPr>
        <w:pStyle w:val="OptionDescription"/>
      </w:pPr>
      <w:r>
        <w:t xml:space="preserve">The feature name must be one of </w:t>
      </w:r>
      <w:r w:rsidRPr="004F06D3">
        <w:rPr>
          <w:rStyle w:val="Codeintext"/>
        </w:rPr>
        <w:t>all</w:t>
      </w:r>
      <w:r>
        <w:t xml:space="preserve">, </w:t>
      </w:r>
      <w:r w:rsidRPr="004F06D3">
        <w:rPr>
          <w:rStyle w:val="Codeintext"/>
        </w:rPr>
        <w:t>dektec</w:t>
      </w:r>
      <w:r>
        <w:t xml:space="preserve">, </w:t>
      </w:r>
      <w:r w:rsidRPr="004F06D3">
        <w:rPr>
          <w:rStyle w:val="Codeintext"/>
        </w:rPr>
        <w:t>hides</w:t>
      </w:r>
      <w:r>
        <w:t xml:space="preserve">, </w:t>
      </w:r>
      <w:r w:rsidRPr="004F06D3">
        <w:rPr>
          <w:rStyle w:val="Codeintext"/>
        </w:rPr>
        <w:t>http</w:t>
      </w:r>
      <w:r>
        <w:t xml:space="preserve">, </w:t>
      </w:r>
      <w:r w:rsidRPr="004F06D3">
        <w:rPr>
          <w:rStyle w:val="Codeintext"/>
        </w:rPr>
        <w:t>pcsc</w:t>
      </w:r>
      <w:r>
        <w:t xml:space="preserve">, </w:t>
      </w:r>
      <w:r w:rsidRPr="004F06D3">
        <w:rPr>
          <w:rStyle w:val="Codeintext"/>
        </w:rPr>
        <w:t>rist</w:t>
      </w:r>
      <w:r>
        <w:t xml:space="preserve">, </w:t>
      </w:r>
      <w:r w:rsidRPr="004F06D3">
        <w:rPr>
          <w:rStyle w:val="Codeintext"/>
        </w:rPr>
        <w:t>srt</w:t>
      </w:r>
      <w:r>
        <w:t xml:space="preserve">, </w:t>
      </w:r>
      <w:r w:rsidRPr="004F06D3">
        <w:rPr>
          <w:rStyle w:val="Codeintext"/>
        </w:rPr>
        <w:t>vatek</w:t>
      </w:r>
      <w:r>
        <w:t>.</w:t>
      </w:r>
    </w:p>
    <w:p w14:paraId="5F3055BB" w14:textId="5C077951" w:rsidR="004F06D3" w:rsidRDefault="004F06D3" w:rsidP="004F06D3">
      <w:pPr>
        <w:pStyle w:val="OptionDescription"/>
      </w:pPr>
      <w:r>
        <w:t xml:space="preserve">Using </w:t>
      </w:r>
      <w:r w:rsidRPr="004F06D3">
        <w:rPr>
          <w:rStyle w:val="Codeintext"/>
        </w:rPr>
        <w:t>all</w:t>
      </w:r>
      <w:r>
        <w:t xml:space="preserve"> displays all features.</w:t>
      </w:r>
    </w:p>
    <w:p w14:paraId="5C55D18E" w14:textId="5FCA54B7" w:rsidR="004F06D3" w:rsidRDefault="004F06D3" w:rsidP="004F06D3">
      <w:pPr>
        <w:pStyle w:val="OptionDescription"/>
      </w:pPr>
      <w:r>
        <w:t xml:space="preserve">With any other option, </w:t>
      </w:r>
      <w:r w:rsidRPr="004F06D3">
        <w:rPr>
          <w:rStyle w:val="Codeintext"/>
        </w:rPr>
        <w:t>tsversion</w:t>
      </w:r>
      <w:r>
        <w:t xml:space="preserve"> simply exits with a success or failure status, </w:t>
      </w:r>
      <w:r w:rsidR="00324661">
        <w:t xml:space="preserve">depending </w:t>
      </w:r>
      <w:r>
        <w:t>if the corresponding feature is implemented or not.</w:t>
      </w:r>
    </w:p>
    <w:p w14:paraId="6AB93D4F" w14:textId="3B991C11" w:rsidR="0063068E" w:rsidRDefault="0063068E" w:rsidP="0063068E">
      <w:pPr>
        <w:pStyle w:val="UsageTitle"/>
      </w:pPr>
      <w:r>
        <w:lastRenderedPageBreak/>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pPr>
      <w:r>
        <w:t xml:space="preserve">Generic common command </w:t>
      </w:r>
      <w:r w:rsidRPr="0010024C">
        <w:t>options</w:t>
      </w:r>
    </w:p>
    <w:p w14:paraId="0009693B" w14:textId="77777777" w:rsidR="00511C2D" w:rsidRPr="00CF0FFB" w:rsidRDefault="00511C2D" w:rsidP="00511C2D">
      <w:pPr>
        <w:ind w:left="284"/>
      </w:pPr>
      <w:r w:rsidRPr="00CF0FFB">
        <w:t xml:space="preserve">The following options are implicitly defined in all </w:t>
      </w:r>
      <w:r>
        <w:t>commands</w:t>
      </w:r>
      <w:r w:rsidRPr="00CF0FFB">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pPr>
      <w:r w:rsidRPr="007B2A0D">
        <w:t>-v</w:t>
      </w:r>
      <w:r>
        <w:br/>
      </w:r>
      <w:r w:rsidRPr="007B2A0D">
        <w:t>--verbose</w:t>
      </w:r>
    </w:p>
    <w:p w14:paraId="117BED37" w14:textId="77777777" w:rsidR="00BE0E59" w:rsidRPr="007B2A0D" w:rsidRDefault="00BE0E59" w:rsidP="00BE0E59">
      <w:pPr>
        <w:pStyle w:val="OptionDescription"/>
      </w:pPr>
      <w:r w:rsidRPr="007B2A0D">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62959736"/>
      <w:r>
        <w:lastRenderedPageBreak/>
        <w:t>tsxml</w:t>
      </w:r>
      <w:bookmarkEnd w:id="229"/>
    </w:p>
    <w:p w14:paraId="25CF7AB5" w14:textId="77777777" w:rsidR="00D65C68" w:rsidRPr="00AA2520" w:rsidRDefault="00D65C68" w:rsidP="00D65C68">
      <w:pPr>
        <w:pStyle w:val="UsageTitle"/>
      </w:pPr>
      <w:r w:rsidRPr="00D65C68">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pPr>
      <w:r>
        <w:t>Usage</w:t>
      </w:r>
    </w:p>
    <w:p w14:paraId="5E25BD85" w14:textId="77777777" w:rsidR="00D65C68" w:rsidRDefault="00D65C68" w:rsidP="00D65C68">
      <w:pPr>
        <w:pStyle w:val="UsageSyntax"/>
      </w:pPr>
      <w:r>
        <w:t>tsxml [</w:t>
      </w:r>
      <w:r>
        <w:rPr>
          <w:i/>
          <w:iCs/>
        </w:rPr>
        <w:t>options</w:t>
      </w:r>
      <w:r>
        <w:t>]</w:t>
      </w:r>
      <w:r w:rsidRPr="00D65C68">
        <w:t xml:space="preserve"> [</w:t>
      </w:r>
      <w:r w:rsidRPr="00D65C68">
        <w:rPr>
          <w:i/>
        </w:rPr>
        <w:t>input-file</w:t>
      </w:r>
      <w:r w:rsidRPr="00D65C68">
        <w:t xml:space="preserve"> ...]</w:t>
      </w:r>
    </w:p>
    <w:p w14:paraId="68E48C34" w14:textId="77777777" w:rsidR="00D65C68" w:rsidRPr="0010024C" w:rsidRDefault="00D65C68" w:rsidP="00D65C68">
      <w:pPr>
        <w:pStyle w:val="UsageTitle"/>
      </w:pPr>
      <w:r w:rsidRPr="0010024C">
        <w:t>Input file</w:t>
      </w:r>
      <w: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pPr>
      <w: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C602CF2"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424C7">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AA84AD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424C7">
        <w:t>2.7.3</w:t>
      </w:r>
      <w:r>
        <w:fldChar w:fldCharType="end"/>
      </w:r>
      <w:r>
        <w:t xml:space="preserve"> for more details on XML-to-JSON conversion.</w:t>
      </w:r>
    </w:p>
    <w:p w14:paraId="03AE2DB2" w14:textId="77777777" w:rsidR="00A46DBB" w:rsidRPr="00FC45E7" w:rsidRDefault="00A46DBB" w:rsidP="00A46DBB">
      <w:pPr>
        <w:pStyle w:val="OptionName"/>
        <w:rPr>
          <w:color w:val="F8F8F8"/>
        </w:rPr>
      </w:pPr>
      <w:r w:rsidRPr="00FC45E7">
        <w:t xml:space="preserve">--json-buffer-size </w:t>
      </w:r>
      <w:r w:rsidRPr="00FC45E7">
        <w:rPr>
          <w:b w:val="0"/>
          <w:bCs w:val="0"/>
          <w:i/>
          <w:iCs/>
        </w:rPr>
        <w:t>value</w:t>
      </w:r>
    </w:p>
    <w:p w14:paraId="4C1BA6C8" w14:textId="77777777" w:rsidR="00A46DBB" w:rsidRPr="00FC45E7" w:rsidRDefault="00A46DBB" w:rsidP="00A46DBB">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6D092373" w14:textId="77777777" w:rsidR="00A62705" w:rsidRDefault="00A62705" w:rsidP="00A62705">
      <w:pPr>
        <w:pStyle w:val="OptionName"/>
      </w:pPr>
      <w:r>
        <w:lastRenderedPageBreak/>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rPr>
      </w:pPr>
      <w:r w:rsidRPr="004A7445">
        <w:t xml:space="preserve">--json-tcp </w:t>
      </w:r>
      <w:r w:rsidRPr="004A7445">
        <w:rPr>
          <w:b w:val="0"/>
          <w:bCs w:val="0"/>
          <w:i/>
          <w:iCs/>
        </w:rPr>
        <w:t>address:port</w:t>
      </w:r>
    </w:p>
    <w:p w14:paraId="6BD82077" w14:textId="77777777" w:rsidR="00A46DBB" w:rsidRDefault="00A46DBB" w:rsidP="00A46DBB">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5D625B18" w14:textId="77777777" w:rsidR="00A46DBB" w:rsidRDefault="00A46DBB" w:rsidP="00A46DBB">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214D927E" w14:textId="77777777" w:rsidR="00A46DBB" w:rsidRPr="004A7445" w:rsidRDefault="00A46DBB" w:rsidP="00A46DBB">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7F9BF65" w14:textId="77777777" w:rsidR="00A46DBB" w:rsidRPr="004A7445" w:rsidRDefault="00A46DBB" w:rsidP="00A46DBB">
      <w:pPr>
        <w:pStyle w:val="OptionName"/>
        <w:rPr>
          <w:color w:val="F8F8F8"/>
        </w:rPr>
      </w:pPr>
      <w:r w:rsidRPr="004A7445">
        <w:t>--json-tcp-keep</w:t>
      </w:r>
    </w:p>
    <w:p w14:paraId="03305472" w14:textId="77777777" w:rsidR="00A46DBB" w:rsidRDefault="00A46DBB" w:rsidP="00A46DBB">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lastRenderedPageBreak/>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5AB2A49"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1424C7">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pPr>
      <w:r>
        <w:t>This option</w:t>
      </w:r>
      <w:r w:rsidR="00665788">
        <w:t xml:space="preserve"> verifies that the</w:t>
      </w:r>
      <w:r w:rsidR="0080734F">
        <w:t xml:space="preserve"> </w:t>
      </w:r>
      <w:r w:rsidR="00665788" w:rsidRPr="0080734F">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pPr>
      <w:r w:rsidRPr="00103F4B">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2F88D64" w:rsidR="004C2A84" w:rsidRDefault="004C2A84" w:rsidP="004C2A84">
      <w:pPr>
        <w:pStyle w:val="OptionDescription"/>
      </w:pPr>
      <w:r>
        <w:t xml:space="preserve">Specific options for automated XML-to-JSON conversion. See section </w:t>
      </w:r>
      <w:r>
        <w:fldChar w:fldCharType="begin"/>
      </w:r>
      <w:r>
        <w:instrText xml:space="preserve"> REF _Ref62224976 \r \h </w:instrText>
      </w:r>
      <w:r>
        <w:fldChar w:fldCharType="separate"/>
      </w:r>
      <w:r w:rsidR="001424C7">
        <w:t>2.7.3.2</w:t>
      </w:r>
      <w:r>
        <w:fldChar w:fldCharType="end"/>
      </w:r>
      <w: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t xml:space="preserve">Output </w:t>
      </w:r>
      <w:r w:rsidRPr="000D3A0C">
        <w:t xml:space="preserve">each </w:t>
      </w:r>
      <w:r>
        <w:t xml:space="preserve">transformed input XML file </w:t>
      </w:r>
      <w:r w:rsidRPr="000D3A0C">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pPr>
      <w:r>
        <w:lastRenderedPageBreak/>
        <w:t xml:space="preserve">Generic common command </w:t>
      </w:r>
      <w:r w:rsidRPr="0010024C">
        <w:t>options</w:t>
      </w:r>
    </w:p>
    <w:p w14:paraId="33AF4E5B" w14:textId="77777777" w:rsidR="00D65C68" w:rsidRPr="00CF0FFB" w:rsidRDefault="00D65C68" w:rsidP="00D65C68">
      <w:pPr>
        <w:ind w:left="284"/>
      </w:pPr>
      <w:r w:rsidRPr="00CF0FFB">
        <w:t xml:space="preserve">The following options are implicitly defined in all </w:t>
      </w:r>
      <w:r>
        <w:t>commands</w:t>
      </w:r>
      <w:r w:rsidRPr="00CF0FFB">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pPr>
      <w:r w:rsidRPr="007B2A0D">
        <w:t>-v</w:t>
      </w:r>
      <w:r>
        <w:br/>
      </w:r>
      <w:r w:rsidRPr="007B2A0D">
        <w:t>--verbose</w:t>
      </w:r>
    </w:p>
    <w:p w14:paraId="2B34C779" w14:textId="77777777" w:rsidR="00D65C68" w:rsidRPr="007B2A0D" w:rsidRDefault="00D65C68" w:rsidP="00D65C68">
      <w:pPr>
        <w:pStyle w:val="OptionDescription"/>
      </w:pPr>
      <w:r w:rsidRPr="007B2A0D">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737E10">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62959737"/>
      <w:r>
        <w:lastRenderedPageBreak/>
        <w:t>TSP Plugins</w:t>
      </w:r>
      <w:bookmarkEnd w:id="230"/>
      <w:bookmarkEnd w:id="231"/>
    </w:p>
    <w:p w14:paraId="1E4AFA67" w14:textId="77777777" w:rsidR="00FF1216" w:rsidRPr="009F4EDF" w:rsidRDefault="00FF1216">
      <w:pPr>
        <w:rPr>
          <w:i/>
        </w:rPr>
      </w:pPr>
      <w:r>
        <w:t xml:space="preserve">This chapter contains the reference documentation of all plugins for </w:t>
      </w:r>
      <w:r w:rsidRPr="008B7926">
        <w:rPr>
          <w:rStyle w:val="Codeintext"/>
        </w:rPr>
        <w:t>tsp</w:t>
      </w:r>
      <w:r>
        <w:t xml:space="preserve">, the </w:t>
      </w:r>
      <w:r>
        <w:rPr>
          <w:i/>
        </w:rPr>
        <w:t>transport stream processor</w:t>
      </w:r>
      <w:r>
        <w:t>.</w:t>
      </w:r>
      <w:r w:rsidR="009F4EDF">
        <w:t xml:space="preserve"> The input and output plugins can also be used by the command </w:t>
      </w:r>
      <w:r w:rsidR="009F4EDF" w:rsidRPr="008B7926">
        <w:rPr>
          <w:rStyle w:val="Codeintext"/>
        </w:rPr>
        <w:t>tsswitch</w:t>
      </w:r>
      <w:r w:rsidR="009F4EDF" w:rsidRPr="009F4EDF">
        <w:t>.</w:t>
      </w:r>
    </w:p>
    <w:p w14:paraId="3D75017B" w14:textId="7A9F5362" w:rsidR="00A771C4" w:rsidRDefault="00A771C4">
      <w:r>
        <w:t xml:space="preserve">The </w:t>
      </w:r>
      <w:r w:rsidR="00D57DD4">
        <w:fldChar w:fldCharType="begin"/>
      </w:r>
      <w:r>
        <w:instrText xml:space="preserve"> REF _Ref127164900 \h </w:instrText>
      </w:r>
      <w:r w:rsidR="00D57DD4">
        <w:fldChar w:fldCharType="separate"/>
      </w:r>
      <w:r w:rsidR="001424C7" w:rsidRPr="00E233F7">
        <w:t xml:space="preserve">Table </w:t>
      </w:r>
      <w:r w:rsidR="001424C7">
        <w:rPr>
          <w:noProof/>
        </w:rPr>
        <w:t>5</w:t>
      </w:r>
      <w:r w:rsidR="00D57DD4">
        <w:fldChar w:fldCharType="end"/>
      </w:r>
      <w:r>
        <w:t xml:space="preserve"> lists all available plugins.</w:t>
      </w:r>
    </w:p>
    <w:p w14:paraId="4CC6B123" w14:textId="49529029" w:rsidR="002B6D0C" w:rsidRPr="00E233F7" w:rsidRDefault="002B6D0C" w:rsidP="00E233F7">
      <w:pPr>
        <w:pStyle w:val="Caption"/>
      </w:pPr>
      <w:bookmarkStart w:id="232" w:name="_Ref127164900"/>
      <w:bookmarkStart w:id="233" w:name="_Toc16296030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424C7">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55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pPr>
            <w: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pPr>
            <w:r w:rsidRPr="00877017">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pPr>
            <w:r w:rsidRPr="00C94073">
              <w:t xml:space="preserve">Send </w:t>
            </w:r>
            <w:r>
              <w:t xml:space="preserve">the transport stream </w:t>
            </w:r>
            <w:r w:rsidRPr="00C94073">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pPr>
            <w: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t>Send / r</w:t>
            </w:r>
            <w:r w:rsidRPr="009B6669">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pPr>
            <w:r w:rsidRPr="004F4B3D">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rPr>
              <w:t>pcrcopy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rPr>
            </w:pPr>
            <w:r>
              <w:rPr>
                <w:rStyle w:val="Codeintext"/>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t>Send / r</w:t>
            </w:r>
            <w:r w:rsidRPr="009B6669">
              <w:t xml:space="preserve">eceive </w:t>
            </w:r>
            <w:r>
              <w:t xml:space="preserve">using </w:t>
            </w:r>
            <w:r w:rsidRPr="00E47621">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t>Pass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pPr>
            <w:r w:rsidRPr="008A5F02">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pPr>
            <w:r w:rsidRPr="005A3EC0">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pPr>
            <w:r>
              <w:t>Send / r</w:t>
            </w:r>
            <w:r w:rsidRPr="009B6669">
              <w:t xml:space="preserve">eceive packets </w:t>
            </w:r>
            <w:r>
              <w:t xml:space="preserve">using </w:t>
            </w:r>
            <w:r w:rsidRPr="009B6669">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pPr>
            <w:r w:rsidRPr="00194257">
              <w:t xml:space="preserve">Analyze the level of stuffing in </w:t>
            </w:r>
            <w: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pPr>
            <w: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t>Extract Teletext subtit</w:t>
            </w:r>
            <w: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pPr>
            <w:r w:rsidRPr="00C94073">
              <w:t xml:space="preserve">Send </w:t>
            </w:r>
            <w:r>
              <w:t xml:space="preserve">the transport stream </w:t>
            </w:r>
            <w:r w:rsidRPr="00C94073">
              <w:t xml:space="preserve">to a </w:t>
            </w:r>
            <w:r>
              <w:t xml:space="preserve">VATek-based </w:t>
            </w:r>
            <w:r w:rsidRPr="00C94073">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rPr>
      </w:pPr>
    </w:p>
    <w:p w14:paraId="0295B536" w14:textId="77777777" w:rsidR="00911034" w:rsidRDefault="00911034">
      <w:pPr>
        <w:pStyle w:val="UsageSyntax"/>
        <w:sectPr w:rsidR="00911034" w:rsidSect="00737E10">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62959738"/>
      <w:r>
        <w:lastRenderedPageBreak/>
        <w:t>a</w:t>
      </w:r>
      <w:bookmarkEnd w:id="239"/>
      <w:bookmarkEnd w:id="240"/>
      <w:r w:rsidR="00234B97">
        <w:t>es</w:t>
      </w:r>
      <w:bookmarkEnd w:id="250"/>
    </w:p>
    <w:p w14:paraId="1F3D19CB" w14:textId="77777777" w:rsidR="006B3DED" w:rsidRDefault="000215B8" w:rsidP="00E233F7">
      <w:pPr>
        <w:pStyle w:val="UsageTitle"/>
      </w:pPr>
      <w:r>
        <w:t xml:space="preserve">Experimental </w:t>
      </w:r>
      <w:r w:rsidR="00234B97">
        <w:t xml:space="preserve">AES </w:t>
      </w:r>
      <w:r w:rsidR="00184EBE">
        <w:t>s</w:t>
      </w:r>
      <w:r w:rsidR="00234B97">
        <w:t>crambling</w:t>
      </w:r>
    </w:p>
    <w:p w14:paraId="06134F20" w14:textId="77777777" w:rsidR="006B3DED" w:rsidRDefault="006B3DED" w:rsidP="006B3DED">
      <w:r>
        <w:t xml:space="preserve">This plugin </w:t>
      </w:r>
      <w:r w:rsidR="00234B97">
        <w:t>scrambles</w:t>
      </w:r>
      <w:r w:rsidR="008D24BF">
        <w:t xml:space="preserve"> or descrambles</w:t>
      </w:r>
      <w:r w:rsidR="00234B97">
        <w:t xml:space="preserve"> the payload of packets from a specified service using AES</w:t>
      </w:r>
      <w:r w:rsidR="00995BCD">
        <w:t xml:space="preserve"> and a fixed key</w:t>
      </w:r>
      <w:r w:rsidR="00234B97">
        <w:t>. Various chaining modes are allowed.</w:t>
      </w:r>
      <w:r w:rsidR="00995BCD">
        <w:t xml:space="preserve"> All video, audio and subtitles components of the service are scrambled.</w:t>
      </w:r>
    </w:p>
    <w:p w14:paraId="2DCF31F4" w14:textId="77777777" w:rsidR="008D24BF" w:rsidRDefault="008D24BF" w:rsidP="006B3DED">
      <w:r>
        <w:t xml:space="preserve">By default, the plugin scrambles the packets. Use option </w:t>
      </w:r>
      <w:r w:rsidRPr="00CE6802">
        <w:rPr>
          <w:rStyle w:val="Codeintext"/>
        </w:rPr>
        <w:t>--descramble</w:t>
      </w:r>
      <w: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pPr>
      <w:r w:rsidRPr="0010024C">
        <w:t>Parameter</w:t>
      </w:r>
    </w:p>
    <w:p w14:paraId="16A308A7" w14:textId="77777777" w:rsidR="007B0924" w:rsidRDefault="00234B97" w:rsidP="007B0924">
      <w:pPr>
        <w:pStyle w:val="NormalShifted"/>
      </w:pPr>
      <w:r w:rsidRPr="00234B97">
        <w:t>Specifies the service to scramble</w:t>
      </w:r>
      <w:r w:rsidR="008D24BF">
        <w:t xml:space="preserve"> or descramble</w:t>
      </w:r>
      <w:r w:rsidRPr="00234B97">
        <w:t>. If the argument is an integer value</w:t>
      </w:r>
      <w:r>
        <w:t xml:space="preserve"> </w:t>
      </w:r>
      <w:r w:rsidRPr="00234B97">
        <w:t>(either decimal or hexadecimal), it is interpreted as a service id.</w:t>
      </w:r>
      <w:r>
        <w:t xml:space="preserve"> </w:t>
      </w:r>
      <w:r w:rsidRPr="00234B97">
        <w:t>Otherwise, it is interpreted as a service name, as specified in the SDT.</w:t>
      </w:r>
      <w:r>
        <w:t xml:space="preserve"> </w:t>
      </w:r>
      <w:r w:rsidRPr="00234B97">
        <w:t>The name is not case sensitive and blanks are ignored.</w:t>
      </w:r>
    </w:p>
    <w:p w14:paraId="078FB57B" w14:textId="77777777" w:rsidR="007B0924" w:rsidRPr="007B0924" w:rsidRDefault="007B0924" w:rsidP="007B0924">
      <w:pPr>
        <w:pStyle w:val="NormalShifted"/>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pPr>
      <w:r>
        <w:t>Options</w:t>
      </w:r>
    </w:p>
    <w:p w14:paraId="25E1E4B8" w14:textId="77777777" w:rsidR="00A2583C" w:rsidRDefault="00A2583C" w:rsidP="00A2583C">
      <w:pPr>
        <w:pStyle w:val="OptionName"/>
      </w:pPr>
      <w:r>
        <w:t>--brazil</w:t>
      </w:r>
    </w:p>
    <w:p w14:paraId="661022A2" w14:textId="64B5ED07"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0A5A68B2" w:rsidR="00DF1705" w:rsidRDefault="00DF1705" w:rsidP="00DF1705">
      <w:pPr>
        <w:pStyle w:val="OptionDescription"/>
      </w:pPr>
      <w:r>
        <w:t xml:space="preserve">3) "CBC ciphertext stealing" in </w:t>
      </w:r>
      <w:hyperlink r:id="rId44"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4A4F48A3" w:rsidR="00DF1705" w:rsidRDefault="00DF1705" w:rsidP="00DF1705">
      <w:pPr>
        <w:pStyle w:val="OptionDescription"/>
      </w:pPr>
      <w:r>
        <w:t xml:space="preserve">Several incompatible designs of CTS exist. This one implements the description in </w:t>
      </w:r>
      <w:hyperlink r:id="rId45"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165AB6FB" w:rsidR="00284EFA" w:rsidRDefault="00284EFA" w:rsidP="00284EFA">
      <w:pPr>
        <w:pStyle w:val="OptionDescription"/>
      </w:pPr>
      <w:r>
        <w:t xml:space="preserve">Several incompatible designs of CTS exist. This one implements the description of “ECB ciphertext stealing" in </w:t>
      </w:r>
      <w:hyperlink r:id="rId46"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3A2C89F3"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rPr>
      </w:pPr>
      <w:r>
        <w:t>--europe</w:t>
      </w:r>
    </w:p>
    <w:p w14:paraId="1DAFEE8F" w14:textId="0E8813F7" w:rsidR="006141D8" w:rsidRPr="00B26EC4" w:rsidRDefault="006141D8" w:rsidP="006141D8">
      <w:pPr>
        <w:pStyle w:val="OptionDescription"/>
      </w:pPr>
      <w:r w:rsidRPr="00B26EC4">
        <w:t xml:space="preserve">A synonym for </w:t>
      </w:r>
      <w:r w:rsidRPr="0042231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2EF4CF04"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rsidR="00031F3B">
        <w:t xml:space="preserve"> (CTS3, CTS4)</w:t>
      </w:r>
      <w:r>
        <w:t>. The default IV is all zeroes.</w:t>
      </w:r>
    </w:p>
    <w:p w14:paraId="337B2F1A" w14:textId="77777777" w:rsidR="006141D8" w:rsidRDefault="006141D8" w:rsidP="006141D8">
      <w:pPr>
        <w:pStyle w:val="OptionName"/>
      </w:pPr>
      <w:r>
        <w:t>--japan</w:t>
      </w:r>
    </w:p>
    <w:p w14:paraId="17CABE22" w14:textId="6A823989"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72C02C4"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pPr>
      <w:r w:rsidRPr="00CF0FFB">
        <w:t xml:space="preserve">Generic </w:t>
      </w:r>
      <w:r w:rsidR="004F5DBA">
        <w:t xml:space="preserve">packet processing </w:t>
      </w:r>
      <w:r w:rsidRPr="00CF0FFB">
        <w:t>plugin options</w:t>
      </w:r>
    </w:p>
    <w:p w14:paraId="0F3BCEA4" w14:textId="77777777" w:rsidR="00AA0761" w:rsidRPr="00CF0FFB" w:rsidRDefault="00AA0761" w:rsidP="00AA0761">
      <w:pPr>
        <w:ind w:left="284"/>
      </w:pPr>
      <w:r w:rsidRPr="00CF0FFB">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1539366D" w14:textId="77777777" w:rsidR="00AA0761" w:rsidRDefault="00AA0761" w:rsidP="00AA0761">
      <w:pPr>
        <w:pStyle w:val="OptionDescription"/>
      </w:pPr>
      <w: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pPr>
      <w:r>
        <w:t xml:space="preserve">Several </w:t>
      </w:r>
      <w:r w:rsidRPr="00CE6802">
        <w:rPr>
          <w:rStyle w:val="Codeintext"/>
        </w:rPr>
        <w:t>--only-label</w:t>
      </w:r>
      <w:r>
        <w:t xml:space="preserve"> options may be specified.</w:t>
      </w:r>
    </w:p>
    <w:p w14:paraId="751D112D" w14:textId="77777777" w:rsidR="00234B97" w:rsidRDefault="00234B97" w:rsidP="00234B97">
      <w:pPr>
        <w:pStyle w:val="ReferenceSectionTitle"/>
      </w:pPr>
      <w:bookmarkStart w:id="251" w:name="_Toc162959739"/>
      <w:r>
        <w:lastRenderedPageBreak/>
        <w:t>analyze</w:t>
      </w:r>
      <w:bookmarkEnd w:id="251"/>
    </w:p>
    <w:p w14:paraId="7728D212" w14:textId="77777777" w:rsidR="00234B97" w:rsidRDefault="00EB303A" w:rsidP="00E233F7">
      <w:pPr>
        <w:pStyle w:val="UsageTitle"/>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r>
        <w:t xml:space="preserve">This plugin performs various types of global analysis on the transport stream. It is equivalent to the </w:t>
      </w:r>
      <w:r w:rsidRPr="005B151B">
        <w:rPr>
          <w:rStyle w:val="Codeintext"/>
        </w:rPr>
        <w:t>tsanalyze</w:t>
      </w:r>
      <w:r>
        <w:t xml:space="preserve"> utility. </w:t>
      </w:r>
      <w:r w:rsidR="00AE0ADB">
        <w:t>The</w:t>
      </w:r>
      <w:r>
        <w:t xml:space="preserve"> following two commands produce the same result</w:t>
      </w:r>
      <w:r w:rsidR="00293E1A">
        <w:t>:</w:t>
      </w:r>
    </w:p>
    <w:p w14:paraId="248DD4B4" w14:textId="77777777" w:rsidR="00234B97" w:rsidRDefault="00234B97" w:rsidP="00FE69CD">
      <w:pPr>
        <w:pStyle w:val="UsageSyntax"/>
      </w:pPr>
      <w:r>
        <w:t xml:space="preserve">tsanalyze </w:t>
      </w:r>
      <w:r>
        <w:rPr>
          <w:i/>
          <w:iCs/>
        </w:rPr>
        <w:t>options</w:t>
      </w:r>
      <w:r>
        <w:t xml:space="preserve"> </w:t>
      </w:r>
      <w:r>
        <w:rPr>
          <w:i/>
          <w:iCs/>
        </w:rPr>
        <w:t>filename</w:t>
      </w:r>
      <w:r w:rsidR="00FE69CD">
        <w:br/>
      </w:r>
      <w:r>
        <w:t xml:space="preserve">tsp –I file </w:t>
      </w:r>
      <w:r>
        <w:rPr>
          <w:i/>
          <w:iCs/>
        </w:rPr>
        <w:t>filename</w:t>
      </w:r>
      <w:r>
        <w:t xml:space="preserve"> –P analyze </w:t>
      </w:r>
      <w:r>
        <w:rPr>
          <w:i/>
          <w:iCs/>
        </w:rPr>
        <w:t>options</w:t>
      </w:r>
      <w:r>
        <w:t xml:space="preserve"> –O drop</w:t>
      </w:r>
    </w:p>
    <w:p w14:paraId="7025C23F" w14:textId="77777777" w:rsidR="00234B97" w:rsidRPr="00322547" w:rsidRDefault="00BD19C2" w:rsidP="00E233F7">
      <w:pPr>
        <w:pStyle w:val="UsageTitle"/>
      </w:pPr>
      <w:r w:rsidRPr="00322547">
        <w:t>Usage</w:t>
      </w:r>
    </w:p>
    <w:p w14:paraId="7399E850" w14:textId="77777777" w:rsidR="00234B97" w:rsidRPr="00322547" w:rsidRDefault="00234B97" w:rsidP="00234B97">
      <w:pPr>
        <w:pStyle w:val="UsageSyntax"/>
      </w:pPr>
      <w:r w:rsidRPr="00322547">
        <w:t>tsp -P analyze [</w:t>
      </w:r>
      <w:r w:rsidRPr="00322547">
        <w:rPr>
          <w:i/>
          <w:iCs/>
        </w:rPr>
        <w:t>options</w:t>
      </w:r>
      <w:r w:rsidRPr="00322547">
        <w:t>]</w:t>
      </w:r>
    </w:p>
    <w:p w14:paraId="727247F6" w14:textId="77777777" w:rsidR="00234B97" w:rsidRPr="0010024C" w:rsidRDefault="00234B97" w:rsidP="00E233F7">
      <w:pPr>
        <w:pStyle w:val="UsageTitle"/>
      </w:pPr>
      <w:r w:rsidRPr="0010024C">
        <w:t>General purpose options</w:t>
      </w:r>
    </w:p>
    <w:p w14:paraId="1EC1197A" w14:textId="77777777" w:rsidR="00AE0ADB" w:rsidRDefault="00AE0ADB" w:rsidP="00AE0ADB">
      <w:pPr>
        <w:pStyle w:val="OptionName"/>
      </w:pPr>
      <w:r>
        <w:t>-c</w:t>
      </w:r>
      <w:r>
        <w:br/>
        <w:t>--cumulative</w:t>
      </w:r>
    </w:p>
    <w:p w14:paraId="70FB20AE" w14:textId="77777777" w:rsidR="00AE0ADB" w:rsidRDefault="00AE0ADB" w:rsidP="00AE0ADB">
      <w:pPr>
        <w:pStyle w:val="OptionDescription"/>
      </w:pPr>
      <w:r>
        <w:t xml:space="preserve">With </w:t>
      </w:r>
      <w:r w:rsidRPr="00AE0ADB">
        <w:rPr>
          <w:rStyle w:val="Codeintext"/>
        </w:rPr>
        <w:t>--interval</w:t>
      </w:r>
      <w:r>
        <w:t>, accumulate analysis data of all intervals. With this option, each new report is an analysis from the beginning of the stream.</w:t>
      </w:r>
    </w:p>
    <w:p w14:paraId="6D21985D" w14:textId="77777777" w:rsidR="00AE0ADB" w:rsidRDefault="00AE0ADB" w:rsidP="00AE0ADB">
      <w:pPr>
        <w:pStyle w:val="OptionDescription"/>
      </w:pPr>
      <w: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pPr>
      <w:r w:rsidRPr="0010024C">
        <w:t>Analysis and o</w:t>
      </w:r>
      <w:r w:rsidR="006B3DED" w:rsidRPr="0010024C">
        <w:t>utput control options</w:t>
      </w:r>
    </w:p>
    <w:p w14:paraId="68519A74" w14:textId="77777777" w:rsidR="006B3DED" w:rsidRDefault="006B3DED" w:rsidP="006B3DED">
      <w:pPr>
        <w:ind w:left="284"/>
      </w:pPr>
      <w:r>
        <w:t xml:space="preserve">The options for controlling the </w:t>
      </w:r>
      <w:r w:rsidR="003020DE">
        <w:t xml:space="preserve">analysis and the </w:t>
      </w:r>
      <w:r>
        <w:t xml:space="preserve">output are the same as for the </w:t>
      </w:r>
      <w:r w:rsidRPr="008230B4">
        <w:rPr>
          <w:rStyle w:val="Codeintext"/>
        </w:rPr>
        <w:t>tsanalyze</w:t>
      </w:r>
      <w:r>
        <w:t xml:space="preserve"> utility.</w:t>
      </w:r>
    </w:p>
    <w:p w14:paraId="1D9F4A01" w14:textId="77777777" w:rsidR="006941F4" w:rsidRPr="00CF0FFB" w:rsidRDefault="006941F4" w:rsidP="006941F4">
      <w:pPr>
        <w:pStyle w:val="UsageTitle"/>
      </w:pPr>
      <w:r w:rsidRPr="00CF0FFB">
        <w:t xml:space="preserve">Generic </w:t>
      </w:r>
      <w:r>
        <w:t xml:space="preserve">packet processing </w:t>
      </w:r>
      <w:r w:rsidRPr="00CF0FFB">
        <w:t>plugin options</w:t>
      </w:r>
    </w:p>
    <w:p w14:paraId="02E6D77E" w14:textId="77777777" w:rsidR="006941F4" w:rsidRPr="00CF0FFB" w:rsidRDefault="006941F4" w:rsidP="006941F4">
      <w:pPr>
        <w:ind w:left="284"/>
      </w:pPr>
      <w:r w:rsidRPr="00CF0FFB">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3F2F18D" w14:textId="77777777" w:rsidR="006941F4" w:rsidRDefault="006941F4" w:rsidP="006941F4">
      <w:pPr>
        <w:pStyle w:val="OptionDescription"/>
      </w:pPr>
      <w: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pPr>
      <w:r>
        <w:t xml:space="preserve">Several </w:t>
      </w:r>
      <w:r w:rsidRPr="00CE6802">
        <w:rPr>
          <w:rStyle w:val="Codeintext"/>
        </w:rPr>
        <w:t>--only-label</w:t>
      </w:r>
      <w: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62959740"/>
      <w:r>
        <w:lastRenderedPageBreak/>
        <w:t>bat</w:t>
      </w:r>
      <w:bookmarkEnd w:id="254"/>
    </w:p>
    <w:p w14:paraId="50732D30" w14:textId="77777777" w:rsidR="007702EE" w:rsidRPr="0010024C" w:rsidRDefault="007702EE" w:rsidP="00E233F7">
      <w:pPr>
        <w:pStyle w:val="UsageTitle"/>
      </w:pPr>
      <w:r w:rsidRPr="0010024C">
        <w:t xml:space="preserve">Perform </w:t>
      </w:r>
      <w:r w:rsidR="00184EBE">
        <w:t>v</w:t>
      </w:r>
      <w:r w:rsidRPr="0010024C">
        <w:t xml:space="preserve">arious </w:t>
      </w:r>
      <w:r w:rsidR="00184EBE">
        <w:t>t</w:t>
      </w:r>
      <w:r w:rsidRPr="0010024C">
        <w:t xml:space="preserve">ransformations on </w:t>
      </w:r>
      <w:r w:rsidR="000F3C67">
        <w:t>a</w:t>
      </w:r>
      <w:r w:rsidRPr="0010024C">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pPr>
      <w: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93671F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t xml:space="preserve">Several </w:t>
      </w:r>
      <w:r w:rsidRPr="008536A7">
        <w:rPr>
          <w:rStyle w:val="Codeintext"/>
        </w:rPr>
        <w:t>--patch-xml</w:t>
      </w:r>
      <w:r>
        <w:t xml:space="preserve"> options can be specified. Patch files are sequentially applied on each table.</w:t>
      </w:r>
    </w:p>
    <w:p w14:paraId="0D4E724C" w14:textId="76F2E49A" w:rsidR="0056021C" w:rsidRDefault="0056021C" w:rsidP="0056021C">
      <w:pPr>
        <w:pStyle w:val="OptionDescription"/>
      </w:pPr>
      <w:r>
        <w:lastRenderedPageBreak/>
        <w:t>See section</w:t>
      </w:r>
      <w:r w:rsidR="001135D5">
        <w:t xml:space="preserve"> </w:t>
      </w:r>
      <w:r w:rsidR="001135D5">
        <w:fldChar w:fldCharType="begin"/>
      </w:r>
      <w:r w:rsidR="001135D5">
        <w:instrText xml:space="preserve"> REF _Ref106897820 \r \h </w:instrText>
      </w:r>
      <w:r w:rsidR="001135D5">
        <w:fldChar w:fldCharType="separate"/>
      </w:r>
      <w:r w:rsidR="001424C7">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pPr>
      <w:r w:rsidRPr="00CF0FFB">
        <w:t xml:space="preserve">Generic </w:t>
      </w:r>
      <w:r>
        <w:t xml:space="preserve">packet processing </w:t>
      </w:r>
      <w:r w:rsidRPr="00CF0FFB">
        <w:t>plugin options</w:t>
      </w:r>
    </w:p>
    <w:p w14:paraId="7B1DDC3E" w14:textId="77777777" w:rsidR="006E4C0C" w:rsidRPr="00CF0FFB" w:rsidRDefault="006E4C0C" w:rsidP="006E4C0C">
      <w:pPr>
        <w:ind w:left="284"/>
      </w:pPr>
      <w:r w:rsidRPr="00CF0FFB">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6A13772" w14:textId="77777777" w:rsidR="006E4C0C" w:rsidRDefault="006E4C0C" w:rsidP="006E4C0C">
      <w:pPr>
        <w:pStyle w:val="OptionDescription"/>
      </w:pPr>
      <w: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t xml:space="preserve">Several </w:t>
      </w:r>
      <w:r w:rsidRPr="00CE6802">
        <w:rPr>
          <w:rStyle w:val="Codeintext"/>
        </w:rPr>
        <w:t>--only-label</w:t>
      </w:r>
      <w:r>
        <w:t xml:space="preserve"> options may be specified.</w:t>
      </w:r>
    </w:p>
    <w:p w14:paraId="7C54521D" w14:textId="77777777" w:rsidR="00A545B1" w:rsidRDefault="00A545B1" w:rsidP="00A545B1">
      <w:pPr>
        <w:pStyle w:val="ReferenceSectionTitle"/>
      </w:pPr>
      <w:bookmarkStart w:id="255" w:name="_Toc162959741"/>
      <w:r>
        <w:lastRenderedPageBreak/>
        <w:t>bitrate_monitor</w:t>
      </w:r>
      <w:bookmarkEnd w:id="252"/>
      <w:bookmarkEnd w:id="253"/>
      <w:bookmarkEnd w:id="255"/>
    </w:p>
    <w:p w14:paraId="49DF2690" w14:textId="36A47248" w:rsidR="00A545B1" w:rsidRPr="00635D41" w:rsidRDefault="00635D41" w:rsidP="00E233F7">
      <w:pPr>
        <w:pStyle w:val="UsageTitle"/>
      </w:pPr>
      <w:r w:rsidRPr="00635D41">
        <w:t xml:space="preserve">Monitor </w:t>
      </w:r>
      <w:r>
        <w:t xml:space="preserve">the </w:t>
      </w:r>
      <w:r w:rsidRPr="00635D41">
        <w:t xml:space="preserve">bitrate </w:t>
      </w:r>
      <w:r>
        <w:t>of the</w:t>
      </w:r>
      <w:r w:rsidRPr="00635D41">
        <w:t xml:space="preserve"> </w:t>
      </w:r>
      <w:r w:rsidR="00EB303A">
        <w:t>transport stream</w:t>
      </w:r>
      <w:r w:rsidRPr="00635D41">
        <w:t xml:space="preserve"> or a given </w:t>
      </w:r>
      <w:r w:rsidR="00D90289">
        <w:t xml:space="preserve">set of </w:t>
      </w:r>
      <w:r w:rsidRPr="00635D41">
        <w:t>PID</w:t>
      </w:r>
      <w:r w:rsidR="00D90289">
        <w:t>’s</w:t>
      </w:r>
    </w:p>
    <w:p w14:paraId="10D72ED1" w14:textId="27DDE34C" w:rsidR="00A545B1" w:rsidRDefault="00A545B1" w:rsidP="00A545B1">
      <w:r>
        <w:t xml:space="preserve">This plugin is used to monitor the bitrate of </w:t>
      </w:r>
      <w:r w:rsidR="00635D41">
        <w:t xml:space="preserve">the complete transport stream or </w:t>
      </w:r>
      <w:r>
        <w:t xml:space="preserve">a given </w:t>
      </w:r>
      <w:r w:rsidR="00842882">
        <w:t xml:space="preserve">set of </w:t>
      </w:r>
      <w:r>
        <w:t>PID</w:t>
      </w:r>
      <w:r w:rsidR="00842882">
        <w:t>’s</w:t>
      </w:r>
      <w:r>
        <w:t xml:space="preserve">. Note that the bitrate is the instantaneous bitrate, meaning that it is computed from the packets received during the last </w:t>
      </w:r>
      <w:r w:rsidRPr="00BC40F1">
        <w:rPr>
          <w:i/>
        </w:rPr>
        <w:t>n</w:t>
      </w:r>
      <w:r>
        <w:t xml:space="preserve"> seconds (</w:t>
      </w:r>
      <w:r w:rsidRPr="00BC40F1">
        <w:rPr>
          <w:i/>
        </w:rPr>
        <w:t>n</w:t>
      </w:r>
      <w:r>
        <w:t xml:space="preserve"> is a plugin parameter, default value = 5).</w:t>
      </w:r>
    </w:p>
    <w:p w14:paraId="2A2BCCDD" w14:textId="77777777" w:rsidR="00A545B1" w:rsidRDefault="00A545B1" w:rsidP="00A545B1">
      <w:r>
        <w:t>If the bitrate value is outside of the specified range, an alarm is reported.</w:t>
      </w:r>
    </w:p>
    <w:p w14:paraId="6D5EF1F4" w14:textId="21381948" w:rsidR="00A545B1" w:rsidRDefault="00A545B1" w:rsidP="00A545B1">
      <w:r>
        <w:t>An alarm command can be specified to report anomalies in a custom way. If such a command is present, it will be called with the problem description as parameter</w:t>
      </w:r>
      <w:r w:rsidR="00A71887">
        <w:t>s</w:t>
      </w:r>
      <w:r>
        <w:t>.</w:t>
      </w:r>
      <w:r w:rsidR="00A71887">
        <w:t xml:space="preserve"> See an example in section </w:t>
      </w:r>
      <w:r w:rsidR="00A71887">
        <w:fldChar w:fldCharType="begin"/>
      </w:r>
      <w:r w:rsidR="00A71887">
        <w:instrText xml:space="preserve"> REF _Ref60231450 \r \h </w:instrText>
      </w:r>
      <w:r w:rsidR="00A71887">
        <w:fldChar w:fldCharType="separate"/>
      </w:r>
      <w:r w:rsidR="001424C7">
        <w:t>5.2.30</w:t>
      </w:r>
      <w:r w:rsidR="00A71887">
        <w:fldChar w:fldCharType="end"/>
      </w:r>
      <w:r w:rsidR="00A71887">
        <w:t>.</w:t>
      </w:r>
    </w:p>
    <w:p w14:paraId="6E751C44" w14:textId="77777777" w:rsidR="00A545B1" w:rsidRPr="0010024C" w:rsidRDefault="00BD19C2" w:rsidP="00E233F7">
      <w:pPr>
        <w:pStyle w:val="UsageTitle"/>
      </w:pPr>
      <w:r>
        <w:t>Usage</w:t>
      </w:r>
    </w:p>
    <w:p w14:paraId="1DCA5C02" w14:textId="77777777" w:rsidR="00A545B1" w:rsidRPr="00E52880" w:rsidRDefault="00A545B1" w:rsidP="00A545B1">
      <w:pPr>
        <w:pStyle w:val="UsageSyntax"/>
      </w:pPr>
      <w:r w:rsidRPr="00E52880">
        <w:t xml:space="preserve">tsp -P </w:t>
      </w:r>
      <w:r>
        <w:t>bitrate</w:t>
      </w:r>
      <w:r w:rsidRPr="00E52880">
        <w:t>_monitor [</w:t>
      </w:r>
      <w:r w:rsidRPr="00E52880">
        <w:rPr>
          <w:i/>
          <w:iCs/>
        </w:rPr>
        <w:t>options</w:t>
      </w:r>
      <w:r w:rsidRPr="00E52880">
        <w:t>]</w:t>
      </w:r>
      <w:r>
        <w:t xml:space="preserve"> </w:t>
      </w:r>
    </w:p>
    <w:p w14:paraId="77388394" w14:textId="77777777" w:rsidR="00A545B1" w:rsidRPr="0010024C" w:rsidRDefault="00BD19C2" w:rsidP="00E233F7">
      <w:pPr>
        <w:pStyle w:val="UsageTitle"/>
      </w:pPr>
      <w: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pPr>
      <w: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74BB08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779A435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t xml:space="preserve">Several </w:t>
      </w:r>
      <w:r w:rsidRPr="00B609C4">
        <w:rPr>
          <w:rStyle w:val="Codeintext"/>
        </w:rPr>
        <w:t>--pid</w:t>
      </w:r>
      <w:r>
        <w:t xml:space="preserve"> </w:t>
      </w:r>
      <w:r w:rsidRPr="00B609C4">
        <w:t>options may be specified. When several PID's are specified, the tested</w:t>
      </w:r>
      <w:r>
        <w:t xml:space="preserve"> </w:t>
      </w:r>
      <w:r w:rsidRPr="00B609C4">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rPr>
        <w:t>label1</w:t>
      </w:r>
      <w:r w:rsidRPr="00CF0FFB">
        <w:rPr>
          <w:b w:val="0"/>
        </w:rPr>
        <w:t>[-</w:t>
      </w:r>
      <w:r w:rsidRPr="00CF0FFB">
        <w:rPr>
          <w:b w:val="0"/>
          <w:i/>
        </w:rPr>
        <w:t>label2</w:t>
      </w:r>
      <w:r w:rsidRPr="00CF0FFB">
        <w:rPr>
          <w:b w:val="0"/>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rPr>
        <w:t>label1</w:t>
      </w:r>
      <w:r w:rsidRPr="00CF0FFB">
        <w:rPr>
          <w:b w:val="0"/>
        </w:rPr>
        <w:t>[-</w:t>
      </w:r>
      <w:r w:rsidRPr="00CF0FFB">
        <w:rPr>
          <w:b w:val="0"/>
          <w:i/>
        </w:rPr>
        <w:t>label2</w:t>
      </w:r>
      <w:r w:rsidRPr="00CF0FFB">
        <w:rPr>
          <w:b w:val="0"/>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rPr>
        <w:t>label1</w:t>
      </w:r>
      <w:r w:rsidRPr="00CF0FFB">
        <w:rPr>
          <w:b w:val="0"/>
        </w:rPr>
        <w:t>[-</w:t>
      </w:r>
      <w:r w:rsidRPr="00CF0FFB">
        <w:rPr>
          <w:b w:val="0"/>
          <w:i/>
        </w:rPr>
        <w:t>label2</w:t>
      </w:r>
      <w:r w:rsidRPr="00CF0FFB">
        <w:rPr>
          <w:b w:val="0"/>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rPr>
        <w:t>label1</w:t>
      </w:r>
      <w:r w:rsidRPr="00CF0FFB">
        <w:rPr>
          <w:b w:val="0"/>
        </w:rPr>
        <w:t>[-</w:t>
      </w:r>
      <w:r w:rsidRPr="00CF0FFB">
        <w:rPr>
          <w:b w:val="0"/>
          <w:i/>
        </w:rPr>
        <w:t>label2</w:t>
      </w:r>
      <w:r w:rsidRPr="00CF0FFB">
        <w:rPr>
          <w:b w:val="0"/>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rPr>
        <w:t>label1</w:t>
      </w:r>
      <w:r w:rsidRPr="00CF0FFB">
        <w:rPr>
          <w:b w:val="0"/>
        </w:rPr>
        <w:t>[-</w:t>
      </w:r>
      <w:r w:rsidRPr="00CF0FFB">
        <w:rPr>
          <w:b w:val="0"/>
          <w:i/>
        </w:rPr>
        <w:t>label2</w:t>
      </w:r>
      <w:r w:rsidRPr="00CF0FFB">
        <w:rPr>
          <w:b w:val="0"/>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rPr>
        <w:t>label1</w:t>
      </w:r>
      <w:r w:rsidRPr="00CF0FFB">
        <w:rPr>
          <w:b w:val="0"/>
        </w:rPr>
        <w:t>[-</w:t>
      </w:r>
      <w:r w:rsidRPr="00CF0FFB">
        <w:rPr>
          <w:b w:val="0"/>
          <w:i/>
        </w:rPr>
        <w:t>label2</w:t>
      </w:r>
      <w:r w:rsidRPr="00CF0FFB">
        <w:rPr>
          <w:b w:val="0"/>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rPr>
      </w:pPr>
      <w:r w:rsidRPr="00EA067E">
        <w:t>-s</w:t>
      </w:r>
      <w:r w:rsidRPr="00EA067E">
        <w:br/>
        <w:t>--summary</w:t>
      </w:r>
    </w:p>
    <w:p w14:paraId="561D3F81" w14:textId="56879123" w:rsidR="00EA067E" w:rsidRDefault="00EA067E" w:rsidP="00EA067E">
      <w:pPr>
        <w:pStyle w:val="OptionDescription"/>
        <w:rPr>
          <w:color w:val="F8F8F8"/>
        </w:rPr>
      </w:pPr>
      <w: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pPr>
      <w:r w:rsidRPr="00CF0FFB">
        <w:t xml:space="preserve">Generic </w:t>
      </w:r>
      <w:r>
        <w:t xml:space="preserve">packet processing </w:t>
      </w:r>
      <w:r w:rsidRPr="00CF0FFB">
        <w:t>plugin options</w:t>
      </w:r>
    </w:p>
    <w:p w14:paraId="72DD2039" w14:textId="77777777" w:rsidR="00373DC7" w:rsidRPr="00CF0FFB" w:rsidRDefault="00373DC7" w:rsidP="00373DC7">
      <w:pPr>
        <w:ind w:left="284"/>
      </w:pPr>
      <w:r w:rsidRPr="00CF0FFB">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41595004" w14:textId="77777777" w:rsidR="00373DC7" w:rsidRDefault="00373DC7" w:rsidP="00373DC7">
      <w:pPr>
        <w:pStyle w:val="OptionDescription"/>
      </w:pPr>
      <w: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t xml:space="preserve">Several </w:t>
      </w:r>
      <w:r w:rsidRPr="00CE6802">
        <w:rPr>
          <w:rStyle w:val="Codeintext"/>
        </w:rPr>
        <w:t>--only-label</w:t>
      </w:r>
      <w:r>
        <w:t xml:space="preserve"> options may be specified.</w:t>
      </w:r>
    </w:p>
    <w:p w14:paraId="5F4AAE40" w14:textId="77777777" w:rsidR="00E06CAF" w:rsidRDefault="00E06CAF" w:rsidP="00A545B1">
      <w:pPr>
        <w:pStyle w:val="ReferenceSectionTitle"/>
      </w:pPr>
      <w:bookmarkStart w:id="256" w:name="_Toc162959742"/>
      <w:r>
        <w:lastRenderedPageBreak/>
        <w:t>boostpid</w:t>
      </w:r>
      <w:bookmarkEnd w:id="241"/>
      <w:bookmarkEnd w:id="242"/>
      <w:bookmarkEnd w:id="256"/>
    </w:p>
    <w:p w14:paraId="4F0BB3C0" w14:textId="77777777" w:rsidR="00E06CAF" w:rsidRPr="0010024C" w:rsidRDefault="00E06CAF" w:rsidP="00E233F7">
      <w:pPr>
        <w:pStyle w:val="UsageTitle"/>
      </w:pPr>
      <w:r w:rsidRPr="0010024C">
        <w:t xml:space="preserve">Boost the </w:t>
      </w:r>
      <w:r w:rsidR="003867B9">
        <w:t>b</w:t>
      </w:r>
      <w:r w:rsidRPr="0010024C">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pPr>
      <w:r>
        <w:t>Usage</w:t>
      </w:r>
    </w:p>
    <w:p w14:paraId="75476950" w14:textId="77777777" w:rsidR="00E06CAF" w:rsidRDefault="00E06CAF" w:rsidP="00E06CAF">
      <w:pPr>
        <w:pStyle w:val="UsageSyntax"/>
      </w:pPr>
      <w:r>
        <w:t>tsp -P boostpid [</w:t>
      </w:r>
      <w:r>
        <w:rPr>
          <w:i/>
          <w:iCs/>
        </w:rPr>
        <w:t>options</w:t>
      </w:r>
      <w:r>
        <w:t xml:space="preserve">] </w:t>
      </w:r>
      <w:r>
        <w:rPr>
          <w:i/>
          <w:iCs/>
        </w:rPr>
        <w:t>pid</w:t>
      </w:r>
      <w:r>
        <w:t xml:space="preserve"> </w:t>
      </w:r>
      <w:r>
        <w:rPr>
          <w:i/>
          <w:iCs/>
        </w:rPr>
        <w:t>addpkt</w:t>
      </w:r>
      <w:r>
        <w:t xml:space="preserve"> </w:t>
      </w:r>
      <w:r>
        <w:rPr>
          <w:i/>
          <w:iCs/>
        </w:rPr>
        <w:t>inpkt</w:t>
      </w:r>
    </w:p>
    <w:p w14:paraId="4FA026D6" w14:textId="77777777" w:rsidR="00E06CAF" w:rsidRPr="0010024C" w:rsidRDefault="00E06CAF" w:rsidP="00E233F7">
      <w:pPr>
        <w:pStyle w:val="UsageTitle"/>
      </w:pPr>
      <w:r w:rsidRPr="0010024C">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pPr>
      <w:r w:rsidRPr="00CF0FFB">
        <w:t xml:space="preserve">Generic </w:t>
      </w:r>
      <w:r>
        <w:t xml:space="preserve">packet processing </w:t>
      </w:r>
      <w:r w:rsidRPr="00CF0FFB">
        <w:t>plugin options</w:t>
      </w:r>
    </w:p>
    <w:p w14:paraId="00B9BC9F" w14:textId="77777777" w:rsidR="003416E4" w:rsidRPr="00CF0FFB" w:rsidRDefault="003416E4" w:rsidP="003416E4">
      <w:pPr>
        <w:ind w:left="284"/>
      </w:pPr>
      <w:r w:rsidRPr="00CF0FFB">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36D7A75" w14:textId="77777777" w:rsidR="003416E4" w:rsidRDefault="003416E4" w:rsidP="003416E4">
      <w:pPr>
        <w:pStyle w:val="OptionDescription"/>
      </w:pPr>
      <w: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t xml:space="preserve">Several </w:t>
      </w:r>
      <w:r w:rsidRPr="00CE6802">
        <w:rPr>
          <w:rStyle w:val="Codeintext"/>
        </w:rPr>
        <w:t>--only-label</w:t>
      </w:r>
      <w:r>
        <w:t xml:space="preserve"> options may be specified.</w:t>
      </w:r>
    </w:p>
    <w:p w14:paraId="40A2720E" w14:textId="77777777" w:rsidR="00E06CAF" w:rsidRDefault="00E06CAF" w:rsidP="00A545B1">
      <w:pPr>
        <w:pStyle w:val="ReferenceSectionTitle"/>
      </w:pPr>
      <w:bookmarkStart w:id="257" w:name="_Ref214088375"/>
      <w:bookmarkStart w:id="258" w:name="_Toc162959743"/>
      <w:r>
        <w:lastRenderedPageBreak/>
        <w:t>cat</w:t>
      </w:r>
      <w:bookmarkEnd w:id="257"/>
      <w:bookmarkEnd w:id="258"/>
    </w:p>
    <w:p w14:paraId="32FE6877" w14:textId="77777777" w:rsidR="00E06CAF" w:rsidRPr="0010024C" w:rsidRDefault="00E06CAF" w:rsidP="00E233F7">
      <w:pPr>
        <w:pStyle w:val="UsageTitle"/>
      </w:pPr>
      <w:r w:rsidRPr="0010024C">
        <w:t xml:space="preserve">Perform </w:t>
      </w:r>
      <w:r w:rsidR="00184EBE">
        <w:t>v</w:t>
      </w:r>
      <w:r w:rsidRPr="0010024C">
        <w:t xml:space="preserve">arious </w:t>
      </w:r>
      <w:r w:rsidR="00184EBE">
        <w:t>t</w:t>
      </w:r>
      <w:r w:rsidRPr="0010024C">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pPr>
      <w: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109898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lastRenderedPageBreak/>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79AC5E7"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424C7">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pPr>
      <w:r w:rsidRPr="00CF0FFB">
        <w:t xml:space="preserve">Generic </w:t>
      </w:r>
      <w:r>
        <w:t xml:space="preserve">packet processing </w:t>
      </w:r>
      <w:r w:rsidRPr="00CF0FFB">
        <w:t>plugin options</w:t>
      </w:r>
    </w:p>
    <w:p w14:paraId="44D23E47" w14:textId="77777777" w:rsidR="005A011E" w:rsidRPr="00CF0FFB" w:rsidRDefault="005A011E" w:rsidP="005A011E">
      <w:pPr>
        <w:ind w:left="284"/>
      </w:pPr>
      <w:r w:rsidRPr="00CF0FFB">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2A0900E" w14:textId="77777777" w:rsidR="005A011E" w:rsidRDefault="005A011E" w:rsidP="005A011E">
      <w:pPr>
        <w:pStyle w:val="OptionDescription"/>
      </w:pPr>
      <w: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t xml:space="preserve">Several </w:t>
      </w:r>
      <w:r w:rsidRPr="00CE6802">
        <w:rPr>
          <w:rStyle w:val="Codeintext"/>
        </w:rPr>
        <w:t>--only-label</w:t>
      </w:r>
      <w:r>
        <w:t xml:space="preserve"> options may be specified.</w:t>
      </w:r>
    </w:p>
    <w:p w14:paraId="2C7EEE3D" w14:textId="77777777" w:rsidR="009A5DE3" w:rsidRDefault="009A5DE3" w:rsidP="00A545B1">
      <w:pPr>
        <w:pStyle w:val="ReferenceSectionTitle"/>
      </w:pPr>
      <w:bookmarkStart w:id="259" w:name="_Toc162959744"/>
      <w:r>
        <w:lastRenderedPageBreak/>
        <w:t>clear</w:t>
      </w:r>
      <w:bookmarkEnd w:id="243"/>
      <w:bookmarkEnd w:id="259"/>
    </w:p>
    <w:p w14:paraId="1C865FC5" w14:textId="77777777" w:rsidR="009A5DE3" w:rsidRPr="0072743A" w:rsidRDefault="00942123" w:rsidP="00E233F7">
      <w:pPr>
        <w:pStyle w:val="UsageTitle"/>
      </w:pPr>
      <w:r>
        <w:t>Extract c</w:t>
      </w:r>
      <w:r w:rsidR="0072743A" w:rsidRPr="0072743A">
        <w:t>lear (n</w:t>
      </w:r>
      <w:r w:rsidR="009A5DE3" w:rsidRPr="0072743A">
        <w:t xml:space="preserve">on </w:t>
      </w:r>
      <w:r w:rsidR="0072743A" w:rsidRPr="0072743A">
        <w:t>s</w:t>
      </w:r>
      <w:r w:rsidR="009A5DE3" w:rsidRPr="0072743A">
        <w:t xml:space="preserve">crambled) </w:t>
      </w:r>
      <w:r w:rsidR="0072743A" w:rsidRPr="0072743A">
        <w:t>s</w:t>
      </w:r>
      <w:r w:rsidR="009A5DE3" w:rsidRPr="0072743A">
        <w:t xml:space="preserve">equences </w:t>
      </w:r>
    </w:p>
    <w:p w14:paraId="6A14D896" w14:textId="77777777" w:rsidR="009A5DE3" w:rsidRPr="0020058A" w:rsidRDefault="009A5DE3" w:rsidP="009A5DE3">
      <w:r>
        <w:t>This plugin e</w:t>
      </w:r>
      <w:r w:rsidRPr="0020058A">
        <w:t>xtract</w:t>
      </w:r>
      <w:r>
        <w:t>s</w:t>
      </w:r>
      <w:r w:rsidRPr="0020058A">
        <w:t xml:space="preserve"> clear (non scrambled) sequences of a transport stream.</w:t>
      </w:r>
    </w:p>
    <w:p w14:paraId="3CC5F265" w14:textId="77777777" w:rsidR="009A5DE3" w:rsidRDefault="009A5DE3" w:rsidP="009A5DE3">
      <w:r w:rsidRPr="00CB5883">
        <w:t>The extraction is based on one "</w:t>
      </w:r>
      <w:r w:rsidRPr="00CB5883">
        <w:rPr>
          <w:i/>
        </w:rPr>
        <w:t>reference</w:t>
      </w:r>
      <w: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t xml:space="preserve">). </w:t>
      </w:r>
      <w:r w:rsidRPr="00CB5883">
        <w:t>When a clear packet is found on any audio or video stream of the reference</w:t>
      </w:r>
      <w:r>
        <w:t xml:space="preserve"> </w:t>
      </w:r>
      <w:r w:rsidRPr="00CB5883">
        <w:t xml:space="preserve">service, all </w:t>
      </w:r>
      <w:r>
        <w:t xml:space="preserve">subsequent </w:t>
      </w:r>
      <w:r w:rsidRPr="00CB5883">
        <w:t>packets in the TS are transmitted. When no clear packet has</w:t>
      </w:r>
      <w:r>
        <w:t xml:space="preserve"> </w:t>
      </w:r>
      <w:r w:rsidRPr="00CB5883">
        <w:t xml:space="preserve">been found in the last second, all </w:t>
      </w:r>
      <w:r>
        <w:t xml:space="preserve">subsequent </w:t>
      </w:r>
      <w:r w:rsidRPr="00CB5883">
        <w:t>packets in the TS are dropped.</w:t>
      </w:r>
    </w:p>
    <w:p w14:paraId="10F0E8DB" w14:textId="77777777" w:rsidR="009A5DE3" w:rsidRDefault="009A5DE3" w:rsidP="009A5DE3">
      <w:r>
        <w:t xml:space="preserve">This plugin is typically used after the plugin </w:t>
      </w:r>
      <w:r w:rsidRPr="00CE6802">
        <w:rPr>
          <w:rStyle w:val="Codeintext"/>
        </w:rPr>
        <w:t>zap</w:t>
      </w:r>
      <w:r>
        <w:t>. It let the service pass when it is clear and drops it when it is scrambled.</w:t>
      </w:r>
    </w:p>
    <w:p w14:paraId="0521DD13" w14:textId="77777777" w:rsidR="009A5DE3" w:rsidRPr="0010024C" w:rsidRDefault="00BD19C2" w:rsidP="00E233F7">
      <w:pPr>
        <w:pStyle w:val="UsageTitle"/>
      </w:pPr>
      <w:r>
        <w:t>Usage</w:t>
      </w:r>
    </w:p>
    <w:p w14:paraId="7F2AC843" w14:textId="77777777" w:rsidR="009A5DE3" w:rsidRPr="00D1135D" w:rsidRDefault="009A5DE3" w:rsidP="009A5DE3">
      <w:pPr>
        <w:pStyle w:val="UsageSyntax"/>
      </w:pPr>
      <w:r w:rsidRPr="00D1135D">
        <w:t>tsp -P clear [</w:t>
      </w:r>
      <w:r w:rsidRPr="00D1135D">
        <w:rPr>
          <w:i/>
          <w:iCs/>
        </w:rPr>
        <w:t>options</w:t>
      </w:r>
      <w:r w:rsidRPr="00D1135D">
        <w:t>]</w:t>
      </w:r>
    </w:p>
    <w:p w14:paraId="2751B28B" w14:textId="77777777" w:rsidR="009A5DE3" w:rsidRPr="0010024C" w:rsidRDefault="00BD19C2" w:rsidP="00E233F7">
      <w:pPr>
        <w:pStyle w:val="UsageTitle"/>
      </w:pPr>
      <w: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7D233AB"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6F3A0AED" w14:textId="77777777" w:rsidR="00611FC9" w:rsidRPr="00F85203" w:rsidRDefault="00611FC9" w:rsidP="00611FC9">
      <w:pPr>
        <w:pStyle w:val="OptionName"/>
        <w:rPr>
          <w:rFonts w:ascii="Menlo" w:hAnsi="Menlo"/>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B54B743"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rPr>
      </w:pPr>
      <w:r>
        <w:t>--europe</w:t>
      </w:r>
    </w:p>
    <w:p w14:paraId="22EB1FBE" w14:textId="7E630157" w:rsidR="00611FC9" w:rsidRPr="00B26EC4" w:rsidRDefault="00611FC9" w:rsidP="00611FC9">
      <w:pPr>
        <w:pStyle w:val="OptionDescription"/>
      </w:pPr>
      <w:r w:rsidRPr="00B26EC4">
        <w:t xml:space="preserve">A synonym for </w:t>
      </w:r>
      <w:r w:rsidRPr="0072743A">
        <w:rPr>
          <w:rStyle w:val="Codeintext"/>
        </w:rPr>
        <w:t>--default-charset ISO-8859-15</w:t>
      </w:r>
      <w:r w:rsidRPr="00B26EC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424C7">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47B38D8"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424C7">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5EA1880"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pPr>
      <w:r w:rsidRPr="00CF0FFB">
        <w:t xml:space="preserve">Generic </w:t>
      </w:r>
      <w:r>
        <w:t xml:space="preserve">packet processing </w:t>
      </w:r>
      <w:r w:rsidRPr="00CF0FFB">
        <w:t>plugin options</w:t>
      </w:r>
    </w:p>
    <w:p w14:paraId="49FF3086" w14:textId="77777777" w:rsidR="00BC20FE" w:rsidRPr="00CF0FFB" w:rsidRDefault="00BC20FE" w:rsidP="00BC20FE">
      <w:pPr>
        <w:ind w:left="284"/>
      </w:pPr>
      <w:r w:rsidRPr="00CF0FFB">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16CB9B" w14:textId="77777777" w:rsidR="00BC20FE" w:rsidRDefault="00BC20FE" w:rsidP="00BC20FE">
      <w:pPr>
        <w:pStyle w:val="OptionDescription"/>
      </w:pPr>
      <w: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t xml:space="preserve">Several </w:t>
      </w:r>
      <w:r w:rsidRPr="00CE6802">
        <w:rPr>
          <w:rStyle w:val="Codeintext"/>
        </w:rPr>
        <w:t>--only-label</w:t>
      </w:r>
      <w: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62959745"/>
      <w:r>
        <w:lastRenderedPageBreak/>
        <w:t>continuity</w:t>
      </w:r>
      <w:bookmarkEnd w:id="260"/>
      <w:bookmarkEnd w:id="261"/>
      <w:bookmarkEnd w:id="262"/>
    </w:p>
    <w:p w14:paraId="56DA3ED8" w14:textId="77777777" w:rsidR="00A545B1" w:rsidRDefault="0041613D" w:rsidP="00E233F7">
      <w:pPr>
        <w:pStyle w:val="UsageTitle"/>
      </w:pPr>
      <w:r>
        <w:t>Check c</w:t>
      </w:r>
      <w:r w:rsidR="00A545B1">
        <w:t xml:space="preserve">ontinuity </w:t>
      </w:r>
      <w:r>
        <w:t>c</w:t>
      </w:r>
      <w:r w:rsidR="00A545B1">
        <w:t xml:space="preserve">ounters </w:t>
      </w:r>
    </w:p>
    <w:p w14:paraId="0DA9B95E" w14:textId="77777777" w:rsidR="00A545B1" w:rsidRDefault="00A545B1" w:rsidP="00A545B1">
      <w:r>
        <w:t>This plugin checks the continuity counters on TS packets, PID per PID.</w:t>
      </w:r>
    </w:p>
    <w:p w14:paraId="4338F6E8" w14:textId="77777777" w:rsidR="00A545B1" w:rsidRPr="0010024C" w:rsidRDefault="00BD19C2" w:rsidP="00E233F7">
      <w:pPr>
        <w:pStyle w:val="UsageTitle"/>
      </w:pPr>
      <w:r>
        <w:t>Usage</w:t>
      </w:r>
    </w:p>
    <w:p w14:paraId="7B64FF1D" w14:textId="77777777" w:rsidR="00A545B1" w:rsidRDefault="00A545B1" w:rsidP="00A545B1">
      <w:pPr>
        <w:pStyle w:val="UsageSyntax"/>
      </w:pPr>
      <w:r>
        <w:t>tsp -P continuity [</w:t>
      </w:r>
      <w:r>
        <w:rPr>
          <w:i/>
          <w:iCs/>
        </w:rPr>
        <w:t>options</w:t>
      </w:r>
      <w:r>
        <w:t>]</w:t>
      </w:r>
    </w:p>
    <w:p w14:paraId="6C9BFDC2" w14:textId="77777777" w:rsidR="00A545B1" w:rsidRPr="0010024C" w:rsidRDefault="00BD19C2" w:rsidP="00E233F7">
      <w:pPr>
        <w:pStyle w:val="UsageTitle"/>
      </w:pPr>
      <w: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pPr>
      <w: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pPr>
      <w:r w:rsidRPr="00CF0FFB">
        <w:t xml:space="preserve">Generic </w:t>
      </w:r>
      <w:r>
        <w:t xml:space="preserve">packet processing </w:t>
      </w:r>
      <w:r w:rsidRPr="00CF0FFB">
        <w:t>plugin options</w:t>
      </w:r>
    </w:p>
    <w:p w14:paraId="6340E4FA" w14:textId="77777777" w:rsidR="008C2CC3" w:rsidRPr="00CF0FFB" w:rsidRDefault="008C2CC3" w:rsidP="008C2CC3">
      <w:pPr>
        <w:ind w:left="284"/>
      </w:pPr>
      <w:r w:rsidRPr="00CF0FFB">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28B7C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t xml:space="preserve">Several </w:t>
      </w:r>
      <w:r w:rsidRPr="00CE6802">
        <w:rPr>
          <w:rStyle w:val="Codeintext"/>
        </w:rPr>
        <w:t>--only-label</w:t>
      </w:r>
      <w:r>
        <w:t xml:space="preserve"> options may be specified.</w:t>
      </w:r>
    </w:p>
    <w:p w14:paraId="48060F01" w14:textId="77777777" w:rsidR="00BA4DF2" w:rsidRDefault="00BA4DF2" w:rsidP="00BA4DF2">
      <w:pPr>
        <w:pStyle w:val="ReferenceSectionTitle"/>
      </w:pPr>
      <w:bookmarkStart w:id="263" w:name="_Toc162959746"/>
      <w:r>
        <w:lastRenderedPageBreak/>
        <w:t>count</w:t>
      </w:r>
      <w:bookmarkEnd w:id="263"/>
    </w:p>
    <w:p w14:paraId="2B7A674A" w14:textId="77777777" w:rsidR="00BA4DF2" w:rsidRDefault="00BA4DF2" w:rsidP="00E233F7">
      <w:pPr>
        <w:pStyle w:val="UsageTitle"/>
      </w:pPr>
      <w:r w:rsidRPr="00BA4DF2">
        <w:t xml:space="preserve">Count TS packets per PID </w:t>
      </w:r>
    </w:p>
    <w:p w14:paraId="11D95821" w14:textId="77777777" w:rsidR="00BA4DF2" w:rsidRDefault="00BA4DF2" w:rsidP="00BA4DF2">
      <w:r>
        <w:t>This plugin counts packets per PID and provides either a summary of packet counts or a detailed list of packet per PID.</w:t>
      </w:r>
    </w:p>
    <w:p w14:paraId="5A16A016" w14:textId="77777777" w:rsidR="00BA4DF2" w:rsidRPr="0010024C" w:rsidRDefault="00BD19C2" w:rsidP="00E233F7">
      <w:pPr>
        <w:pStyle w:val="UsageTitle"/>
      </w:pPr>
      <w:r>
        <w:t>Usage</w:t>
      </w:r>
    </w:p>
    <w:p w14:paraId="31084B61" w14:textId="77777777" w:rsidR="00BA4DF2" w:rsidRDefault="00BA4DF2" w:rsidP="00BA4DF2">
      <w:pPr>
        <w:pStyle w:val="UsageSyntax"/>
      </w:pPr>
      <w:r>
        <w:t>tsp -P count [</w:t>
      </w:r>
      <w:r>
        <w:rPr>
          <w:i/>
          <w:iCs/>
        </w:rPr>
        <w:t>options</w:t>
      </w:r>
      <w:r>
        <w:t>]</w:t>
      </w:r>
    </w:p>
    <w:p w14:paraId="2640847C" w14:textId="77777777" w:rsidR="00BA4DF2" w:rsidRPr="0010024C" w:rsidRDefault="00BD19C2" w:rsidP="00E233F7">
      <w:pPr>
        <w:pStyle w:val="UsageTitle"/>
      </w:pPr>
      <w: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pPr>
      <w:r w:rsidRPr="00CF0FFB">
        <w:t xml:space="preserve">Generic </w:t>
      </w:r>
      <w:r>
        <w:t xml:space="preserve">packet processing </w:t>
      </w:r>
      <w:r w:rsidRPr="00CF0FFB">
        <w:t>plugin options</w:t>
      </w:r>
    </w:p>
    <w:p w14:paraId="050DDCCD" w14:textId="77777777" w:rsidR="008C2CC3" w:rsidRPr="00CF0FFB" w:rsidRDefault="008C2CC3" w:rsidP="008C2CC3">
      <w:pPr>
        <w:ind w:left="284"/>
      </w:pPr>
      <w:r w:rsidRPr="00CF0FFB">
        <w:t>The following options are implicitly defined in all packet processing plugins.</w:t>
      </w:r>
    </w:p>
    <w:p w14:paraId="7FDC67C1" w14:textId="77777777" w:rsidR="008C2CC3" w:rsidRDefault="008C2CC3" w:rsidP="008C2CC3">
      <w:pPr>
        <w:pStyle w:val="OptionName"/>
      </w:pPr>
      <w:r>
        <w:lastRenderedPageBreak/>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362C60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t xml:space="preserve">Several </w:t>
      </w:r>
      <w:r w:rsidRPr="00CE6802">
        <w:rPr>
          <w:rStyle w:val="Codeintext"/>
        </w:rPr>
        <w:t>--only-label</w:t>
      </w:r>
      <w:r>
        <w:t xml:space="preserve"> options may be specified.</w:t>
      </w:r>
    </w:p>
    <w:p w14:paraId="36AF4A6F" w14:textId="77777777" w:rsidR="0091351D" w:rsidRDefault="0091351D" w:rsidP="0091351D">
      <w:pPr>
        <w:pStyle w:val="ReferenceSectionTitle"/>
      </w:pPr>
      <w:bookmarkStart w:id="264" w:name="_Toc162959747"/>
      <w:r>
        <w:lastRenderedPageBreak/>
        <w:t>craft (input)</w:t>
      </w:r>
      <w:bookmarkEnd w:id="264"/>
    </w:p>
    <w:p w14:paraId="7DC746EF" w14:textId="77777777" w:rsidR="0091351D" w:rsidRDefault="0091351D" w:rsidP="0091351D">
      <w:pPr>
        <w:pStyle w:val="UsageTitle"/>
      </w:pPr>
      <w:r w:rsidRPr="0091351D">
        <w:t>Build specifically crafted input packets</w:t>
      </w:r>
    </w:p>
    <w:p w14:paraId="60F92B05" w14:textId="77777777" w:rsidR="0091351D" w:rsidRDefault="0091351D" w:rsidP="0091351D">
      <w:r>
        <w:t>This plugin generates fake transport stream packet</w:t>
      </w:r>
      <w:r w:rsidR="00C14C87">
        <w:t>s</w:t>
      </w:r>
      <w:r>
        <w:t xml:space="preserve"> from scratch. The various fields</w:t>
      </w:r>
      <w:r w:rsidR="00C14C87">
        <w:t xml:space="preserve"> in the packets</w:t>
      </w:r>
      <w:r>
        <w:t xml:space="preserve"> are specified using command line options.</w:t>
      </w:r>
    </w:p>
    <w:p w14:paraId="51F443BE" w14:textId="77777777" w:rsidR="0091351D" w:rsidRPr="0010024C" w:rsidRDefault="0091351D" w:rsidP="0091351D">
      <w:pPr>
        <w:pStyle w:val="UsageTitle"/>
      </w:pPr>
      <w:r>
        <w:t>Usage</w:t>
      </w:r>
    </w:p>
    <w:p w14:paraId="22D7C391" w14:textId="77777777" w:rsidR="0091351D" w:rsidRDefault="0091351D" w:rsidP="0091351D">
      <w:pPr>
        <w:pStyle w:val="UsageSyntax"/>
      </w:pPr>
      <w:r>
        <w:t>tsp -I craft [</w:t>
      </w:r>
      <w:r>
        <w:rPr>
          <w:i/>
          <w:iCs/>
        </w:rPr>
        <w:t>options</w:t>
      </w:r>
      <w:r>
        <w:t>]</w:t>
      </w:r>
    </w:p>
    <w:p w14:paraId="4A764899" w14:textId="77777777" w:rsidR="0091351D" w:rsidRPr="0010024C" w:rsidRDefault="0091351D" w:rsidP="0091351D">
      <w:pPr>
        <w:pStyle w:val="UsageTitle"/>
      </w:pPr>
      <w: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pPr>
      <w:r>
        <w:t xml:space="preserve">Generic common input plugin </w:t>
      </w:r>
      <w:r w:rsidRPr="0010024C">
        <w:t>options</w:t>
      </w:r>
    </w:p>
    <w:p w14:paraId="547942BB"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62959748"/>
      <w:r>
        <w:lastRenderedPageBreak/>
        <w:t>craft (packet processing)</w:t>
      </w:r>
      <w:bookmarkEnd w:id="265"/>
    </w:p>
    <w:p w14:paraId="30400671" w14:textId="77777777" w:rsidR="00475AEA" w:rsidRPr="0010024C" w:rsidRDefault="00475AEA" w:rsidP="00475AEA">
      <w:pPr>
        <w:pStyle w:val="UsageTitle"/>
      </w:pPr>
      <w:r w:rsidRPr="00475AEA">
        <w:t>Craft specific low-level transformations on packets</w:t>
      </w:r>
    </w:p>
    <w:p w14:paraId="2343E8BB" w14:textId="77777777" w:rsidR="00475AEA" w:rsidRDefault="00475AEA" w:rsidP="00475AEA">
      <w:r w:rsidRPr="00475AEA">
        <w:t>This plugin modifies pr</w:t>
      </w:r>
      <w:r>
        <w:t>ecise fields in all TS packets.</w:t>
      </w:r>
    </w:p>
    <w:p w14:paraId="7F4412F0" w14:textId="77777777" w:rsidR="00475AEA" w:rsidRDefault="00475AEA" w:rsidP="00475AEA">
      <w:r w:rsidRPr="00475AEA">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t xml:space="preserve"> is specified, in which case the payload is overwritten anyway.</w:t>
      </w:r>
    </w:p>
    <w:p w14:paraId="71978C8D" w14:textId="77777777" w:rsidR="00475AEA" w:rsidRPr="007C744F" w:rsidRDefault="00475AEA" w:rsidP="00475AEA">
      <w:pPr>
        <w:pStyle w:val="UsageTitle"/>
      </w:pPr>
      <w:r w:rsidRPr="007C744F">
        <w:t>Usage</w:t>
      </w:r>
    </w:p>
    <w:p w14:paraId="5DF7F7BB" w14:textId="77777777" w:rsidR="00475AEA" w:rsidRPr="007C744F" w:rsidRDefault="00475AEA" w:rsidP="00475AEA">
      <w:pPr>
        <w:pStyle w:val="UsageSyntax"/>
      </w:pPr>
      <w:r w:rsidRPr="007C744F">
        <w:t>tsp -P craft [</w:t>
      </w:r>
      <w:r w:rsidRPr="007C744F">
        <w:rPr>
          <w:i/>
          <w:iCs/>
        </w:rPr>
        <w:t>options</w:t>
      </w:r>
      <w:r w:rsidRPr="007C744F">
        <w:t>]</w:t>
      </w:r>
    </w:p>
    <w:p w14:paraId="0CE79A2D" w14:textId="77777777" w:rsidR="00475AEA" w:rsidRPr="0010024C" w:rsidRDefault="00475AEA" w:rsidP="00475AEA">
      <w:pPr>
        <w:pStyle w:val="UsageTitle"/>
      </w:pPr>
      <w: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rPr>
      </w:pPr>
      <w:r>
        <w:t xml:space="preserve">--offset-pattern </w:t>
      </w:r>
      <w:r w:rsidRPr="00DA4231">
        <w:rPr>
          <w:b w:val="0"/>
          <w:i/>
        </w:rPr>
        <w:t>value</w:t>
      </w:r>
    </w:p>
    <w:p w14:paraId="4946A9B5" w14:textId="77777777" w:rsidR="00DA4231" w:rsidRDefault="00DA4231" w:rsidP="00DA4231">
      <w:pPr>
        <w:pStyle w:val="OptionDescription"/>
        <w:rPr>
          <w:color w:val="000000"/>
        </w:rPr>
      </w:pPr>
      <w:r>
        <w:t xml:space="preserve">Specify starting offset in payload when using </w:t>
      </w:r>
      <w:r w:rsidRPr="00DA4231">
        <w:rPr>
          <w:rStyle w:val="Codeintext"/>
        </w:rPr>
        <w:t>--payload-pattern</w:t>
      </w:r>
      <w: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pPr>
      <w:r>
        <w:tab/>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pPr>
      <w:r>
        <w:t>With PES data stream</w:t>
      </w:r>
      <w:r w:rsidR="002B32DB">
        <w:t>s</w:t>
      </w:r>
      <w:r>
        <w:t xml:space="preserve"> such as subtitles, the PES header </w:t>
      </w:r>
      <w:r w:rsidR="002B32DB">
        <w:t xml:space="preserve">sometimes </w:t>
      </w:r>
      <w: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pPr>
      <w:r w:rsidRPr="00CD0E95">
        <w:t xml:space="preserve">Apply a binary "and" operation on the payload using the specified </w:t>
      </w:r>
      <w:r w:rsidRPr="00CD0E95">
        <w:rPr>
          <w:i/>
          <w:iCs/>
        </w:rPr>
        <w:t>hexvalue</w:t>
      </w:r>
      <w:r>
        <w:t xml:space="preserve"> </w:t>
      </w:r>
      <w:r w:rsidRPr="00CD0E95">
        <w:t>binary</w:t>
      </w:r>
      <w:r>
        <w:t xml:space="preserve"> </w:t>
      </w:r>
      <w:r w:rsidRPr="00CD0E95">
        <w:t>pattern.</w:t>
      </w:r>
    </w:p>
    <w:p w14:paraId="50030D00" w14:textId="18F5EF75" w:rsidR="00CD0E95" w:rsidRDefault="00CD0E95" w:rsidP="00CD0E95">
      <w:pPr>
        <w:pStyle w:val="OptionDescription"/>
      </w:pPr>
      <w:r w:rsidRPr="00CD0E95">
        <w:t>The</w:t>
      </w:r>
      <w:r w:rsidR="00427F14">
        <w:t xml:space="preserve"> </w:t>
      </w:r>
      <w:r w:rsidRPr="00427F14">
        <w:t>value</w:t>
      </w:r>
      <w:r w:rsidRPr="00CD0E95">
        <w:t xml:space="preserve"> must be a string of hexadecimal digits specifying any</w:t>
      </w:r>
      <w:r>
        <w:t xml:space="preserve"> </w:t>
      </w:r>
      <w:r w:rsidRPr="00CD0E95">
        <w:t>number of bytes.</w:t>
      </w:r>
    </w:p>
    <w:p w14:paraId="75BDE0A1" w14:textId="69BC9597" w:rsidR="00CD0E95" w:rsidRPr="00CD0E95" w:rsidRDefault="00CD0E95" w:rsidP="00CD0E95">
      <w:pPr>
        <w:pStyle w:val="OptionDescription"/>
      </w:pPr>
      <w:r w:rsidRPr="00CD0E95">
        <w:t>The "and"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pPr>
      <w:r w:rsidRPr="00CD0E95">
        <w:t>Apply a binary "</w:t>
      </w:r>
      <w:r>
        <w:t>or</w:t>
      </w:r>
      <w:r w:rsidRPr="00CD0E95">
        <w:t xml:space="preserve">" operation on the payload using the specified </w:t>
      </w:r>
      <w:r w:rsidRPr="00CD0E95">
        <w:rPr>
          <w:i/>
          <w:iCs/>
        </w:rPr>
        <w:t>hexvalue</w:t>
      </w:r>
      <w:r>
        <w:t xml:space="preserve"> </w:t>
      </w:r>
      <w:r w:rsidRPr="00CD0E95">
        <w:t>binary</w:t>
      </w:r>
      <w:r>
        <w:t xml:space="preserve"> </w:t>
      </w:r>
      <w:r w:rsidRPr="00CD0E95">
        <w:t>pattern.</w:t>
      </w:r>
    </w:p>
    <w:p w14:paraId="390E5564" w14:textId="1E830D76" w:rsidR="00CD0E95" w:rsidRDefault="00CD0E95" w:rsidP="00CD0E95">
      <w:pPr>
        <w:pStyle w:val="OptionDescription"/>
      </w:pPr>
      <w:r w:rsidRPr="00CD0E95">
        <w:t xml:space="preserve">The </w:t>
      </w:r>
      <w:r w:rsidRPr="00427F14">
        <w:t>value</w:t>
      </w:r>
      <w:r w:rsidRPr="00CD0E95">
        <w:t xml:space="preserve"> must be a string of hexadecimal digits specifying any</w:t>
      </w:r>
      <w:r>
        <w:t xml:space="preserve"> </w:t>
      </w:r>
      <w:r w:rsidRPr="00CD0E95">
        <w:t>number of bytes.</w:t>
      </w:r>
    </w:p>
    <w:p w14:paraId="75EEA81B" w14:textId="0F4BBE47" w:rsidR="00CD0E95" w:rsidRDefault="00CD0E95" w:rsidP="00CD0E95">
      <w:pPr>
        <w:pStyle w:val="OptionDescription"/>
      </w:pPr>
      <w:r w:rsidRPr="00CD0E95">
        <w:t>The "</w:t>
      </w:r>
      <w:r>
        <w:t>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t xml:space="preserve">with the specified </w:t>
      </w:r>
      <w:r w:rsidR="00CD0E95" w:rsidRPr="00CD0E95">
        <w:rPr>
          <w:i/>
          <w:iCs/>
        </w:rPr>
        <w:t>hexvalue</w:t>
      </w:r>
      <w:r w:rsidR="00CD0E95">
        <w:t xml:space="preserve"> </w:t>
      </w:r>
      <w:r w:rsidR="00CD0E95" w:rsidRPr="00CD0E95">
        <w:t>binary pattern</w:t>
      </w:r>
      <w:r>
        <w:t>.</w:t>
      </w:r>
    </w:p>
    <w:p w14:paraId="148F18E9" w14:textId="51C9EBBC" w:rsidR="00CD0E95" w:rsidRDefault="00475AEA" w:rsidP="00475AEA">
      <w:pPr>
        <w:pStyle w:val="OptionDescription"/>
      </w:pPr>
      <w:r>
        <w:t xml:space="preserve">The </w:t>
      </w:r>
      <w:r w:rsidR="00CD0E95" w:rsidRPr="00427F14">
        <w:t>value</w:t>
      </w:r>
      <w:r w:rsidR="00CD0E95">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t xml:space="preserve"> (unless </w:t>
      </w:r>
      <w:r w:rsidR="00CD0E95" w:rsidRPr="00CD0E95">
        <w:rPr>
          <w:rStyle w:val="Codeintext"/>
        </w:rPr>
        <w:t>--no-repeat</w:t>
      </w:r>
      <w:r w:rsidR="00CD0E95" w:rsidRPr="00CD0E95">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4DC5993B" w14:textId="00FA40CF" w:rsidR="00CD0E95" w:rsidRPr="00CD0E95" w:rsidRDefault="00CD0E95" w:rsidP="00CD0E95">
      <w:pPr>
        <w:pStyle w:val="OptionName"/>
      </w:pPr>
      <w:r w:rsidRPr="00CD0E95">
        <w:t>--payload-</w:t>
      </w:r>
      <w:r>
        <w:t>xor</w:t>
      </w:r>
      <w:r w:rsidRPr="00CD0E95">
        <w:t xml:space="preserve"> </w:t>
      </w:r>
      <w:r w:rsidR="00E406D1">
        <w:rPr>
          <w:b w:val="0"/>
          <w:i/>
        </w:rPr>
        <w:t>hexa-digits</w:t>
      </w:r>
    </w:p>
    <w:p w14:paraId="5D9BC5E1" w14:textId="77777777" w:rsidR="00E406D1" w:rsidRDefault="00CD0E95" w:rsidP="00CD0E95">
      <w:pPr>
        <w:pStyle w:val="OptionDescription"/>
      </w:pPr>
      <w:r w:rsidRPr="00CD0E95">
        <w:t>Apply a binary "</w:t>
      </w:r>
      <w:r>
        <w:t>exclusive or</w:t>
      </w:r>
      <w:r w:rsidRPr="00CD0E95">
        <w:t>" operation on the payload using the specified binary</w:t>
      </w:r>
      <w:r>
        <w:t xml:space="preserve"> </w:t>
      </w:r>
      <w:r w:rsidRPr="00CD0E95">
        <w:t>pattern.</w:t>
      </w:r>
    </w:p>
    <w:p w14:paraId="30945675" w14:textId="2F0021E3" w:rsidR="00CD0E95" w:rsidRDefault="00CD0E95" w:rsidP="00CD0E95">
      <w:pPr>
        <w:pStyle w:val="OptionDescription"/>
      </w:pPr>
      <w:r w:rsidRPr="00CD0E95">
        <w:lastRenderedPageBreak/>
        <w:t xml:space="preserve">The </w:t>
      </w:r>
      <w:r w:rsidRPr="00E406D1">
        <w:t>value</w:t>
      </w:r>
      <w:r w:rsidRPr="00CD0E95">
        <w:t xml:space="preserve"> must be a string of hexadecimal digits specifying any</w:t>
      </w:r>
      <w:r>
        <w:t xml:space="preserve"> </w:t>
      </w:r>
      <w:r w:rsidRPr="00CD0E95">
        <w:t>number of bytes.</w:t>
      </w:r>
    </w:p>
    <w:p w14:paraId="45C5A12B" w14:textId="77777777" w:rsidR="00CD0E95" w:rsidRDefault="00CD0E95" w:rsidP="00CD0E95">
      <w:pPr>
        <w:pStyle w:val="OptionDescription"/>
      </w:pPr>
      <w:r w:rsidRPr="00CD0E95">
        <w:t>The "</w:t>
      </w:r>
      <w:r>
        <w:t>exclusive 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rPr>
      </w:pPr>
      <w:r w:rsidRPr="00432C21">
        <w:t>--pes-payload</w:t>
      </w:r>
    </w:p>
    <w:p w14:paraId="3F3C7284" w14:textId="77777777" w:rsidR="00432C21" w:rsidRDefault="00432C21" w:rsidP="00432C21">
      <w:pPr>
        <w:pStyle w:val="OptionDescription"/>
      </w:pPr>
      <w:r w:rsidRPr="00432C21">
        <w:t>With this option, the modified payload is the PES payload, not the TS</w:t>
      </w:r>
      <w:r>
        <w:t xml:space="preserve"> </w:t>
      </w:r>
      <w:r w:rsidRPr="00432C21">
        <w:t>payload. When the TS packet does not contain the start of a PES packet,</w:t>
      </w:r>
      <w:r>
        <w:t xml:space="preserve"> </w:t>
      </w:r>
      <w:r w:rsidRPr="00432C21">
        <w:t>the TS payload is not modified.</w:t>
      </w:r>
    </w:p>
    <w:p w14:paraId="0D021A55" w14:textId="77777777" w:rsidR="00432C21" w:rsidRDefault="00432C21" w:rsidP="00432C21">
      <w:pPr>
        <w:pStyle w:val="OptionDescription"/>
      </w:pPr>
      <w:r w:rsidRPr="00432C21">
        <w:t xml:space="preserve">With </w:t>
      </w:r>
      <w:r w:rsidRPr="00432C21">
        <w:rPr>
          <w:rStyle w:val="Codeintext"/>
        </w:rPr>
        <w:t>--payload-size</w:t>
      </w:r>
      <w:r w:rsidRPr="00432C21">
        <w:t>, the TS payload is</w:t>
      </w:r>
      <w:r>
        <w:t xml:space="preserve"> </w:t>
      </w:r>
      <w:r w:rsidRPr="00432C21">
        <w:t>resized so that the part of the PES payload which is in the TS packet</w:t>
      </w:r>
      <w:r>
        <w:t xml:space="preserve"> </w:t>
      </w:r>
      <w:r w:rsidRPr="00432C21">
        <w:t>gets the specified size.</w:t>
      </w:r>
    </w:p>
    <w:p w14:paraId="24B8E355" w14:textId="77777777" w:rsidR="00432C21" w:rsidRPr="00432C21" w:rsidRDefault="00432C21" w:rsidP="00432C21">
      <w:pPr>
        <w:pStyle w:val="OptionDescription"/>
        <w:rPr>
          <w:color w:val="000000"/>
        </w:rPr>
      </w:pPr>
      <w:r w:rsidRPr="00432C21">
        <w:t xml:space="preserve">With </w:t>
      </w:r>
      <w:r w:rsidRPr="00432C21">
        <w:rPr>
          <w:rStyle w:val="Codeintext"/>
        </w:rPr>
        <w:t>--payload-pattern</w:t>
      </w:r>
      <w:r w:rsidRPr="00432C21">
        <w:t xml:space="preserve"> and </w:t>
      </w:r>
      <w:r w:rsidRPr="00432C21">
        <w:rPr>
          <w:rStyle w:val="Codeintext"/>
        </w:rPr>
        <w:t>--offset-pattern</w:t>
      </w:r>
      <w:r w:rsidRPr="00432C21">
        <w:t>, the</w:t>
      </w:r>
      <w:r>
        <w:t xml:space="preserve"> </w:t>
      </w:r>
      <w:r w:rsidRPr="00432C21">
        <w:t>pattern is applied inside the PES payload</w:t>
      </w:r>
      <w:r>
        <w:t xml:space="preserve"> at the specified offset</w:t>
      </w:r>
      <w:r w:rsidRPr="00432C21">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pPr>
      <w:r w:rsidRPr="00CF0FFB">
        <w:t xml:space="preserve">Generic </w:t>
      </w:r>
      <w:r>
        <w:t xml:space="preserve">packet processing </w:t>
      </w:r>
      <w:r w:rsidRPr="00CF0FFB">
        <w:t>plugin options</w:t>
      </w:r>
    </w:p>
    <w:p w14:paraId="63E1E80C" w14:textId="77777777" w:rsidR="00475AEA" w:rsidRPr="00CF0FFB" w:rsidRDefault="00475AEA" w:rsidP="00475AEA">
      <w:pPr>
        <w:ind w:left="284"/>
      </w:pPr>
      <w:r w:rsidRPr="00CF0FFB">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F60366E" w14:textId="77777777" w:rsidR="00475AEA" w:rsidRDefault="00475AEA" w:rsidP="00475AEA">
      <w:pPr>
        <w:pStyle w:val="OptionDescription"/>
      </w:pPr>
      <w: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pPr>
      <w:r>
        <w:t xml:space="preserve">Several </w:t>
      </w:r>
      <w:r w:rsidRPr="00CE6802">
        <w:rPr>
          <w:rStyle w:val="Codeintext"/>
        </w:rPr>
        <w:t>--only-label</w:t>
      </w:r>
      <w:r>
        <w:t xml:space="preserve"> options may be specified.</w:t>
      </w:r>
    </w:p>
    <w:p w14:paraId="164F54FA" w14:textId="77777777" w:rsidR="006473A5" w:rsidRDefault="006473A5" w:rsidP="006473A5">
      <w:pPr>
        <w:pStyle w:val="ReferenceSectionTitle"/>
      </w:pPr>
      <w:bookmarkStart w:id="266" w:name="_Toc162959749"/>
      <w:r>
        <w:lastRenderedPageBreak/>
        <w:t>cutoff</w:t>
      </w:r>
      <w:bookmarkEnd w:id="266"/>
    </w:p>
    <w:p w14:paraId="7C7BA7A0" w14:textId="77777777" w:rsidR="006473A5" w:rsidRPr="0010024C" w:rsidRDefault="00A74A05" w:rsidP="006473A5">
      <w:pPr>
        <w:pStyle w:val="UsageTitle"/>
      </w:pPr>
      <w:r w:rsidRPr="00A74A05">
        <w:t>Set labels on TS packets upon reception of UDP messages</w:t>
      </w:r>
    </w:p>
    <w:p w14:paraId="2EDA96CB" w14:textId="77777777" w:rsidR="006473A5" w:rsidRDefault="006473A5" w:rsidP="006473A5">
      <w:r w:rsidRPr="00475AEA">
        <w:t xml:space="preserve">This plugin </w:t>
      </w:r>
      <w:r w:rsidR="00A74A05">
        <w:t>set or clear labels on the TS packets upon reception of text commands from UDP</w:t>
      </w:r>
      <w:r>
        <w:t>.</w:t>
      </w:r>
    </w:p>
    <w:p w14:paraId="12D7B25B" w14:textId="77777777" w:rsidR="006473A5" w:rsidRDefault="00A74A05" w:rsidP="006473A5">
      <w:r>
        <w:t>This plugin is typically used as a remote command reception</w:t>
      </w:r>
      <w:r w:rsidR="006473A5" w:rsidRPr="00475AEA">
        <w:t>.</w:t>
      </w:r>
      <w:r>
        <w:t xml:space="preserve"> Depending on the </w:t>
      </w:r>
      <w:r w:rsidR="00386334">
        <w:t xml:space="preserve">remote </w:t>
      </w:r>
      <w:r>
        <w:t>commands, packets are marked and can be processed differently in subsequent plugins in the chain.</w:t>
      </w:r>
    </w:p>
    <w:p w14:paraId="77E200E8" w14:textId="77777777" w:rsidR="00A75201" w:rsidRDefault="00A75201" w:rsidP="00A75201">
      <w:pPr>
        <w:pStyle w:val="UsageTitle"/>
      </w:pPr>
      <w: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73"/>
        <w:gridCol w:w="6900"/>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pPr>
      <w:r w:rsidRPr="007C744F">
        <w:t>Usage</w:t>
      </w:r>
    </w:p>
    <w:p w14:paraId="48838E6B" w14:textId="77777777" w:rsidR="006473A5" w:rsidRPr="00386334" w:rsidRDefault="006473A5" w:rsidP="006473A5">
      <w:pPr>
        <w:pStyle w:val="UsageSyntax"/>
      </w:pPr>
      <w:r w:rsidRPr="007C744F">
        <w:t xml:space="preserve">tsp -P </w:t>
      </w:r>
      <w:r w:rsidR="00386334">
        <w:t xml:space="preserve">cutoff </w:t>
      </w:r>
      <w:r w:rsidR="00386334" w:rsidRPr="00386334">
        <w:t>[</w:t>
      </w:r>
      <w:r w:rsidR="00386334" w:rsidRPr="00386334">
        <w:rPr>
          <w:i/>
        </w:rPr>
        <w:t>options</w:t>
      </w:r>
      <w:r w:rsidR="00386334" w:rsidRPr="00386334">
        <w:t>] [[</w:t>
      </w:r>
      <w:r w:rsidR="00386334" w:rsidRPr="00386334">
        <w:rPr>
          <w:i/>
        </w:rPr>
        <w:t>source</w:t>
      </w:r>
      <w:r w:rsidR="00386334" w:rsidRPr="00386334">
        <w:t>@]</w:t>
      </w:r>
      <w:r w:rsidR="00386334" w:rsidRPr="00386334">
        <w:rPr>
          <w:i/>
        </w:rPr>
        <w:t>address</w:t>
      </w:r>
      <w:r w:rsidR="00386334" w:rsidRPr="00386334">
        <w:t>:]</w:t>
      </w:r>
      <w:r w:rsidR="00386334" w:rsidRPr="00386334">
        <w:rPr>
          <w:i/>
        </w:rPr>
        <w:t>port</w:t>
      </w:r>
    </w:p>
    <w:p w14:paraId="79FB6CA5" w14:textId="77777777" w:rsidR="000C6A2B" w:rsidRPr="007667D7" w:rsidRDefault="000C6A2B" w:rsidP="000C6A2B">
      <w:pPr>
        <w:pStyle w:val="UsageTitle"/>
      </w:pPr>
      <w:r w:rsidRPr="007667D7">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pPr>
      <w: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lastRenderedPageBreak/>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rPr>
      </w:pPr>
      <w:r w:rsidRPr="003E72A7">
        <w:t>--disable-multicast-loop</w:t>
      </w:r>
    </w:p>
    <w:p w14:paraId="4CC16FDF" w14:textId="77777777" w:rsidR="003E72A7" w:rsidRDefault="003E72A7" w:rsidP="003E72A7">
      <w:pPr>
        <w:pStyle w:val="OptionDescription"/>
      </w:pPr>
      <w:r>
        <w:t>Disable multicast loopback.</w:t>
      </w:r>
    </w:p>
    <w:p w14:paraId="33EDA590"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pPr>
      <w:r>
        <w:t>-f</w:t>
      </w:r>
      <w:r>
        <w:br/>
        <w:t>--first-source</w:t>
      </w:r>
    </w:p>
    <w:p w14:paraId="04D14A8D" w14:textId="77777777" w:rsidR="00E075FF" w:rsidRDefault="00E075FF" w:rsidP="00E075FF">
      <w:pPr>
        <w:pStyle w:val="OptionDescription"/>
      </w:pPr>
      <w:r>
        <w:t>Filter UDP packets based on the source address. Use the sender address of the first received packet as only allowed source.</w:t>
      </w:r>
    </w:p>
    <w:p w14:paraId="6C25C23C" w14:textId="77777777" w:rsidR="00E075FF" w:rsidRDefault="00E075FF" w:rsidP="00E075FF">
      <w:pPr>
        <w:pStyle w:val="OptionDescription"/>
      </w:pPr>
      <w: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pPr>
      <w:r>
        <w:t xml:space="preserve">To allow a more precise selection of the sender, use option </w:t>
      </w:r>
      <w:r w:rsidRPr="009828DC">
        <w:rPr>
          <w:rStyle w:val="Codeintext"/>
        </w:rPr>
        <w:t>--source</w:t>
      </w:r>
      <w:r>
        <w:t xml:space="preserve">. Options </w:t>
      </w:r>
      <w:r w:rsidRPr="009828DC">
        <w:rPr>
          <w:rStyle w:val="Codeintext"/>
        </w:rPr>
        <w:t>--first-source</w:t>
      </w:r>
      <w:r>
        <w:t xml:space="preserve"> and </w:t>
      </w:r>
      <w:r w:rsidRPr="009828DC">
        <w:rPr>
          <w:rStyle w:val="Codeintext"/>
        </w:rPr>
        <w:t>--source</w:t>
      </w:r>
      <w: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pPr>
      <w:r>
        <w:t xml:space="preserve">-s </w:t>
      </w:r>
      <w:r w:rsidRPr="003F1851">
        <w:rPr>
          <w:b w:val="0"/>
          <w:i/>
        </w:rPr>
        <w:t>address[:port]</w:t>
      </w:r>
      <w:r>
        <w:br/>
        <w:t xml:space="preserve">--source </w:t>
      </w:r>
      <w:r w:rsidRPr="003F1851">
        <w:rPr>
          <w:b w:val="0"/>
          <w:i/>
        </w:rPr>
        <w:t>address[:port]</w:t>
      </w:r>
    </w:p>
    <w:p w14:paraId="3448F46F" w14:textId="77777777" w:rsidR="00E075FF" w:rsidRDefault="00E075FF" w:rsidP="00E075FF">
      <w:pPr>
        <w:pStyle w:val="OptionDescription"/>
      </w:pPr>
      <w:r>
        <w:t>Filter UDP packets based on the specified source address.</w:t>
      </w:r>
    </w:p>
    <w:p w14:paraId="6DD6044A" w14:textId="77777777" w:rsidR="00171C1B" w:rsidRDefault="00171C1B" w:rsidP="00171C1B">
      <w:pPr>
        <w:pStyle w:val="OptionDescription"/>
      </w:pPr>
      <w:r>
        <w:lastRenderedPageBreak/>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pPr>
      <w:r>
        <w:t xml:space="preserve">Options </w:t>
      </w:r>
      <w:r w:rsidRPr="009828DC">
        <w:rPr>
          <w:rStyle w:val="Codeintext"/>
        </w:rPr>
        <w:t>--first-source</w:t>
      </w:r>
      <w:r>
        <w:t xml:space="preserve"> and </w:t>
      </w:r>
      <w:r w:rsidRPr="009828DC">
        <w:rPr>
          <w:rStyle w:val="Codeintext"/>
        </w:rPr>
        <w:t>--source</w:t>
      </w:r>
      <w:r>
        <w:t xml:space="preserve"> are mutually exclusive.</w:t>
      </w:r>
    </w:p>
    <w:p w14:paraId="3BB6F0AD" w14:textId="77777777" w:rsidR="00E075FF" w:rsidRDefault="00E075FF" w:rsidP="00E075FF">
      <w:pPr>
        <w:pStyle w:val="OptionName"/>
      </w:pPr>
      <w:r>
        <w:t>--ssm</w:t>
      </w:r>
    </w:p>
    <w:p w14:paraId="743BE0BB" w14:textId="77777777" w:rsidR="00E075FF" w:rsidRDefault="00E075FF" w:rsidP="00E075FF">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38295581" w14:textId="77777777" w:rsidR="00E075FF" w:rsidRPr="00BC32A3" w:rsidRDefault="00E075FF" w:rsidP="00E075FF">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4C1FB2D" w14:textId="77777777" w:rsidR="006473A5" w:rsidRPr="00CF0FFB" w:rsidRDefault="006473A5" w:rsidP="006473A5">
      <w:pPr>
        <w:pStyle w:val="UsageTitle"/>
      </w:pPr>
      <w:r w:rsidRPr="00CF0FFB">
        <w:t xml:space="preserve">Generic </w:t>
      </w:r>
      <w:r>
        <w:t xml:space="preserve">packet processing </w:t>
      </w:r>
      <w:r w:rsidRPr="00CF0FFB">
        <w:t>plugin options</w:t>
      </w:r>
    </w:p>
    <w:p w14:paraId="40CDA17F" w14:textId="77777777" w:rsidR="006473A5" w:rsidRPr="00CF0FFB" w:rsidRDefault="006473A5" w:rsidP="006473A5">
      <w:pPr>
        <w:ind w:left="284"/>
      </w:pPr>
      <w:r w:rsidRPr="00CF0FFB">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711248" w14:textId="77777777" w:rsidR="006473A5" w:rsidRDefault="006473A5" w:rsidP="006473A5">
      <w:pPr>
        <w:pStyle w:val="OptionDescription"/>
      </w:pPr>
      <w: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pPr>
      <w:r>
        <w:t xml:space="preserve">Several </w:t>
      </w:r>
      <w:r w:rsidRPr="00CE6802">
        <w:rPr>
          <w:rStyle w:val="Codeintext"/>
        </w:rPr>
        <w:t>--only-label</w:t>
      </w:r>
      <w:r>
        <w:t xml:space="preserve"> options may be specified.</w:t>
      </w:r>
    </w:p>
    <w:p w14:paraId="17ECEE3E" w14:textId="77777777" w:rsidR="00A545B1" w:rsidRDefault="00A545B1" w:rsidP="00A545B1">
      <w:pPr>
        <w:pStyle w:val="ReferenceSectionTitle"/>
      </w:pPr>
      <w:bookmarkStart w:id="267" w:name="_Toc162959750"/>
      <w:r>
        <w:lastRenderedPageBreak/>
        <w:t>datainject</w:t>
      </w:r>
      <w:bookmarkEnd w:id="267"/>
    </w:p>
    <w:p w14:paraId="777C9005" w14:textId="77777777" w:rsidR="00A545B1" w:rsidRPr="0010024C" w:rsidRDefault="00F51480" w:rsidP="00E233F7">
      <w:pPr>
        <w:pStyle w:val="UsageTitle"/>
      </w:pPr>
      <w:r>
        <w:t>DVB-SimulCrypt EMM and p</w:t>
      </w:r>
      <w:r w:rsidR="00A545B1" w:rsidRPr="0010024C">
        <w:t xml:space="preserve">rivate </w:t>
      </w:r>
      <w:r>
        <w:t>d</w:t>
      </w:r>
      <w:r w:rsidR="00A545B1" w:rsidRPr="0010024C">
        <w:t xml:space="preserve">ata </w:t>
      </w:r>
      <w:r>
        <w:t>i</w:t>
      </w:r>
      <w:r w:rsidR="00A545B1" w:rsidRPr="0010024C">
        <w:t>njector</w:t>
      </w:r>
    </w:p>
    <w:p w14:paraId="00AE054F" w14:textId="77777777" w:rsidR="00A545B1" w:rsidRDefault="00A545B1" w:rsidP="00A545B1">
      <w:r>
        <w:t xml:space="preserve">This plugin receives EMM’s and/or private data using the </w:t>
      </w:r>
      <w:r w:rsidR="00B837E3">
        <w:t xml:space="preserve">DVB SimulCrypt EMMG/PDG </w:t>
      </w:r>
      <w:r w:rsidR="00B837E3" w:rsidRPr="00B837E3">
        <w:sym w:font="Wingdings" w:char="F0F3"/>
      </w:r>
      <w:r w:rsidRPr="00C872E8">
        <w:t xml:space="preserve"> MUX protocol</w:t>
      </w:r>
      <w:r>
        <w:t xml:space="preserve"> and injects them into the transport stream in a specific PID.</w:t>
      </w:r>
    </w:p>
    <w:p w14:paraId="2F0E53FC" w14:textId="77777777" w:rsidR="00A545B1" w:rsidRDefault="00A545B1" w:rsidP="00A545B1">
      <w:r>
        <w:t xml:space="preserve">This plugin is a </w:t>
      </w:r>
      <w:r w:rsidRPr="00C872E8">
        <w:t>TCP server</w:t>
      </w:r>
      <w:r>
        <w:t xml:space="preserve"> (MUX side of the protocol). It </w:t>
      </w:r>
      <w:r w:rsidRPr="00C872E8">
        <w:t>accepts only one EMMG/PDG connection at a time.</w:t>
      </w:r>
    </w:p>
    <w:p w14:paraId="53B8AB6F" w14:textId="77777777" w:rsidR="00A545B1" w:rsidRPr="00C872E8" w:rsidRDefault="00A545B1" w:rsidP="00A545B1">
      <w:r>
        <w:t xml:space="preserve">If the injected data are EMM’s, make sure to update the CAT accordingly (see the plugin </w:t>
      </w:r>
      <w:r w:rsidRPr="00201309">
        <w:rPr>
          <w:rStyle w:val="Codeintext"/>
        </w:rPr>
        <w:t>cat</w:t>
      </w:r>
      <w: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pPr>
      <w: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67FE74F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pPr>
      <w:r>
        <w:t>--buffer-size</w:t>
      </w:r>
      <w:r w:rsidRPr="00556F1A">
        <w:rPr>
          <w:b w:val="0"/>
          <w:i/>
        </w:rPr>
        <w:t xml:space="preserve"> value</w:t>
      </w:r>
    </w:p>
    <w:p w14:paraId="2E2AEA0A" w14:textId="77777777" w:rsidR="00556F1A" w:rsidRDefault="00556F1A" w:rsidP="00556F1A">
      <w:pPr>
        <w:pStyle w:val="OptionDescription"/>
      </w:pPr>
      <w: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t>The default is 100</w:t>
      </w:r>
      <w:r w:rsidR="00302F2D">
        <w:t>0</w:t>
      </w:r>
      <w:r>
        <w:t>.</w:t>
      </w:r>
    </w:p>
    <w:p w14:paraId="5C359D00" w14:textId="77777777" w:rsidR="00A545B1" w:rsidRDefault="00A545B1" w:rsidP="00A545B1">
      <w:pPr>
        <w:pStyle w:val="OptionName"/>
      </w:pPr>
      <w:r>
        <w:lastRenderedPageBreak/>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pPr>
      <w:r w:rsidRPr="00CF0FFB">
        <w:t xml:space="preserve">Generic </w:t>
      </w:r>
      <w:r>
        <w:t xml:space="preserve">packet processing </w:t>
      </w:r>
      <w:r w:rsidRPr="00CF0FFB">
        <w:t>plugin options</w:t>
      </w:r>
    </w:p>
    <w:p w14:paraId="4E3DDA23" w14:textId="77777777" w:rsidR="0029565A" w:rsidRPr="00CF0FFB" w:rsidRDefault="0029565A" w:rsidP="0029565A">
      <w:pPr>
        <w:ind w:left="284"/>
      </w:pPr>
      <w:r w:rsidRPr="00CF0FFB">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328708A"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t xml:space="preserve">Several </w:t>
      </w:r>
      <w:r w:rsidRPr="00CE6802">
        <w:rPr>
          <w:rStyle w:val="Codeintext"/>
        </w:rPr>
        <w:t>--only-label</w:t>
      </w:r>
      <w:r>
        <w:t xml:space="preserve"> options may be specified.</w:t>
      </w:r>
    </w:p>
    <w:p w14:paraId="361F1A07" w14:textId="77777777" w:rsidR="00FA0FA0" w:rsidRDefault="00FA0FA0" w:rsidP="00FA0FA0">
      <w:pPr>
        <w:pStyle w:val="ReferenceSectionTitle"/>
      </w:pPr>
      <w:bookmarkStart w:id="268" w:name="_Toc162959751"/>
      <w:r>
        <w:lastRenderedPageBreak/>
        <w:t>decap</w:t>
      </w:r>
      <w:bookmarkEnd w:id="268"/>
    </w:p>
    <w:p w14:paraId="623641C0" w14:textId="77777777" w:rsidR="00FA0FA0" w:rsidRPr="0010024C" w:rsidRDefault="00FA0FA0" w:rsidP="00FA0FA0">
      <w:pPr>
        <w:pStyle w:val="UsageTitle"/>
      </w:pPr>
      <w:r w:rsidRPr="00FA0FA0">
        <w:t>Decapsulate TS packets from a PID produced by</w:t>
      </w:r>
      <w:r>
        <w:t xml:space="preserve"> the</w:t>
      </w:r>
      <w:r w:rsidRPr="00FA0FA0">
        <w:t xml:space="preserve"> </w:t>
      </w:r>
      <w:r w:rsidRPr="00FA0FA0">
        <w:rPr>
          <w:i/>
        </w:rPr>
        <w:t>encap</w:t>
      </w:r>
      <w:r w:rsidRPr="00FA0FA0">
        <w:t xml:space="preserve"> plugin</w:t>
      </w:r>
    </w:p>
    <w:p w14:paraId="56856054" w14:textId="77777777" w:rsidR="00FA0FA0" w:rsidRPr="00C94CF9" w:rsidRDefault="00FA0FA0" w:rsidP="00FA0FA0">
      <w:r>
        <w:t xml:space="preserve">This plugin is the counterpart of the </w:t>
      </w:r>
      <w:r w:rsidRPr="004943A1">
        <w:rPr>
          <w:rStyle w:val="Codeintext"/>
        </w:rPr>
        <w:t>encap</w:t>
      </w:r>
      <w:r>
        <w:t xml:space="preserve"> plugin. It decapsulates the original TS packets from </w:t>
      </w:r>
      <w:r w:rsidR="003747E1">
        <w:t>a</w:t>
      </w:r>
      <w:r w:rsidR="004943A1">
        <w:t xml:space="preserve"> </w:t>
      </w:r>
      <w:r w:rsidRPr="004943A1">
        <w:rPr>
          <w:i/>
        </w:rPr>
        <w:t>tunnel PID</w:t>
      </w:r>
      <w:r>
        <w:t xml:space="preserve"> which was created by </w:t>
      </w:r>
      <w:r w:rsidRPr="004943A1">
        <w:rPr>
          <w:rStyle w:val="Codeintext"/>
        </w:rPr>
        <w:t>encap</w:t>
      </w:r>
      <w:r>
        <w:t xml:space="preserve">. </w:t>
      </w:r>
      <w:r w:rsidR="00C94CF9">
        <w:t xml:space="preserve">See the documentation of the </w:t>
      </w:r>
      <w:r w:rsidR="00C94CF9" w:rsidRPr="004943A1">
        <w:rPr>
          <w:rStyle w:val="Codeintext"/>
        </w:rPr>
        <w:t>encap</w:t>
      </w:r>
      <w:r w:rsidR="00C94CF9">
        <w:t xml:space="preserve"> plugin for more details.</w:t>
      </w:r>
    </w:p>
    <w:p w14:paraId="55CD60D6" w14:textId="77777777" w:rsidR="00FA0FA0" w:rsidRPr="00FA0FA0" w:rsidRDefault="00FA0FA0" w:rsidP="00FA0FA0">
      <w: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pPr>
      <w:r w:rsidRPr="00E62F78">
        <w:t>Usage</w:t>
      </w:r>
    </w:p>
    <w:p w14:paraId="47C3D345" w14:textId="77777777" w:rsidR="00FA0FA0" w:rsidRPr="00E62F78" w:rsidRDefault="00FA0FA0" w:rsidP="00FA0FA0">
      <w:pPr>
        <w:pStyle w:val="UsageSyntax"/>
      </w:pPr>
      <w:r w:rsidRPr="00E62F78">
        <w:t>tsp -P decap [</w:t>
      </w:r>
      <w:r w:rsidRPr="00E62F78">
        <w:rPr>
          <w:i/>
          <w:iCs/>
        </w:rPr>
        <w:t>options</w:t>
      </w:r>
      <w:r w:rsidRPr="00E62F78">
        <w:t>]</w:t>
      </w:r>
    </w:p>
    <w:p w14:paraId="3E8CD1FD" w14:textId="77777777" w:rsidR="00FA0FA0" w:rsidRPr="0010024C" w:rsidRDefault="00FA0FA0" w:rsidP="00FA0FA0">
      <w:pPr>
        <w:pStyle w:val="UsageTitle"/>
      </w:pPr>
      <w: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pPr>
      <w:r w:rsidRPr="00CF0FFB">
        <w:t xml:space="preserve">Generic </w:t>
      </w:r>
      <w:r>
        <w:t xml:space="preserve">packet processing </w:t>
      </w:r>
      <w:r w:rsidRPr="00CF0FFB">
        <w:t>plugin options</w:t>
      </w:r>
    </w:p>
    <w:p w14:paraId="472151B3" w14:textId="77777777" w:rsidR="0029565A" w:rsidRPr="00CF0FFB" w:rsidRDefault="0029565A" w:rsidP="0029565A">
      <w:pPr>
        <w:ind w:left="284"/>
      </w:pPr>
      <w:r w:rsidRPr="00CF0FFB">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C3ECB7"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29A020FD" w14:textId="77777777" w:rsidR="009A5DE3" w:rsidRDefault="009A5DE3" w:rsidP="00A545B1">
      <w:pPr>
        <w:pStyle w:val="ReferenceSectionTitle"/>
      </w:pPr>
      <w:bookmarkStart w:id="269" w:name="_Toc162959752"/>
      <w:r>
        <w:lastRenderedPageBreak/>
        <w:t>dektec</w:t>
      </w:r>
      <w:bookmarkEnd w:id="244"/>
      <w:bookmarkEnd w:id="245"/>
      <w:r>
        <w:t xml:space="preserve"> (input)</w:t>
      </w:r>
      <w:bookmarkEnd w:id="269"/>
    </w:p>
    <w:p w14:paraId="7F1E591B" w14:textId="77777777" w:rsidR="009A5DE3" w:rsidRPr="00A256D1" w:rsidRDefault="00942980" w:rsidP="00E233F7">
      <w:pPr>
        <w:pStyle w:val="UsageTitle"/>
      </w:pPr>
      <w:r>
        <w:t xml:space="preserve">Dektec DTA-1xx and DTU-2xx ASI, GigE and </w:t>
      </w:r>
      <w:r w:rsidR="00A4163F" w:rsidRPr="00A256D1">
        <w:t>demodulator d</w:t>
      </w:r>
      <w:r w:rsidR="009A5DE3" w:rsidRPr="00A256D1">
        <w:t xml:space="preserve">evices </w:t>
      </w:r>
    </w:p>
    <w:p w14:paraId="4A4D60C9" w14:textId="77777777" w:rsidR="009A5DE3" w:rsidRDefault="009A5DE3" w:rsidP="009A5DE3">
      <w:r>
        <w:t xml:space="preserve">This input plugin receives packets from a Dektec DTA-1xx or DTU-2xx </w:t>
      </w:r>
      <w:r w:rsidR="00A4163F">
        <w:t xml:space="preserve">DVB-ASI or demodulator </w:t>
      </w:r>
      <w:r>
        <w:t>device.</w:t>
      </w:r>
    </w:p>
    <w:p w14:paraId="1586E227" w14:textId="77777777" w:rsidR="00447A45" w:rsidRPr="00447A45" w:rsidRDefault="00447A45" w:rsidP="009A5DE3">
      <w:pPr>
        <w:rPr>
          <w:i/>
        </w:rPr>
      </w:pPr>
      <w:r>
        <w:t xml:space="preserve">Using this plugin forces </w:t>
      </w:r>
      <w:r w:rsidRPr="004943A1">
        <w:rPr>
          <w:rStyle w:val="Codeintext"/>
        </w:rPr>
        <w:t>tsp</w:t>
      </w:r>
      <w:r>
        <w:t xml:space="preserve"> and all plugins to use their real-time defaults (see the reference documentation for </w:t>
      </w:r>
      <w:r w:rsidRPr="004943A1">
        <w:rPr>
          <w:rStyle w:val="Codeintext"/>
        </w:rPr>
        <w:t>tsp</w:t>
      </w:r>
      <w:r w:rsidRPr="002A2DD3">
        <w:rPr>
          <w:iCs/>
        </w:rPr>
        <w:t>).</w:t>
      </w:r>
    </w:p>
    <w:p w14:paraId="647200BD" w14:textId="77777777" w:rsidR="00E22E2F" w:rsidRPr="005423EC" w:rsidRDefault="00E22E2F" w:rsidP="00E22E2F">
      <w:pPr>
        <w:pStyle w:val="UsageTitle"/>
      </w:pPr>
      <w: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pPr>
      <w:r>
        <w:t>Usage</w:t>
      </w:r>
    </w:p>
    <w:p w14:paraId="4D0E880D" w14:textId="77777777" w:rsidR="009A5DE3" w:rsidRDefault="009A5DE3" w:rsidP="009A5DE3">
      <w:pPr>
        <w:pStyle w:val="UsageSyntax"/>
      </w:pPr>
      <w:r>
        <w:t>tsp -I dektec [</w:t>
      </w:r>
      <w:r>
        <w:rPr>
          <w:i/>
          <w:iCs/>
        </w:rPr>
        <w:t>options</w:t>
      </w:r>
      <w:r>
        <w:t>]</w:t>
      </w:r>
    </w:p>
    <w:p w14:paraId="4186311D" w14:textId="77777777" w:rsidR="009A5DE3" w:rsidRDefault="0098557E" w:rsidP="00E233F7">
      <w:pPr>
        <w:pStyle w:val="UsageTitle"/>
      </w:pPr>
      <w:r>
        <w:t>General o</w:t>
      </w:r>
      <w:r w:rsidR="00BD19C2">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2D34B7F7" w:rsidR="0098557E" w:rsidRPr="00E233F7" w:rsidRDefault="0098557E" w:rsidP="0098557E">
      <w:pPr>
        <w:pStyle w:val="Caption"/>
      </w:pPr>
      <w:bookmarkStart w:id="270" w:name="_Toc162960309"/>
      <w:r w:rsidRPr="00E233F7">
        <w:t xml:space="preserve">Table </w:t>
      </w:r>
      <w:r w:rsidRPr="00E233F7">
        <w:fldChar w:fldCharType="begin"/>
      </w:r>
      <w:r w:rsidRPr="00E233F7">
        <w:instrText xml:space="preserve"> SEQ Tableau \* ARABIC </w:instrText>
      </w:r>
      <w:r w:rsidRPr="00E233F7">
        <w:fldChar w:fldCharType="separate"/>
      </w:r>
      <w:r w:rsidR="001424C7">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lastRenderedPageBreak/>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pPr>
      <w:r>
        <w:t>Demodulators options</w:t>
      </w:r>
    </w:p>
    <w:p w14:paraId="2023BCCE" w14:textId="77777777" w:rsidR="0098557E" w:rsidRPr="00CF0FFB" w:rsidRDefault="0098557E" w:rsidP="0098557E">
      <w:pPr>
        <w:ind w:left="284"/>
      </w:pPr>
      <w:r w:rsidRPr="00CF0FFB">
        <w:t xml:space="preserve">The following options </w:t>
      </w:r>
      <w:r>
        <w:t>are used with Dektec demodulator devices</w:t>
      </w:r>
      <w:r w:rsidRPr="00CF0FFB">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lastRenderedPageBreak/>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C910A73"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424C7">
        <w:t>A.3</w:t>
      </w:r>
      <w:r>
        <w:fldChar w:fldCharType="end"/>
      </w:r>
      <w:r>
        <w:t xml:space="preserve"> page </w:t>
      </w:r>
      <w:r>
        <w:fldChar w:fldCharType="begin"/>
      </w:r>
      <w:r>
        <w:instrText xml:space="preserve"> PAGEREF _Ref57628740 \h </w:instrText>
      </w:r>
      <w:r>
        <w:fldChar w:fldCharType="separate"/>
      </w:r>
      <w:r w:rsidR="001424C7">
        <w:rPr>
          <w:noProof/>
        </w:rPr>
        <w:t>491</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pPr>
      <w:r>
        <w:t xml:space="preserve">TS-over-IP </w:t>
      </w:r>
      <w:r w:rsidRPr="0010024C">
        <w:t>options</w:t>
      </w:r>
    </w:p>
    <w:p w14:paraId="5D442970" w14:textId="77777777" w:rsidR="001F5724" w:rsidRDefault="001F5724" w:rsidP="001F5724">
      <w:pPr>
        <w:ind w:left="284"/>
      </w:pPr>
      <w:r w:rsidRPr="00CF0FFB">
        <w:t xml:space="preserve">The following options </w:t>
      </w:r>
      <w:r>
        <w:t>are used with Dektec Ethernet devices</w:t>
      </w:r>
      <w:r w:rsidRPr="00CF0FFB">
        <w:t>.</w:t>
      </w:r>
    </w:p>
    <w:p w14:paraId="1AF6A6D9" w14:textId="77777777" w:rsidR="003547F4" w:rsidRPr="003547F4" w:rsidRDefault="003547F4" w:rsidP="003547F4">
      <w:pPr>
        <w:pStyle w:val="OptionName"/>
      </w:pPr>
      <w:r w:rsidRPr="003547F4">
        <w:t xml:space="preserve">--ip4 </w:t>
      </w:r>
      <w:r w:rsidRPr="003547F4">
        <w:rPr>
          <w:b w:val="0"/>
          <w:i/>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pPr>
      <w:r>
        <w:t xml:space="preserve">Generic common input plugin </w:t>
      </w:r>
      <w:r w:rsidRPr="0010024C">
        <w:t>options</w:t>
      </w:r>
    </w:p>
    <w:p w14:paraId="585EEBEE"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62959753"/>
      <w:r>
        <w:lastRenderedPageBreak/>
        <w:t>dektec</w:t>
      </w:r>
      <w:bookmarkEnd w:id="271"/>
      <w:bookmarkEnd w:id="272"/>
      <w:r>
        <w:t xml:space="preserve"> (output)</w:t>
      </w:r>
      <w:bookmarkEnd w:id="277"/>
    </w:p>
    <w:p w14:paraId="16E1CA86" w14:textId="77777777" w:rsidR="009A5DE3" w:rsidRPr="0010024C" w:rsidRDefault="009A5DE3" w:rsidP="00E233F7">
      <w:pPr>
        <w:pStyle w:val="UsageTitle"/>
      </w:pPr>
      <w:r w:rsidRPr="0010024C">
        <w:t>Dektec DTA-1xx and DTU-2xx ASI</w:t>
      </w:r>
      <w:r w:rsidR="00942980">
        <w:t>, GigE</w:t>
      </w:r>
      <w:r w:rsidRPr="0010024C">
        <w:t xml:space="preserve"> and </w:t>
      </w:r>
      <w:r w:rsidR="00A4163F">
        <w:t>m</w:t>
      </w:r>
      <w:r w:rsidRPr="0010024C">
        <w:t xml:space="preserve">odulator </w:t>
      </w:r>
      <w:r w:rsidR="00A4163F">
        <w:t>d</w:t>
      </w:r>
      <w:r w:rsidRPr="0010024C">
        <w:t xml:space="preserve">evices </w:t>
      </w:r>
    </w:p>
    <w:p w14:paraId="6F233252" w14:textId="77777777" w:rsidR="009A5DE3" w:rsidRDefault="009A5DE3" w:rsidP="009A5DE3">
      <w:r>
        <w:t xml:space="preserve">This output plugin sends packets to a DVB-ASI Dektec DTA-1xx or DTU-2xx device or </w:t>
      </w:r>
      <w:r w:rsidR="00317574">
        <w:t xml:space="preserve">a </w:t>
      </w:r>
      <w:r>
        <w:t>Dektec DTA-1xx modulator.</w:t>
      </w:r>
    </w:p>
    <w:p w14:paraId="344E641C" w14:textId="77777777" w:rsidR="00D34AB7" w:rsidRPr="00E65FC8" w:rsidRDefault="00D34AB7" w:rsidP="00D34AB7">
      <w:pPr>
        <w:rPr>
          <w:iCs/>
        </w:rPr>
      </w:pPr>
      <w:r>
        <w:t xml:space="preserve">Using this plugin forces </w:t>
      </w:r>
      <w:r w:rsidRPr="00CF0C49">
        <w:rPr>
          <w:rStyle w:val="Codeintext"/>
        </w:rPr>
        <w:t>tsp</w:t>
      </w:r>
      <w:r>
        <w:t xml:space="preserve"> and all plugins to use their real-time defaults (see the reference documentation for </w:t>
      </w:r>
      <w:r w:rsidRPr="00CF0C49">
        <w:rPr>
          <w:rStyle w:val="Codeintext"/>
        </w:rPr>
        <w:t>tsp</w:t>
      </w:r>
      <w:r w:rsidRPr="00E65FC8">
        <w:rPr>
          <w:iCs/>
        </w:rPr>
        <w:t>).</w:t>
      </w:r>
    </w:p>
    <w:p w14:paraId="64D5E645" w14:textId="77777777" w:rsidR="00E22E2F" w:rsidRPr="005423EC" w:rsidRDefault="00E22E2F" w:rsidP="00E22E2F">
      <w:pPr>
        <w:pStyle w:val="UsageTitle"/>
      </w:pPr>
      <w: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pPr>
      <w:r w:rsidRPr="00AE09E7">
        <w:t>Usage</w:t>
      </w:r>
    </w:p>
    <w:p w14:paraId="0145545C" w14:textId="77777777" w:rsidR="00226AD7" w:rsidRPr="00AE09E7" w:rsidRDefault="00226AD7" w:rsidP="00226AD7">
      <w:pPr>
        <w:pStyle w:val="UsageSyntax"/>
      </w:pPr>
      <w:r w:rsidRPr="00AE09E7">
        <w:t>tsp -O dektec [</w:t>
      </w:r>
      <w:r w:rsidRPr="00AE09E7">
        <w:rPr>
          <w:i/>
          <w:iCs/>
        </w:rPr>
        <w:t>options</w:t>
      </w:r>
      <w:r w:rsidRPr="00AE09E7">
        <w:t>]</w:t>
      </w:r>
    </w:p>
    <w:p w14:paraId="5BC1EE77" w14:textId="77777777" w:rsidR="00226AD7" w:rsidRPr="0010024C" w:rsidRDefault="00226AD7" w:rsidP="00E233F7">
      <w:pPr>
        <w:pStyle w:val="UsageTitle"/>
      </w:pPr>
      <w:r w:rsidRPr="0010024C">
        <w:t>Overview of options</w:t>
      </w:r>
    </w:p>
    <w:p w14:paraId="39E6290B" w14:textId="6C0AA59B" w:rsidR="00226AD7" w:rsidRDefault="00226AD7" w:rsidP="009A5DE3">
      <w:r>
        <w:t xml:space="preserve">For multi-standard modulators such as the DTA-115, the type of required modulation must be specified if it is different from the default modulation. See </w:t>
      </w:r>
      <w:r w:rsidR="00D57DD4">
        <w:fldChar w:fldCharType="begin"/>
      </w:r>
      <w:r>
        <w:instrText xml:space="preserve"> REF _Ref245798448 \h </w:instrText>
      </w:r>
      <w:r w:rsidR="00D57DD4">
        <w:fldChar w:fldCharType="separate"/>
      </w:r>
      <w:r w:rsidR="001424C7" w:rsidRPr="00E233F7">
        <w:t xml:space="preserve">Table </w:t>
      </w:r>
      <w:r w:rsidR="001424C7">
        <w:rPr>
          <w:noProof/>
        </w:rPr>
        <w:t>7</w:t>
      </w:r>
      <w:r w:rsidR="00D57DD4">
        <w:fldChar w:fldCharType="end"/>
      </w:r>
      <w:r>
        <w:t xml:space="preserve"> for the default modulation type by device model.</w:t>
      </w:r>
    </w:p>
    <w:p w14:paraId="4DC159D2" w14:textId="6739BED9" w:rsidR="00226AD7" w:rsidRPr="00E233F7" w:rsidRDefault="00226AD7" w:rsidP="00E233F7">
      <w:pPr>
        <w:pStyle w:val="Caption"/>
      </w:pPr>
      <w:bookmarkStart w:id="278" w:name="_Ref245798448"/>
      <w:bookmarkStart w:id="279" w:name="_Toc162960310"/>
      <w:r w:rsidRPr="00E233F7">
        <w:t xml:space="preserve">Table </w:t>
      </w:r>
      <w:r w:rsidR="00D57DD4" w:rsidRPr="00E233F7">
        <w:fldChar w:fldCharType="begin"/>
      </w:r>
      <w:r w:rsidRPr="00E233F7">
        <w:instrText xml:space="preserve"> SEQ Tableau \* ARABIC </w:instrText>
      </w:r>
      <w:r w:rsidR="00D57DD4" w:rsidRPr="00E233F7">
        <w:fldChar w:fldCharType="separate"/>
      </w:r>
      <w:r w:rsidR="001424C7">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2749E09" w:rsidR="00226AD7" w:rsidRDefault="002529B7" w:rsidP="009A5DE3">
      <w:r>
        <w:t>Depending on the type of output, the combination of required and optional options is different.</w:t>
      </w:r>
      <w:r w:rsidR="00A257F0">
        <w:t xml:space="preserve"> See </w:t>
      </w:r>
      <w:r w:rsidR="00D57DD4">
        <w:fldChar w:fldCharType="begin"/>
      </w:r>
      <w:r w:rsidR="00A257F0">
        <w:instrText xml:space="preserve"> REF _Ref245808304 \h </w:instrText>
      </w:r>
      <w:r w:rsidR="00D57DD4">
        <w:fldChar w:fldCharType="separate"/>
      </w:r>
      <w:r w:rsidR="001424C7" w:rsidRPr="00E233F7">
        <w:t xml:space="preserve">Table </w:t>
      </w:r>
      <w:r w:rsidR="001424C7">
        <w:rPr>
          <w:noProof/>
        </w:rPr>
        <w:t>8</w:t>
      </w:r>
      <w:r w:rsidR="00D57DD4">
        <w:fldChar w:fldCharType="end"/>
      </w:r>
      <w:r w:rsidR="008665EC">
        <w:t xml:space="preserve"> for the applicability of options by modulation type. The modulation type is specified using option </w:t>
      </w:r>
      <w:r w:rsidR="008665EC" w:rsidRPr="00CE6802">
        <w:rPr>
          <w:rStyle w:val="Codeintext"/>
        </w:rPr>
        <w:t>--modulation</w:t>
      </w:r>
      <w:r w:rsidR="008665EC">
        <w:t>. Mandatory options are marked using (*).</w:t>
      </w:r>
    </w:p>
    <w:p w14:paraId="093C541C" w14:textId="34A96922" w:rsidR="00A257F0" w:rsidRPr="00E233F7" w:rsidRDefault="00A257F0" w:rsidP="00E233F7">
      <w:pPr>
        <w:pStyle w:val="Caption"/>
      </w:pPr>
      <w:bookmarkStart w:id="280" w:name="_Ref245808304"/>
      <w:bookmarkStart w:id="281" w:name="_Toc162960311"/>
      <w:r w:rsidRPr="00E233F7">
        <w:t xml:space="preserve">Table </w:t>
      </w:r>
      <w:r w:rsidR="00D57DD4" w:rsidRPr="00E233F7">
        <w:fldChar w:fldCharType="begin"/>
      </w:r>
      <w:r w:rsidRPr="00E233F7">
        <w:instrText xml:space="preserve"> SEQ Tableau \* ARABIC </w:instrText>
      </w:r>
      <w:r w:rsidR="00D57DD4" w:rsidRPr="00E233F7">
        <w:fldChar w:fldCharType="separate"/>
      </w:r>
      <w:r w:rsidR="001424C7">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07"/>
        <w:gridCol w:w="7010"/>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pPr>
            <w:r w:rsidRPr="00F11267">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pPr>
            <w:r w:rsidRPr="00B0502D">
              <w:t>ATSC</w:t>
            </w:r>
          </w:p>
        </w:tc>
        <w:tc>
          <w:tcPr>
            <w:tcW w:w="7077" w:type="dxa"/>
          </w:tcPr>
          <w:p w14:paraId="765AE506" w14:textId="77777777" w:rsidR="008665EC" w:rsidRPr="00B0502D" w:rsidRDefault="00BB5108" w:rsidP="00A300B5">
            <w:pPr>
              <w:pStyle w:val="TableContent"/>
              <w:rPr>
                <w:rFonts w:ascii="Consolas" w:hAnsi="Consola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pPr>
            <w:r w:rsidRPr="00B0502D">
              <w:t>DVB-S</w:t>
            </w:r>
          </w:p>
        </w:tc>
        <w:tc>
          <w:tcPr>
            <w:tcW w:w="7077" w:type="dxa"/>
          </w:tcPr>
          <w:p w14:paraId="2AA5730E" w14:textId="77777777" w:rsidR="008665EC" w:rsidRPr="008B4599" w:rsidRDefault="00123303" w:rsidP="001549B4">
            <w:pPr>
              <w:pStyle w:val="TableContent"/>
              <w:rPr>
                <w:rFonts w:ascii="Consolas" w:hAnsi="Consola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pPr>
            <w:r w:rsidRPr="007E4AD9">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pPr>
            <w:r w:rsidRPr="00B0502D">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77936" w14:paraId="2A46D9E5" w14:textId="77777777" w:rsidTr="0090412B">
        <w:trPr>
          <w:jc w:val="center"/>
        </w:trPr>
        <w:tc>
          <w:tcPr>
            <w:tcW w:w="2020" w:type="dxa"/>
          </w:tcPr>
          <w:p w14:paraId="2A4181CB" w14:textId="77777777" w:rsidR="008665EC" w:rsidRDefault="008665EC" w:rsidP="00A300B5">
            <w:pPr>
              <w:pStyle w:val="TableContent"/>
            </w:pPr>
            <w:r>
              <w:t>DVB-T2</w:t>
            </w:r>
          </w:p>
        </w:tc>
        <w:tc>
          <w:tcPr>
            <w:tcW w:w="7077" w:type="dxa"/>
          </w:tcPr>
          <w:p w14:paraId="2E1D049D" w14:textId="755F5EF6" w:rsidR="008665EC" w:rsidRPr="00322547" w:rsidRDefault="00123303" w:rsidP="00A300B5">
            <w:pPr>
              <w:pStyle w:val="TableContent"/>
              <w:rPr>
                <w:rFonts w:ascii="Consolas" w:hAnsi="Consolas"/>
              </w:rPr>
            </w:pPr>
            <w:r w:rsidRPr="00322547">
              <w:rPr>
                <w:rFonts w:ascii="Consolas" w:hAnsi="Consolas"/>
              </w:rPr>
              <w:t>--bandwidth --bandwidth-extension</w:t>
            </w:r>
            <w:r w:rsidR="00AC5918" w:rsidRPr="00322547">
              <w:rPr>
                <w:rFonts w:ascii="Consolas" w:hAnsi="Consolas"/>
              </w:rPr>
              <w:t xml:space="preserve"> --cell-id</w:t>
            </w:r>
            <w:r w:rsidR="001549B4" w:rsidRPr="00322547">
              <w:rPr>
                <w:rFonts w:ascii="Consolas" w:hAnsi="Consolas"/>
              </w:rPr>
              <w:t xml:space="preserve"> –fef</w:t>
            </w:r>
            <w:r w:rsidR="001549B4" w:rsidRPr="00322547">
              <w:rPr>
                <w:rFonts w:ascii="Consolas" w:hAnsi="Consolas"/>
              </w:rPr>
              <w:br/>
            </w:r>
            <w:r w:rsidR="00A36970" w:rsidRPr="00322547">
              <w:rPr>
                <w:rFonts w:ascii="Consolas" w:hAnsi="Consolas"/>
              </w:rPr>
              <w:t xml:space="preserve">--fef-interval </w:t>
            </w:r>
            <w:r w:rsidR="00A300B5" w:rsidRPr="00322547">
              <w:rPr>
                <w:rFonts w:ascii="Consolas" w:hAnsi="Consolas"/>
              </w:rPr>
              <w:noBreakHyphen/>
            </w:r>
            <w:r w:rsidR="00A300B5" w:rsidRPr="00322547">
              <w:rPr>
                <w:rFonts w:ascii="Consolas" w:hAnsi="Consolas"/>
              </w:rPr>
              <w:noBreakHyphen/>
              <w:t>fef</w:t>
            </w:r>
            <w:r w:rsidR="00A300B5" w:rsidRPr="00322547">
              <w:rPr>
                <w:rFonts w:ascii="Consolas" w:hAnsi="Consolas"/>
              </w:rPr>
              <w:noBreakHyphen/>
            </w:r>
            <w:r w:rsidR="00A36970" w:rsidRPr="00322547">
              <w:rPr>
                <w:rFonts w:ascii="Consolas" w:hAnsi="Consolas"/>
              </w:rPr>
              <w:t>length --fef-s1 --fef-s2</w:t>
            </w:r>
            <w:r w:rsidR="001549B4" w:rsidRPr="00322547">
              <w:rPr>
                <w:rFonts w:ascii="Consolas" w:hAnsi="Consolas"/>
              </w:rPr>
              <w:br/>
            </w:r>
            <w:r w:rsidR="00A36970" w:rsidRPr="00322547">
              <w:rPr>
                <w:rFonts w:ascii="Consolas" w:hAnsi="Consolas"/>
              </w:rPr>
              <w:t xml:space="preserve">--fef-signal </w:t>
            </w:r>
            <w:r w:rsidR="00A36970" w:rsidRPr="00322547">
              <w:rPr>
                <w:rFonts w:ascii="Consolas" w:hAnsi="Consolas"/>
              </w:rPr>
              <w:noBreakHyphen/>
            </w:r>
            <w:r w:rsidR="00A36970" w:rsidRPr="00322547">
              <w:rPr>
                <w:rFonts w:ascii="Consolas" w:hAnsi="Consolas"/>
              </w:rPr>
              <w:noBreakHyphen/>
              <w:t>fef-type --fft-mode</w:t>
            </w:r>
            <w:r w:rsidR="00BB5108" w:rsidRPr="00322547">
              <w:rPr>
                <w:rFonts w:ascii="Consolas" w:hAnsi="Consolas"/>
              </w:rPr>
              <w:t xml:space="preserve"> </w:t>
            </w:r>
            <w:r w:rsidR="00A300B5" w:rsidRPr="00322547">
              <w:rPr>
                <w:rFonts w:ascii="Consolas" w:hAnsi="Consolas"/>
              </w:rPr>
              <w:t>--</w:t>
            </w:r>
            <w:r w:rsidR="00BB5108" w:rsidRPr="00322547">
              <w:rPr>
                <w:rFonts w:ascii="Consolas" w:hAnsi="Consolas"/>
              </w:rPr>
              <w:t xml:space="preserve">miso </w:t>
            </w:r>
            <w:r w:rsidR="001549B4" w:rsidRPr="00322547">
              <w:rPr>
                <w:rFonts w:ascii="Consolas" w:hAnsi="Consolas"/>
              </w:rPr>
              <w:t>–</w:t>
            </w:r>
            <w:r w:rsidR="00BB5108" w:rsidRPr="00322547">
              <w:rPr>
                <w:rFonts w:ascii="Consolas" w:hAnsi="Consolas"/>
              </w:rPr>
              <w:t>papr</w:t>
            </w:r>
            <w:r w:rsidR="001549B4" w:rsidRPr="00322547">
              <w:rPr>
                <w:rFonts w:ascii="Consolas" w:hAnsi="Consolas"/>
              </w:rPr>
              <w:br/>
            </w:r>
            <w:r w:rsidR="00BB5108" w:rsidRPr="00322547">
              <w:rPr>
                <w:rFonts w:ascii="Consolas" w:hAnsi="Consolas"/>
              </w:rPr>
              <w:noBreakHyphen/>
            </w:r>
            <w:r w:rsidR="00BB5108" w:rsidRPr="00322547">
              <w:rPr>
                <w:rFonts w:ascii="Consolas" w:hAnsi="Consolas"/>
              </w:rPr>
              <w:noBreakHyphen/>
              <w:t xml:space="preserve">pilot-pattern --plp0-code-rate --plp0-fec-type </w:t>
            </w:r>
            <w:r w:rsidR="00B0502D" w:rsidRPr="00322547">
              <w:rPr>
                <w:rFonts w:ascii="Consolas" w:hAnsi="Consolas"/>
              </w:rPr>
              <w:br/>
            </w:r>
            <w:r w:rsidR="00BB5108" w:rsidRPr="00322547">
              <w:rPr>
                <w:rFonts w:ascii="Consolas" w:hAnsi="Consolas"/>
              </w:rPr>
              <w:t xml:space="preserve">--plp0-group-id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r>
            <w:r w:rsidR="00BB5108" w:rsidRPr="00322547">
              <w:rPr>
                <w:rFonts w:ascii="Consolas" w:hAnsi="Consolas"/>
              </w:rPr>
              <w:t>high-efficiency --plp0-id</w:t>
            </w:r>
            <w:r w:rsidR="001549B4" w:rsidRPr="00322547">
              <w:rPr>
                <w:rFonts w:ascii="Consolas" w:hAnsi="Consolas"/>
              </w:rPr>
              <w:br/>
            </w:r>
            <w:r w:rsidR="00BB5108" w:rsidRPr="00322547">
              <w:rPr>
                <w:rFonts w:ascii="Consolas" w:hAnsi="Consolas"/>
              </w:rPr>
              <w:t xml:space="preserve">--plp0-il-length --plp0-il-type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t>in</w:t>
            </w:r>
            <w:r w:rsidR="00A300B5" w:rsidRPr="00322547">
              <w:rPr>
                <w:rFonts w:ascii="Consolas" w:hAnsi="Consolas"/>
              </w:rPr>
              <w:noBreakHyphen/>
            </w:r>
            <w:r w:rsidR="00BB5108" w:rsidRPr="00322547">
              <w:rPr>
                <w:rFonts w:ascii="Consolas" w:hAnsi="Consolas"/>
              </w:rPr>
              <w:t>band</w:t>
            </w:r>
            <w:r w:rsidR="001549B4" w:rsidRPr="00322547">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plp0-issy --plp0-modulation</w:t>
            </w:r>
            <w:r w:rsidR="004524C8">
              <w:rPr>
                <w:rFonts w:ascii="Consolas" w:hAnsi="Consolas"/>
              </w:rPr>
              <w:t xml:space="preserve"> -</w:t>
            </w:r>
            <w:r w:rsidR="00BB5108" w:rsidRPr="00322547">
              <w:rPr>
                <w:rFonts w:ascii="Consolas" w:hAnsi="Consolas"/>
              </w:rPr>
              <w:t>-plp0-null-packet-deletion</w:t>
            </w:r>
            <w:r w:rsidR="004524C8">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plp0-rotation</w:t>
            </w:r>
            <w:r w:rsidR="004524C8">
              <w:rPr>
                <w:rFonts w:ascii="Consolas" w:hAnsi="Consolas"/>
              </w:rPr>
              <w:t xml:space="preserve"> </w:t>
            </w:r>
            <w:r w:rsidR="004524C8" w:rsidRPr="004524C8">
              <w:rPr>
                <w:rFonts w:ascii="Consolas" w:hAnsi="Consolas"/>
              </w:rPr>
              <w:t>--plp0-tsrate</w:t>
            </w:r>
            <w:r w:rsidR="004524C8">
              <w:rPr>
                <w:rFonts w:ascii="Consolas" w:hAnsi="Consolas"/>
              </w:rPr>
              <w:t xml:space="preserve"> -</w:t>
            </w:r>
            <w:r w:rsidR="004524C8" w:rsidRPr="00322547">
              <w:rPr>
                <w:rFonts w:ascii="Consolas" w:hAnsi="Consolas"/>
              </w:rPr>
              <w:t>-</w:t>
            </w:r>
            <w:r w:rsidR="00E008BF" w:rsidRPr="00322547">
              <w:rPr>
                <w:rFonts w:ascii="Consolas" w:hAnsi="Consolas"/>
              </w:rPr>
              <w:t>plp0-type</w:t>
            </w:r>
            <w:r w:rsidR="001549B4" w:rsidRPr="00322547">
              <w:rPr>
                <w:rFonts w:ascii="Consolas" w:hAnsi="Consolas"/>
              </w:rPr>
              <w:br/>
            </w:r>
            <w:r w:rsidR="00E008BF" w:rsidRPr="00322547">
              <w:rPr>
                <w:rFonts w:ascii="Consolas" w:hAnsi="Consolas"/>
              </w:rPr>
              <w:t>--t2-fpsf --t2-guard</w:t>
            </w:r>
            <w:r w:rsidR="00E008BF" w:rsidRPr="00322547">
              <w:rPr>
                <w:rFonts w:ascii="Consolas" w:hAnsi="Consolas"/>
              </w:rPr>
              <w:noBreakHyphen/>
            </w:r>
            <w:r w:rsidR="00BB5108" w:rsidRPr="00322547">
              <w:rPr>
                <w:rFonts w:ascii="Consolas" w:hAnsi="Consolas"/>
              </w:rPr>
              <w:t xml:space="preserve">interval </w:t>
            </w:r>
            <w:r w:rsidR="00A300B5" w:rsidRPr="00322547">
              <w:rPr>
                <w:rFonts w:ascii="Consolas" w:hAnsi="Consolas"/>
              </w:rPr>
              <w:noBreakHyphen/>
            </w:r>
            <w:r w:rsidR="00A300B5" w:rsidRPr="00322547">
              <w:rPr>
                <w:rFonts w:ascii="Consolas" w:hAnsi="Consolas"/>
              </w:rPr>
              <w:noBreakHyphen/>
              <w:t>t2</w:t>
            </w:r>
            <w:r w:rsidR="00A300B5" w:rsidRPr="00322547">
              <w:rPr>
                <w:rFonts w:ascii="Consolas" w:hAnsi="Consolas"/>
              </w:rPr>
              <w:noBreakHyphen/>
              <w:t>l1</w:t>
            </w:r>
            <w:r w:rsidR="00A300B5" w:rsidRPr="00322547">
              <w:rPr>
                <w:rFonts w:ascii="Consolas" w:hAnsi="Consolas"/>
              </w:rPr>
              <w:noBreakHyphen/>
            </w:r>
            <w:r w:rsidR="007E4AD9" w:rsidRPr="00322547">
              <w:rPr>
                <w:rFonts w:ascii="Consolas" w:hAnsi="Consolas"/>
              </w:rPr>
              <w:t xml:space="preserve">modulation </w:t>
            </w:r>
            <w:r w:rsidR="001549B4" w:rsidRPr="00322547">
              <w:rPr>
                <w:rFonts w:ascii="Consolas" w:hAnsi="Consolas"/>
              </w:rPr>
              <w:br/>
            </w:r>
            <w:r w:rsidR="007E4AD9" w:rsidRPr="00322547">
              <w:rPr>
                <w:rFonts w:ascii="Consolas" w:hAnsi="Consolas"/>
              </w:rPr>
              <w:t>--t2-network-id</w:t>
            </w:r>
            <w:r w:rsidR="001549B4" w:rsidRPr="00322547">
              <w:rPr>
                <w:rFonts w:ascii="Consolas" w:hAnsi="Consolas"/>
              </w:rPr>
              <w:t xml:space="preserve"> </w:t>
            </w:r>
            <w:r w:rsidR="00BB5108" w:rsidRPr="00322547">
              <w:rPr>
                <w:rFonts w:ascii="Consolas" w:hAnsi="Consolas"/>
              </w:rPr>
              <w:t>--t2-system-id</w:t>
            </w:r>
          </w:p>
        </w:tc>
      </w:tr>
    </w:tbl>
    <w:p w14:paraId="6BE6974B" w14:textId="77777777" w:rsidR="00A257F0" w:rsidRPr="00322547" w:rsidRDefault="00A257F0" w:rsidP="009A5DE3"/>
    <w:p w14:paraId="08470B1D" w14:textId="77777777" w:rsidR="009A5DE3" w:rsidRPr="00AE09E7" w:rsidRDefault="00F26E89" w:rsidP="00E233F7">
      <w:pPr>
        <w:pStyle w:val="UsageTitle"/>
      </w:pPr>
      <w:r>
        <w:t xml:space="preserve">General </w:t>
      </w:r>
      <w:r w:rsidR="00A257F0" w:rsidRPr="00AE09E7">
        <w:t>o</w:t>
      </w:r>
      <w:r w:rsidR="009A5DE3" w:rsidRPr="00AE09E7">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0CE323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pPr>
      <w:r>
        <w:t>Modulators options</w:t>
      </w:r>
    </w:p>
    <w:p w14:paraId="4B7BAF23" w14:textId="77777777" w:rsidR="00F26E89" w:rsidRPr="00CF0FFB" w:rsidRDefault="00F26E89" w:rsidP="00F26E89">
      <w:pPr>
        <w:ind w:left="284"/>
      </w:pPr>
      <w:r w:rsidRPr="00CF0FFB">
        <w:t xml:space="preserve">The following options </w:t>
      </w:r>
      <w:r>
        <w:t>are used with Dektec modulator devices</w:t>
      </w:r>
      <w:r w:rsidRPr="00CF0FFB">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58A0A4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424C7">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424C7">
        <w:rPr>
          <w:noProof/>
        </w:rPr>
        <w:t>492</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BBE8A5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424C7">
        <w:t>A.3</w:t>
      </w:r>
      <w:r>
        <w:fldChar w:fldCharType="end"/>
      </w:r>
      <w:r>
        <w:t xml:space="preserve"> page </w:t>
      </w:r>
      <w:r>
        <w:fldChar w:fldCharType="begin"/>
      </w:r>
      <w:r>
        <w:instrText xml:space="preserve"> PAGEREF _Ref57628740 \h </w:instrText>
      </w:r>
      <w:r>
        <w:fldChar w:fldCharType="separate"/>
      </w:r>
      <w:r w:rsidR="001424C7">
        <w:rPr>
          <w:noProof/>
        </w:rPr>
        <w:t>491</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B70A07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424C7" w:rsidRPr="00E233F7">
        <w:t xml:space="preserve">Table </w:t>
      </w:r>
      <w:r w:rsidR="001424C7">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6BD8F8D5" w14:textId="10D6CA56" w:rsidR="004524C8" w:rsidRDefault="004524C8" w:rsidP="004524C8">
      <w:pPr>
        <w:pStyle w:val="OptionName"/>
      </w:pPr>
      <w:r>
        <w:t xml:space="preserve">--plp0-tsrate </w:t>
      </w:r>
      <w:r w:rsidRPr="00555E0A">
        <w:rPr>
          <w:b w:val="0"/>
          <w:i/>
        </w:rPr>
        <w:t>value</w:t>
      </w:r>
    </w:p>
    <w:p w14:paraId="7DCEEAB4" w14:textId="7183F364" w:rsidR="004524C8" w:rsidRDefault="004524C8" w:rsidP="004524C8">
      <w:pPr>
        <w:pStyle w:val="OptionDescription"/>
      </w:pPr>
      <w:r>
        <w:t>DVB-T2 modulators: PLP #0 bitrate. The default is 0 (use all available).</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lastRenderedPageBreak/>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lastRenderedPageBreak/>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UHF frequency layout depends on the region, see </w:t>
      </w:r>
      <w:r w:rsidR="004C6941" w:rsidRPr="00E80F99">
        <w:rPr>
          <w:rStyle w:val="Codeintext"/>
        </w:rPr>
        <w:t>--hf-band-region</w:t>
      </w:r>
      <w:r w:rsidR="004C6941" w:rsidRPr="00E80F99">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w:t>
      </w:r>
      <w:r w:rsidR="004C6941">
        <w:t>V</w:t>
      </w:r>
      <w:r w:rsidR="004C6941" w:rsidRPr="00E80F99">
        <w:t xml:space="preserve">HF frequency layout depends on the region, see </w:t>
      </w:r>
      <w:r w:rsidR="004C6941" w:rsidRPr="00E80F99">
        <w:rPr>
          <w:rStyle w:val="Codeintext"/>
        </w:rPr>
        <w:t>--hf-band-region</w:t>
      </w:r>
      <w:r w:rsidR="004C6941" w:rsidRPr="00E80F99">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pPr>
      <w:r>
        <w:t xml:space="preserve">TS-over-IP </w:t>
      </w:r>
      <w:r w:rsidRPr="0010024C">
        <w:t>options</w:t>
      </w:r>
    </w:p>
    <w:p w14:paraId="36261093" w14:textId="77777777" w:rsidR="00F26E89" w:rsidRDefault="00F26E89" w:rsidP="00F26E89">
      <w:pPr>
        <w:ind w:left="284"/>
      </w:pPr>
      <w:r w:rsidRPr="00CF0FFB">
        <w:t xml:space="preserve">The following options </w:t>
      </w:r>
      <w:r>
        <w:t>are used with Dektec Ethernet devices</w:t>
      </w:r>
      <w:r w:rsidRPr="00CF0FFB">
        <w:t>.</w:t>
      </w:r>
    </w:p>
    <w:p w14:paraId="6D56A9E5" w14:textId="77777777" w:rsidR="00482210" w:rsidRPr="00482210" w:rsidRDefault="00482210" w:rsidP="005F2B74">
      <w:pPr>
        <w:pStyle w:val="OptionName"/>
      </w:pPr>
      <w:r w:rsidRPr="00482210">
        <w:t xml:space="preserve">--gw4 </w:t>
      </w:r>
      <w:r w:rsidRPr="005F2B74">
        <w:rPr>
          <w:b w:val="0"/>
          <w:i/>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pPr>
      <w:r w:rsidRPr="00482210">
        <w:t xml:space="preserve">--gw6 </w:t>
      </w:r>
      <w:r w:rsidRPr="005F2B74">
        <w:rPr>
          <w:b w:val="0"/>
          <w:i/>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pPr>
      <w:r w:rsidRPr="003547F4">
        <w:t xml:space="preserve">--ip4 </w:t>
      </w:r>
      <w:r w:rsidRPr="003547F4">
        <w:rPr>
          <w:b w:val="0"/>
          <w:i/>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pPr>
      <w:r w:rsidRPr="00482210">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lastRenderedPageBreak/>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pPr>
      <w:r w:rsidRPr="00482210">
        <w:t xml:space="preserve">--smpte-2022-fec </w:t>
      </w:r>
      <w:r>
        <w:rPr>
          <w:b w:val="0"/>
          <w:i/>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pPr>
      <w:r w:rsidRPr="00482210">
        <w:t xml:space="preserve">--smpte-2022-d </w:t>
      </w:r>
      <w:r w:rsidRPr="00E324F3">
        <w:rPr>
          <w:b w:val="0"/>
          <w:i/>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pPr>
      <w:r w:rsidRPr="00482210">
        <w:t xml:space="preserve">--source-port </w:t>
      </w:r>
      <w:r w:rsidRPr="00E324F3">
        <w:rPr>
          <w:b w:val="0"/>
          <w:i/>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pPr>
      <w:r w:rsidRPr="00482210">
        <w:t xml:space="preserve">--tos </w:t>
      </w:r>
      <w:r w:rsidRPr="00E324F3">
        <w:rPr>
          <w:b w:val="0"/>
          <w:i/>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pPr>
      <w:r w:rsidRPr="00482210">
        <w:t xml:space="preserve">--ts-per-ip </w:t>
      </w:r>
      <w:r w:rsidRPr="00E324F3">
        <w:rPr>
          <w:b w:val="0"/>
          <w:i/>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pPr>
      <w:r w:rsidRPr="00482210">
        <w:t xml:space="preserve">--ttl </w:t>
      </w:r>
      <w:r w:rsidRPr="00E324F3">
        <w:rPr>
          <w:b w:val="0"/>
          <w:i/>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pPr>
      <w:r w:rsidRPr="00482210">
        <w:t xml:space="preserve">--vlan-id </w:t>
      </w:r>
      <w:r w:rsidRPr="00E324F3">
        <w:rPr>
          <w:b w:val="0"/>
          <w:i/>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pPr>
      <w:r w:rsidRPr="00482210">
        <w:t xml:space="preserve">--vlan-priority </w:t>
      </w:r>
      <w:r w:rsidRPr="00E324F3">
        <w:rPr>
          <w:b w:val="0"/>
          <w:i/>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pPr>
      <w:r>
        <w:t xml:space="preserve">Generic common output plugin </w:t>
      </w:r>
      <w:r w:rsidRPr="0010024C">
        <w:t>options</w:t>
      </w:r>
    </w:p>
    <w:p w14:paraId="5D91315B"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62959754"/>
      <w:r>
        <w:lastRenderedPageBreak/>
        <w:t>descrambler</w:t>
      </w:r>
      <w:bookmarkEnd w:id="282"/>
      <w:bookmarkEnd w:id="283"/>
      <w:bookmarkEnd w:id="284"/>
    </w:p>
    <w:p w14:paraId="6BDC6056" w14:textId="77777777" w:rsidR="00A545B1" w:rsidRDefault="00ED4EE1" w:rsidP="00E233F7">
      <w:pPr>
        <w:pStyle w:val="UsageTitle"/>
      </w:pPr>
      <w:r>
        <w:t xml:space="preserve">Generic </w:t>
      </w:r>
      <w:r w:rsidR="00092674">
        <w:t>DVB d</w:t>
      </w:r>
      <w:r w:rsidR="00A545B1" w:rsidRPr="00397A28">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pPr>
      <w:r w:rsidRPr="0010024C">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t xml:space="preserve">, </w:t>
      </w:r>
      <w:r w:rsidR="00803EE4" w:rsidRPr="00E54FF3">
        <w:rPr>
          <w:rStyle w:val="Codeintext"/>
        </w:rPr>
        <w:t>--dvb-cissa</w:t>
      </w:r>
      <w:r w:rsidR="001D6A18">
        <w:t xml:space="preserve">, </w:t>
      </w:r>
      <w:r w:rsidR="001D6A18" w:rsidRPr="00CE6802">
        <w:rPr>
          <w:rStyle w:val="Codeintext"/>
        </w:rPr>
        <w:t>--aes-cbc</w:t>
      </w:r>
      <w:r w:rsidR="001D6A18">
        <w:t xml:space="preserve"> </w:t>
      </w:r>
      <w:r>
        <w:t xml:space="preserve">or </w:t>
      </w:r>
      <w:r w:rsidRPr="00E54FF3">
        <w:rPr>
          <w:rStyle w:val="Codeintext"/>
        </w:rPr>
        <w:t>--dvb-csa2</w:t>
      </w:r>
      <w:r>
        <w:t xml:space="preserve">, the descrambling type is based on the </w:t>
      </w:r>
      <w:r>
        <w:rPr>
          <w:i/>
        </w:rPr>
        <w:t>scrambling_descriptor</w:t>
      </w:r>
      <w: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pPr>
      <w:r>
        <w:t>Options</w:t>
      </w:r>
    </w:p>
    <w:p w14:paraId="672A9B51" w14:textId="77777777" w:rsidR="00B63EC5" w:rsidRDefault="00B63EC5" w:rsidP="00B63EC5">
      <w:pPr>
        <w:pStyle w:val="OptionName"/>
      </w:pPr>
      <w:r>
        <w:t>--brazil</w:t>
      </w:r>
    </w:p>
    <w:p w14:paraId="689559AD" w14:textId="424CCB90"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449E273A" w14:textId="77777777" w:rsidR="00BD65E3" w:rsidRDefault="00BD65E3" w:rsidP="00BD65E3">
      <w:pPr>
        <w:pStyle w:val="OptionName"/>
      </w:pPr>
      <w:r>
        <w:t xml:space="preserve">--cas-id </w:t>
      </w:r>
      <w:r w:rsidRPr="00BD65E3">
        <w:rPr>
          <w:b w:val="0"/>
          <w:i/>
        </w:rPr>
        <w:t>value</w:t>
      </w:r>
    </w:p>
    <w:p w14:paraId="0253ACB2" w14:textId="77777777" w:rsidR="00BD65E3" w:rsidRDefault="00BD65E3" w:rsidP="00BD65E3">
      <w:pPr>
        <w:pStyle w:val="OptionDescription"/>
      </w:pPr>
      <w:r>
        <w:t xml:space="preserve">Specify the </w:t>
      </w:r>
      <w:r w:rsidRPr="00BD65E3">
        <w:rPr>
          <w:i/>
        </w:rPr>
        <w:t>CA_system_id</w:t>
      </w:r>
      <w: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A3AEA02"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12A78ED6" w14:textId="77777777" w:rsidR="00B63EC5" w:rsidRPr="007D4329" w:rsidRDefault="00B63EC5" w:rsidP="00B63EC5">
      <w:pPr>
        <w:pStyle w:val="OptionName"/>
        <w:rPr>
          <w:rFonts w:ascii="Menlo" w:hAnsi="Menlo"/>
        </w:rPr>
      </w:pPr>
      <w:r>
        <w:t>--europe</w:t>
      </w:r>
    </w:p>
    <w:p w14:paraId="411F50A7" w14:textId="41A7BC4B" w:rsidR="00B63EC5" w:rsidRPr="00B26EC4" w:rsidRDefault="00B63EC5" w:rsidP="00B63EC5">
      <w:pPr>
        <w:pStyle w:val="OptionDescription"/>
      </w:pPr>
      <w:r w:rsidRPr="00B26EC4">
        <w:t xml:space="preserve">A synonym for </w:t>
      </w:r>
      <w:r w:rsidRPr="00E54F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_Ref57192801 \r \h </w:instrText>
      </w:r>
      <w:r>
        <w:fldChar w:fldCharType="separate"/>
      </w:r>
      <w:r w:rsidR="001424C7">
        <w:t>2.5.2</w:t>
      </w:r>
      <w:r>
        <w:fldChar w:fldCharType="end"/>
      </w:r>
      <w:r>
        <w:t xml:space="preserve"> for more details.</w:t>
      </w:r>
    </w:p>
    <w:p w14:paraId="6965F740" w14:textId="77777777" w:rsidR="00B63EC5" w:rsidRDefault="00B63EC5" w:rsidP="00B63EC5">
      <w:pPr>
        <w:pStyle w:val="OptionName"/>
      </w:pPr>
      <w:r>
        <w:t>--japan</w:t>
      </w:r>
    </w:p>
    <w:p w14:paraId="07CB3143" w14:textId="2CC49426"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424C7">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2969BD7"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pPr>
      <w:r>
        <w:t>Transport stream scrambling o</w:t>
      </w:r>
      <w:r w:rsidRPr="0010024C">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 See the option </w:t>
      </w:r>
      <w:r w:rsidRPr="00CE6802">
        <w:rPr>
          <w:rStyle w:val="Codeintext"/>
        </w:rPr>
        <w:t>--ctr-counter-bits</w:t>
      </w:r>
      <w: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AES-CTR scrambling</w:t>
      </w:r>
      <w:r w:rsidRPr="008F535B">
        <w:t>.</w:t>
      </w:r>
      <w:r>
        <w:t xml:space="preserve"> Since there is no standard value for AES-CTR,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pPr>
      <w:r w:rsidRPr="008F535B">
        <w:t>--atis-idsa</w:t>
      </w:r>
    </w:p>
    <w:p w14:paraId="16B35902" w14:textId="77777777" w:rsidR="00084E0D" w:rsidRDefault="00F52CC7" w:rsidP="00F52CC7">
      <w:pPr>
        <w:pStyle w:val="OptionDescription"/>
      </w:pPr>
      <w:r w:rsidRPr="008F535B">
        <w:t xml:space="preserve">Use ATIS-IDSA </w:t>
      </w:r>
      <w:r w:rsidR="00BE0A01">
        <w:t>de</w:t>
      </w:r>
      <w:r w:rsidRPr="008F535B">
        <w:t>scrambling (ATIS-0800006) instead of DVB-CSA2 (the default).</w:t>
      </w:r>
    </w:p>
    <w:p w14:paraId="796A66CF" w14:textId="77777777" w:rsidR="00F52CC7" w:rsidRDefault="00F52CC7" w:rsidP="00F52CC7">
      <w:pPr>
        <w:pStyle w:val="OptionDescription"/>
      </w:pPr>
      <w:r w:rsidRPr="008F535B">
        <w:t>The control words are 16-byte long instead of 8-byte.</w:t>
      </w:r>
    </w:p>
    <w:p w14:paraId="01F6FF2D" w14:textId="77777777" w:rsidR="0040236A" w:rsidRDefault="0040236A" w:rsidP="0040236A">
      <w:pPr>
        <w:pStyle w:val="OptionName"/>
      </w:pPr>
      <w:r>
        <w:t xml:space="preserve">--ctr-counter-bits </w:t>
      </w:r>
      <w:r w:rsidRPr="00B22E3D">
        <w:rPr>
          <w:b w:val="0"/>
          <w:i/>
        </w:rPr>
        <w:t>value</w:t>
      </w:r>
    </w:p>
    <w:p w14:paraId="7BA80B14" w14:textId="77777777" w:rsidR="0040236A" w:rsidRDefault="0040236A" w:rsidP="0040236A">
      <w:pPr>
        <w:pStyle w:val="OptionDescription"/>
      </w:pPr>
      <w:r>
        <w:t xml:space="preserve">With </w:t>
      </w:r>
      <w:r w:rsidRPr="00CE6802">
        <w:rPr>
          <w:rStyle w:val="Codeintext"/>
        </w:rPr>
        <w:t>--aes-ctr</w:t>
      </w:r>
      <w:r>
        <w:t>, specifies the size in bits of the counter part.</w:t>
      </w:r>
    </w:p>
    <w:p w14:paraId="78BE0523" w14:textId="6E981558" w:rsidR="0040236A" w:rsidRDefault="0040236A" w:rsidP="0040236A">
      <w:pPr>
        <w:pStyle w:val="OptionDescription"/>
      </w:pPr>
      <w:r>
        <w:t xml:space="preserve">In the initialization vector, the fixed </w:t>
      </w:r>
      <w:r w:rsidR="00D315BF">
        <w:t>nonce</w:t>
      </w:r>
      <w:r>
        <w:t xml:space="preserve"> part uses the first 128-</w:t>
      </w:r>
      <w:r w:rsidRPr="00B22E3D">
        <w:rPr>
          <w:i/>
        </w:rPr>
        <w:t>N</w:t>
      </w:r>
      <w:r>
        <w:t xml:space="preserve"> bits and the counter part uses the last </w:t>
      </w:r>
      <w:r w:rsidRPr="00B22E3D">
        <w:rPr>
          <w:i/>
        </w:rPr>
        <w:t>N</w:t>
      </w:r>
      <w:r>
        <w:t xml:space="preserve"> bits.</w:t>
      </w:r>
    </w:p>
    <w:p w14:paraId="2CD7FED6" w14:textId="77777777" w:rsidR="0040236A" w:rsidRPr="008F535B" w:rsidRDefault="0040236A" w:rsidP="0040236A">
      <w:pPr>
        <w:pStyle w:val="OptionDescription"/>
      </w:pPr>
      <w: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9A7FEF">
        <w:rPr>
          <w:rStyle w:val="Codeintext"/>
        </w:rPr>
        <w:t>--atis-idsa</w:t>
      </w:r>
      <w:r w:rsidR="00464183">
        <w:t xml:space="preserve"> or </w:t>
      </w:r>
      <w:r w:rsidR="00464183" w:rsidRPr="00CE6802">
        <w:rPr>
          <w:rStyle w:val="Codeintext"/>
        </w:rPr>
        <w:t>--dvb-cissa</w:t>
      </w:r>
      <w:r w:rsidRPr="00432EC7">
        <w:t>)</w:t>
      </w:r>
      <w:r>
        <w:t>.</w:t>
      </w:r>
    </w:p>
    <w:p w14:paraId="23D51F00" w14:textId="77777777" w:rsidR="00803EE4" w:rsidRPr="008F535B" w:rsidRDefault="00803EE4" w:rsidP="00803EE4">
      <w:pPr>
        <w:pStyle w:val="OptionName"/>
      </w:pPr>
      <w:r w:rsidRPr="008F535B">
        <w:t>--</w:t>
      </w:r>
      <w:r>
        <w:t>dvb-cis</w:t>
      </w:r>
      <w:r w:rsidRPr="008F535B">
        <w:t>sa</w:t>
      </w:r>
    </w:p>
    <w:p w14:paraId="42131A5E" w14:textId="6A4BE3FF" w:rsidR="00084E0D" w:rsidRDefault="00803EE4" w:rsidP="00803EE4">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1424C7">
        <w:t>[16]</w:t>
      </w:r>
      <w:r>
        <w:fldChar w:fldCharType="end"/>
      </w:r>
      <w:r w:rsidRPr="008F535B">
        <w:t>) instead of DVB-CSA2 (the default).</w:t>
      </w:r>
    </w:p>
    <w:p w14:paraId="71E75A0B" w14:textId="77777777" w:rsidR="00803EE4" w:rsidRPr="008F535B" w:rsidRDefault="00803EE4" w:rsidP="00803EE4">
      <w:pPr>
        <w:pStyle w:val="OptionDescription"/>
      </w:pPr>
      <w:r w:rsidRPr="008F535B">
        <w:t>The control words are 16-byte long instead of 8-byte.</w:t>
      </w:r>
    </w:p>
    <w:p w14:paraId="5376464A" w14:textId="77777777" w:rsidR="00BE0A01" w:rsidRPr="008F535B" w:rsidRDefault="00BE0A01" w:rsidP="00BE0A01">
      <w:pPr>
        <w:pStyle w:val="OptionName"/>
      </w:pPr>
      <w:r w:rsidRPr="008F535B">
        <w:t>--</w:t>
      </w:r>
      <w:r>
        <w:t>dvb-csa2</w:t>
      </w:r>
    </w:p>
    <w:p w14:paraId="7B736D1B" w14:textId="77777777" w:rsidR="00BE0A01" w:rsidRDefault="00BE0A01" w:rsidP="00BE0A01">
      <w:pPr>
        <w:pStyle w:val="OptionDescription"/>
      </w:pPr>
      <w:r w:rsidRPr="008F535B">
        <w:t>Use DVB-CSA2</w:t>
      </w:r>
      <w:r>
        <w:t xml:space="preserve"> descrambling. This is the default</w:t>
      </w:r>
      <w:r w:rsidRPr="008F535B">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t xml:space="preserve">(32 digits with </w:t>
      </w:r>
      <w:r w:rsidRPr="009A7FEF">
        <w:rPr>
          <w:rStyle w:val="Codeintext"/>
        </w:rPr>
        <w:t>--atis-idsa</w:t>
      </w:r>
      <w:r w:rsidR="00803EE4">
        <w:t xml:space="preserve"> or </w:t>
      </w:r>
      <w:r w:rsidR="00803EE4" w:rsidRPr="00CE6802">
        <w:rPr>
          <w:rStyle w:val="Codeintext"/>
        </w:rPr>
        <w:t>--dvb-cissa</w:t>
      </w:r>
      <w:r w:rsidR="00803EE4">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pPr>
      <w:r>
        <w:t xml:space="preserve">--iv </w:t>
      </w:r>
      <w:r w:rsidR="009E0AF5">
        <w:rPr>
          <w:b w:val="0"/>
          <w:i/>
        </w:rPr>
        <w:t>hexa-digits</w:t>
      </w:r>
    </w:p>
    <w:p w14:paraId="0EC91076" w14:textId="77777777" w:rsidR="0040236A" w:rsidRDefault="0040236A" w:rsidP="0040236A">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5289387C" w14:textId="77777777" w:rsidR="0040236A" w:rsidRDefault="0040236A" w:rsidP="0040236A">
      <w:pPr>
        <w:pStyle w:val="OptionDescription"/>
      </w:pPr>
      <w: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 This option is ignored</w:t>
      </w:r>
      <w:r w:rsidRPr="00432EC7">
        <w:t xml:space="preserve"> with</w:t>
      </w:r>
      <w:r w:rsidR="009A7FEF">
        <w:t xml:space="preserve"> other encryption algorithms</w:t>
      </w:r>
      <w:r w:rsidRPr="00432EC7">
        <w:t>.</w:t>
      </w:r>
    </w:p>
    <w:p w14:paraId="4F29A805" w14:textId="77777777" w:rsidR="00610506" w:rsidRDefault="00610506" w:rsidP="00610506">
      <w:pPr>
        <w:pStyle w:val="OptionName"/>
      </w:pPr>
      <w:r>
        <w:t xml:space="preserve">--output-cw-file </w:t>
      </w:r>
      <w:r w:rsidRPr="00610506">
        <w:rPr>
          <w:b w:val="0"/>
          <w:i/>
        </w:rPr>
        <w:t>name</w:t>
      </w:r>
    </w:p>
    <w:p w14:paraId="0C1FACAC" w14:textId="77777777" w:rsidR="00610506" w:rsidRDefault="00610506" w:rsidP="00610506">
      <w:pPr>
        <w:pStyle w:val="OptionDescription"/>
      </w:pPr>
      <w: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t xml:space="preserve">This option is specifically useful when the control words are dynamically extracted from ECM’s. The created file can be used later using </w:t>
      </w:r>
      <w:r w:rsidRPr="00CE6802">
        <w:rPr>
          <w:rStyle w:val="Codeintext"/>
        </w:rPr>
        <w:t>--cw-file</w:t>
      </w:r>
      <w:r>
        <w:t xml:space="preserve"> to perform a direct descrambling test.</w:t>
      </w:r>
    </w:p>
    <w:p w14:paraId="6BCA4FB5" w14:textId="77777777" w:rsidR="0029565A" w:rsidRPr="00CF0FFB" w:rsidRDefault="0029565A" w:rsidP="0029565A">
      <w:pPr>
        <w:pStyle w:val="UsageTitle"/>
      </w:pPr>
      <w:r w:rsidRPr="00CF0FFB">
        <w:t xml:space="preserve">Generic </w:t>
      </w:r>
      <w:r>
        <w:t xml:space="preserve">packet processing </w:t>
      </w:r>
      <w:r w:rsidRPr="00CF0FFB">
        <w:t>plugin options</w:t>
      </w:r>
    </w:p>
    <w:p w14:paraId="4B60B1B0" w14:textId="77777777" w:rsidR="0029565A" w:rsidRPr="00CF0FFB" w:rsidRDefault="0029565A" w:rsidP="0029565A">
      <w:pPr>
        <w:ind w:left="284"/>
      </w:pPr>
      <w:r w:rsidRPr="00CF0FFB">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4B7E428"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47A71A64" w14:textId="77777777" w:rsidR="009A5DE3" w:rsidRDefault="009A5DE3" w:rsidP="00A545B1">
      <w:pPr>
        <w:pStyle w:val="ReferenceSectionTitle"/>
      </w:pPr>
      <w:bookmarkStart w:id="285" w:name="_Toc162959755"/>
      <w:r>
        <w:lastRenderedPageBreak/>
        <w:t>drop</w:t>
      </w:r>
      <w:bookmarkEnd w:id="273"/>
      <w:bookmarkEnd w:id="274"/>
      <w:r>
        <w:t xml:space="preserve"> (output)</w:t>
      </w:r>
      <w:bookmarkEnd w:id="285"/>
    </w:p>
    <w:p w14:paraId="70AC3D00" w14:textId="77777777" w:rsidR="009A5DE3" w:rsidRDefault="001711F7" w:rsidP="00E233F7">
      <w:pPr>
        <w:pStyle w:val="UsageTitle"/>
      </w:pPr>
      <w:r>
        <w:t>Drop o</w:t>
      </w:r>
      <w:r w:rsidR="009A5DE3">
        <w:t xml:space="preserve">utput </w:t>
      </w:r>
      <w:r>
        <w:t>p</w:t>
      </w:r>
      <w:r w:rsidR="009A5DE3">
        <w:t xml:space="preserve">ackets </w:t>
      </w:r>
    </w:p>
    <w:p w14:paraId="1AAD1E91" w14:textId="77777777" w:rsidR="009A5DE3" w:rsidRDefault="009A5DE3" w:rsidP="009A5DE3">
      <w: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pPr>
      <w:r>
        <w:t>Usage</w:t>
      </w:r>
    </w:p>
    <w:p w14:paraId="35F56E19" w14:textId="77777777" w:rsidR="009A5DE3" w:rsidRPr="007B2A0D" w:rsidRDefault="009A5DE3" w:rsidP="009A5DE3">
      <w:pPr>
        <w:pStyle w:val="UsageSyntax"/>
      </w:pPr>
      <w:r w:rsidRPr="007B2A0D">
        <w:t>tsp -O drop [</w:t>
      </w:r>
      <w:r w:rsidRPr="007B2A0D">
        <w:rPr>
          <w:i/>
          <w:iCs/>
        </w:rPr>
        <w:t>options</w:t>
      </w:r>
      <w:r w:rsidRPr="007B2A0D">
        <w:t>]</w:t>
      </w:r>
    </w:p>
    <w:p w14:paraId="238D96B7" w14:textId="77777777" w:rsidR="00BE2E05" w:rsidRPr="0010024C" w:rsidRDefault="00BE2E05" w:rsidP="00BE2E05">
      <w:pPr>
        <w:pStyle w:val="UsageTitle"/>
      </w:pPr>
      <w:r>
        <w:t xml:space="preserve">Generic common output plugin </w:t>
      </w:r>
      <w:r w:rsidRPr="0010024C">
        <w:t>options</w:t>
      </w:r>
    </w:p>
    <w:p w14:paraId="09DBB7F6"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62959756"/>
      <w:r>
        <w:lastRenderedPageBreak/>
        <w:t>dump</w:t>
      </w:r>
      <w:bookmarkEnd w:id="286"/>
    </w:p>
    <w:p w14:paraId="48B2A340" w14:textId="23071D70" w:rsidR="00B74F57" w:rsidRDefault="00B74F57" w:rsidP="00B74F57">
      <w:pPr>
        <w:pStyle w:val="UsageTitle"/>
      </w:pPr>
      <w:r w:rsidRPr="00B74F57">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pPr>
      <w: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pPr>
      <w:r>
        <w:t xml:space="preserve">-o </w:t>
      </w:r>
      <w:r w:rsidRPr="00D4105D">
        <w:rPr>
          <w:b w:val="0"/>
          <w:bCs w:val="0"/>
          <w:i/>
          <w:iCs/>
        </w:rPr>
        <w:t>file-name</w:t>
      </w:r>
      <w:r>
        <w:br/>
        <w:t xml:space="preserve">--output-file </w:t>
      </w:r>
      <w:r w:rsidRPr="00D4105D">
        <w:rPr>
          <w:b w:val="0"/>
          <w:bCs w:val="0"/>
          <w:i/>
          <w:iCs/>
        </w:rPr>
        <w:t>file-name</w:t>
      </w:r>
    </w:p>
    <w:p w14:paraId="7C0E24BD" w14:textId="77777777" w:rsidR="00D4105D" w:rsidRDefault="00D4105D" w:rsidP="00D4105D">
      <w:pPr>
        <w:pStyle w:val="OptionDescription"/>
      </w:pPr>
      <w:r>
        <w:t>Output file for dumped packets.</w:t>
      </w:r>
    </w:p>
    <w:p w14:paraId="26B337EA" w14:textId="02727564" w:rsidR="00B74F57" w:rsidRDefault="00D4105D" w:rsidP="00D4105D">
      <w:pPr>
        <w:pStyle w:val="OptionDescription"/>
      </w:pPr>
      <w: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t>By default, all packets are displayed.</w:t>
      </w:r>
    </w:p>
    <w:p w14:paraId="4474D596" w14:textId="77777777" w:rsidR="00B74F57" w:rsidRPr="00CF0FFB" w:rsidRDefault="00B74F57" w:rsidP="00B74F57">
      <w:pPr>
        <w:pStyle w:val="UsageTitle"/>
      </w:pPr>
      <w:r w:rsidRPr="00CF0FFB">
        <w:lastRenderedPageBreak/>
        <w:t xml:space="preserve">Generic </w:t>
      </w:r>
      <w:r>
        <w:t xml:space="preserve">packet processing </w:t>
      </w:r>
      <w:r w:rsidRPr="00CF0FFB">
        <w:t>plugin options</w:t>
      </w:r>
    </w:p>
    <w:p w14:paraId="5132C391" w14:textId="77777777" w:rsidR="00B74F57" w:rsidRPr="00CF0FFB" w:rsidRDefault="00B74F57" w:rsidP="00B74F57">
      <w:pPr>
        <w:ind w:left="284"/>
      </w:pPr>
      <w:r w:rsidRPr="00CF0FFB">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A2F6435" w14:textId="77777777" w:rsidR="00B74F57" w:rsidRDefault="00B74F57" w:rsidP="00B74F57">
      <w:pPr>
        <w:pStyle w:val="OptionDescription"/>
      </w:pPr>
      <w: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t xml:space="preserve">Several </w:t>
      </w:r>
      <w:r w:rsidRPr="00CE6802">
        <w:rPr>
          <w:rStyle w:val="Codeintext"/>
        </w:rPr>
        <w:t>--only-label</w:t>
      </w:r>
      <w: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62959757"/>
      <w:r>
        <w:lastRenderedPageBreak/>
        <w:t>duplicate</w:t>
      </w:r>
      <w:bookmarkEnd w:id="287"/>
    </w:p>
    <w:p w14:paraId="3651C3C2" w14:textId="77777777" w:rsidR="0034703E" w:rsidRPr="0034703E" w:rsidRDefault="0034703E" w:rsidP="0034703E">
      <w:pPr>
        <w:pStyle w:val="UsageTitle"/>
      </w:pPr>
      <w:r w:rsidRPr="0034703E">
        <w:t>Duplicate PID's, reusing null packets</w:t>
      </w:r>
    </w:p>
    <w:p w14:paraId="79CFCD5A" w14:textId="77777777" w:rsidR="0034703E" w:rsidRDefault="0034703E" w:rsidP="0034703E">
      <w:r>
        <w:t>This plugin duplicates the co</w:t>
      </w:r>
      <w:r w:rsidR="00BD67EC">
        <w:t>ntent of several PID’s into new</w:t>
      </w:r>
      <w: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pPr>
      <w:r>
        <w:t>Usage</w:t>
      </w:r>
    </w:p>
    <w:p w14:paraId="647221D2" w14:textId="77777777" w:rsidR="0034703E" w:rsidRDefault="0034703E" w:rsidP="0034703E">
      <w:pPr>
        <w:pStyle w:val="UsageSyntax"/>
      </w:pPr>
      <w:r>
        <w:t>tsp -P</w:t>
      </w:r>
      <w:r w:rsidRPr="00191567">
        <w:t xml:space="preserve"> </w:t>
      </w:r>
      <w:r>
        <w:t>duplicate</w:t>
      </w:r>
      <w:r w:rsidRPr="00191567">
        <w:t xml:space="preserve">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09884F5B" w14:textId="77777777" w:rsidR="0034703E" w:rsidRPr="0010024C" w:rsidRDefault="0034703E" w:rsidP="0034703E">
      <w:pPr>
        <w:pStyle w:val="UsageTitle"/>
      </w:pPr>
      <w:r w:rsidRPr="0010024C">
        <w:t xml:space="preserve">Specifying PID </w:t>
      </w:r>
      <w: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pPr>
      <w: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6E9587EA" w14:textId="77777777" w:rsidR="00970B0B" w:rsidRDefault="00970B0B" w:rsidP="00970B0B">
      <w:pPr>
        <w:pStyle w:val="OptionDescription"/>
      </w:pPr>
      <w:r w:rsidRPr="00970B0B">
        <w:t>Clear the specified labels on the duplicated packets.</w:t>
      </w:r>
    </w:p>
    <w:p w14:paraId="798BFD90" w14:textId="77777777" w:rsidR="00970B0B" w:rsidRPr="00970B0B" w:rsidRDefault="00970B0B" w:rsidP="00970B0B">
      <w:pPr>
        <w:pStyle w:val="OptionDescription"/>
      </w:pPr>
      <w:r w:rsidRPr="00970B0B">
        <w:t>Several</w:t>
      </w:r>
      <w:r>
        <w:t xml:space="preserve"> </w:t>
      </w:r>
      <w:r w:rsidRPr="00970B0B">
        <w:rPr>
          <w:rStyle w:val="Codeintext"/>
        </w:rPr>
        <w:t>--reset-label</w:t>
      </w:r>
      <w:r w:rsidRPr="00970B0B">
        <w:t xml:space="preserve"> options may be specified.</w:t>
      </w:r>
    </w:p>
    <w:p w14:paraId="0A8B6A56" w14:textId="77777777" w:rsidR="00970B0B" w:rsidRPr="00970B0B" w:rsidRDefault="00970B0B" w:rsidP="00970B0B">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217B23CF" w14:textId="77777777" w:rsidR="00970B0B" w:rsidRDefault="00970B0B" w:rsidP="00970B0B">
      <w:pPr>
        <w:pStyle w:val="OptionDescription"/>
      </w:pPr>
      <w:r>
        <w:t>Set</w:t>
      </w:r>
      <w:r w:rsidRPr="00970B0B">
        <w:t xml:space="preserve"> the specified labels on the duplicated packets.</w:t>
      </w:r>
    </w:p>
    <w:p w14:paraId="0C198961" w14:textId="77777777" w:rsidR="00970B0B" w:rsidRPr="00970B0B" w:rsidRDefault="00970B0B" w:rsidP="00970B0B">
      <w:pPr>
        <w:pStyle w:val="OptionDescription"/>
      </w:pPr>
      <w:r w:rsidRPr="00970B0B">
        <w:t>Several</w:t>
      </w:r>
      <w:r>
        <w:t xml:space="preserve"> </w:t>
      </w:r>
      <w:r w:rsidRPr="00970B0B">
        <w:rPr>
          <w:rStyle w:val="Codeintext"/>
        </w:rPr>
        <w:t>--set-label</w:t>
      </w:r>
      <w:r w:rsidRPr="00970B0B">
        <w:t xml:space="preserve"> options may be specified.</w:t>
      </w:r>
    </w:p>
    <w:p w14:paraId="4AB80529" w14:textId="77777777" w:rsidR="00970B0B" w:rsidRPr="00970B0B" w:rsidRDefault="00970B0B" w:rsidP="00970B0B">
      <w:pPr>
        <w:pStyle w:val="OptionName"/>
      </w:pPr>
      <w:r w:rsidRPr="00970B0B">
        <w:t>-s</w:t>
      </w:r>
      <w:r>
        <w:br/>
      </w:r>
      <w:r w:rsidRPr="00970B0B">
        <w:t>--single</w:t>
      </w:r>
    </w:p>
    <w:p w14:paraId="10AAD535" w14:textId="77777777" w:rsidR="00970B0B" w:rsidRDefault="00970B0B" w:rsidP="00970B0B">
      <w:pPr>
        <w:pStyle w:val="OptionDescription"/>
      </w:pPr>
      <w:r>
        <w:t xml:space="preserve">When a </w:t>
      </w:r>
      <w:r w:rsidRPr="00970B0B">
        <w:t xml:space="preserve">duplication </w:t>
      </w:r>
      <w:r>
        <w:t>is in the form "</w:t>
      </w:r>
      <w:r w:rsidRPr="005B7CFF">
        <w:rPr>
          <w:i/>
        </w:rPr>
        <w:t>pid1-pid2</w:t>
      </w:r>
      <w:r>
        <w:t>=</w:t>
      </w:r>
      <w:r w:rsidRPr="005B7CFF">
        <w:rPr>
          <w:i/>
        </w:rPr>
        <w:t>newpid</w:t>
      </w:r>
      <w:r>
        <w:t xml:space="preserve">", </w:t>
      </w:r>
      <w:r w:rsidRPr="00970B0B">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pPr>
      <w:r w:rsidRPr="00CF0FFB">
        <w:t xml:space="preserve">Generic </w:t>
      </w:r>
      <w:r>
        <w:t xml:space="preserve">packet processing </w:t>
      </w:r>
      <w:r w:rsidRPr="00CF0FFB">
        <w:t>plugin options</w:t>
      </w:r>
    </w:p>
    <w:p w14:paraId="6AE0DCE1" w14:textId="77777777" w:rsidR="00785E03" w:rsidRPr="00CF0FFB" w:rsidRDefault="00785E03" w:rsidP="00785E03">
      <w:pPr>
        <w:ind w:left="284"/>
      </w:pPr>
      <w:r w:rsidRPr="00CF0FFB">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6CBE49" w14:textId="77777777" w:rsidR="00785E03" w:rsidRDefault="00785E03" w:rsidP="00785E03">
      <w:pPr>
        <w:pStyle w:val="OptionDescription"/>
      </w:pPr>
      <w: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t xml:space="preserve">Several </w:t>
      </w:r>
      <w:r w:rsidRPr="00CE6802">
        <w:rPr>
          <w:rStyle w:val="Codeintext"/>
        </w:rPr>
        <w:t>--only-label</w:t>
      </w:r>
      <w:r>
        <w:t xml:space="preserve"> options may be specified.</w:t>
      </w:r>
    </w:p>
    <w:p w14:paraId="2F034F5D" w14:textId="77777777" w:rsidR="009A5DE3" w:rsidRDefault="009A5DE3" w:rsidP="00A545B1">
      <w:pPr>
        <w:pStyle w:val="ReferenceSectionTitle"/>
      </w:pPr>
      <w:bookmarkStart w:id="288" w:name="_Toc162959758"/>
      <w:r>
        <w:lastRenderedPageBreak/>
        <w:t>dvb</w:t>
      </w:r>
      <w:bookmarkEnd w:id="275"/>
      <w:bookmarkEnd w:id="276"/>
      <w:r>
        <w:t xml:space="preserve"> (input)</w:t>
      </w:r>
      <w:bookmarkEnd w:id="288"/>
    </w:p>
    <w:p w14:paraId="2D086AB8" w14:textId="77777777" w:rsidR="009A5DE3" w:rsidRPr="0010024C" w:rsidRDefault="009A5DE3" w:rsidP="00E233F7">
      <w:pPr>
        <w:pStyle w:val="UsageTitle"/>
      </w:pPr>
      <w:bookmarkStart w:id="289" w:name="dvbinput"/>
      <w:bookmarkEnd w:id="289"/>
      <w:r w:rsidRPr="0010024C">
        <w:t>DVB</w:t>
      </w:r>
      <w:r w:rsidR="008B4A54">
        <w:t>, ATSC, ISDB</w:t>
      </w:r>
      <w:r w:rsidRPr="0010024C">
        <w:t xml:space="preserve"> </w:t>
      </w:r>
      <w:r w:rsidR="008B4A54">
        <w:t>tuner receivers</w:t>
      </w:r>
      <w:r w:rsidRPr="0010024C">
        <w:t xml:space="preserve"> </w:t>
      </w:r>
      <w:r w:rsidR="008B4A54">
        <w:t>i</w:t>
      </w:r>
      <w:r w:rsidRPr="0010024C">
        <w:t xml:space="preserve">nput </w:t>
      </w:r>
    </w:p>
    <w:p w14:paraId="36F2D6B5" w14:textId="6C65CBE7" w:rsidR="009A5DE3" w:rsidRDefault="009A5DE3" w:rsidP="009A5DE3">
      <w:r>
        <w:t xml:space="preserve">This input plugin receives TS packets from a </w:t>
      </w:r>
      <w:r w:rsidR="008B4A54">
        <w:t>tuner</w:t>
      </w:r>
      <w: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424C7">
        <w:t>7.1</w:t>
      </w:r>
      <w:r w:rsidR="00D57DD4">
        <w:fldChar w:fldCharType="end"/>
      </w:r>
      <w:r>
        <w:t xml:space="preserve"> for more details on </w:t>
      </w:r>
      <w:r w:rsidR="008B4A54">
        <w:t>tuner</w:t>
      </w:r>
      <w:r>
        <w:t xml:space="preserve"> receiver devices.</w:t>
      </w:r>
    </w:p>
    <w:p w14:paraId="1D23AAA2" w14:textId="77777777" w:rsidR="00D34AB7" w:rsidRDefault="00D34AB7" w:rsidP="00D34AB7">
      <w:r>
        <w:t xml:space="preserve">Using this plugin forces </w:t>
      </w:r>
      <w:r w:rsidRPr="001711F7">
        <w:rPr>
          <w:rStyle w:val="Codeintext"/>
        </w:rPr>
        <w:t>tsp</w:t>
      </w:r>
      <w:r>
        <w:t xml:space="preserve"> and all plugins to use their real-time defaults (see the reference documentation for </w:t>
      </w:r>
      <w:r w:rsidRPr="001711F7">
        <w:rPr>
          <w:rStyle w:val="Codeintext"/>
        </w:rPr>
        <w:t>tsp</w:t>
      </w:r>
      <w:r w:rsidRPr="008B4A54">
        <w:t>).</w:t>
      </w:r>
    </w:p>
    <w:p w14:paraId="7C55CA43" w14:textId="0B7D550E" w:rsidR="008B4A54" w:rsidRPr="008B4A54" w:rsidRDefault="008B4A54" w:rsidP="00D34AB7">
      <w:r>
        <w:t xml:space="preserve">Note: This plugin originally supported DVB receivers only. Later, support was added for ATSC and ISDB </w:t>
      </w:r>
      <w:r w:rsidR="004A25CF">
        <w:t>receivers,</w:t>
      </w:r>
      <w:r>
        <w:t xml:space="preserve"> but the plugin retained its original name </w:t>
      </w:r>
      <w:r w:rsidRPr="006A4B5E">
        <w:rPr>
          <w:rStyle w:val="Codeintext"/>
        </w:rPr>
        <w:t>dvb</w:t>
      </w:r>
      <w:r>
        <w:t>.</w:t>
      </w:r>
    </w:p>
    <w:p w14:paraId="023D5C23" w14:textId="77777777" w:rsidR="009A5DE3" w:rsidRPr="0010024C" w:rsidRDefault="00BD19C2" w:rsidP="00E233F7">
      <w:pPr>
        <w:pStyle w:val="UsageTitle"/>
      </w:pPr>
      <w:r>
        <w:t>Usage</w:t>
      </w:r>
    </w:p>
    <w:p w14:paraId="07045E7E" w14:textId="77777777" w:rsidR="009A5DE3" w:rsidRDefault="009A5DE3" w:rsidP="009A5DE3">
      <w:pPr>
        <w:pStyle w:val="UsageSyntax"/>
      </w:pPr>
      <w:r>
        <w:t>tsp -I dvb [</w:t>
      </w:r>
      <w:r>
        <w:rPr>
          <w:i/>
          <w:iCs/>
        </w:rPr>
        <w:t>options</w:t>
      </w:r>
      <w:r>
        <w:t>]</w:t>
      </w:r>
    </w:p>
    <w:p w14:paraId="4DA9CEF5" w14:textId="77777777" w:rsidR="005F4A39" w:rsidRPr="007D4329" w:rsidRDefault="001F37CB" w:rsidP="005F4A39">
      <w:pPr>
        <w:pStyle w:val="UsageTitle"/>
      </w:pPr>
      <w:r>
        <w:t>Reception</w:t>
      </w:r>
      <w:r w:rsidR="00031676">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D4616B0"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424C7">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424C7">
        <w:rPr>
          <w:noProof/>
        </w:rPr>
        <w:t>480</w:t>
      </w:r>
      <w:r w:rsidR="00D57DD4">
        <w:fldChar w:fldCharType="end"/>
      </w:r>
      <w:r w:rsidR="00117511">
        <w:t xml:space="preserve">, </w:t>
      </w:r>
      <w:r>
        <w:t>for more details on receiver devices naming.</w:t>
      </w:r>
    </w:p>
    <w:p w14:paraId="66196ED0" w14:textId="52F9D2DD"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424C7">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74BDB55"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424C7">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424C7">
        <w:rPr>
          <w:noProof/>
        </w:rPr>
        <w:t>491</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pPr>
      <w:r w:rsidRPr="0010024C">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pPr>
      <w:r w:rsidRPr="0010024C">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pPr>
      <w:r>
        <w:lastRenderedPageBreak/>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pPr>
      <w:r>
        <w:t>Specify the name of the DirectShow receiver filter to use.</w:t>
      </w:r>
    </w:p>
    <w:p w14:paraId="473EB0A8" w14:textId="77777777" w:rsidR="001C6F23" w:rsidRDefault="001C6F23" w:rsidP="001C6F23">
      <w:pPr>
        <w:pStyle w:val="OptionDescription"/>
      </w:pPr>
      <w: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pPr>
      <w:r w:rsidRPr="0010024C">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6C916F6"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424C7">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424C7">
        <w:rPr>
          <w:noProof/>
        </w:rPr>
        <w:t>494</w:t>
      </w:r>
      <w:r w:rsidR="00B63A6B">
        <w:fldChar w:fldCharType="end"/>
      </w:r>
      <w:r w:rsidR="00B63A6B">
        <w:t>, for more details on channels configuration files.</w:t>
      </w:r>
    </w:p>
    <w:p w14:paraId="23663A4C" w14:textId="77777777" w:rsidR="009A5DE3" w:rsidRPr="0010024C" w:rsidRDefault="009A5DE3" w:rsidP="00E233F7">
      <w:pPr>
        <w:pStyle w:val="UsageTitle"/>
      </w:pPr>
      <w:r w:rsidRPr="0010024C">
        <w:t>Tuning method 1</w:t>
      </w:r>
      <w:r w:rsidR="00293E1A">
        <w:t>:</w:t>
      </w:r>
      <w:r w:rsidRPr="0010024C">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E20F33D" w:rsidR="00E96DF1" w:rsidRPr="00E233F7" w:rsidRDefault="00E96DF1" w:rsidP="00E96DF1">
      <w:pPr>
        <w:pStyle w:val="Caption"/>
      </w:pPr>
      <w:bookmarkStart w:id="290" w:name="_Toc162960312"/>
      <w:r w:rsidRPr="00E233F7">
        <w:t xml:space="preserve">Table </w:t>
      </w:r>
      <w:r w:rsidRPr="00E233F7">
        <w:fldChar w:fldCharType="begin"/>
      </w:r>
      <w:r w:rsidRPr="00E233F7">
        <w:instrText xml:space="preserve"> SEQ Tableau \* ARABIC </w:instrText>
      </w:r>
      <w:r w:rsidRPr="00E233F7">
        <w:fldChar w:fldCharType="separate"/>
      </w:r>
      <w:r w:rsidR="001424C7">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pPr>
            <w:r w:rsidRPr="00F323AC">
              <w:t>DVB-C ITU-T J.83 Annex A</w:t>
            </w:r>
          </w:p>
        </w:tc>
        <w:tc>
          <w:tcPr>
            <w:tcW w:w="4500" w:type="dxa"/>
          </w:tcPr>
          <w:p w14:paraId="2BED6E2C" w14:textId="77777777" w:rsidR="009F773A" w:rsidRPr="00780EA3" w:rsidRDefault="000938FD" w:rsidP="000938FD">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pPr>
            <w:r>
              <w:t>DVB-C ITU-T J.83 Annex B</w:t>
            </w:r>
          </w:p>
        </w:tc>
        <w:tc>
          <w:tcPr>
            <w:tcW w:w="4500" w:type="dxa"/>
          </w:tcPr>
          <w:p w14:paraId="0F10DD28" w14:textId="77777777" w:rsidR="009F773A" w:rsidRPr="00CD277D" w:rsidRDefault="00CD277D" w:rsidP="00E96DF1">
            <w:pPr>
              <w:pStyle w:val="TableContent"/>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pPr>
            <w:r>
              <w:t>DVB-C ITU-T J.83 Annex C</w:t>
            </w:r>
          </w:p>
        </w:tc>
        <w:tc>
          <w:tcPr>
            <w:tcW w:w="4500" w:type="dxa"/>
          </w:tcPr>
          <w:p w14:paraId="7F06E9CA" w14:textId="77777777" w:rsidR="009F773A" w:rsidRPr="00CD277D" w:rsidRDefault="009E4B13" w:rsidP="00E96DF1">
            <w:pPr>
              <w:pStyle w:val="TableContent"/>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lastRenderedPageBreak/>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pPr>
      <w:r>
        <w:lastRenderedPageBreak/>
        <w:t xml:space="preserve">For DVB-T2, also accept </w:t>
      </w:r>
      <w:r w:rsidRPr="007726E6">
        <w:rPr>
          <w:rStyle w:val="Codeintext"/>
        </w:rPr>
        <w:t>1/128</w:t>
      </w:r>
      <w:r w:rsidRPr="007726E6">
        <w:t xml:space="preserve">, </w:t>
      </w:r>
      <w:r w:rsidRPr="007726E6">
        <w:rPr>
          <w:rStyle w:val="Codeintext"/>
        </w:rPr>
        <w:t>19/128</w:t>
      </w:r>
      <w:r w:rsidRPr="007726E6">
        <w:t xml:space="preserve">, </w:t>
      </w:r>
      <w:r w:rsidRPr="007726E6">
        <w:rPr>
          <w:rStyle w:val="Codeintext"/>
        </w:rPr>
        <w:t>19/256</w:t>
      </w:r>
      <w: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771DBE7"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424C7">
        <w:t>A.4</w:t>
      </w:r>
      <w:r>
        <w:fldChar w:fldCharType="end"/>
      </w:r>
      <w:r w:rsidRPr="00D11CD1">
        <w:t xml:space="preserve"> </w:t>
      </w:r>
      <w:r>
        <w:t xml:space="preserve">page </w:t>
      </w:r>
      <w:r>
        <w:fldChar w:fldCharType="begin"/>
      </w:r>
      <w:r>
        <w:instrText xml:space="preserve"> PAGEREF _Ref57628697 \h </w:instrText>
      </w:r>
      <w:r>
        <w:fldChar w:fldCharType="separate"/>
      </w:r>
      <w:r w:rsidR="001424C7">
        <w:rPr>
          <w:noProof/>
        </w:rPr>
        <w:t>492</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lastRenderedPageBreak/>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pPr>
      <w:r>
        <w:t xml:space="preserve">Warning: this option is supported on Linux only. Currently, Windows provides no support for </w:t>
      </w:r>
      <w:r w:rsidR="001674B1">
        <w:t>multi-stream</w:t>
      </w:r>
      <w: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lastRenderedPageBreak/>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pPr>
      <w:r>
        <w:t xml:space="preserve">--plp </w:t>
      </w:r>
      <w:r w:rsidRPr="000936B9">
        <w:rPr>
          <w:b w:val="0"/>
          <w:i/>
        </w:rPr>
        <w:t>value</w:t>
      </w:r>
    </w:p>
    <w:p w14:paraId="127C5D70" w14:textId="77777777" w:rsidR="00AD1A71" w:rsidRDefault="00AD1A71" w:rsidP="00AD1A71">
      <w:pPr>
        <w:pStyle w:val="OptionDescription"/>
      </w:pPr>
      <w:r>
        <w:t>Used for DVB-T2 tuners only.</w:t>
      </w:r>
    </w:p>
    <w:p w14:paraId="48195FD6" w14:textId="77777777" w:rsidR="00AD1A71" w:rsidRDefault="00AD1A71" w:rsidP="00AD1A71">
      <w:pPr>
        <w:pStyle w:val="OptionDescription"/>
      </w:pPr>
      <w:r>
        <w:t>Specify the Physical Layer Pipe (PLP) number to select, from 0 to 255. The default is to keep the entire stream, without PLP selection.</w:t>
      </w:r>
    </w:p>
    <w:p w14:paraId="107E7FE5" w14:textId="77777777" w:rsidR="002A45E2" w:rsidRDefault="002A45E2" w:rsidP="002A45E2">
      <w:pPr>
        <w:pStyle w:val="OptionName"/>
      </w:pPr>
      <w:r>
        <w:t xml:space="preserve">--pls-code </w:t>
      </w:r>
      <w:r w:rsidRPr="002A45E2">
        <w:rPr>
          <w:b w:val="0"/>
          <w:i/>
        </w:rPr>
        <w:t>value</w:t>
      </w:r>
    </w:p>
    <w:p w14:paraId="5FFD1DED" w14:textId="77777777" w:rsidR="002A45E2" w:rsidRDefault="002A45E2" w:rsidP="002A45E2">
      <w:pPr>
        <w:pStyle w:val="OptionDescription"/>
      </w:pPr>
      <w: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064CDF96" w14:textId="77777777" w:rsidR="002A45E2" w:rsidRDefault="002A45E2" w:rsidP="002A45E2">
      <w:pPr>
        <w:pStyle w:val="OptionName"/>
      </w:pPr>
      <w:r>
        <w:t xml:space="preserve">--pls-mode </w:t>
      </w:r>
      <w:r w:rsidRPr="002A45E2">
        <w:rPr>
          <w:b w:val="0"/>
          <w:i/>
        </w:rPr>
        <w:t>mode</w:t>
      </w:r>
    </w:p>
    <w:p w14:paraId="4E2A2055" w14:textId="77777777" w:rsidR="002A45E2" w:rsidRDefault="002A45E2" w:rsidP="002A45E2">
      <w:pPr>
        <w:pStyle w:val="OptionDescription"/>
      </w:pPr>
      <w:r>
        <w:t>Used for DVB-S2 tuners only.</w:t>
      </w:r>
    </w:p>
    <w:p w14:paraId="4127487A" w14:textId="77777777" w:rsidR="002A45E2" w:rsidRDefault="002A45E2" w:rsidP="002A45E2">
      <w:pPr>
        <w:pStyle w:val="OptionDescription"/>
      </w:pPr>
      <w: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Must be one of </w:t>
      </w:r>
      <w:r w:rsidRPr="002A45E2">
        <w:rPr>
          <w:rStyle w:val="Codeintext"/>
        </w:rPr>
        <w:t>COMBO</w:t>
      </w:r>
      <w:r>
        <w:t xml:space="preserve">, </w:t>
      </w:r>
      <w:r w:rsidRPr="002A45E2">
        <w:rPr>
          <w:rStyle w:val="Codeintext"/>
        </w:rPr>
        <w:t>GOLD</w:t>
      </w:r>
      <w:r>
        <w:t xml:space="preserve">, </w:t>
      </w:r>
      <w:r w:rsidRPr="002A45E2">
        <w:rPr>
          <w:rStyle w:val="Codeintext"/>
        </w:rPr>
        <w:t>ROOT</w:t>
      </w:r>
      <w:r>
        <w:t xml:space="preserve">. The default is </w:t>
      </w:r>
      <w:r w:rsidRPr="00252059">
        <w:rPr>
          <w:rStyle w:val="Codeintext"/>
        </w:rPr>
        <w:t>ROOT</w:t>
      </w:r>
      <w:r>
        <w:t>.</w:t>
      </w:r>
    </w:p>
    <w:p w14:paraId="1B1443DE"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lastRenderedPageBreak/>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pPr>
      <w: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pPr>
      <w:r w:rsidRPr="00E80F99">
        <w:t xml:space="preserve">The UHF frequency layout depends on the region, see </w:t>
      </w:r>
      <w:r w:rsidRPr="00E80F99">
        <w:rPr>
          <w:rStyle w:val="Codeintext"/>
        </w:rPr>
        <w:t>--hf-band-region</w:t>
      </w:r>
      <w:r w:rsidRPr="00E80F99">
        <w:t xml:space="preserve"> option.</w:t>
      </w:r>
    </w:p>
    <w:p w14:paraId="556DB25A" w14:textId="77777777" w:rsidR="0053418A" w:rsidRDefault="0053418A" w:rsidP="0053418A">
      <w:pPr>
        <w:pStyle w:val="OptionName"/>
      </w:pPr>
      <w:r>
        <w:t>--usa</w:t>
      </w:r>
    </w:p>
    <w:p w14:paraId="6C60058D" w14:textId="7F493EA2"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424C7">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pPr>
      <w:r w:rsidRPr="00E80F99">
        <w:lastRenderedPageBreak/>
        <w:t xml:space="preserve">The </w:t>
      </w:r>
      <w:r>
        <w:t>V</w:t>
      </w:r>
      <w:r w:rsidRPr="00E80F99">
        <w:t xml:space="preserve">HF frequency layout depends on the region, see </w:t>
      </w:r>
      <w:r w:rsidRPr="00E80F99">
        <w:rPr>
          <w:rStyle w:val="Codeintext"/>
        </w:rPr>
        <w:t>--hf-band-region</w:t>
      </w:r>
      <w:r w:rsidRPr="00E80F99">
        <w:t xml:space="preserve"> option.</w:t>
      </w:r>
    </w:p>
    <w:p w14:paraId="4ECEE2C5" w14:textId="77777777" w:rsidR="009A5DE3" w:rsidRPr="0010024C" w:rsidRDefault="009A5DE3" w:rsidP="001C402E">
      <w:pPr>
        <w:pStyle w:val="UsageTitle"/>
      </w:pPr>
      <w:r w:rsidRPr="0010024C">
        <w:t xml:space="preserve">Tuning method </w:t>
      </w:r>
      <w:r w:rsidR="00D80C53">
        <w:t>2</w:t>
      </w:r>
      <w:r w:rsidR="00293E1A">
        <w:t>:</w:t>
      </w:r>
      <w:r w:rsidRPr="0010024C">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40730AE"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424C7">
        <w:t>Appendix B</w:t>
      </w:r>
      <w:r>
        <w:fldChar w:fldCharType="end"/>
      </w:r>
      <w:r>
        <w:t xml:space="preserve">, page </w:t>
      </w:r>
      <w:r>
        <w:fldChar w:fldCharType="begin"/>
      </w:r>
      <w:r>
        <w:instrText xml:space="preserve"> PAGEREF _Ref697662 \h </w:instrText>
      </w:r>
      <w:r>
        <w:fldChar w:fldCharType="separate"/>
      </w:r>
      <w:r w:rsidR="001424C7">
        <w:rPr>
          <w:noProof/>
        </w:rPr>
        <w:t>494</w:t>
      </w:r>
      <w:r>
        <w:fldChar w:fldCharType="end"/>
      </w:r>
      <w:r>
        <w:t>, for more details on channels configuration files.</w:t>
      </w:r>
    </w:p>
    <w:p w14:paraId="201DE992" w14:textId="77777777" w:rsidR="00C006DD" w:rsidRDefault="00C006DD" w:rsidP="00C006DD">
      <w:pPr>
        <w:pStyle w:val="UsageTitle"/>
      </w:pPr>
      <w:r>
        <w:t>Generic common input plugin options</w:t>
      </w:r>
    </w:p>
    <w:p w14:paraId="36965145"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62959759"/>
      <w:r>
        <w:lastRenderedPageBreak/>
        <w:t>eit</w:t>
      </w:r>
      <w:bookmarkEnd w:id="291"/>
      <w:bookmarkEnd w:id="292"/>
    </w:p>
    <w:p w14:paraId="29C80F70" w14:textId="77777777" w:rsidR="00A545B1" w:rsidRDefault="00306997" w:rsidP="00E233F7">
      <w:pPr>
        <w:pStyle w:val="UsageTitle"/>
      </w:pPr>
      <w:r>
        <w:t>Analyze EIT s</w:t>
      </w:r>
      <w:r w:rsidR="00A545B1">
        <w:t xml:space="preserve">ections </w:t>
      </w:r>
    </w:p>
    <w:p w14:paraId="7B04FD8C" w14:textId="69BD1324" w:rsidR="00A545B1" w:rsidRDefault="00A545B1" w:rsidP="00A545B1">
      <w:r>
        <w:t xml:space="preserve">This plugin analyzes EIT sections and produces a report of </w:t>
      </w:r>
      <w:r w:rsidRPr="00561968">
        <w:rPr>
          <w:i/>
        </w:rPr>
        <w:t>EIT present/following</w:t>
      </w:r>
      <w:r>
        <w:t xml:space="preserve"> and </w:t>
      </w:r>
      <w:r w:rsidRPr="00561968">
        <w:rPr>
          <w:i/>
        </w:rPr>
        <w:t>EIT schedule</w:t>
      </w:r>
      <w:r>
        <w:t xml:space="preserve"> by transport stream and by service. The EPG depth in days is also reported by service (number of days in advance an event is signaled by an EIT schedule). See </w:t>
      </w:r>
      <w:r w:rsidR="00D57DD4">
        <w:fldChar w:fldCharType="begin"/>
      </w:r>
      <w:r>
        <w:instrText xml:space="preserve"> REF _Ref206408360 \r \h </w:instrText>
      </w:r>
      <w:r w:rsidR="00D57DD4">
        <w:fldChar w:fldCharType="separate"/>
      </w:r>
      <w:r w:rsidR="001424C7">
        <w:t>5.2.16</w:t>
      </w:r>
      <w:r w:rsidR="00D57DD4">
        <w:fldChar w:fldCharType="end"/>
      </w:r>
      <w:r>
        <w:t xml:space="preserve"> for an example of report.</w:t>
      </w:r>
    </w:p>
    <w:p w14:paraId="097FD71A" w14:textId="77777777" w:rsidR="00A545B1" w:rsidRPr="0010024C" w:rsidRDefault="00BD19C2" w:rsidP="00E233F7">
      <w:pPr>
        <w:pStyle w:val="UsageTitle"/>
      </w:pPr>
      <w:r>
        <w:t>Usage</w:t>
      </w:r>
    </w:p>
    <w:p w14:paraId="086BC203" w14:textId="77777777" w:rsidR="00A545B1" w:rsidRDefault="00A545B1" w:rsidP="00A545B1">
      <w:pPr>
        <w:pStyle w:val="UsageSyntax"/>
      </w:pPr>
      <w:r>
        <w:t>tsp -P eit [</w:t>
      </w:r>
      <w:r>
        <w:rPr>
          <w:i/>
          <w:iCs/>
        </w:rPr>
        <w:t>options</w:t>
      </w:r>
      <w:r>
        <w:t>]</w:t>
      </w:r>
    </w:p>
    <w:p w14:paraId="28FE9E18" w14:textId="77777777" w:rsidR="00A545B1" w:rsidRPr="0010024C" w:rsidRDefault="00BD19C2" w:rsidP="00E233F7">
      <w:pPr>
        <w:pStyle w:val="UsageTitle"/>
      </w:pPr>
      <w: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pPr>
      <w:r w:rsidRPr="00CF0FFB">
        <w:t xml:space="preserve">Generic </w:t>
      </w:r>
      <w:r>
        <w:t xml:space="preserve">packet processing </w:t>
      </w:r>
      <w:r w:rsidRPr="00CF0FFB">
        <w:t>plugin options</w:t>
      </w:r>
    </w:p>
    <w:p w14:paraId="22B3F8FA" w14:textId="77777777" w:rsidR="001F3700" w:rsidRPr="00CF0FFB" w:rsidRDefault="001F3700" w:rsidP="001F3700">
      <w:pPr>
        <w:ind w:left="284"/>
      </w:pPr>
      <w:r w:rsidRPr="00CF0FFB">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BB2F87" w14:textId="77777777" w:rsidR="001F3700" w:rsidRDefault="001F3700" w:rsidP="001F3700">
      <w:pPr>
        <w:pStyle w:val="OptionDescription"/>
      </w:pPr>
      <w: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pPr>
      <w:r>
        <w:t xml:space="preserve">Several </w:t>
      </w:r>
      <w:r w:rsidRPr="00CE6802">
        <w:rPr>
          <w:rStyle w:val="Codeintext"/>
        </w:rPr>
        <w:t>--only-label</w:t>
      </w:r>
      <w:r>
        <w:t xml:space="preserve"> options may be specified.</w:t>
      </w:r>
    </w:p>
    <w:p w14:paraId="1CE979AF" w14:textId="1EF6512E" w:rsidR="0046575C" w:rsidRDefault="0046575C" w:rsidP="0046575C">
      <w:pPr>
        <w:pStyle w:val="ReferenceSectionTitle"/>
      </w:pPr>
      <w:bookmarkStart w:id="293" w:name="_Toc162959760"/>
      <w:r>
        <w:lastRenderedPageBreak/>
        <w:t>eitinject</w:t>
      </w:r>
      <w:bookmarkEnd w:id="293"/>
    </w:p>
    <w:p w14:paraId="43EDF60E" w14:textId="60ACFB34" w:rsidR="0046575C" w:rsidRPr="0046575C" w:rsidRDefault="0046575C" w:rsidP="0046575C">
      <w:pPr>
        <w:pStyle w:val="UsageTitle"/>
      </w:pPr>
      <w:r w:rsidRPr="0046575C">
        <w:t>Generate and inject EIT's in a transport stream</w:t>
      </w:r>
    </w:p>
    <w:p w14:paraId="681D1C74" w14:textId="6B0D1109" w:rsidR="0046575C" w:rsidRDefault="0046575C" w:rsidP="0046575C">
      <w:r>
        <w:t>This plugin</w:t>
      </w:r>
      <w:r w:rsidR="004A71BD">
        <w:t xml:space="preserve"> generates EIT’s from a database of events</w:t>
      </w:r>
      <w:r w:rsidR="00596522">
        <w:t xml:space="preserve"> and injects those EIT’s on time in the transport stream. The plugin</w:t>
      </w:r>
      <w:r w:rsidR="00FB520E">
        <w:t xml:space="preserve"> 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pPr>
      <w:r>
        <w:t>E</w:t>
      </w:r>
      <w:r w:rsidR="003D188E">
        <w:t>lectronic Program Guide (EPG) database</w:t>
      </w:r>
    </w:p>
    <w:p w14:paraId="70C0B4FF" w14:textId="2DE18237" w:rsidR="00CE6A62" w:rsidRDefault="003D188E" w:rsidP="00CE6A62">
      <w:r>
        <w:t>The events are loaded in an in-memory EPG database. There are several sources for events: files and incoming EIT’s (from the TS upstream).</w:t>
      </w:r>
    </w:p>
    <w:p w14:paraId="4D52C528" w14:textId="2A3033BF" w:rsidR="00D1778E" w:rsidRDefault="003D188E" w:rsidP="00CE6A62">
      <w:r>
        <w:t xml:space="preserve">Event files shall contain EIT tables or sections in binary, XML or JSON format. The organization of events in the EIT’s and the type of EIT’s </w:t>
      </w:r>
      <w:r w:rsidR="00602522">
        <w:t>are</w:t>
      </w:r>
      <w:r>
        <w:t xml:space="preserve"> ignored</w:t>
      </w:r>
      <w:r w:rsidR="00602522">
        <w:t>. O</w:t>
      </w:r>
      <w:r w:rsidR="00D1778E">
        <w:t>nly the event</w:t>
      </w:r>
      <w:r w:rsidR="00602522">
        <w:t>s</w:t>
      </w:r>
      <w:r w:rsidR="00D1778E">
        <w:t xml:space="preserve"> description</w:t>
      </w:r>
      <w:r w:rsidR="00602522">
        <w:t>s</w:t>
      </w:r>
      <w:r w:rsidR="00D1778E">
        <w:t xml:space="preserve"> and the DVB triplets (service id, transport stream id and original network id) are important, all the rest is ignored.</w:t>
      </w:r>
    </w:p>
    <w:p w14:paraId="3F4D43F5" w14:textId="193B278B" w:rsidR="003D188E" w:rsidRDefault="003D188E" w:rsidP="00CE6A62">
      <w:r>
        <w:t xml:space="preserve">When event files are loaded or when incoming EIT’s are received, all events are individually extracted and stored in the in-memory EPG database. </w:t>
      </w:r>
      <w:r w:rsidR="00602522">
        <w:t>T</w:t>
      </w:r>
      <w:r w:rsidR="00D1778E">
        <w:t>he EIT encapsulation is just a convenient pre-existing format to store events, nothing more.</w:t>
      </w:r>
    </w:p>
    <w:p w14:paraId="0D68B23A" w14:textId="2F9C1F73" w:rsidR="00186BCD" w:rsidRDefault="00186BCD" w:rsidP="00CE6A62">
      <w:r>
        <w:t>The event input files can be specified using wildcard</w:t>
      </w:r>
      <w:r w:rsidR="00CB0304">
        <w:t>s</w:t>
      </w:r>
      <w:r>
        <w:t xml:space="preserve"> (</w:t>
      </w:r>
      <w:r w:rsidR="00CB0304">
        <w:t xml:space="preserve">be sure to use quotes in order to avoid the interpretation of the wildcards by the shell). The </w:t>
      </w:r>
      <w:r w:rsidR="00CB0304" w:rsidRPr="00CB0304">
        <w:rPr>
          <w:rStyle w:val="Codeintext"/>
        </w:rPr>
        <w:t>eitinject</w:t>
      </w:r>
      <w:r w:rsidR="00CB0304">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pPr>
      <w:r>
        <w:t>Injection profiles</w:t>
      </w:r>
    </w:p>
    <w:p w14:paraId="4DEBBFF7" w14:textId="708AE504" w:rsidR="00FB520E" w:rsidRDefault="00FB520E" w:rsidP="0046575C">
      <w:r>
        <w:t xml:space="preserve">The EIT’s are injected and cycled according to ETSI TS 101 211 section 4.4 (see </w:t>
      </w:r>
      <w:r>
        <w:fldChar w:fldCharType="begin"/>
      </w:r>
      <w:r>
        <w:instrText xml:space="preserve"> REF _Ref117476671 \r \h </w:instrText>
      </w:r>
      <w:r>
        <w:fldChar w:fldCharType="separate"/>
      </w:r>
      <w:r w:rsidR="001424C7">
        <w:t>[6]</w:t>
      </w:r>
      <w:r>
        <w:fldChar w:fldCharType="end"/>
      </w:r>
      <w:r>
        <w:t>). Several cycle profiles can be used. A profile defines the repetition cycle of each type of EIT.</w:t>
      </w:r>
    </w:p>
    <w:p w14:paraId="6A556F98" w14:textId="358CB08F" w:rsidR="00FB520E" w:rsidRDefault="00FB520E" w:rsidP="0046575C">
      <w:r>
        <w:t xml:space="preserve">The default profile is defined in </w:t>
      </w:r>
      <w:r>
        <w:fldChar w:fldCharType="begin"/>
      </w:r>
      <w:r>
        <w:instrText xml:space="preserve"> REF _Ref117476671 \r \h </w:instrText>
      </w:r>
      <w:r>
        <w:fldChar w:fldCharType="separate"/>
      </w:r>
      <w:r w:rsidR="001424C7">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482C730" w:rsidR="00FB520E" w:rsidRPr="00E233F7" w:rsidRDefault="00FB520E" w:rsidP="00FB520E">
      <w:pPr>
        <w:pStyle w:val="Caption"/>
      </w:pPr>
      <w:bookmarkStart w:id="294" w:name="_Toc162960313"/>
      <w:r w:rsidRPr="00E233F7">
        <w:t xml:space="preserve">Table </w:t>
      </w:r>
      <w:r w:rsidRPr="00E233F7">
        <w:fldChar w:fldCharType="begin"/>
      </w:r>
      <w:r w:rsidRPr="00E233F7">
        <w:instrText xml:space="preserve"> SEQ Tableau \* ARABIC </w:instrText>
      </w:r>
      <w:r w:rsidRPr="00E233F7">
        <w:fldChar w:fldCharType="separate"/>
      </w:r>
      <w:r w:rsidR="001424C7">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pPr>
      <w:r>
        <w:t>Usage</w:t>
      </w:r>
    </w:p>
    <w:p w14:paraId="5FBB73FE" w14:textId="043909C3" w:rsidR="0046575C" w:rsidRDefault="0046575C" w:rsidP="0046575C">
      <w:pPr>
        <w:pStyle w:val="UsageSyntax"/>
      </w:pPr>
      <w:r>
        <w:t>tsp -P eitinject [</w:t>
      </w:r>
      <w:r>
        <w:rPr>
          <w:i/>
          <w:iCs/>
        </w:rPr>
        <w:t>options</w:t>
      </w:r>
      <w:r>
        <w:t>]</w:t>
      </w:r>
    </w:p>
    <w:p w14:paraId="355DB5D5" w14:textId="77777777" w:rsidR="0046575C" w:rsidRPr="0010024C" w:rsidRDefault="0046575C" w:rsidP="0046575C">
      <w:pPr>
        <w:pStyle w:val="UsageTitle"/>
      </w:pPr>
      <w: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EF34CE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990BF68"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4F3DAEF"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rPr>
      </w:pPr>
      <w:r>
        <w:t>--europe</w:t>
      </w:r>
    </w:p>
    <w:p w14:paraId="5E340AA6" w14:textId="403CDF35" w:rsidR="0004287C" w:rsidRPr="00B26EC4" w:rsidRDefault="0004287C" w:rsidP="0004287C">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6EC7A63"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598AE92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6181CCCC" w14:textId="20E9D749" w:rsidR="00F227B0" w:rsidRDefault="00F227B0" w:rsidP="00F227B0">
      <w:pPr>
        <w:pStyle w:val="OptionName"/>
      </w:pPr>
      <w:r>
        <w:t xml:space="preserve">-p </w:t>
      </w:r>
      <w:r w:rsidRPr="00F227B0">
        <w:rPr>
          <w:b w:val="0"/>
          <w:bCs w:val="0"/>
          <w:i/>
          <w:iCs/>
        </w:rPr>
        <w:t>value</w:t>
      </w:r>
      <w:r>
        <w:br/>
        <w:t xml:space="preserve">--pid </w:t>
      </w:r>
      <w:r w:rsidRPr="00F227B0">
        <w:rPr>
          <w:b w:val="0"/>
          <w:bCs w:val="0"/>
          <w:i/>
          <w:iCs/>
        </w:rPr>
        <w:t>value</w:t>
      </w:r>
    </w:p>
    <w:p w14:paraId="11407B03" w14:textId="77777777" w:rsidR="00F227B0" w:rsidRDefault="00F227B0" w:rsidP="00F227B0">
      <w:pPr>
        <w:pStyle w:val="OptionDescription"/>
      </w:pPr>
      <w:r>
        <w:t>Specify the PID for EIT injection.</w:t>
      </w:r>
    </w:p>
    <w:p w14:paraId="4948CDED" w14:textId="5BF2D87B" w:rsidR="00F227B0" w:rsidRDefault="00F227B0" w:rsidP="00F227B0">
      <w:pPr>
        <w:pStyle w:val="OptionDescription"/>
      </w:pPr>
      <w:r>
        <w:t>The default is 18, the standard PID for EIT’s.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lastRenderedPageBreak/>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pPr>
      <w:r w:rsidRPr="00CF0FFB">
        <w:lastRenderedPageBreak/>
        <w:t xml:space="preserve">Generic </w:t>
      </w:r>
      <w:r>
        <w:t xml:space="preserve">packet processing </w:t>
      </w:r>
      <w:r w:rsidRPr="00CF0FFB">
        <w:t>plugin options</w:t>
      </w:r>
    </w:p>
    <w:p w14:paraId="6FC9929E" w14:textId="77777777" w:rsidR="0046575C" w:rsidRPr="00CF0FFB" w:rsidRDefault="0046575C" w:rsidP="0046575C">
      <w:pPr>
        <w:ind w:left="284"/>
      </w:pPr>
      <w:r w:rsidRPr="00CF0FFB">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E9F96D2" w14:textId="77777777" w:rsidR="0046575C" w:rsidRDefault="0046575C" w:rsidP="0046575C">
      <w:pPr>
        <w:pStyle w:val="OptionDescription"/>
      </w:pPr>
      <w: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t xml:space="preserve">Several </w:t>
      </w:r>
      <w:r w:rsidRPr="00CE6802">
        <w:rPr>
          <w:rStyle w:val="Codeintext"/>
        </w:rPr>
        <w:t>--only-label</w:t>
      </w:r>
      <w:r>
        <w:t xml:space="preserve"> options may be specified.</w:t>
      </w:r>
    </w:p>
    <w:p w14:paraId="4D576077" w14:textId="77777777" w:rsidR="007F7550" w:rsidRDefault="007F7550" w:rsidP="007F7550">
      <w:pPr>
        <w:pStyle w:val="ReferenceSectionTitle"/>
      </w:pPr>
      <w:bookmarkStart w:id="295" w:name="_Toc162959761"/>
      <w:r>
        <w:lastRenderedPageBreak/>
        <w:t>encap</w:t>
      </w:r>
      <w:bookmarkEnd w:id="295"/>
    </w:p>
    <w:p w14:paraId="2C1C8422" w14:textId="77777777" w:rsidR="007F7550" w:rsidRPr="0010024C" w:rsidRDefault="007F7550" w:rsidP="007F7550">
      <w:pPr>
        <w:pStyle w:val="UsageTitle"/>
      </w:pPr>
      <w:r w:rsidRPr="007F7550">
        <w:t>Encapsulate packets from several PID's into one single PID</w:t>
      </w:r>
    </w:p>
    <w:p w14:paraId="5D05CA17" w14:textId="77777777" w:rsidR="00E62F78" w:rsidRDefault="007F7550" w:rsidP="007F7550">
      <w:r>
        <w:t xml:space="preserve">This plugin </w:t>
      </w:r>
      <w:r w:rsidR="00E62F78">
        <w:t xml:space="preserve">encapsulates all packets from several PID’s into one single PID. This unique output PID replaces all input PID’s in the transport stream. The output PID is called the </w:t>
      </w:r>
      <w:r w:rsidR="00E62F78" w:rsidRPr="004A238B">
        <w:rPr>
          <w:i/>
        </w:rPr>
        <w:t>tunnel</w:t>
      </w:r>
      <w:r w:rsidR="00E62F78">
        <w:t xml:space="preserve"> </w:t>
      </w:r>
      <w:r w:rsidR="00525641">
        <w:t xml:space="preserve">or </w:t>
      </w:r>
      <w:r w:rsidR="00525641" w:rsidRPr="004A238B">
        <w:rPr>
          <w:i/>
        </w:rPr>
        <w:t>outer</w:t>
      </w:r>
      <w:r w:rsidR="00525641">
        <w:t xml:space="preserve"> </w:t>
      </w:r>
      <w:r w:rsidR="00E62F78">
        <w:t xml:space="preserve">PID through which all original </w:t>
      </w:r>
      <w:r w:rsidR="004A238B">
        <w:t xml:space="preserve">or </w:t>
      </w:r>
      <w:r w:rsidR="00525641" w:rsidRPr="004A238B">
        <w:rPr>
          <w:i/>
        </w:rPr>
        <w:t>inner</w:t>
      </w:r>
      <w:r w:rsidR="00525641">
        <w:t xml:space="preserve"> </w:t>
      </w:r>
      <w:r w:rsidR="00E62F78">
        <w:t>PID’s are conveyed.</w:t>
      </w:r>
    </w:p>
    <w:p w14:paraId="4226C7F8" w14:textId="77777777" w:rsidR="00E62F78" w:rsidRPr="00E62F78" w:rsidRDefault="00E62F78" w:rsidP="007F7550">
      <w:r>
        <w:t xml:space="preserve">The reverse operation, the decapsulation, is performed by the </w:t>
      </w:r>
      <w:r w:rsidRPr="004A238B">
        <w:rPr>
          <w:rStyle w:val="Codeintext"/>
        </w:rPr>
        <w:t>decap</w:t>
      </w:r>
      <w:r>
        <w:rPr>
          <w:i/>
        </w:rPr>
        <w:t xml:space="preserve"> </w:t>
      </w:r>
      <w:r>
        <w:t>plugin. It repl</w:t>
      </w:r>
      <w:r w:rsidR="002944C7">
        <w:t xml:space="preserve">aces the </w:t>
      </w:r>
      <w:r>
        <w:t>tunnel PID by all original PID’s.</w:t>
      </w:r>
    </w:p>
    <w:p w14:paraId="64D25959" w14:textId="4AF42AB6" w:rsidR="00E62F78" w:rsidRDefault="00E62F78" w:rsidP="007F7550">
      <w:r>
        <w:t xml:space="preserve">The </w:t>
      </w:r>
      <w:r w:rsidR="00EA20AC">
        <w:t xml:space="preserve">default </w:t>
      </w:r>
      <w:r>
        <w:t>encapsulation format is proprietary and defined below. Since</w:t>
      </w:r>
      <w:r w:rsidR="002944C7">
        <w:t xml:space="preserve"> this is not a standard format,</w:t>
      </w:r>
      <w:r w:rsidR="00EA022D">
        <w:t xml:space="preserve"> </w:t>
      </w:r>
      <w:r>
        <w:t xml:space="preserve">it is not interoperable with external systems. The </w:t>
      </w:r>
      <w:r w:rsidRPr="00800ED6">
        <w:rPr>
          <w:rStyle w:val="Codeintext"/>
        </w:rPr>
        <w:t>encap</w:t>
      </w:r>
      <w:r>
        <w:t xml:space="preserve"> and </w:t>
      </w:r>
      <w:r w:rsidRPr="00800ED6">
        <w:rPr>
          <w:rStyle w:val="Codeintext"/>
        </w:rPr>
        <w:t>decap</w:t>
      </w:r>
      <w:r>
        <w:t xml:space="preserve"> plugins are typically used to hide the structure of some part of the transport</w:t>
      </w:r>
      <w:r w:rsidR="00083140">
        <w:t xml:space="preserve"> stream</w:t>
      </w:r>
      <w:r>
        <w:t xml:space="preserve"> into a private PID to cross some equipment which </w:t>
      </w:r>
      <w:r w:rsidR="005D4C33">
        <w:t xml:space="preserve">does not support the structure of the original stream or </w:t>
      </w:r>
      <w:r w:rsidR="00AB3255">
        <w:t xml:space="preserve">could damage its </w:t>
      </w:r>
      <w:r>
        <w:t>original structure.</w:t>
      </w:r>
    </w:p>
    <w:p w14:paraId="74BA8684" w14:textId="77777777" w:rsidR="007F7550" w:rsidRPr="00FA0FA0" w:rsidRDefault="007F7550" w:rsidP="007F7550">
      <w:r>
        <w:t xml:space="preserve">Because of the encapsulation </w:t>
      </w:r>
      <w:r w:rsidR="00E62F78">
        <w:t>overhead, the total volume of en</w:t>
      </w:r>
      <w:r>
        <w:t xml:space="preserve">capsulated packets is slightly </w:t>
      </w:r>
      <w:r w:rsidR="00E62F78">
        <w:t>greater</w:t>
      </w:r>
      <w:r>
        <w:t xml:space="preserve"> (</w:t>
      </w:r>
      <w:r w:rsidR="00E62F78">
        <w:t xml:space="preserve">by </w:t>
      </w:r>
      <w:r>
        <w:t xml:space="preserve">approximately 2%) than the </w:t>
      </w:r>
      <w:r w:rsidR="00E62F78">
        <w:t>original</w:t>
      </w:r>
      <w:r>
        <w:t xml:space="preserve"> PID</w:t>
      </w:r>
      <w:r w:rsidR="00E62F78">
        <w:t>’s</w:t>
      </w:r>
      <w:r>
        <w:t xml:space="preserve">. </w:t>
      </w:r>
      <w:r w:rsidR="00E62F78">
        <w:t xml:space="preserve">The encapsulation operation </w:t>
      </w:r>
      <w:r w:rsidR="00C40A9C">
        <w:t xml:space="preserve">consequently </w:t>
      </w:r>
      <w:r w:rsidR="00E62F78">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rPr>
        <w:t xml:space="preserve"> </w:t>
      </w:r>
      <w:r w:rsidR="00E62F78">
        <w:t xml:space="preserve">option </w:t>
      </w:r>
      <w:r w:rsidR="00E62F78" w:rsidRPr="00E62F78">
        <w:rPr>
          <w:rStyle w:val="Codeintext"/>
        </w:rPr>
        <w:t>--add-input-stuffing 1/50</w:t>
      </w:r>
      <w:r w:rsidR="00E62F78">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pPr>
      <w: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t xml:space="preserve">When packing is on, it is possible to limit the distance between packed packets by specifying a positive value. When an outer packet is not yet full but no other input packet is found after the </w:t>
      </w:r>
      <w:r>
        <w:lastRenderedPageBreak/>
        <w:t>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pPr>
      <w:r w:rsidRPr="002D1407">
        <w:t xml:space="preserve">--pes-mode </w:t>
      </w:r>
      <w:r w:rsidRPr="002D1407">
        <w:rPr>
          <w:b w:val="0"/>
          <w:i/>
        </w:rPr>
        <w:t>mode</w:t>
      </w:r>
    </w:p>
    <w:p w14:paraId="2505870A" w14:textId="5E87E6F0" w:rsidR="002D1407" w:rsidRPr="00AD5EB1" w:rsidRDefault="002D1407" w:rsidP="002D1407">
      <w:pPr>
        <w:pStyle w:val="OptionDescription"/>
      </w:pPr>
      <w:r w:rsidRPr="005F6BEB">
        <w:t>Enable PES mode encapsulation.</w:t>
      </w:r>
      <w:r w:rsidR="00AD5EB1" w:rsidRPr="005F6BEB">
        <w:t xml:space="preserve"> </w:t>
      </w:r>
      <w:r w:rsidR="00AD5EB1" w:rsidRPr="00AD5EB1">
        <w:t>See the description of the enc</w:t>
      </w:r>
      <w:r w:rsidR="00AD5EB1">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pPr>
      <w:r w:rsidRPr="00CF0FFB">
        <w:t xml:space="preserve">Generic </w:t>
      </w:r>
      <w:r>
        <w:t xml:space="preserve">packet processing </w:t>
      </w:r>
      <w:r w:rsidRPr="00CF0FFB">
        <w:t>plugin options</w:t>
      </w:r>
    </w:p>
    <w:p w14:paraId="73D1DDEE" w14:textId="77777777" w:rsidR="00FC5515" w:rsidRPr="00CF0FFB" w:rsidRDefault="00FC5515" w:rsidP="00FC5515">
      <w:pPr>
        <w:ind w:left="284"/>
      </w:pPr>
      <w:r w:rsidRPr="00CF0FFB">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8ABE43" w14:textId="77777777" w:rsidR="00FC5515" w:rsidRDefault="00FC5515" w:rsidP="00FC5515">
      <w:pPr>
        <w:pStyle w:val="OptionDescription"/>
      </w:pPr>
      <w: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t xml:space="preserve">Several </w:t>
      </w:r>
      <w:r w:rsidRPr="00CE6802">
        <w:rPr>
          <w:rStyle w:val="Codeintext"/>
        </w:rPr>
        <w:t>--only-label</w:t>
      </w:r>
      <w:r>
        <w:t xml:space="preserve"> options may be specified.</w:t>
      </w:r>
    </w:p>
    <w:p w14:paraId="78A54AB1" w14:textId="77777777" w:rsidR="003073F7" w:rsidRPr="00D10644" w:rsidRDefault="003073F7" w:rsidP="003073F7">
      <w:pPr>
        <w:pStyle w:val="UsageTitle"/>
      </w:pPr>
      <w:r w:rsidRPr="00D10644">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w:t>
      </w:r>
      <w:r>
        <w:lastRenderedPageBreak/>
        <w:t>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pPr>
      <w:r>
        <w:t>Stream type :</w:t>
      </w:r>
    </w:p>
    <w:p w14:paraId="6E3BEF28" w14:textId="77777777" w:rsidR="00D6405F" w:rsidRDefault="00D6405F" w:rsidP="006B30A7">
      <w:pPr>
        <w:pStyle w:val="ListParagraph"/>
        <w:numPr>
          <w:ilvl w:val="1"/>
          <w:numId w:val="24"/>
        </w:numPr>
      </w:pPr>
      <w:r w:rsidRPr="000C1F34">
        <w:t>Asynchronous mode</w:t>
      </w:r>
      <w:r>
        <w:t xml:space="preserve"> </w:t>
      </w:r>
      <w:r w:rsidRPr="000C1F34">
        <w:t>: Private Type (</w:t>
      </w:r>
      <w:r w:rsidRPr="00C75C71">
        <w:rPr>
          <w:rStyle w:val="Codeintext"/>
        </w:rPr>
        <w:t>0x06</w:t>
      </w:r>
      <w:r w:rsidRPr="000C1F34">
        <w:t>)</w:t>
      </w:r>
    </w:p>
    <w:p w14:paraId="0C52C659" w14:textId="77777777" w:rsidR="00D6405F" w:rsidRDefault="00D6405F" w:rsidP="006B30A7">
      <w:pPr>
        <w:pStyle w:val="ListParagraph"/>
        <w:numPr>
          <w:ilvl w:val="1"/>
          <w:numId w:val="24"/>
        </w:numPr>
      </w:pPr>
      <w:r w:rsidRPr="000C1F34">
        <w:lastRenderedPageBreak/>
        <w:t>Synchronous mode</w:t>
      </w:r>
      <w:r>
        <w:t xml:space="preserve"> </w:t>
      </w:r>
      <w:r w:rsidRPr="000C1F34">
        <w:t>: Metadata Type (</w:t>
      </w:r>
      <w:r w:rsidRPr="00C75C71">
        <w:rPr>
          <w:rStyle w:val="Codeintext"/>
        </w:rPr>
        <w:t>0x15</w:t>
      </w:r>
      <w:r w:rsidRPr="000C1F34">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r>
        <w:t>As</w:t>
      </w:r>
      <w:r w:rsidRPr="00216251">
        <w:t>ynchronous PES mode e</w:t>
      </w:r>
      <w:r>
        <w:t>ncapsulation :</w:t>
      </w:r>
    </w:p>
    <w:p w14:paraId="25126F09" w14:textId="77777777" w:rsidR="0076634F" w:rsidRPr="005F6BEB" w:rsidRDefault="0076634F" w:rsidP="00B82783">
      <w:pPr>
        <w:pStyle w:val="Code"/>
      </w:pPr>
      <w:r w:rsidRPr="00216251">
        <w:t>tsp ...</w:t>
      </w:r>
      <w:r w:rsidR="00B82783" w:rsidRPr="00216251">
        <w:t xml:space="preserve"> </w:t>
      </w:r>
      <w:r w:rsidR="00B82783" w:rsidRPr="005F6BEB">
        <w:t>\</w:t>
      </w:r>
    </w:p>
    <w:p w14:paraId="4F3A79D2" w14:textId="50468D12" w:rsidR="0031457C" w:rsidRDefault="00B82783" w:rsidP="0031457C">
      <w:pPr>
        <w:pStyle w:val="Code"/>
      </w:pPr>
      <w:r w:rsidRPr="005F6BEB">
        <w:t xml:space="preserve">    </w:t>
      </w:r>
      <w:r w:rsidR="0031457C" w:rsidRPr="005F6BEB">
        <w:t xml:space="preserve">-P encap </w:t>
      </w:r>
      <w:r w:rsidR="00D76944">
        <w:t>--output-pid</w:t>
      </w:r>
      <w:r w:rsidR="0031457C" w:rsidRPr="005F6BEB">
        <w:t xml:space="preserve"> 7777 --pes-mode </w:t>
      </w:r>
      <w:r w:rsidR="004B433D" w:rsidRPr="005F6BEB">
        <w:t xml:space="preserve">fixed </w:t>
      </w:r>
      <w:r w:rsidR="0031457C" w:rsidRPr="005F6BEB">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pPr>
      <w:r w:rsidRPr="00DB4D32">
        <w:t xml:space="preserve">   </w:t>
      </w:r>
      <w:r w:rsidR="0031457C" w:rsidRPr="00DB4D32">
        <w:t xml:space="preserve"> </w:t>
      </w:r>
      <w:r w:rsidR="0031457C" w:rsidRPr="002A45E2">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pPr>
      <w:r>
        <w:t xml:space="preserve">tsp ... </w:t>
      </w:r>
      <w:r w:rsidRPr="002A45E2">
        <w:t>\</w:t>
      </w:r>
    </w:p>
    <w:p w14:paraId="128BD046" w14:textId="4908679B" w:rsidR="0031457C" w:rsidRDefault="00216251" w:rsidP="0031457C">
      <w:pPr>
        <w:pStyle w:val="Code"/>
      </w:pPr>
      <w:r w:rsidRPr="002A45E2">
        <w:t xml:space="preserve">   </w:t>
      </w:r>
      <w:r w:rsidR="0031457C" w:rsidRPr="002A45E2">
        <w:t xml:space="preserve"> </w:t>
      </w:r>
      <w:r w:rsidR="0031457C" w:rsidRPr="00215665">
        <w:t xml:space="preserve">-P encap </w:t>
      </w:r>
      <w:r w:rsidR="00D76944">
        <w:t>--output-pid</w:t>
      </w:r>
      <w:r w:rsidR="0031457C" w:rsidRPr="00215665">
        <w:t xml:space="preserve"> 7777 --pes-mode </w:t>
      </w:r>
      <w:r w:rsidR="004B433D">
        <w:t xml:space="preserve">fixed </w:t>
      </w:r>
      <w:r w:rsidR="0031457C" w:rsidRPr="00215665">
        <w:t>--pes-offset</w:t>
      </w:r>
      <w:r w:rsidRPr="00215665">
        <w:t xml:space="preserve"> </w:t>
      </w:r>
      <w:r w:rsidR="0031457C" w:rsidRPr="00215665">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62959762"/>
      <w:r>
        <w:lastRenderedPageBreak/>
        <w:t>feed</w:t>
      </w:r>
      <w:bookmarkEnd w:id="296"/>
    </w:p>
    <w:p w14:paraId="763A8F94" w14:textId="714AC57D" w:rsidR="00D650CA" w:rsidRDefault="00D650CA" w:rsidP="00D650CA">
      <w:pPr>
        <w:pStyle w:val="UsageTitle"/>
      </w:pPr>
      <w:r>
        <w:t>E</w:t>
      </w:r>
      <w:r w:rsidRPr="00D650CA">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pPr>
      <w:r w:rsidRPr="003E328E">
        <w:t>Usage</w:t>
      </w:r>
    </w:p>
    <w:p w14:paraId="14F74E9E" w14:textId="1473305D" w:rsidR="00D650CA" w:rsidRPr="005D568C" w:rsidRDefault="00D650CA" w:rsidP="00D650CA">
      <w:pPr>
        <w:pStyle w:val="UsageSyntax"/>
      </w:pPr>
      <w:r w:rsidRPr="005D568C">
        <w:t xml:space="preserve">tsp -P </w:t>
      </w:r>
      <w:r w:rsidR="005D568C" w:rsidRPr="005D568C">
        <w:t>feed</w:t>
      </w:r>
      <w:r w:rsidRPr="005D568C">
        <w:t xml:space="preserve"> [</w:t>
      </w:r>
      <w:r w:rsidRPr="005D568C">
        <w:rPr>
          <w:i/>
        </w:rPr>
        <w:t>options</w:t>
      </w:r>
      <w:r w:rsidRPr="005D568C">
        <w:t>]</w:t>
      </w:r>
    </w:p>
    <w:p w14:paraId="6E8FB4C6" w14:textId="77777777" w:rsidR="00D650CA" w:rsidRPr="00E75BA5" w:rsidRDefault="00D650CA" w:rsidP="00D650CA">
      <w:pPr>
        <w:pStyle w:val="UsageTitle"/>
      </w:pPr>
      <w: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pPr>
      <w:r>
        <w:t xml:space="preserve">-p </w:t>
      </w:r>
      <w:r w:rsidRPr="00A37D19">
        <w:rPr>
          <w:b w:val="0"/>
          <w:i/>
        </w:rPr>
        <w:t>value</w:t>
      </w:r>
      <w:r>
        <w:br/>
        <w:t xml:space="preserve">--pid </w:t>
      </w:r>
      <w:r w:rsidRPr="00A37D19">
        <w:rPr>
          <w:b w:val="0"/>
          <w:i/>
        </w:rPr>
        <w:t>value</w:t>
      </w:r>
    </w:p>
    <w:p w14:paraId="40224CD0" w14:textId="77777777" w:rsidR="005D568C" w:rsidRDefault="00D650CA" w:rsidP="00D650CA">
      <w:pPr>
        <w:pStyle w:val="OptionDescription"/>
      </w:pPr>
      <w:r>
        <w:t xml:space="preserve">Specify the PID carrying the </w:t>
      </w:r>
      <w:r w:rsidR="005D568C">
        <w:t xml:space="preserve">inner </w:t>
      </w:r>
      <w:r>
        <w:t>encapsulated stream.</w:t>
      </w:r>
    </w:p>
    <w:p w14:paraId="7D819F77" w14:textId="48C9FBDF" w:rsidR="00D650CA" w:rsidRDefault="00D650CA" w:rsidP="00D650CA">
      <w:pPr>
        <w:pStyle w:val="OptionDescription"/>
      </w:pPr>
      <w:r>
        <w:t xml:space="preserve">By default, the plugin automatically locates and uses the first component with </w:t>
      </w:r>
      <w:r w:rsidR="005D568C">
        <w:t>the specified stream type in a service with the specified service type.</w:t>
      </w:r>
    </w:p>
    <w:p w14:paraId="630C5ACA" w14:textId="77777777" w:rsidR="005D568C" w:rsidRDefault="005D568C" w:rsidP="005D568C">
      <w:pPr>
        <w:pStyle w:val="OptionName"/>
      </w:pPr>
      <w:r>
        <w:t xml:space="preserve">--service-type </w:t>
      </w:r>
      <w:r w:rsidRPr="005D568C">
        <w:rPr>
          <w:b w:val="0"/>
          <w:bCs w:val="0"/>
          <w:i/>
          <w:iCs/>
        </w:rPr>
        <w:t>value</w:t>
      </w:r>
    </w:p>
    <w:p w14:paraId="42E0AF57" w14:textId="77777777" w:rsidR="005D568C" w:rsidRDefault="005D568C" w:rsidP="005D568C">
      <w:pPr>
        <w:pStyle w:val="OptionDescription"/>
      </w:pPr>
      <w:r>
        <w:t>Specify the service type carrying inner encapsulated streams.</w:t>
      </w:r>
    </w:p>
    <w:p w14:paraId="6C03DB1C" w14:textId="2540D2B8" w:rsidR="005D568C" w:rsidRDefault="005D568C" w:rsidP="005D568C">
      <w:pPr>
        <w:pStyle w:val="OptionDescription"/>
      </w:pPr>
      <w:r>
        <w:t>By default, use 0x80.</w:t>
      </w:r>
    </w:p>
    <w:p w14:paraId="6AF9B84E" w14:textId="77777777" w:rsidR="005D568C" w:rsidRDefault="005D568C" w:rsidP="005D568C">
      <w:pPr>
        <w:pStyle w:val="OptionName"/>
      </w:pPr>
      <w:r>
        <w:lastRenderedPageBreak/>
        <w:t xml:space="preserve">--stream-type </w:t>
      </w:r>
      <w:r w:rsidRPr="005D568C">
        <w:rPr>
          <w:b w:val="0"/>
          <w:bCs w:val="0"/>
          <w:i/>
          <w:iCs/>
        </w:rPr>
        <w:t>value</w:t>
      </w:r>
    </w:p>
    <w:p w14:paraId="55E54C7B" w14:textId="77777777" w:rsidR="005D568C" w:rsidRDefault="005D568C" w:rsidP="005D568C">
      <w:pPr>
        <w:pStyle w:val="OptionDescription"/>
      </w:pPr>
      <w:r>
        <w:t>Specify the stream type carrying inner encapsulated streams inside a service.</w:t>
      </w:r>
    </w:p>
    <w:p w14:paraId="16B3C5F5" w14:textId="7262DDD6" w:rsidR="005D568C" w:rsidRDefault="005D568C" w:rsidP="005D568C">
      <w:pPr>
        <w:pStyle w:val="OptionDescription"/>
      </w:pPr>
      <w:r>
        <w:t>By default, use 0x90.</w:t>
      </w:r>
    </w:p>
    <w:p w14:paraId="57AFADC2" w14:textId="77777777" w:rsidR="00D650CA" w:rsidRPr="00CF0FFB" w:rsidRDefault="00D650CA" w:rsidP="00D650CA">
      <w:pPr>
        <w:pStyle w:val="UsageTitle"/>
      </w:pPr>
      <w:r w:rsidRPr="00CF0FFB">
        <w:t xml:space="preserve">Generic </w:t>
      </w:r>
      <w:r>
        <w:t xml:space="preserve">packet processing </w:t>
      </w:r>
      <w:r w:rsidRPr="00CF0FFB">
        <w:t>plugin options</w:t>
      </w:r>
    </w:p>
    <w:p w14:paraId="09A9D667" w14:textId="77777777" w:rsidR="00D650CA" w:rsidRPr="00CF0FFB" w:rsidRDefault="00D650CA" w:rsidP="00D650CA">
      <w:pPr>
        <w:ind w:left="284"/>
      </w:pPr>
      <w:r w:rsidRPr="00CF0FFB">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431CCF6" w14:textId="77777777" w:rsidR="00D650CA" w:rsidRDefault="00D650CA" w:rsidP="00D650CA">
      <w:pPr>
        <w:pStyle w:val="OptionDescription"/>
      </w:pPr>
      <w: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t xml:space="preserve">Several </w:t>
      </w:r>
      <w:r w:rsidRPr="00CE6802">
        <w:rPr>
          <w:rStyle w:val="Codeintext"/>
        </w:rPr>
        <w:t>--only-label</w:t>
      </w:r>
      <w:r>
        <w:t xml:space="preserve"> options may be specified.</w:t>
      </w:r>
    </w:p>
    <w:p w14:paraId="0B398531" w14:textId="77777777" w:rsidR="009A5DE3" w:rsidRDefault="009A5DE3" w:rsidP="00A545B1">
      <w:pPr>
        <w:pStyle w:val="ReferenceSectionTitle"/>
      </w:pPr>
      <w:bookmarkStart w:id="297" w:name="_Toc162959763"/>
      <w:r>
        <w:lastRenderedPageBreak/>
        <w:t>file</w:t>
      </w:r>
      <w:bookmarkEnd w:id="246"/>
      <w:bookmarkEnd w:id="247"/>
      <w:r>
        <w:t xml:space="preserve"> (input)</w:t>
      </w:r>
      <w:bookmarkEnd w:id="297"/>
    </w:p>
    <w:p w14:paraId="38B77262" w14:textId="77777777" w:rsidR="009A5DE3" w:rsidRPr="003073F7" w:rsidRDefault="00800ED6" w:rsidP="00E233F7">
      <w:pPr>
        <w:pStyle w:val="UsageTitle"/>
      </w:pPr>
      <w:r>
        <w:t>Transport s</w:t>
      </w:r>
      <w:r w:rsidR="009A5DE3" w:rsidRPr="003073F7">
        <w:t xml:space="preserve">tream </w:t>
      </w:r>
      <w:r>
        <w:t>f</w:t>
      </w:r>
      <w:r w:rsidR="009A5DE3" w:rsidRPr="003073F7">
        <w:t xml:space="preserve">iles </w:t>
      </w:r>
      <w:r>
        <w:t>i</w:t>
      </w:r>
      <w:r w:rsidR="009A5DE3" w:rsidRPr="003073F7">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pPr>
      <w:r>
        <w:t xml:space="preserve">Input </w:t>
      </w:r>
      <w:r w:rsidR="004A25CF">
        <w:t>timestamps</w:t>
      </w:r>
    </w:p>
    <w:p w14:paraId="33F9A023" w14:textId="070B2B90" w:rsidR="00FC02C7" w:rsidRDefault="00FC02C7" w:rsidP="00FC02C7">
      <w:pPr>
        <w:pStyle w:val="NormalShifted"/>
      </w:pPr>
      <w:r w:rsidRPr="00FC02C7">
        <w:t xml:space="preserve">With </w:t>
      </w:r>
      <w:r>
        <w:t>M2TS files, each TS packet is preceded b</w:t>
      </w:r>
      <w:r w:rsidR="00803CA1">
        <w:t>y</w:t>
      </w:r>
      <w:r>
        <w:t xml:space="preserve"> a 4-byte header containing a </w:t>
      </w:r>
      <w:r w:rsidR="004A25CF">
        <w:t>timestamp</w:t>
      </w:r>
      <w:r>
        <w:t xml:space="preserve">. This value is used as input </w:t>
      </w:r>
      <w:r w:rsidR="004A25CF">
        <w:t>timestamp</w:t>
      </w:r>
      <w:r>
        <w:t xml:space="preserve"> by </w:t>
      </w:r>
      <w:r w:rsidRPr="0047401E">
        <w:rPr>
          <w:rStyle w:val="Codeintext"/>
        </w:rPr>
        <w:t>tsp</w:t>
      </w:r>
      <w:r>
        <w:t>.</w:t>
      </w:r>
    </w:p>
    <w:p w14:paraId="0A8128BF" w14:textId="6BE16777" w:rsidR="00FC02C7" w:rsidRPr="00FC02C7" w:rsidRDefault="00FC02C7" w:rsidP="00FC02C7">
      <w:pPr>
        <w:pStyle w:val="NormalShifted"/>
      </w:pPr>
      <w:r>
        <w:t xml:space="preserve">The specific TSDuck proprietary format (see option </w:t>
      </w:r>
      <w:r w:rsidRPr="00CE6802">
        <w:rPr>
          <w:rStyle w:val="Codeintext"/>
        </w:rPr>
        <w:t>--format</w:t>
      </w:r>
      <w:r>
        <w:t xml:space="preserve">) propagates all metadata of all </w:t>
      </w:r>
      <w:r w:rsidR="00803CA1">
        <w:t xml:space="preserve">TS </w:t>
      </w:r>
      <w:r>
        <w:t xml:space="preserve">packets. When the input is such a file (typically piped from another instance of </w:t>
      </w:r>
      <w:r w:rsidRPr="0047401E">
        <w:rPr>
          <w:rStyle w:val="Codeintext"/>
        </w:rPr>
        <w:t>tsp</w:t>
      </w:r>
      <w:r>
        <w:t xml:space="preserve">), the original input </w:t>
      </w:r>
      <w:r w:rsidR="004A25CF">
        <w:t>timestamps</w:t>
      </w:r>
      <w:r>
        <w:t xml:space="preserve"> from the first instance of </w:t>
      </w:r>
      <w:r>
        <w:rPr>
          <w:i/>
        </w:rPr>
        <w:t>tsp</w:t>
      </w:r>
      <w:r>
        <w:t xml:space="preserve"> are propagated</w:t>
      </w:r>
      <w:r w:rsidR="00803CA1">
        <w:t xml:space="preserve"> and used as input </w:t>
      </w:r>
      <w:r w:rsidR="00EE36F9">
        <w:t>timestamp</w:t>
      </w:r>
      <w:r w:rsidR="00803CA1">
        <w:t xml:space="preserve">s by the receiving instance of </w:t>
      </w:r>
      <w:r w:rsidR="00803CA1" w:rsidRPr="0047401E">
        <w:rPr>
          <w:rStyle w:val="Codeintext"/>
        </w:rPr>
        <w:t>tsp</w:t>
      </w:r>
      <w:r>
        <w:t>.</w:t>
      </w:r>
    </w:p>
    <w:p w14:paraId="1804EC8C" w14:textId="77777777" w:rsidR="009A5DE3" w:rsidRPr="0010024C" w:rsidRDefault="00BD19C2" w:rsidP="00E233F7">
      <w:pPr>
        <w:pStyle w:val="UsageTitle"/>
      </w:pPr>
      <w:r>
        <w:t>Usage</w:t>
      </w:r>
    </w:p>
    <w:p w14:paraId="0FF38370" w14:textId="77777777" w:rsidR="009A5DE3" w:rsidRDefault="009A5DE3" w:rsidP="009A5DE3">
      <w:pPr>
        <w:pStyle w:val="UsageSyntax"/>
      </w:pPr>
      <w:r>
        <w:t>tsp -I file [</w:t>
      </w:r>
      <w:r>
        <w:rPr>
          <w:i/>
          <w:iCs/>
        </w:rPr>
        <w:t>options</w:t>
      </w:r>
      <w:r>
        <w:t>] [</w:t>
      </w:r>
      <w:r>
        <w:rPr>
          <w:i/>
          <w:iCs/>
        </w:rPr>
        <w:t>file-name</w:t>
      </w:r>
      <w:r w:rsidR="00831833">
        <w:rPr>
          <w:i/>
          <w:iCs/>
        </w:rPr>
        <w:t xml:space="preserve"> ...</w:t>
      </w:r>
      <w:r>
        <w:t>]</w:t>
      </w:r>
    </w:p>
    <w:p w14:paraId="0C062B98" w14:textId="77777777" w:rsidR="009A5DE3" w:rsidRPr="0010024C" w:rsidRDefault="009A5DE3" w:rsidP="00E233F7">
      <w:pPr>
        <w:pStyle w:val="UsageTitle"/>
      </w:pPr>
      <w:r w:rsidRPr="0010024C">
        <w:t>Parameter</w:t>
      </w:r>
    </w:p>
    <w:p w14:paraId="63C319C4" w14:textId="77777777" w:rsidR="00831833" w:rsidRDefault="009A5DE3" w:rsidP="009A5DE3">
      <w:pPr>
        <w:pStyle w:val="NormalShifted"/>
      </w:pPr>
      <w:r>
        <w:t>Name of the input file</w:t>
      </w:r>
      <w:r w:rsidR="00831833">
        <w:t>s</w:t>
      </w:r>
      <w:r>
        <w:t xml:space="preserve">. </w:t>
      </w:r>
      <w:r w:rsidR="00831833">
        <w:t>The files are read in sequence</w:t>
      </w:r>
      <w:r w:rsidR="00036F75">
        <w:t xml:space="preserve">, unless </w:t>
      </w:r>
      <w:r w:rsidR="00036F75" w:rsidRPr="00CE6802">
        <w:rPr>
          <w:rStyle w:val="Codeintext"/>
        </w:rPr>
        <w:t>--interleave</w:t>
      </w:r>
      <w:r w:rsidR="00036F75">
        <w:t xml:space="preserve"> is </w:t>
      </w:r>
      <w:r w:rsidR="00036F75" w:rsidRPr="00036F75">
        <w:t>specified</w:t>
      </w:r>
      <w:r w:rsidR="00831833">
        <w:t>.</w:t>
      </w:r>
    </w:p>
    <w:p w14:paraId="4EC07335" w14:textId="77777777" w:rsidR="00036F75" w:rsidRDefault="00831833" w:rsidP="00036F75">
      <w:pPr>
        <w:pStyle w:val="NormalShifted"/>
      </w:pPr>
      <w:r>
        <w:t xml:space="preserve">If no file is specified, the </w:t>
      </w:r>
      <w:r w:rsidR="009A5DE3">
        <w:t xml:space="preserve">standard input </w:t>
      </w:r>
      <w:r>
        <w:t xml:space="preserve">is read </w:t>
      </w:r>
      <w:r w:rsidR="009A5DE3">
        <w:t>by default.</w:t>
      </w:r>
      <w:r w:rsidR="00036F75">
        <w:t xml:space="preserve"> </w:t>
      </w:r>
      <w:r w:rsidR="00036F75" w:rsidRPr="00036F75">
        <w:t xml:space="preserve">When several files are specified, use </w:t>
      </w:r>
      <w:r w:rsidR="00036F75">
        <w:t>'</w:t>
      </w:r>
      <w:r w:rsidR="00036F75" w:rsidRPr="00CE6802">
        <w:rPr>
          <w:rStyle w:val="Codeintext"/>
        </w:rPr>
        <w:t>-</w:t>
      </w:r>
      <w:r w:rsidR="00036F75">
        <w:t xml:space="preserve">' as file name to specify the </w:t>
      </w:r>
      <w:r w:rsidR="00036F75" w:rsidRPr="00036F75">
        <w:t>standard input.</w:t>
      </w:r>
    </w:p>
    <w:p w14:paraId="48108D86" w14:textId="77777777" w:rsidR="009A5DE3" w:rsidRPr="0010024C" w:rsidRDefault="00BD19C2" w:rsidP="00E233F7">
      <w:pPr>
        <w:pStyle w:val="UsageTitle"/>
      </w:pPr>
      <w: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835293C"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424C7">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pPr>
      <w:r>
        <w:t>Generic common input plugin options</w:t>
      </w:r>
    </w:p>
    <w:p w14:paraId="710A2C20" w14:textId="77777777" w:rsidR="00C45109" w:rsidRPr="00CF0FFB" w:rsidRDefault="00C45109" w:rsidP="00C45109">
      <w:pPr>
        <w:ind w:left="284"/>
      </w:pPr>
      <w:r w:rsidRPr="00CF0FFB">
        <w:t xml:space="preserve">The following options are implicitly defined in all </w:t>
      </w:r>
      <w:r>
        <w:t xml:space="preserve">input </w:t>
      </w:r>
      <w:r w:rsidRPr="00CF0FFB">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62959764"/>
      <w:r>
        <w:lastRenderedPageBreak/>
        <w:t>file</w:t>
      </w:r>
      <w:bookmarkEnd w:id="298"/>
      <w:bookmarkEnd w:id="299"/>
      <w:r>
        <w:t xml:space="preserve"> (output)</w:t>
      </w:r>
      <w:bookmarkEnd w:id="302"/>
    </w:p>
    <w:p w14:paraId="276AFC3C" w14:textId="77777777" w:rsidR="009A5DE3" w:rsidRDefault="0047401E" w:rsidP="00E233F7">
      <w:pPr>
        <w:pStyle w:val="UsageTitle"/>
      </w:pPr>
      <w:r>
        <w:t>Transport stream f</w:t>
      </w:r>
      <w:r w:rsidR="009A5DE3">
        <w:t xml:space="preserve">iles </w:t>
      </w:r>
      <w:r>
        <w:t>o</w:t>
      </w:r>
      <w:r w:rsidR="009A5DE3">
        <w:t>utput</w:t>
      </w:r>
    </w:p>
    <w:p w14:paraId="4E5B5CD1" w14:textId="77777777" w:rsidR="009A5DE3" w:rsidRDefault="009A5DE3" w:rsidP="009A5DE3">
      <w:r>
        <w:t xml:space="preserve">This output plugin writes the TS packets to a file. The output file receives a flow of contiguous 188-bytes TS packets. </w:t>
      </w:r>
    </w:p>
    <w:p w14:paraId="2204A1A8" w14:textId="77777777" w:rsidR="009A5DE3" w:rsidRDefault="009A5DE3" w:rsidP="009A5DE3">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pPr>
      <w:r>
        <w:t>Usage</w:t>
      </w:r>
    </w:p>
    <w:p w14:paraId="5B060355" w14:textId="77777777" w:rsidR="009A5DE3" w:rsidRDefault="009A5DE3" w:rsidP="009A5DE3">
      <w:pPr>
        <w:pStyle w:val="UsageSyntax"/>
      </w:pPr>
      <w:r>
        <w:t>tsp -O file [</w:t>
      </w:r>
      <w:r>
        <w:rPr>
          <w:i/>
          <w:iCs/>
        </w:rPr>
        <w:t>options</w:t>
      </w:r>
      <w:r>
        <w:t>] [</w:t>
      </w:r>
      <w:r>
        <w:rPr>
          <w:i/>
          <w:iCs/>
        </w:rPr>
        <w:t>file-name</w:t>
      </w:r>
      <w:r>
        <w:t>]</w:t>
      </w:r>
    </w:p>
    <w:p w14:paraId="10BAAD32" w14:textId="77777777" w:rsidR="009A5DE3" w:rsidRPr="0010024C" w:rsidRDefault="009A5DE3" w:rsidP="00E233F7">
      <w:pPr>
        <w:pStyle w:val="UsageTitle"/>
      </w:pPr>
      <w:r w:rsidRPr="0010024C">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pPr>
      <w: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3D8FAB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424C7">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t>--max-files value</w:t>
      </w:r>
    </w:p>
    <w:p w14:paraId="5C9F76A2" w14:textId="77777777" w:rsidR="00390C66" w:rsidRPr="00390C66" w:rsidRDefault="00C820FF" w:rsidP="001A770D">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w:t>
      </w:r>
      <w:r w:rsidR="001A770D" w:rsidRPr="00390C66">
        <w:t xml:space="preserve"> </w:t>
      </w:r>
      <w:r w:rsidRPr="00390C66">
        <w:t>When the number of created files exceeds the specified number, the oldest</w:t>
      </w:r>
      <w:r w:rsidR="001A770D" w:rsidRPr="00390C66">
        <w:t xml:space="preserve"> </w:t>
      </w:r>
      <w:r w:rsidRPr="00390C66">
        <w:t>files are deleted.</w:t>
      </w:r>
    </w:p>
    <w:p w14:paraId="192253E0" w14:textId="32A0C482" w:rsidR="00C820FF" w:rsidRPr="00390C66" w:rsidRDefault="00C820FF" w:rsidP="001A770D">
      <w:pPr>
        <w:pStyle w:val="OptionDescription"/>
        <w:rPr>
          <w:color w:val="F8F8F8"/>
        </w:rPr>
      </w:pPr>
      <w:r w:rsidRPr="00390C66">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pPr>
      <w:r>
        <w:t>Generic common output plugin options</w:t>
      </w:r>
    </w:p>
    <w:p w14:paraId="0FE2F0A2" w14:textId="77777777" w:rsidR="00C45109" w:rsidRPr="00CF0FFB" w:rsidRDefault="00C45109" w:rsidP="00C45109">
      <w:pPr>
        <w:ind w:left="284"/>
      </w:pPr>
      <w:r w:rsidRPr="00CF0FFB">
        <w:t xml:space="preserve">The following options are implicitly defined in all </w:t>
      </w:r>
      <w:r>
        <w:t xml:space="preserve">output </w:t>
      </w:r>
      <w:r w:rsidRPr="00CF0FFB">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62959765"/>
      <w:r>
        <w:lastRenderedPageBreak/>
        <w:t>file</w:t>
      </w:r>
      <w:bookmarkEnd w:id="303"/>
      <w:r>
        <w:t xml:space="preserve"> (packet processing)</w:t>
      </w:r>
      <w:bookmarkEnd w:id="306"/>
    </w:p>
    <w:p w14:paraId="06BC1A3B" w14:textId="77777777" w:rsidR="006B3DED" w:rsidRPr="0010024C" w:rsidRDefault="006B3DED" w:rsidP="00E233F7">
      <w:pPr>
        <w:pStyle w:val="UsageTitle"/>
      </w:pPr>
      <w:r w:rsidRPr="0010024C">
        <w:t xml:space="preserve">Save </w:t>
      </w:r>
      <w:r w:rsidR="0090653F">
        <w:t>p</w:t>
      </w:r>
      <w:r w:rsidRPr="0010024C">
        <w:t xml:space="preserve">ackets to a </w:t>
      </w:r>
      <w:r w:rsidR="0090653F">
        <w:t>f</w:t>
      </w:r>
      <w:r w:rsidRPr="0010024C">
        <w:t xml:space="preserve">ile and </w:t>
      </w:r>
      <w:r w:rsidR="0090653F">
        <w:t>p</w:t>
      </w:r>
      <w:r w:rsidRPr="0010024C">
        <w:t xml:space="preserve">ass </w:t>
      </w:r>
      <w:r w:rsidR="0090653F">
        <w:t>to next plugin</w:t>
      </w:r>
    </w:p>
    <w:p w14:paraId="79470380" w14:textId="77777777" w:rsidR="006B3DED" w:rsidRDefault="006B3DED" w:rsidP="006B3DED">
      <w:r>
        <w:t>This plugin writes the TS packets to a file and pass</w:t>
      </w:r>
      <w:r w:rsidR="00F21F1B">
        <w:t>es</w:t>
      </w:r>
      <w:r>
        <w:t xml:space="preserve"> them to the next plugin in the chain. The output file receives a flow of contiguous 188-bytes TS packets.</w:t>
      </w:r>
    </w:p>
    <w:p w14:paraId="345E3CF0" w14:textId="77777777" w:rsidR="006B3DED" w:rsidRPr="0010024C" w:rsidRDefault="00BD19C2" w:rsidP="00E233F7">
      <w:pPr>
        <w:pStyle w:val="UsageTitle"/>
      </w:pPr>
      <w:r>
        <w:t>Usage</w:t>
      </w:r>
    </w:p>
    <w:p w14:paraId="1E548B59" w14:textId="77777777" w:rsidR="006B3DED" w:rsidRDefault="006B3DED" w:rsidP="006B3DED">
      <w:pPr>
        <w:pStyle w:val="UsageSyntax"/>
      </w:pPr>
      <w:r>
        <w:t>tsp -P file [</w:t>
      </w:r>
      <w:r>
        <w:rPr>
          <w:i/>
          <w:iCs/>
        </w:rPr>
        <w:t>options</w:t>
      </w:r>
      <w:r>
        <w:t xml:space="preserve">] </w:t>
      </w:r>
      <w:r>
        <w:rPr>
          <w:i/>
          <w:iCs/>
        </w:rPr>
        <w:t>file-name</w:t>
      </w:r>
    </w:p>
    <w:p w14:paraId="2C7285BD" w14:textId="77777777" w:rsidR="006B3DED" w:rsidRPr="0010024C" w:rsidRDefault="006B3DED" w:rsidP="00E233F7">
      <w:pPr>
        <w:pStyle w:val="UsageTitle"/>
      </w:pPr>
      <w:r w:rsidRPr="0010024C">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pPr>
      <w: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00457C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424C7">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t>--max-files value</w:t>
      </w:r>
    </w:p>
    <w:p w14:paraId="4F8102C0" w14:textId="77777777" w:rsidR="00390C66" w:rsidRPr="00390C66" w:rsidRDefault="00390C66" w:rsidP="00390C66">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rPr>
      </w:pPr>
      <w:r w:rsidRPr="00390C66">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pPr>
      <w:r w:rsidRPr="00CF0FFB">
        <w:t xml:space="preserve">Generic </w:t>
      </w:r>
      <w:r>
        <w:t xml:space="preserve">packet processing </w:t>
      </w:r>
      <w:r w:rsidRPr="00CF0FFB">
        <w:t>plugin options</w:t>
      </w:r>
    </w:p>
    <w:p w14:paraId="4D85E78F" w14:textId="77777777" w:rsidR="006422A0" w:rsidRPr="00CF0FFB" w:rsidRDefault="006422A0" w:rsidP="006422A0">
      <w:pPr>
        <w:ind w:left="284"/>
      </w:pPr>
      <w:r w:rsidRPr="00CF0FFB">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355C3E" w14:textId="77777777" w:rsidR="006422A0" w:rsidRDefault="006422A0" w:rsidP="006422A0">
      <w:pPr>
        <w:pStyle w:val="OptionDescription"/>
      </w:pPr>
      <w: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t xml:space="preserve">Several </w:t>
      </w:r>
      <w:r w:rsidRPr="00CE6802">
        <w:rPr>
          <w:rStyle w:val="Codeintext"/>
        </w:rPr>
        <w:t>--only-label</w:t>
      </w:r>
      <w:r>
        <w:t xml:space="preserve"> options may be specified.</w:t>
      </w:r>
    </w:p>
    <w:p w14:paraId="52BDA89F" w14:textId="77777777" w:rsidR="009A5DE3" w:rsidRDefault="009A5DE3" w:rsidP="00A545B1">
      <w:pPr>
        <w:pStyle w:val="ReferenceSectionTitle"/>
      </w:pPr>
      <w:bookmarkStart w:id="307" w:name="_Toc162959766"/>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r>
        <w:t xml:space="preserve">This plugin filters TS packets according to various conditions. When a packet meets at least one of the specified </w:t>
      </w:r>
      <w:r w:rsidR="004A25CF">
        <w:t>conditions</w:t>
      </w:r>
      <w:r>
        <w:t>, it is passed to the next packet in the chain. Otherwise, it is dropped.</w:t>
      </w:r>
    </w:p>
    <w:p w14:paraId="29A88EEC" w14:textId="77777777" w:rsidR="009A5DE3" w:rsidRDefault="009A5DE3" w:rsidP="009A5DE3">
      <w:r>
        <w:t>To filter packets which meets several simultaneous conditions (“and” instead of “or”), simply chain several filter plugins on the command line.</w:t>
      </w:r>
    </w:p>
    <w:p w14:paraId="427FC029" w14:textId="266E9887" w:rsidR="00881359" w:rsidRPr="00881359" w:rsidRDefault="00881359" w:rsidP="009A5DE3">
      <w:r>
        <w:t>Some specific options (</w:t>
      </w:r>
      <w:r w:rsidRPr="00881359">
        <w:rPr>
          <w:rStyle w:val="Codeintext"/>
        </w:rPr>
        <w:t>--set- label</w:t>
      </w:r>
      <w:r>
        <w:t xml:space="preserve">, </w:t>
      </w:r>
      <w:r w:rsidRPr="00881359">
        <w:rPr>
          <w:rStyle w:val="Codeintext"/>
        </w:rPr>
        <w:t>--reset- label</w:t>
      </w:r>
      <w:r>
        <w:t xml:space="preserve">, </w:t>
      </w:r>
      <w:r w:rsidRPr="00881359">
        <w:rPr>
          <w:rStyle w:val="Codeintext"/>
        </w:rPr>
        <w:t>--set-permanent-label</w:t>
      </w:r>
      <w:r>
        <w:t xml:space="preserve">, </w:t>
      </w:r>
      <w:r w:rsidRPr="00881359">
        <w:rPr>
          <w:rStyle w:val="Codeintext"/>
        </w:rPr>
        <w:t>--reset-permanent-label</w:t>
      </w:r>
      <w:r>
        <w:t xml:space="preserve">) do not drop unfiltered packets. </w:t>
      </w:r>
      <w:r w:rsidR="004A25CF">
        <w:t>Instead,</w:t>
      </w:r>
      <w: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t xml:space="preserve">. See the reference section of </w:t>
      </w:r>
      <w:r w:rsidRPr="00881359">
        <w:rPr>
          <w:rStyle w:val="Codeintext"/>
        </w:rPr>
        <w:t>tsp</w:t>
      </w:r>
      <w:r>
        <w:t xml:space="preserve"> in chapter </w:t>
      </w:r>
      <w:r>
        <w:fldChar w:fldCharType="begin"/>
      </w:r>
      <w:r>
        <w:instrText xml:space="preserve"> REF _Ref71635556 \r \h </w:instrText>
      </w:r>
      <w:r>
        <w:fldChar w:fldCharType="separate"/>
      </w:r>
      <w:r w:rsidR="001424C7">
        <w:t>3</w:t>
      </w:r>
      <w:r>
        <w:fldChar w:fldCharType="end"/>
      </w:r>
      <w:r>
        <w:t xml:space="preserve"> for more details on </w:t>
      </w:r>
      <w:r>
        <w:rPr>
          <w:i/>
        </w:rPr>
        <w:t>packet labelling</w:t>
      </w:r>
      <w: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pPr>
      <w: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lastRenderedPageBreak/>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322547" w:rsidRDefault="00140D29" w:rsidP="00140D29">
      <w:pPr>
        <w:pStyle w:val="OptionName"/>
      </w:pPr>
      <w:r w:rsidRPr="00322547">
        <w:t xml:space="preserve">-l </w:t>
      </w:r>
      <w:r w:rsidRPr="00322547">
        <w:rPr>
          <w:b w:val="0"/>
          <w:i/>
        </w:rPr>
        <w:t>label1</w:t>
      </w:r>
      <w:r w:rsidRPr="00322547">
        <w:rPr>
          <w:b w:val="0"/>
        </w:rPr>
        <w:t>[-</w:t>
      </w:r>
      <w:r w:rsidRPr="00322547">
        <w:rPr>
          <w:b w:val="0"/>
          <w:i/>
        </w:rPr>
        <w:t>label2</w:t>
      </w:r>
      <w:r w:rsidRPr="00322547">
        <w:rPr>
          <w:b w:val="0"/>
        </w:rPr>
        <w:t>]</w:t>
      </w:r>
      <w:r w:rsidRPr="00322547">
        <w:br/>
        <w:t xml:space="preserve">--label </w:t>
      </w:r>
      <w:r w:rsidRPr="00322547">
        <w:rPr>
          <w:b w:val="0"/>
          <w:i/>
        </w:rPr>
        <w:t>label1</w:t>
      </w:r>
      <w:r w:rsidRPr="00322547">
        <w:rPr>
          <w:b w:val="0"/>
        </w:rPr>
        <w:t>[-</w:t>
      </w:r>
      <w:r w:rsidRPr="00322547">
        <w:rPr>
          <w:b w:val="0"/>
          <w:i/>
        </w:rPr>
        <w:t>label2</w:t>
      </w:r>
      <w:r w:rsidRPr="00322547">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lastRenderedPageBreak/>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322547" w:rsidRDefault="008E0D83" w:rsidP="008E0D83">
      <w:pPr>
        <w:pStyle w:val="OptionName"/>
      </w:pPr>
      <w:r w:rsidRPr="00322547">
        <w:t xml:space="preserve">--reset-permanent-label </w:t>
      </w:r>
      <w:r w:rsidRPr="00322547">
        <w:rPr>
          <w:b w:val="0"/>
          <w:i/>
        </w:rPr>
        <w:t>label1</w:t>
      </w:r>
      <w:r w:rsidRPr="00322547">
        <w:rPr>
          <w:b w:val="0"/>
        </w:rPr>
        <w:t>[-</w:t>
      </w:r>
      <w:r w:rsidRPr="00322547">
        <w:rPr>
          <w:b w:val="0"/>
          <w:i/>
        </w:rPr>
        <w:t>label2</w:t>
      </w:r>
      <w:r w:rsidRPr="00322547">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lastRenderedPageBreak/>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322547" w:rsidRDefault="008E0D83" w:rsidP="008E0D83">
      <w:pPr>
        <w:pStyle w:val="OptionName"/>
      </w:pPr>
      <w:r w:rsidRPr="00322547">
        <w:t xml:space="preserve">--set-permanent-label </w:t>
      </w:r>
      <w:r w:rsidRPr="00322547">
        <w:rPr>
          <w:b w:val="0"/>
          <w:i/>
        </w:rPr>
        <w:t>label1</w:t>
      </w:r>
      <w:r w:rsidRPr="00322547">
        <w:rPr>
          <w:b w:val="0"/>
        </w:rPr>
        <w:t>[-</w:t>
      </w:r>
      <w:r w:rsidRPr="00322547">
        <w:rPr>
          <w:b w:val="0"/>
          <w:i/>
        </w:rPr>
        <w:t>label2</w:t>
      </w:r>
      <w:r w:rsidRPr="00322547">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pPr>
      <w:r w:rsidRPr="004E5CDD">
        <w:t xml:space="preserve">Select valid packets. A valid packet starts with </w:t>
      </w:r>
      <w:r w:rsidRPr="00891E9A">
        <w:rPr>
          <w:rStyle w:val="Codeintext"/>
        </w:rPr>
        <w:t>0x47</w:t>
      </w:r>
      <w:r w:rsidRPr="004E5CDD">
        <w:t xml:space="preserve"> and has</w:t>
      </w:r>
      <w:r>
        <w:t xml:space="preserve"> </w:t>
      </w:r>
      <w:r w:rsidRPr="004E5CDD">
        <w:t xml:space="preserve">its </w:t>
      </w:r>
      <w:r w:rsidRPr="004E5CDD">
        <w:rPr>
          <w:i/>
        </w:rPr>
        <w:t>transport_error_indicator</w:t>
      </w:r>
      <w:r w:rsidRPr="004E5CDD">
        <w:t xml:space="preserve"> cleared.</w:t>
      </w:r>
    </w:p>
    <w:p w14:paraId="32D278AF" w14:textId="77777777" w:rsidR="00D27AA8" w:rsidRDefault="00D27AA8" w:rsidP="00D27AA8">
      <w:pPr>
        <w:pStyle w:val="OptionName"/>
      </w:pPr>
      <w:r>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pPr>
      <w:r w:rsidRPr="00CF0FFB">
        <w:t xml:space="preserve">Generic </w:t>
      </w:r>
      <w:r>
        <w:t xml:space="preserve">packet processing </w:t>
      </w:r>
      <w:r w:rsidRPr="00CF0FFB">
        <w:t>plugin options</w:t>
      </w:r>
    </w:p>
    <w:p w14:paraId="12235E22" w14:textId="77777777" w:rsidR="0009455E" w:rsidRPr="00CF0FFB" w:rsidRDefault="0009455E" w:rsidP="0009455E">
      <w:pPr>
        <w:ind w:left="284"/>
      </w:pPr>
      <w:r w:rsidRPr="00CF0FFB">
        <w:t>The following options are implicitly defined in all packet processing plugins.</w:t>
      </w:r>
    </w:p>
    <w:p w14:paraId="71DEFB57" w14:textId="77777777" w:rsidR="0009455E" w:rsidRDefault="0009455E" w:rsidP="0009455E">
      <w:pPr>
        <w:pStyle w:val="OptionName"/>
      </w:pPr>
      <w:r>
        <w:lastRenderedPageBreak/>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1103E5D" w14:textId="77777777" w:rsidR="0009455E" w:rsidRDefault="0009455E" w:rsidP="0009455E">
      <w:pPr>
        <w:pStyle w:val="OptionDescription"/>
      </w:pPr>
      <w: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pPr>
      <w:r>
        <w:t xml:space="preserve">Several </w:t>
      </w:r>
      <w:r w:rsidRPr="00CE6802">
        <w:rPr>
          <w:rStyle w:val="Codeintext"/>
        </w:rPr>
        <w:t>--only-label</w:t>
      </w:r>
      <w: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62959767"/>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pPr>
      <w:r>
        <w:t>Receive</w:t>
      </w:r>
      <w:r w:rsidR="00CB1F27">
        <w:t xml:space="preserve"> p</w:t>
      </w:r>
      <w:r w:rsidR="006B3DED" w:rsidRPr="0010024C">
        <w:t xml:space="preserve">ackets </w:t>
      </w:r>
      <w:r>
        <w:t>from</w:t>
      </w:r>
      <w:r w:rsidR="006B3DED" w:rsidRPr="0010024C">
        <w:t xml:space="preserve"> a </w:t>
      </w:r>
      <w:r w:rsidR="00CB1F27">
        <w:t>f</w:t>
      </w:r>
      <w:r w:rsidR="006B3DED" w:rsidRPr="0010024C">
        <w:t xml:space="preserve">orked </w:t>
      </w:r>
      <w:r w:rsidR="00CB1F27">
        <w:t>p</w:t>
      </w:r>
      <w:r w:rsidR="006B3DED" w:rsidRPr="0010024C">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pPr>
      <w:r>
        <w:t>tsp –I fork 'receive stream'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pPr>
      <w:r>
        <w:t>tsswitch –I fork 'receive stream1' –I fork 'receive stream2'</w:t>
      </w:r>
      <w:r w:rsidR="00212731">
        <w:t xml:space="preserve"> -O</w:t>
      </w:r>
      <w:r>
        <w:t xml:space="preserve"> ...</w:t>
      </w:r>
    </w:p>
    <w:p w14:paraId="36B3DDC8" w14:textId="77777777" w:rsidR="006B3DED" w:rsidRPr="0010024C" w:rsidRDefault="00BD19C2" w:rsidP="00E233F7">
      <w:pPr>
        <w:pStyle w:val="UsageTitle"/>
      </w:pPr>
      <w:r>
        <w:t>Usage</w:t>
      </w:r>
    </w:p>
    <w:p w14:paraId="2D5021B7" w14:textId="77777777" w:rsidR="006B3DED" w:rsidRDefault="004C6E44" w:rsidP="006B3DED">
      <w:pPr>
        <w:pStyle w:val="UsageSyntax"/>
      </w:pPr>
      <w:r>
        <w:t>tsp -I</w:t>
      </w:r>
      <w:r w:rsidR="006B3DED">
        <w:t xml:space="preserve"> fork [</w:t>
      </w:r>
      <w:r w:rsidR="006B3DED">
        <w:rPr>
          <w:i/>
          <w:iCs/>
        </w:rPr>
        <w:t>options</w:t>
      </w:r>
      <w:r w:rsidR="006B3DED">
        <w:t>] '</w:t>
      </w:r>
      <w:r w:rsidR="006B3DED">
        <w:rPr>
          <w:i/>
          <w:iCs/>
        </w:rPr>
        <w:t>command</w:t>
      </w:r>
      <w:r w:rsidR="006B3DED">
        <w:t>'</w:t>
      </w:r>
    </w:p>
    <w:p w14:paraId="762A3E12" w14:textId="77777777" w:rsidR="006B3DED" w:rsidRPr="0010024C" w:rsidRDefault="006B3DED" w:rsidP="00E233F7">
      <w:pPr>
        <w:pStyle w:val="UsageTitle"/>
      </w:pPr>
      <w:r w:rsidRPr="0010024C">
        <w:t>Parameter</w:t>
      </w:r>
    </w:p>
    <w:p w14:paraId="4D9C3B83" w14:textId="77777777" w:rsidR="00506F48" w:rsidRDefault="006B3DED" w:rsidP="00506F48">
      <w:pPr>
        <w:pStyle w:val="NormalShifted"/>
      </w:pPr>
      <w:r>
        <w:t xml:space="preserve">The </w:t>
      </w:r>
      <w:r w:rsidR="00DF7FDD" w:rsidRPr="00803251">
        <w:rPr>
          <w:i/>
        </w:rPr>
        <w:t>'</w:t>
      </w:r>
      <w:r w:rsidRPr="00803251">
        <w:rPr>
          <w:i/>
        </w:rPr>
        <w:t>command</w:t>
      </w:r>
      <w:r w:rsidR="00DF7FDD" w:rsidRPr="00803251">
        <w:rPr>
          <w:i/>
        </w:rPr>
        <w:t>'</w:t>
      </w:r>
      <w:r>
        <w:t xml:space="preserve"> parameter specifies the shell command to execute in the forked process. The standard </w:t>
      </w:r>
      <w:r w:rsidR="00DF7FDD">
        <w:t>out</w:t>
      </w:r>
      <w:r>
        <w:t xml:space="preserve">put of this process is a pipe </w:t>
      </w:r>
      <w:r w:rsidR="00DF7FDD">
        <w:t xml:space="preserve">from which </w:t>
      </w:r>
      <w:r>
        <w:t>the TS packets</w:t>
      </w:r>
      <w:r w:rsidR="00DF7FDD">
        <w:t xml:space="preserve"> are received by the input plugin</w:t>
      </w:r>
      <w:r>
        <w:t>. If the command contains spaces or shell special sequences, the complete command string must be surrounded by quotes.</w:t>
      </w:r>
    </w:p>
    <w:p w14:paraId="7DA3FDE8" w14:textId="1525063B" w:rsidR="00506F48" w:rsidRDefault="00506F48" w:rsidP="00506F48">
      <w:pPr>
        <w:pStyle w:val="NormalShifted"/>
      </w:pPr>
      <w:r w:rsidRPr="00506F48">
        <w:t xml:space="preserve">If the </w:t>
      </w:r>
      <w:r>
        <w:t>command is too long or too complicated, it is recommended to use a script. If</w:t>
      </w:r>
      <w:r w:rsidR="002D3492">
        <w:t xml:space="preserve"> the created command is another TSDuck </w:t>
      </w:r>
      <w:r>
        <w:t>command, it is possible</w:t>
      </w:r>
      <w:r w:rsidR="002D3492">
        <w:t xml:space="preserve"> to shorten the command using partial command line redirection (see </w:t>
      </w:r>
      <w:r w:rsidR="002D3492">
        <w:fldChar w:fldCharType="begin"/>
      </w:r>
      <w:r w:rsidR="002D3492">
        <w:instrText xml:space="preserve"> REF _Ref515457548 \r \h </w:instrText>
      </w:r>
      <w:r w:rsidR="002D3492">
        <w:fldChar w:fldCharType="separate"/>
      </w:r>
      <w:r w:rsidR="001424C7">
        <w:t>3.1.5</w:t>
      </w:r>
      <w:r w:rsidR="002D3492">
        <w:fldChar w:fldCharType="end"/>
      </w:r>
      <w:r w:rsidR="002D3492">
        <w:t>).</w:t>
      </w:r>
    </w:p>
    <w:p w14:paraId="1750AE03" w14:textId="77777777" w:rsidR="006B3DED" w:rsidRPr="0010024C" w:rsidRDefault="00BD19C2" w:rsidP="00E233F7">
      <w:pPr>
        <w:pStyle w:val="UsageTitle"/>
      </w:pPr>
      <w: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123701C"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424C7">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pPr>
      <w:r>
        <w:t>Generic common input plugin options</w:t>
      </w:r>
    </w:p>
    <w:p w14:paraId="3EEE21D7"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62959768"/>
      <w:r>
        <w:lastRenderedPageBreak/>
        <w:t>fork (output)</w:t>
      </w:r>
      <w:bookmarkEnd w:id="314"/>
    </w:p>
    <w:p w14:paraId="37121176" w14:textId="77777777" w:rsidR="00F54E02" w:rsidRPr="0010024C" w:rsidRDefault="009647FA" w:rsidP="00F54E02">
      <w:pPr>
        <w:pStyle w:val="UsageTitle"/>
      </w:pPr>
      <w:r>
        <w:t>Send</w:t>
      </w:r>
      <w:r w:rsidR="00F54E02">
        <w:t xml:space="preserve"> p</w:t>
      </w:r>
      <w:r w:rsidR="00F54E02" w:rsidRPr="0010024C">
        <w:t xml:space="preserve">ackets </w:t>
      </w:r>
      <w:r>
        <w:t xml:space="preserve">to </w:t>
      </w:r>
      <w:r w:rsidR="00F54E02" w:rsidRPr="0010024C">
        <w:t xml:space="preserve">a </w:t>
      </w:r>
      <w:r w:rsidR="00F54E02">
        <w:t>f</w:t>
      </w:r>
      <w:r w:rsidR="00F54E02" w:rsidRPr="0010024C">
        <w:t xml:space="preserve">orked </w:t>
      </w:r>
      <w:r w:rsidR="00F54E02">
        <w:t>p</w:t>
      </w:r>
      <w:r w:rsidR="00F54E02" w:rsidRPr="0010024C">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pPr>
      <w:r>
        <w:t>tsp</w:t>
      </w:r>
      <w:r w:rsidR="009647FA">
        <w:t xml:space="preserve"> ... –O</w:t>
      </w:r>
      <w:r>
        <w:t xml:space="preserve"> fork '</w:t>
      </w:r>
      <w:r w:rsidR="009647FA">
        <w:t>send</w:t>
      </w:r>
      <w:r>
        <w:t xml:space="preserve"> stream'</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pPr>
      <w:r>
        <w:t>Usage</w:t>
      </w:r>
    </w:p>
    <w:p w14:paraId="08FA231D" w14:textId="77777777" w:rsidR="00F54E02" w:rsidRDefault="00F54E02" w:rsidP="00F54E02">
      <w:pPr>
        <w:pStyle w:val="UsageSyntax"/>
      </w:pPr>
      <w:r>
        <w:t>tsp -</w:t>
      </w:r>
      <w:r w:rsidR="009647FA">
        <w:t>O</w:t>
      </w:r>
      <w:r>
        <w:t xml:space="preserve"> fork [</w:t>
      </w:r>
      <w:r>
        <w:rPr>
          <w:i/>
          <w:iCs/>
        </w:rPr>
        <w:t>options</w:t>
      </w:r>
      <w:r>
        <w:t>] '</w:t>
      </w:r>
      <w:r>
        <w:rPr>
          <w:i/>
          <w:iCs/>
        </w:rPr>
        <w:t>command</w:t>
      </w:r>
      <w:r>
        <w:t>'</w:t>
      </w:r>
    </w:p>
    <w:p w14:paraId="7F21C27C" w14:textId="77777777" w:rsidR="00F54E02" w:rsidRPr="0010024C" w:rsidRDefault="00F54E02" w:rsidP="00F54E02">
      <w:pPr>
        <w:pStyle w:val="UsageTitle"/>
      </w:pPr>
      <w:r w:rsidRPr="0010024C">
        <w:t>Parameter</w:t>
      </w:r>
    </w:p>
    <w:p w14:paraId="4D2EFCAB" w14:textId="77777777" w:rsidR="009647FA" w:rsidRDefault="009647FA" w:rsidP="009647FA">
      <w:pPr>
        <w:pStyle w:val="NormalShifted"/>
      </w:pPr>
      <w:r w:rsidRPr="00310328">
        <w:t xml:space="preserve">The </w:t>
      </w:r>
      <w:r w:rsidRPr="00310328">
        <w:rPr>
          <w:i/>
        </w:rPr>
        <w:t>'command'</w:t>
      </w:r>
      <w: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04598EE" w:rsidR="009647FA" w:rsidRDefault="009647FA" w:rsidP="009647FA">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1424C7">
        <w:t>3.1.5</w:t>
      </w:r>
      <w:r>
        <w:fldChar w:fldCharType="end"/>
      </w:r>
      <w:r>
        <w:t>).</w:t>
      </w:r>
    </w:p>
    <w:p w14:paraId="7A96111B" w14:textId="77777777" w:rsidR="00F54E02" w:rsidRPr="0010024C" w:rsidRDefault="00F54E02" w:rsidP="00F54E02">
      <w:pPr>
        <w:pStyle w:val="UsageTitle"/>
      </w:pPr>
      <w: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9056E84"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424C7">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pPr>
      <w:r>
        <w:t>Generic common output plugin options</w:t>
      </w:r>
    </w:p>
    <w:p w14:paraId="4A9406D9" w14:textId="77777777" w:rsidR="00CE7922" w:rsidRPr="00CF0FFB" w:rsidRDefault="00CE7922" w:rsidP="00CE7922">
      <w:pPr>
        <w:ind w:left="284"/>
      </w:pPr>
      <w:r w:rsidRPr="00CF0FFB">
        <w:t xml:space="preserve">The following options are implicitly defined in all </w:t>
      </w:r>
      <w:r>
        <w:t xml:space="preserve">output </w:t>
      </w:r>
      <w:r w:rsidRPr="00CF0FFB">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62959769"/>
      <w:r>
        <w:lastRenderedPageBreak/>
        <w:t>fork (packet processing)</w:t>
      </w:r>
      <w:bookmarkEnd w:id="315"/>
    </w:p>
    <w:p w14:paraId="1BB97342" w14:textId="77777777" w:rsidR="004C6E44" w:rsidRPr="0010024C" w:rsidRDefault="004C6E44" w:rsidP="004C6E44">
      <w:pPr>
        <w:pStyle w:val="UsageTitle"/>
      </w:pPr>
      <w:r>
        <w:t>Redirect p</w:t>
      </w:r>
      <w:r w:rsidRPr="0010024C">
        <w:t xml:space="preserve">ackets to a </w:t>
      </w:r>
      <w:r>
        <w:t>f</w:t>
      </w:r>
      <w:r w:rsidRPr="0010024C">
        <w:t xml:space="preserve">orked </w:t>
      </w:r>
      <w:r>
        <w:t>p</w:t>
      </w:r>
      <w:r w:rsidRPr="0010024C">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pPr>
      <w:r>
        <w:t>Usage</w:t>
      </w:r>
    </w:p>
    <w:p w14:paraId="34B42070" w14:textId="77777777" w:rsidR="004C6E44" w:rsidRDefault="004C6E44" w:rsidP="004C6E44">
      <w:pPr>
        <w:pStyle w:val="UsageSyntax"/>
      </w:pPr>
      <w:r>
        <w:t>tsp -P fork [</w:t>
      </w:r>
      <w:r>
        <w:rPr>
          <w:i/>
          <w:iCs/>
        </w:rPr>
        <w:t>options</w:t>
      </w:r>
      <w:r>
        <w:t>] '</w:t>
      </w:r>
      <w:r>
        <w:rPr>
          <w:i/>
          <w:iCs/>
        </w:rPr>
        <w:t>command</w:t>
      </w:r>
      <w:r>
        <w:t>'</w:t>
      </w:r>
    </w:p>
    <w:p w14:paraId="7D4D406D" w14:textId="77777777" w:rsidR="004C6E44" w:rsidRPr="0010024C" w:rsidRDefault="004C6E44" w:rsidP="004C6E44">
      <w:pPr>
        <w:pStyle w:val="UsageTitle"/>
      </w:pPr>
      <w:r w:rsidRPr="0010024C">
        <w:t>Parameter</w:t>
      </w:r>
    </w:p>
    <w:p w14:paraId="17AD8A57" w14:textId="77777777" w:rsidR="004C6E44" w:rsidRDefault="004C6E44" w:rsidP="004C6E44">
      <w:pPr>
        <w:pStyle w:val="NormalShifted"/>
      </w:pPr>
      <w:r w:rsidRPr="00310328">
        <w:t xml:space="preserve">The </w:t>
      </w:r>
      <w:r w:rsidR="00DF7FDD" w:rsidRPr="00310328">
        <w:rPr>
          <w:i/>
        </w:rPr>
        <w:t>'command'</w:t>
      </w:r>
      <w:r w:rsidRPr="00310328">
        <w:t xml:space="preserve"> parameter</w:t>
      </w:r>
      <w: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69061FD" w:rsidR="004C6E44" w:rsidRDefault="004C6E44" w:rsidP="004C6E44">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1424C7">
        <w:t>3.1.5</w:t>
      </w:r>
      <w:r>
        <w:fldChar w:fldCharType="end"/>
      </w:r>
      <w:r>
        <w:t>).</w:t>
      </w:r>
    </w:p>
    <w:p w14:paraId="719AFA4C" w14:textId="77777777" w:rsidR="004C6E44" w:rsidRPr="0010024C" w:rsidRDefault="004C6E44" w:rsidP="004C6E44">
      <w:pPr>
        <w:pStyle w:val="UsageTitle"/>
      </w:pPr>
      <w: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3299B8F"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424C7">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pPr>
      <w:r w:rsidRPr="00CF0FFB">
        <w:t xml:space="preserve">Generic </w:t>
      </w:r>
      <w:r>
        <w:t xml:space="preserve">packet processing </w:t>
      </w:r>
      <w:r w:rsidRPr="00CF0FFB">
        <w:t>plugin options</w:t>
      </w:r>
    </w:p>
    <w:p w14:paraId="19261E27" w14:textId="77777777" w:rsidR="00BF0C6C" w:rsidRPr="00CF0FFB" w:rsidRDefault="00BF0C6C" w:rsidP="00BF0C6C">
      <w:pPr>
        <w:ind w:left="284"/>
      </w:pPr>
      <w:r w:rsidRPr="00CF0FFB">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B789C07" w14:textId="77777777" w:rsidR="00BF0C6C" w:rsidRDefault="00BF0C6C" w:rsidP="00BF0C6C">
      <w:pPr>
        <w:pStyle w:val="OptionDescription"/>
      </w:pPr>
      <w: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t xml:space="preserve">Several </w:t>
      </w:r>
      <w:r w:rsidRPr="00CE6802">
        <w:rPr>
          <w:rStyle w:val="Codeintext"/>
        </w:rPr>
        <w:t>--only-label</w:t>
      </w:r>
      <w:r>
        <w:t xml:space="preserve"> options may be specified.</w:t>
      </w:r>
    </w:p>
    <w:p w14:paraId="7B66CB6E" w14:textId="67D868E0" w:rsidR="00424F34" w:rsidRPr="00DC2B65" w:rsidRDefault="00424F34" w:rsidP="00424F34">
      <w:pPr>
        <w:pStyle w:val="ReferenceSectionTitle"/>
      </w:pPr>
      <w:bookmarkStart w:id="316" w:name="_Toc162959770"/>
      <w:r>
        <w:lastRenderedPageBreak/>
        <w:t>fuzz</w:t>
      </w:r>
      <w:bookmarkEnd w:id="316"/>
    </w:p>
    <w:p w14:paraId="319746C7" w14:textId="4ACA1218" w:rsidR="00424F34" w:rsidRPr="00424F34" w:rsidRDefault="00424F34" w:rsidP="00424F34">
      <w:pPr>
        <w:pStyle w:val="UsageTitle"/>
      </w:pPr>
      <w:r w:rsidRPr="00424F34">
        <w:t>Introduce random errors in the transport stream</w:t>
      </w:r>
    </w:p>
    <w:p w14:paraId="13831809" w14:textId="02A6C5C4" w:rsidR="00424F34" w:rsidRDefault="00424F34" w:rsidP="00424F34">
      <w:r>
        <w:t xml:space="preserve">This plugin randomly corrupts packets in the transport stream. It is equivalent to the </w:t>
      </w:r>
      <w:r w:rsidRPr="005B151B">
        <w:rPr>
          <w:rStyle w:val="Codeintext"/>
        </w:rPr>
        <w:t>ts</w:t>
      </w:r>
      <w:r>
        <w:rPr>
          <w:rStyle w:val="Codeintext"/>
        </w:rPr>
        <w:t>fuzz</w:t>
      </w:r>
      <w:r>
        <w:t xml:space="preserve"> utility. Actually, the following two commands produce the same result:</w:t>
      </w:r>
    </w:p>
    <w:p w14:paraId="273DDFA5" w14:textId="12FB29CB" w:rsidR="00424F34" w:rsidRPr="00031F3B" w:rsidRDefault="00424F34" w:rsidP="00424F34">
      <w:pPr>
        <w:pStyle w:val="UsageSyntax"/>
        <w:rPr>
          <w:i/>
          <w:iCs/>
        </w:rPr>
      </w:pPr>
      <w:r w:rsidRPr="00031F3B">
        <w:t xml:space="preserve">tsfuzz </w:t>
      </w:r>
      <w:r w:rsidRPr="00031F3B">
        <w:rPr>
          <w:i/>
          <w:iCs/>
        </w:rPr>
        <w:t>options</w:t>
      </w:r>
      <w:r w:rsidRPr="00031F3B">
        <w:t xml:space="preserve"> </w:t>
      </w:r>
      <w:r w:rsidRPr="00031F3B">
        <w:rPr>
          <w:i/>
          <w:iCs/>
        </w:rPr>
        <w:t xml:space="preserve">infile </w:t>
      </w:r>
      <w:r w:rsidRPr="00031F3B">
        <w:t xml:space="preserve">-o </w:t>
      </w:r>
      <w:r w:rsidRPr="00031F3B">
        <w:rPr>
          <w:i/>
          <w:iCs/>
        </w:rPr>
        <w:t>outfile</w:t>
      </w:r>
      <w:r w:rsidRPr="00031F3B">
        <w:rPr>
          <w:i/>
          <w:iCs/>
        </w:rPr>
        <w:br/>
      </w:r>
      <w:r w:rsidRPr="00031F3B">
        <w:t xml:space="preserve">tsp –I file </w:t>
      </w:r>
      <w:r w:rsidRPr="00031F3B">
        <w:rPr>
          <w:i/>
          <w:iCs/>
        </w:rPr>
        <w:t>infil</w:t>
      </w:r>
      <w:r w:rsidR="00CC57B1" w:rsidRPr="00031F3B">
        <w:rPr>
          <w:i/>
          <w:iCs/>
        </w:rPr>
        <w:t>e</w:t>
      </w:r>
      <w:r w:rsidRPr="00031F3B">
        <w:t xml:space="preserve"> –P fuzz </w:t>
      </w:r>
      <w:r w:rsidRPr="00031F3B">
        <w:rPr>
          <w:i/>
          <w:iCs/>
        </w:rPr>
        <w:t>options</w:t>
      </w:r>
      <w:r w:rsidRPr="00031F3B">
        <w:t xml:space="preserve"> –O file </w:t>
      </w:r>
      <w:r w:rsidRPr="00031F3B">
        <w:rPr>
          <w:i/>
          <w:iCs/>
        </w:rPr>
        <w:t>outfile</w:t>
      </w:r>
    </w:p>
    <w:p w14:paraId="0BB996A2" w14:textId="77777777" w:rsidR="00424F34" w:rsidRPr="00424F34" w:rsidRDefault="00424F34" w:rsidP="00424F34">
      <w:pPr>
        <w:pStyle w:val="UsageTitle"/>
      </w:pPr>
      <w:r w:rsidRPr="00424F34">
        <w:t>Usage</w:t>
      </w:r>
    </w:p>
    <w:p w14:paraId="69D48896" w14:textId="45E47D0E" w:rsidR="00424F34" w:rsidRPr="00031F3B" w:rsidRDefault="00424F34" w:rsidP="00424F34">
      <w:pPr>
        <w:pStyle w:val="UsageSyntax"/>
      </w:pPr>
      <w:r w:rsidRPr="00031F3B">
        <w:t xml:space="preserve">tsp -P </w:t>
      </w:r>
      <w:r w:rsidR="007F3D41" w:rsidRPr="00031F3B">
        <w:t>fuzz</w:t>
      </w:r>
      <w:r w:rsidRPr="00031F3B">
        <w:t xml:space="preserve"> [</w:t>
      </w:r>
      <w:r w:rsidRPr="00031F3B">
        <w:rPr>
          <w:i/>
          <w:iCs/>
        </w:rPr>
        <w:t>options</w:t>
      </w:r>
      <w:r w:rsidRPr="00031F3B">
        <w:t>]</w:t>
      </w:r>
    </w:p>
    <w:p w14:paraId="1988C420" w14:textId="24EC280A" w:rsidR="00424F34" w:rsidRPr="0010024C" w:rsidRDefault="001831CE" w:rsidP="00424F34">
      <w:pPr>
        <w:pStyle w:val="UsageTitle"/>
      </w:pPr>
      <w:r>
        <w:t>Fuzzing</w:t>
      </w:r>
      <w:r w:rsidR="00424F34">
        <w:t xml:space="preserve"> options</w:t>
      </w:r>
    </w:p>
    <w:p w14:paraId="2ED8CD1A" w14:textId="4BA1F7B4" w:rsidR="00424F34" w:rsidRDefault="00424F34" w:rsidP="00424F34">
      <w:pPr>
        <w:ind w:left="284"/>
      </w:pPr>
      <w:r>
        <w:t xml:space="preserve">The plugin accepts exactly the same </w:t>
      </w:r>
      <w:r w:rsidR="007F3D41">
        <w:t xml:space="preserve">fuzzing </w:t>
      </w:r>
      <w:r>
        <w:t xml:space="preserve">options as the </w:t>
      </w:r>
      <w:r w:rsidRPr="005B151B">
        <w:rPr>
          <w:rStyle w:val="Codeintext"/>
        </w:rPr>
        <w:t>ts</w:t>
      </w:r>
      <w:r w:rsidR="007F3D41">
        <w:rPr>
          <w:rStyle w:val="Codeintext"/>
        </w:rPr>
        <w:t>fuzz</w:t>
      </w:r>
      <w:r>
        <w:t xml:space="preserve"> utility.</w:t>
      </w:r>
    </w:p>
    <w:p w14:paraId="063E28BB" w14:textId="77777777" w:rsidR="00424F34" w:rsidRPr="00CF0FFB" w:rsidRDefault="00424F34" w:rsidP="00424F34">
      <w:pPr>
        <w:pStyle w:val="UsageTitle"/>
      </w:pPr>
      <w:r w:rsidRPr="00CF0FFB">
        <w:t xml:space="preserve">Generic </w:t>
      </w:r>
      <w:r>
        <w:t xml:space="preserve">packet processing </w:t>
      </w:r>
      <w:r w:rsidRPr="00CF0FFB">
        <w:t>plugin options</w:t>
      </w:r>
    </w:p>
    <w:p w14:paraId="19AD3D84" w14:textId="77777777" w:rsidR="00424F34" w:rsidRPr="00CF0FFB" w:rsidRDefault="00424F34" w:rsidP="00424F34">
      <w:pPr>
        <w:ind w:left="284"/>
      </w:pPr>
      <w:r w:rsidRPr="00CF0FFB">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0C353C" w14:textId="77777777" w:rsidR="00424F34" w:rsidRDefault="00424F34" w:rsidP="00424F34">
      <w:pPr>
        <w:pStyle w:val="OptionDescription"/>
      </w:pPr>
      <w: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t xml:space="preserve">Several </w:t>
      </w:r>
      <w:r w:rsidRPr="00CE6802">
        <w:rPr>
          <w:rStyle w:val="Codeintext"/>
        </w:rPr>
        <w:t>--only-label</w:t>
      </w:r>
      <w: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7" w:name="_Toc162959771"/>
      <w:r>
        <w:lastRenderedPageBreak/>
        <w:t>h</w:t>
      </w:r>
      <w:r w:rsidR="000D5A34">
        <w:t>ides</w:t>
      </w:r>
      <w:r>
        <w:t xml:space="preserve"> (output)</w:t>
      </w:r>
      <w:bookmarkEnd w:id="317"/>
    </w:p>
    <w:p w14:paraId="3702B65F" w14:textId="77777777" w:rsidR="000D5A34" w:rsidRPr="0010024C" w:rsidRDefault="00AD2E10" w:rsidP="000D5A34">
      <w:pPr>
        <w:pStyle w:val="UsageTitle"/>
      </w:pPr>
      <w:r w:rsidRPr="00AD2E10">
        <w:t xml:space="preserve">Send </w:t>
      </w:r>
      <w:r>
        <w:t xml:space="preserve">the </w:t>
      </w:r>
      <w:r w:rsidR="009B77BF">
        <w:t>t</w:t>
      </w:r>
      <w:r w:rsidRPr="0010024C">
        <w:t xml:space="preserve">ransport </w:t>
      </w:r>
      <w:r w:rsidR="009B77BF">
        <w:t>s</w:t>
      </w:r>
      <w:r w:rsidRPr="0010024C">
        <w:t>tream</w:t>
      </w:r>
      <w:r>
        <w:t xml:space="preserve"> </w:t>
      </w:r>
      <w:r w:rsidRPr="00AD2E10">
        <w:t xml:space="preserve">to a HiDes </w:t>
      </w:r>
      <w:r w:rsidR="009B77BF">
        <w:t>m</w:t>
      </w:r>
      <w:r w:rsidRPr="00AD2E10">
        <w:t xml:space="preserve">odulator </w:t>
      </w:r>
      <w:r w:rsidR="009B77BF">
        <w:t>d</w:t>
      </w:r>
      <w:r w:rsidRPr="00AD2E10">
        <w:t>evice</w:t>
      </w:r>
      <w:r w:rsidR="000D5A34" w:rsidRPr="0010024C">
        <w:t xml:space="preserve"> </w:t>
      </w:r>
    </w:p>
    <w:p w14:paraId="7E1B3073" w14:textId="77777777" w:rsidR="000D5A34" w:rsidRPr="000C601A" w:rsidRDefault="000D5A34" w:rsidP="00C26CD0">
      <w:r>
        <w:t xml:space="preserve">This plugin </w:t>
      </w:r>
      <w:r w:rsidR="00C26CD0">
        <w:t>sends the output transport str</w:t>
      </w:r>
      <w:r w:rsidR="00946465">
        <w:t>eam to a HiDes modulator device</w:t>
      </w:r>
      <w:r w:rsidR="00C26CD0">
        <w:t>.</w:t>
      </w:r>
    </w:p>
    <w:p w14:paraId="31B3E3BA" w14:textId="77777777" w:rsidR="005A272F" w:rsidRPr="005423EC" w:rsidRDefault="005A272F" w:rsidP="005A272F">
      <w:pPr>
        <w:pStyle w:val="UsageTitle"/>
      </w:pPr>
      <w: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pPr>
      <w:r>
        <w:t>Usage</w:t>
      </w:r>
    </w:p>
    <w:p w14:paraId="59AF975F" w14:textId="77777777" w:rsidR="000D5A34" w:rsidRPr="000C601A" w:rsidRDefault="000D5A34" w:rsidP="000D5A34">
      <w:pPr>
        <w:pStyle w:val="UsageSyntax"/>
      </w:pPr>
      <w:r w:rsidRPr="000C601A">
        <w:t>tsp -</w:t>
      </w:r>
      <w:r w:rsidR="00AD2E10">
        <w:t>O</w:t>
      </w:r>
      <w:r w:rsidRPr="000C601A">
        <w:t xml:space="preserve"> </w:t>
      </w:r>
      <w:r w:rsidR="00AD2E10">
        <w:t>hides</w:t>
      </w:r>
      <w:r w:rsidRPr="000C601A">
        <w:t xml:space="preserve"> [</w:t>
      </w:r>
      <w:r w:rsidRPr="000C601A">
        <w:rPr>
          <w:i/>
          <w:iCs/>
        </w:rPr>
        <w:t>options</w:t>
      </w:r>
      <w:r w:rsidRPr="000C601A">
        <w:t>]</w:t>
      </w:r>
    </w:p>
    <w:p w14:paraId="404F06A1" w14:textId="77777777" w:rsidR="000D5A34" w:rsidRDefault="000D5A34" w:rsidP="000D5A34">
      <w:pPr>
        <w:pStyle w:val="UsageTitle"/>
      </w:pPr>
      <w: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pPr>
      <w:r w:rsidRPr="002C2E3C">
        <w:t xml:space="preserve">-t </w:t>
      </w:r>
      <w:r w:rsidRPr="002C2E3C">
        <w:rPr>
          <w:b w:val="0"/>
          <w:i/>
        </w:rPr>
        <w:t>value</w:t>
      </w:r>
      <w:r w:rsidR="00D853E2" w:rsidRPr="002C2E3C">
        <w:br/>
      </w:r>
      <w:r w:rsidRPr="002C2E3C">
        <w:t xml:space="preserve">--transmission-mode </w:t>
      </w:r>
      <w:r w:rsidRPr="002C2E3C">
        <w:rPr>
          <w:b w:val="0"/>
          <w:i/>
        </w:rPr>
        <w:t>value</w:t>
      </w:r>
    </w:p>
    <w:p w14:paraId="58B2952A" w14:textId="77777777" w:rsidR="00AD2E10" w:rsidRDefault="00AD2E10" w:rsidP="00AD2E10">
      <w:pPr>
        <w:pStyle w:val="OptionDescription"/>
      </w:pPr>
      <w:r w:rsidRPr="00A47ECB">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pPr>
      <w:r w:rsidRPr="00CF0FFB">
        <w:t xml:space="preserve">Generic </w:t>
      </w:r>
      <w:r>
        <w:t xml:space="preserve">output </w:t>
      </w:r>
      <w:r w:rsidRPr="00CF0FFB">
        <w:t>plugin options</w:t>
      </w:r>
    </w:p>
    <w:p w14:paraId="6F9B602D" w14:textId="474CE491" w:rsidR="008C770C" w:rsidRPr="00CF0FFB" w:rsidRDefault="008C770C" w:rsidP="008C770C">
      <w:pPr>
        <w:ind w:left="284"/>
      </w:pPr>
      <w:r w:rsidRPr="00CF0FFB">
        <w:t xml:space="preserve">The following options are implicitly defined in all </w:t>
      </w:r>
      <w:r w:rsidR="00E62E61">
        <w:t>output plugins</w:t>
      </w:r>
      <w:r w:rsidRPr="00CF0FFB">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8" w:name="_Ref175729257"/>
      <w:bookmarkStart w:id="319" w:name="_Toc162959772"/>
      <w:r>
        <w:lastRenderedPageBreak/>
        <w:t>history</w:t>
      </w:r>
      <w:bookmarkEnd w:id="318"/>
      <w:bookmarkEnd w:id="319"/>
    </w:p>
    <w:p w14:paraId="78FA29F5" w14:textId="77777777" w:rsidR="00A545B1" w:rsidRPr="0010024C" w:rsidRDefault="00A545B1" w:rsidP="00E233F7">
      <w:pPr>
        <w:pStyle w:val="UsageTitle"/>
      </w:pPr>
      <w:r w:rsidRPr="0010024C">
        <w:t xml:space="preserve">Report a </w:t>
      </w:r>
      <w:r w:rsidR="00940589">
        <w:t>h</w:t>
      </w:r>
      <w:r w:rsidRPr="0010024C">
        <w:t xml:space="preserve">istory of </w:t>
      </w:r>
      <w:r w:rsidR="00940589">
        <w:t>m</w:t>
      </w:r>
      <w:r w:rsidRPr="0010024C">
        <w:t xml:space="preserve">ajor </w:t>
      </w:r>
      <w:r w:rsidR="00940589">
        <w:t>e</w:t>
      </w:r>
      <w:r w:rsidRPr="0010024C">
        <w:t xml:space="preserve">vents on the </w:t>
      </w:r>
      <w:r w:rsidR="00940589">
        <w:t>t</w:t>
      </w:r>
      <w:r w:rsidRPr="0010024C">
        <w:t xml:space="preserve">ransport </w:t>
      </w:r>
      <w:r w:rsidR="00940589">
        <w:t>s</w:t>
      </w:r>
      <w:r w:rsidRPr="0010024C">
        <w:t xml:space="preserve">tream </w:t>
      </w:r>
    </w:p>
    <w:p w14:paraId="30288F65" w14:textId="77777777" w:rsidR="00A545B1" w:rsidRDefault="00A545B1" w:rsidP="00A545B1">
      <w:r>
        <w:t>This plugin r</w:t>
      </w:r>
      <w:r w:rsidRPr="000C601A">
        <w:t>eport</w:t>
      </w:r>
      <w:r>
        <w:t>s</w:t>
      </w:r>
      <w:r w:rsidRPr="000C601A">
        <w:t xml:space="preserve"> a history of </w:t>
      </w:r>
      <w:r>
        <w:t xml:space="preserve">the </w:t>
      </w:r>
      <w:r w:rsidRPr="000C601A">
        <w:t>major</w:t>
      </w:r>
      <w:r>
        <w:t xml:space="preserve"> events on the transport stream</w:t>
      </w:r>
      <w:r w:rsidR="00293E1A">
        <w:t>:</w:t>
      </w:r>
      <w:r>
        <w:t xml:space="preserve"> new PID’s, new tables, clear </w:t>
      </w:r>
      <w:r w:rsidRPr="000C601A">
        <w:sym w:font="Wingdings" w:char="F0F3"/>
      </w:r>
      <w:r>
        <w:t xml:space="preserve"> scrambled transitions, suspended and restarted PID’s, etc.</w:t>
      </w:r>
    </w:p>
    <w:p w14:paraId="1F11E50B" w14:textId="77777777" w:rsidR="00676D23" w:rsidRPr="004825A6" w:rsidRDefault="00676D23" w:rsidP="00676D23">
      <w:pPr>
        <w:pStyle w:val="UsageTitle"/>
      </w:pPr>
      <w:r w:rsidRPr="004825A6">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pPr>
      <w: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pPr>
      <w:r>
        <w:t>Usage</w:t>
      </w:r>
    </w:p>
    <w:p w14:paraId="1F88543A" w14:textId="77777777" w:rsidR="00A545B1" w:rsidRPr="000C601A" w:rsidRDefault="00A545B1" w:rsidP="00A545B1">
      <w:pPr>
        <w:pStyle w:val="UsageSyntax"/>
      </w:pPr>
      <w:r w:rsidRPr="000C601A">
        <w:t>tsp -P history [</w:t>
      </w:r>
      <w:r w:rsidRPr="000C601A">
        <w:rPr>
          <w:i/>
          <w:iCs/>
        </w:rPr>
        <w:t>options</w:t>
      </w:r>
      <w:r w:rsidRPr="000C601A">
        <w:t>]</w:t>
      </w:r>
    </w:p>
    <w:p w14:paraId="4C13E52D" w14:textId="77777777" w:rsidR="00A545B1" w:rsidRPr="0010024C" w:rsidRDefault="00BD19C2" w:rsidP="00E233F7">
      <w:pPr>
        <w:pStyle w:val="UsageTitle"/>
      </w:pPr>
      <w: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pPr>
      <w:r w:rsidRPr="00CF0FFB">
        <w:t xml:space="preserve">Generic </w:t>
      </w:r>
      <w:r>
        <w:t xml:space="preserve">packet processing </w:t>
      </w:r>
      <w:r w:rsidRPr="00CF0FFB">
        <w:t>plugin options</w:t>
      </w:r>
    </w:p>
    <w:p w14:paraId="192FB87A" w14:textId="77777777" w:rsidR="008C770C" w:rsidRPr="00CF0FFB" w:rsidRDefault="008C770C" w:rsidP="008C770C">
      <w:pPr>
        <w:ind w:left="284"/>
      </w:pPr>
      <w:r w:rsidRPr="00CF0FFB">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2AFED9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B552FF0" w14:textId="77777777" w:rsidR="007B5D34" w:rsidRDefault="007B5D34" w:rsidP="007B5D34">
      <w:pPr>
        <w:pStyle w:val="ReferenceSectionTitle"/>
      </w:pPr>
      <w:bookmarkStart w:id="320" w:name="_Toc162959773"/>
      <w:r>
        <w:lastRenderedPageBreak/>
        <w:t>hls (input)</w:t>
      </w:r>
      <w:bookmarkEnd w:id="320"/>
    </w:p>
    <w:p w14:paraId="3E1D0299" w14:textId="77777777" w:rsidR="007B5D34" w:rsidRPr="0010024C" w:rsidRDefault="007B5D34" w:rsidP="007B5D34">
      <w:pPr>
        <w:pStyle w:val="UsageTitle"/>
      </w:pPr>
      <w:r w:rsidRPr="007B5D34">
        <w:t>Receive HTTP Live Streaming (HLS) media</w:t>
      </w:r>
    </w:p>
    <w:p w14:paraId="79F97D86" w14:textId="77777777" w:rsidR="007B5D34" w:rsidRDefault="007B5D34" w:rsidP="007B5D34">
      <w:r>
        <w:t>This plugin reads a combined transport stream from an HLS streaming server.</w:t>
      </w:r>
      <w:r w:rsidR="00517561">
        <w:t xml:space="preserve"> All media segments are concatenated into one single transport stream.</w:t>
      </w:r>
    </w:p>
    <w:p w14:paraId="735164A1" w14:textId="77777777" w:rsidR="007B5D34" w:rsidRDefault="007B5D34" w:rsidP="007B5D34">
      <w:r>
        <w:t>In the case of live content, the HLS playlist is reloaded as often as neces</w:t>
      </w:r>
      <w:r w:rsidR="00517561">
        <w:t>sary to get a continuous content.</w:t>
      </w:r>
    </w:p>
    <w:p w14:paraId="148E6482" w14:textId="77777777" w:rsidR="00517561" w:rsidRPr="00517561" w:rsidRDefault="00517561" w:rsidP="007B5D34">
      <w:r>
        <w:t xml:space="preserve">Restriction: The HLS specification allows two kinds of media content: TS and fMP4 (fragmented MP4). Since TSDuck is a </w:t>
      </w:r>
      <w:r>
        <w:rPr>
          <w:i/>
        </w:rPr>
        <w:t xml:space="preserve">transport stream </w:t>
      </w:r>
      <w:r>
        <w:t>toolkit, this plugin can only receive TS media.</w:t>
      </w:r>
    </w:p>
    <w:p w14:paraId="35B297FC" w14:textId="77777777" w:rsidR="007B5D34" w:rsidRPr="008538FB" w:rsidRDefault="007B5D34" w:rsidP="007B5D34">
      <w:pPr>
        <w:pStyle w:val="UsageTitle"/>
      </w:pPr>
      <w:r w:rsidRPr="008538FB">
        <w:t>Usage</w:t>
      </w:r>
    </w:p>
    <w:p w14:paraId="1F7D6056" w14:textId="77777777" w:rsidR="007B5D34" w:rsidRPr="00D378A2" w:rsidRDefault="007B5D34" w:rsidP="007B5D34">
      <w:pPr>
        <w:pStyle w:val="UsageSyntax"/>
        <w:rPr>
          <w:i/>
        </w:rPr>
      </w:pPr>
      <w:r w:rsidRPr="00D378A2">
        <w:t>tsp -I</w:t>
      </w:r>
      <w:r>
        <w:t xml:space="preserve"> hls</w:t>
      </w:r>
      <w:r w:rsidRPr="00D378A2">
        <w:t xml:space="preserve"> [</w:t>
      </w:r>
      <w:r w:rsidRPr="00D378A2">
        <w:rPr>
          <w:i/>
          <w:iCs/>
        </w:rPr>
        <w:t>options</w:t>
      </w:r>
      <w:r w:rsidRPr="00D378A2">
        <w:t xml:space="preserve">] </w:t>
      </w:r>
      <w:r w:rsidRPr="00D378A2">
        <w:rPr>
          <w:i/>
        </w:rPr>
        <w:t>url</w:t>
      </w:r>
    </w:p>
    <w:p w14:paraId="27E58927" w14:textId="77777777" w:rsidR="007B5D34" w:rsidRDefault="007B5D34" w:rsidP="007B5D34">
      <w:pPr>
        <w:pStyle w:val="UsageTitle"/>
      </w:pPr>
      <w: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pPr>
      <w: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pPr>
      <w:r>
        <w:lastRenderedPageBreak/>
        <w:t>--compressed</w:t>
      </w:r>
    </w:p>
    <w:p w14:paraId="03D77425" w14:textId="77777777" w:rsidR="004744CD" w:rsidRDefault="004744CD" w:rsidP="004744CD">
      <w:pPr>
        <w:pStyle w:val="OptionDescription"/>
      </w:pPr>
      <w:r>
        <w:t>Accept compressed HTTP responses.</w:t>
      </w:r>
    </w:p>
    <w:p w14:paraId="226A1DAC" w14:textId="5AD06EE3" w:rsidR="004744CD" w:rsidRDefault="004744CD" w:rsidP="004744CD">
      <w:pPr>
        <w:pStyle w:val="OptionDescription"/>
      </w:pPr>
      <w: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7B538D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ABD49C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pPr>
      <w:r>
        <w:t xml:space="preserve">--save-files </w:t>
      </w:r>
      <w:r w:rsidRPr="00D008D9">
        <w:rPr>
          <w:b w:val="0"/>
          <w:i/>
        </w:rPr>
        <w:t>directory-name</w:t>
      </w:r>
    </w:p>
    <w:p w14:paraId="47FDBFC6" w14:textId="77777777" w:rsidR="00D008D9" w:rsidRDefault="00D008D9" w:rsidP="00D008D9">
      <w:pPr>
        <w:pStyle w:val="OptionDescription"/>
      </w:pPr>
      <w:r>
        <w:t>Specify a directory where all downloaded files, media segments and playlists, are saved before being passed to the next plugin.</w:t>
      </w:r>
    </w:p>
    <w:p w14:paraId="6CB2E41F" w14:textId="77777777" w:rsidR="00D008D9" w:rsidRDefault="00D008D9" w:rsidP="00D008D9">
      <w:pPr>
        <w:pStyle w:val="OptionDescription"/>
      </w:pPr>
      <w: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pPr>
      <w:r>
        <w:t>Generic common input plugin options</w:t>
      </w:r>
    </w:p>
    <w:p w14:paraId="3DAA6F64"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1" w:name="_Toc162959774"/>
      <w:r>
        <w:lastRenderedPageBreak/>
        <w:t>hls (output)</w:t>
      </w:r>
      <w:bookmarkEnd w:id="321"/>
    </w:p>
    <w:p w14:paraId="5966FF73" w14:textId="77777777" w:rsidR="001D3F71" w:rsidRPr="0010024C" w:rsidRDefault="001D3F71" w:rsidP="001D3F71">
      <w:pPr>
        <w:pStyle w:val="UsageTitle"/>
      </w:pPr>
      <w:r>
        <w:t>Generate</w:t>
      </w:r>
      <w:r w:rsidRPr="007B5D34">
        <w:t xml:space="preserve"> HTTP Live Streaming (HLS) media</w:t>
      </w:r>
    </w:p>
    <w:p w14:paraId="5F62BA6A" w14:textId="77777777" w:rsidR="00400AC1" w:rsidRDefault="001D3F71" w:rsidP="001D3F71">
      <w:r w:rsidRPr="001D3F71">
        <w:t>Th</w:t>
      </w:r>
      <w:r>
        <w:t>is</w:t>
      </w:r>
      <w:r w:rsidRPr="001D3F71">
        <w:t xml:space="preserve"> output plugin generates </w:t>
      </w:r>
      <w:r>
        <w:t xml:space="preserve">HLS </w:t>
      </w:r>
      <w:r w:rsidRPr="001D3F71">
        <w:t>playlists and media segments on local files only. It can also purge obsolete media segments and regenerate live playlists.</w:t>
      </w:r>
      <w:r w:rsidR="00400AC1">
        <w:t xml:space="preserve"> The plugin always generate media segments. The playlist generation is optional.</w:t>
      </w:r>
    </w:p>
    <w:p w14:paraId="699653F7" w14:textId="77777777" w:rsidR="001D3F71" w:rsidRPr="00517561" w:rsidRDefault="001D3F71" w:rsidP="001D3F71">
      <w:r w:rsidRPr="001D3F71">
        <w:t>To setup a complete HLS server, it is necessary to setup an external HTTP server such as Apache which simply serves the files</w:t>
      </w:r>
      <w:r w:rsidR="00400AC1">
        <w:t>, playlist and media segments</w:t>
      </w:r>
      <w:r w:rsidRPr="001D3F71">
        <w:t>.</w:t>
      </w:r>
    </w:p>
    <w:p w14:paraId="4720144E" w14:textId="77777777" w:rsidR="001D3F71" w:rsidRPr="008538FB" w:rsidRDefault="001D3F71" w:rsidP="001D3F71">
      <w:pPr>
        <w:pStyle w:val="UsageTitle"/>
      </w:pPr>
      <w:r w:rsidRPr="008538FB">
        <w:t>Usage</w:t>
      </w:r>
    </w:p>
    <w:p w14:paraId="34B7CB8E" w14:textId="77777777" w:rsidR="001D3F71" w:rsidRPr="00D378A2" w:rsidRDefault="001D3F71" w:rsidP="001D3F71">
      <w:pPr>
        <w:pStyle w:val="UsageSyntax"/>
        <w:rPr>
          <w:i/>
        </w:rPr>
      </w:pPr>
      <w:r w:rsidRPr="00D378A2">
        <w:t>tsp -</w:t>
      </w:r>
      <w:r w:rsidR="0004336C">
        <w:t>O</w:t>
      </w:r>
      <w:r>
        <w:t xml:space="preserve"> hls</w:t>
      </w:r>
      <w:r w:rsidRPr="00D378A2">
        <w:t xml:space="preserve"> [</w:t>
      </w:r>
      <w:r w:rsidRPr="00D378A2">
        <w:rPr>
          <w:i/>
          <w:iCs/>
        </w:rPr>
        <w:t>options</w:t>
      </w:r>
      <w:r w:rsidRPr="00D378A2">
        <w:t xml:space="preserve">] </w:t>
      </w:r>
      <w:r w:rsidR="0004336C" w:rsidRPr="0004336C">
        <w:rPr>
          <w:i/>
        </w:rPr>
        <w:t>filename</w:t>
      </w:r>
    </w:p>
    <w:p w14:paraId="0A08CA8D" w14:textId="77777777" w:rsidR="001D3F71" w:rsidRDefault="001D3F71" w:rsidP="001D3F71">
      <w:pPr>
        <w:pStyle w:val="UsageTitle"/>
      </w:pPr>
      <w: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pPr>
      <w: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rPr>
      </w:pPr>
      <w:r w:rsidRPr="002B4593">
        <w:t>-e</w:t>
      </w:r>
      <w:r w:rsidRPr="002B4593">
        <w:br/>
        <w:t>--event</w:t>
      </w:r>
    </w:p>
    <w:p w14:paraId="153082AF" w14:textId="168350F3" w:rsidR="002B4593" w:rsidRDefault="002B4593" w:rsidP="002B4593">
      <w:pPr>
        <w:pStyle w:val="OptionDescription"/>
      </w:pPr>
      <w:r w:rsidRPr="002B4593">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pPr>
      <w:r>
        <w:t>--no-bitrate</w:t>
      </w:r>
    </w:p>
    <w:p w14:paraId="45A2456D" w14:textId="77777777" w:rsidR="00EC4FF8" w:rsidRDefault="00EC4FF8" w:rsidP="00EC4FF8">
      <w:pPr>
        <w:pStyle w:val="OptionDescription"/>
      </w:pPr>
      <w:r>
        <w:t xml:space="preserve">With </w:t>
      </w:r>
      <w:r w:rsidRPr="00EC4FF8">
        <w:rPr>
          <w:rStyle w:val="Codeintext"/>
        </w:rPr>
        <w:t>--playlist</w:t>
      </w:r>
      <w:r>
        <w:t xml:space="preserve">, do not specify </w:t>
      </w:r>
      <w:r w:rsidRPr="00EC4FF8">
        <w:rPr>
          <w:rStyle w:val="Codeintext"/>
        </w:rPr>
        <w:t>EXT-X-BITRATE</w:t>
      </w:r>
      <w:r>
        <w:t xml:space="preserve"> tags for each segment in the playlist.</w:t>
      </w:r>
    </w:p>
    <w:p w14:paraId="665F8C2C" w14:textId="0A324589" w:rsidR="00EC4FF8" w:rsidRDefault="00EC4FF8" w:rsidP="00EC4FF8">
      <w:pPr>
        <w:pStyle w:val="OptionDescription"/>
      </w:pPr>
      <w: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pPr>
      <w:r>
        <w:t>Generic common out</w:t>
      </w:r>
      <w:r w:rsidR="000D3F07">
        <w:t>put plugin options</w:t>
      </w:r>
    </w:p>
    <w:p w14:paraId="6F04887F" w14:textId="77777777" w:rsidR="00CE7922" w:rsidRPr="00CF0FFB" w:rsidRDefault="00CE7922" w:rsidP="00CE7922">
      <w:pPr>
        <w:ind w:left="284"/>
      </w:pPr>
      <w:r w:rsidRPr="00CF0FFB">
        <w:t xml:space="preserve">The following options are implicitly defined in all </w:t>
      </w:r>
      <w:r w:rsidR="00B7632F">
        <w:t>out</w:t>
      </w:r>
      <w:r>
        <w:t xml:space="preserve">put </w:t>
      </w:r>
      <w:r w:rsidRPr="00CF0FFB">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2" w:name="_Toc162959775"/>
      <w:r>
        <w:lastRenderedPageBreak/>
        <w:t>http (input)</w:t>
      </w:r>
      <w:bookmarkEnd w:id="322"/>
    </w:p>
    <w:p w14:paraId="60CAB1FD" w14:textId="77777777" w:rsidR="002C2E3C" w:rsidRPr="0010024C" w:rsidRDefault="00C416D3" w:rsidP="002C2E3C">
      <w:pPr>
        <w:pStyle w:val="UsageTitle"/>
      </w:pPr>
      <w:r>
        <w:t>Read a t</w:t>
      </w:r>
      <w:r w:rsidR="002C2E3C" w:rsidRPr="002C2E3C">
        <w:t xml:space="preserve">ransport </w:t>
      </w:r>
      <w:r>
        <w:t>s</w:t>
      </w:r>
      <w:r w:rsidR="002C2E3C" w:rsidRPr="002C2E3C">
        <w:t xml:space="preserve">tream from an HTTP </w:t>
      </w:r>
      <w:r>
        <w:t>s</w:t>
      </w:r>
      <w:r w:rsidR="002C2E3C" w:rsidRPr="002C2E3C">
        <w:t>erver</w:t>
      </w:r>
    </w:p>
    <w:p w14:paraId="5B1B31DE" w14:textId="77777777" w:rsidR="002C2E3C" w:rsidRDefault="002C2E3C" w:rsidP="002C2E3C">
      <w:r>
        <w:t xml:space="preserve">This plugin </w:t>
      </w:r>
      <w:r w:rsidR="008D48D1">
        <w:t>reads a transport stream from a URL. The HTTP server is expected to send a valid transport stream without encapsulation.</w:t>
      </w:r>
    </w:p>
    <w:p w14:paraId="3D54EE43" w14:textId="77777777" w:rsidR="008D48D1" w:rsidRDefault="008D48D1" w:rsidP="002C2E3C">
      <w:r>
        <w:t>It is possible to repeat the operation a number of times. In that case, 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pPr>
      <w:r w:rsidRPr="008538FB">
        <w:t>Usage</w:t>
      </w:r>
    </w:p>
    <w:p w14:paraId="4EDE14B1" w14:textId="77777777" w:rsidR="002C2E3C" w:rsidRPr="00D378A2" w:rsidRDefault="00D378A2" w:rsidP="002C2E3C">
      <w:pPr>
        <w:pStyle w:val="UsageSyntax"/>
        <w:rPr>
          <w:i/>
        </w:rPr>
      </w:pPr>
      <w:r w:rsidRPr="00D378A2">
        <w:t>tsp -I</w:t>
      </w:r>
      <w:r w:rsidR="002C2E3C" w:rsidRPr="00D378A2">
        <w:t xml:space="preserve"> http [</w:t>
      </w:r>
      <w:r w:rsidR="002C2E3C" w:rsidRPr="00D378A2">
        <w:rPr>
          <w:i/>
          <w:iCs/>
        </w:rPr>
        <w:t>options</w:t>
      </w:r>
      <w:r w:rsidR="002C2E3C" w:rsidRPr="00D378A2">
        <w:t xml:space="preserve">] </w:t>
      </w:r>
      <w:r w:rsidR="002C2E3C" w:rsidRPr="00D378A2">
        <w:rPr>
          <w:i/>
        </w:rPr>
        <w:t>url</w:t>
      </w:r>
    </w:p>
    <w:p w14:paraId="38CCBB25" w14:textId="77777777" w:rsidR="00D378A2" w:rsidRDefault="00D378A2" w:rsidP="002C2E3C">
      <w:pPr>
        <w:pStyle w:val="UsageTitle"/>
      </w:pPr>
      <w:r>
        <w:t>Parameter</w:t>
      </w:r>
    </w:p>
    <w:p w14:paraId="2134430D" w14:textId="77777777" w:rsidR="00D378A2" w:rsidRDefault="00D378A2" w:rsidP="00D378A2">
      <w:pPr>
        <w:pStyle w:val="NormalShifted"/>
      </w:pPr>
      <w:r w:rsidRPr="00D378A2">
        <w:t>Specify the URL from which to read the transport stream.</w:t>
      </w:r>
    </w:p>
    <w:p w14:paraId="6CFCFD92" w14:textId="77777777" w:rsidR="002C2E3C" w:rsidRPr="0010024C" w:rsidRDefault="002C2E3C" w:rsidP="002C2E3C">
      <w:pPr>
        <w:pStyle w:val="UsageTitle"/>
      </w:pPr>
      <w:r>
        <w:t>Options</w:t>
      </w:r>
    </w:p>
    <w:p w14:paraId="6F58AFDC" w14:textId="77777777" w:rsidR="004744CD" w:rsidRDefault="004744CD" w:rsidP="004744CD">
      <w:pPr>
        <w:pStyle w:val="OptionName"/>
      </w:pPr>
      <w:r>
        <w:t>--compressed</w:t>
      </w:r>
    </w:p>
    <w:p w14:paraId="385F79BE" w14:textId="77777777" w:rsidR="004744CD" w:rsidRDefault="004744CD" w:rsidP="004744CD">
      <w:pPr>
        <w:pStyle w:val="OptionDescription"/>
      </w:pPr>
      <w:r>
        <w:t>Accept compressed HTTP responses.</w:t>
      </w:r>
    </w:p>
    <w:p w14:paraId="41CE3A60" w14:textId="77777777" w:rsidR="004744CD" w:rsidRDefault="004744CD" w:rsidP="004744CD">
      <w:pPr>
        <w:pStyle w:val="OptionDescription"/>
      </w:pPr>
      <w: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pPr>
      <w:r>
        <w:t>Generic common input plugin options</w:t>
      </w:r>
    </w:p>
    <w:p w14:paraId="513AF126"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3" w:name="_Toc162959776"/>
      <w:r>
        <w:lastRenderedPageBreak/>
        <w:t>http (output)</w:t>
      </w:r>
      <w:bookmarkEnd w:id="323"/>
    </w:p>
    <w:p w14:paraId="78912FCA" w14:textId="0AA1773D" w:rsidR="002D0EBE" w:rsidRPr="002D0EBE" w:rsidRDefault="002D0EBE" w:rsidP="002D0EBE">
      <w:pPr>
        <w:pStyle w:val="UsageTitle"/>
      </w:pPr>
      <w:r w:rsidRPr="002D0EBE">
        <w:t>Act as an HTTP server and send TS packets to the incoming client</w:t>
      </w:r>
    </w:p>
    <w:p w14:paraId="3F89A592" w14:textId="4128E86C" w:rsidR="00FD33A8" w:rsidRDefault="00FD33A8" w:rsidP="00AE3CF6">
      <w: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r w:rsidRPr="00AE3CF6">
        <w:t>No SSL/TLS is supported, only the</w:t>
      </w:r>
      <w:r w:rsidR="00FD33A8">
        <w:t xml:space="preserve"> </w:t>
      </w:r>
      <w:r w:rsidRPr="00FD33A8">
        <w:rPr>
          <w:rStyle w:val="Codeintext"/>
        </w:rPr>
        <w:t>http:</w:t>
      </w:r>
      <w:r w:rsidRPr="00AE3CF6">
        <w:t xml:space="preserve"> protocol is accepted.</w:t>
      </w:r>
    </w:p>
    <w:p w14:paraId="61E2BEC4" w14:textId="0E16CA6E" w:rsidR="00AE3CF6" w:rsidRPr="00AE3CF6" w:rsidRDefault="00AE3CF6" w:rsidP="00AE3CF6">
      <w:r w:rsidRPr="00AE3CF6">
        <w:t xml:space="preserve">Only one client is accepted at a time. By default, </w:t>
      </w:r>
      <w:r w:rsidRPr="00AC5363">
        <w:rPr>
          <w:rStyle w:val="Codeintext"/>
        </w:rPr>
        <w:t>tsp</w:t>
      </w:r>
      <w:r w:rsidRPr="00AE3CF6">
        <w:t xml:space="preserve"> terminates if the client</w:t>
      </w:r>
      <w:r w:rsidR="00AC5363">
        <w:t xml:space="preserve"> </w:t>
      </w:r>
      <w:r w:rsidRPr="00AE3CF6">
        <w:t>disconnects</w:t>
      </w:r>
      <w:r w:rsidR="001E7359">
        <w:t>. Use the</w:t>
      </w:r>
      <w:r w:rsidRPr="00AE3CF6">
        <w:t xml:space="preserve"> option </w:t>
      </w:r>
      <w:r w:rsidRPr="00AC5363">
        <w:rPr>
          <w:rStyle w:val="Codeintext"/>
        </w:rPr>
        <w:t>--multiple-clients</w:t>
      </w:r>
      <w:r w:rsidR="001E7359">
        <w:t xml:space="preserve"> to wait for the next incoming client and continue the output</w:t>
      </w:r>
      <w:r w:rsidR="00A81F3C">
        <w:t xml:space="preserve"> when the previous client disconnects</w:t>
      </w:r>
      <w:r w:rsidR="001E7359">
        <w:t xml:space="preserve">. </w:t>
      </w:r>
    </w:p>
    <w:p w14:paraId="0A35C8B4" w14:textId="7000A98E" w:rsidR="00AC5363" w:rsidRDefault="00AE3CF6" w:rsidP="00AE3CF6">
      <w:r w:rsidRPr="00AE3CF6">
        <w:t xml:space="preserve">The </w:t>
      </w:r>
      <w:r w:rsidR="00DB79FA">
        <w:t xml:space="preserve">HTTP </w:t>
      </w:r>
      <w:r w:rsidRPr="00AE3CF6">
        <w:t>request "GET /" returns the transport stream content. All other requests</w:t>
      </w:r>
      <w:r w:rsidR="00AC5363">
        <w:t xml:space="preserve"> </w:t>
      </w:r>
      <w:r w:rsidRPr="00AE3CF6">
        <w:t xml:space="preserve">are considered as invalid (see option </w:t>
      </w:r>
      <w:r w:rsidRPr="00AC5363">
        <w:rPr>
          <w:rStyle w:val="Codeintext"/>
        </w:rPr>
        <w:t>--ignore-bad-request</w:t>
      </w:r>
      <w:r w:rsidRPr="00AE3CF6">
        <w:t>).</w:t>
      </w:r>
      <w:r w:rsidR="00AC5363">
        <w:t xml:space="preserve"> Therefore, the only valid URL to access the server is </w:t>
      </w:r>
      <w:r w:rsidR="00AC5363" w:rsidRPr="00AC5363">
        <w:rPr>
          <w:rStyle w:val="Codeintext"/>
        </w:rPr>
        <w:t>http://hostname:port/</w:t>
      </w:r>
      <w:r w:rsidR="00AC5363">
        <w:t xml:space="preserve"> where </w:t>
      </w:r>
      <w:r w:rsidR="00AC5363" w:rsidRPr="00AC5363">
        <w:rPr>
          <w:rStyle w:val="Codeintext"/>
        </w:rPr>
        <w:t>hostname</w:t>
      </w:r>
      <w:r w:rsidR="00AC5363">
        <w:t xml:space="preserve"> designate</w:t>
      </w:r>
      <w:r w:rsidR="00DB79FA">
        <w:t>s</w:t>
      </w:r>
      <w:r w:rsidR="00AC5363">
        <w:t xml:space="preserve"> the system on which </w:t>
      </w:r>
      <w:r w:rsidR="00AC5363" w:rsidRPr="00AC5363">
        <w:rPr>
          <w:rStyle w:val="Codeintext"/>
        </w:rPr>
        <w:t>tsp</w:t>
      </w:r>
      <w:r w:rsidR="00AC5363">
        <w:t xml:space="preserve"> run and </w:t>
      </w:r>
      <w:r w:rsidR="00AC5363" w:rsidRPr="00AC5363">
        <w:rPr>
          <w:rStyle w:val="Codeintext"/>
        </w:rPr>
        <w:t>port</w:t>
      </w:r>
      <w:r w:rsidR="00AC5363">
        <w:t xml:space="preserve"> is specified in the plugin options.</w:t>
      </w:r>
    </w:p>
    <w:p w14:paraId="6BC247A0" w14:textId="3667097F" w:rsidR="00AE3CF6" w:rsidRPr="00AE3CF6" w:rsidRDefault="00AE3CF6" w:rsidP="00AE3CF6">
      <w:r w:rsidRPr="00AE3CF6">
        <w:t>There is no</w:t>
      </w:r>
      <w:r w:rsidR="00AC5363">
        <w:t xml:space="preserve"> </w:t>
      </w:r>
      <w:r w:rsidRPr="00AC5363">
        <w:rPr>
          <w:rStyle w:val="Codeintext"/>
        </w:rPr>
        <w:t>Content-Length</w:t>
      </w:r>
      <w:r w:rsidRPr="00AE3CF6">
        <w:t xml:space="preserve"> response header since the size of the returned TS is unknown</w:t>
      </w:r>
      <w:r w:rsidR="00AC5363">
        <w:t xml:space="preserve"> at the time the client connects and the HTTP request is received</w:t>
      </w:r>
      <w:r w:rsidRPr="00AE3CF6">
        <w:t>.</w:t>
      </w:r>
    </w:p>
    <w:p w14:paraId="2E3D76DF" w14:textId="639AE304" w:rsidR="00AE3CF6" w:rsidRDefault="00AE3CF6" w:rsidP="00AE3CF6">
      <w:r w:rsidRPr="00AE3CF6">
        <w:t xml:space="preserve">The server disconnects at the end of the data. The </w:t>
      </w:r>
      <w:r w:rsidRPr="00AC5363">
        <w:rPr>
          <w:rStyle w:val="Codeintext"/>
        </w:rPr>
        <w:t>Keep-Alive</w:t>
      </w:r>
      <w:r w:rsidR="00AC5363">
        <w:t xml:space="preserve"> option is not supported</w:t>
      </w:r>
      <w:r w:rsidRPr="00AE3CF6">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pPr>
      <w: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pPr>
      <w:r>
        <w:t>Generic common output plugin options</w:t>
      </w:r>
    </w:p>
    <w:p w14:paraId="75DB2685" w14:textId="77777777" w:rsidR="002D0EBE" w:rsidRPr="00CF0FFB" w:rsidRDefault="002D0EBE" w:rsidP="002D0EBE">
      <w:pPr>
        <w:ind w:left="284"/>
      </w:pPr>
      <w:r w:rsidRPr="00CF0FFB">
        <w:t xml:space="preserve">The following options are implicitly defined in all </w:t>
      </w:r>
      <w:r>
        <w:t xml:space="preserve">output </w:t>
      </w:r>
      <w:r w:rsidRPr="00CF0FFB">
        <w:t>plugins.</w:t>
      </w:r>
    </w:p>
    <w:p w14:paraId="7361B240" w14:textId="77777777" w:rsidR="002D0EBE" w:rsidRDefault="002D0EBE" w:rsidP="002D0EBE">
      <w:pPr>
        <w:pStyle w:val="OptionName"/>
      </w:pPr>
      <w:r>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4" w:name="_Toc162959777"/>
      <w:r>
        <w:lastRenderedPageBreak/>
        <w:t>inject</w:t>
      </w:r>
      <w:bookmarkEnd w:id="311"/>
      <w:bookmarkEnd w:id="312"/>
      <w:bookmarkEnd w:id="324"/>
    </w:p>
    <w:p w14:paraId="5C445ED7" w14:textId="77777777" w:rsidR="00E06CAF" w:rsidRPr="0010024C" w:rsidRDefault="00641F3A" w:rsidP="00E233F7">
      <w:pPr>
        <w:pStyle w:val="UsageTitle"/>
      </w:pPr>
      <w:r>
        <w:t>Inject t</w:t>
      </w:r>
      <w:r w:rsidR="00E06CAF" w:rsidRPr="0010024C">
        <w:t xml:space="preserve">ables in a </w:t>
      </w:r>
      <w:r>
        <w:t>t</w:t>
      </w:r>
      <w:r w:rsidR="00E06CAF" w:rsidRPr="0010024C">
        <w:t xml:space="preserve">ransport </w:t>
      </w:r>
      <w:r>
        <w:t>s</w:t>
      </w:r>
      <w:r w:rsidR="00E06CAF" w:rsidRPr="0010024C">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pPr>
      <w:r>
        <w:t>Usage</w:t>
      </w:r>
    </w:p>
    <w:p w14:paraId="71103D97" w14:textId="77777777" w:rsidR="00E06CAF" w:rsidRPr="001E2CF3" w:rsidRDefault="00E06CAF" w:rsidP="00E06CAF">
      <w:pPr>
        <w:pStyle w:val="UsageSyntax"/>
      </w:pPr>
      <w:r>
        <w:t>tsp -P inject [</w:t>
      </w:r>
      <w:r>
        <w:rPr>
          <w:i/>
          <w:iCs/>
        </w:rPr>
        <w:t>options</w:t>
      </w:r>
      <w:r>
        <w:t xml:space="preserve">] </w:t>
      </w:r>
      <w:r w:rsidRPr="003C7A5D">
        <w:rPr>
          <w:i/>
        </w:rPr>
        <w:t>input-file</w:t>
      </w:r>
      <w:r w:rsidRPr="005F6493">
        <w:t>[=</w:t>
      </w:r>
      <w:r>
        <w:rPr>
          <w:i/>
        </w:rPr>
        <w:t>rate</w:t>
      </w:r>
      <w:r w:rsidRPr="005F6493">
        <w:t>]</w:t>
      </w:r>
      <w:r>
        <w:t xml:space="preserve"> </w:t>
      </w:r>
      <w:r w:rsidRPr="001E2CF3">
        <w:rPr>
          <w:iCs/>
        </w:rPr>
        <w:t>...</w:t>
      </w:r>
    </w:p>
    <w:p w14:paraId="1717B1B5" w14:textId="77777777" w:rsidR="00E06CAF" w:rsidRPr="0010024C" w:rsidRDefault="00E06CAF" w:rsidP="00E233F7">
      <w:pPr>
        <w:pStyle w:val="UsageTitle"/>
      </w:pPr>
      <w:r w:rsidRPr="0010024C">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pPr>
      <w:r>
        <w:t xml:space="preserve">Binary, XML or JSON files containing one or more sections or tables. By default, files with a name ending in </w:t>
      </w:r>
      <w:r w:rsidRPr="00641F3A">
        <w:rPr>
          <w:rStyle w:val="Codeintext"/>
        </w:rPr>
        <w:t>.bin</w:t>
      </w:r>
      <w:r>
        <w:t>,</w:t>
      </w:r>
      <w:r w:rsidRPr="00A01574">
        <w:rPr>
          <w:i/>
        </w:rPr>
        <w:t xml:space="preserve"> </w:t>
      </w:r>
      <w:r w:rsidRPr="00641F3A">
        <w:rPr>
          <w:rStyle w:val="Codeintext"/>
        </w:rPr>
        <w:t>.xml</w:t>
      </w:r>
      <w:r>
        <w:t xml:space="preserve"> or </w:t>
      </w:r>
      <w:r w:rsidRPr="00641F3A">
        <w:rPr>
          <w:rStyle w:val="Codeintext"/>
        </w:rPr>
        <w:t>.json</w:t>
      </w:r>
      <w:r>
        <w:t xml:space="preserve"> are automatically recognized. For other file names, explicitly specify </w:t>
      </w:r>
      <w:r w:rsidRPr="00CE6802">
        <w:rPr>
          <w:rStyle w:val="Codeintext"/>
        </w:rPr>
        <w:t>--binary</w:t>
      </w:r>
      <w:r>
        <w:t xml:space="preserve"> or </w:t>
      </w:r>
      <w:r w:rsidRPr="00CE6802">
        <w:rPr>
          <w:rStyle w:val="Codeintext"/>
        </w:rPr>
        <w:t>--xml</w:t>
      </w:r>
      <w:r>
        <w:t xml:space="preserve"> or -</w:t>
      </w:r>
      <w:r w:rsidRPr="00A01574">
        <w:rPr>
          <w:rStyle w:val="Codeintext"/>
        </w:rPr>
        <w:t>-json</w:t>
      </w:r>
      <w:r>
        <w:t>.</w:t>
      </w:r>
    </w:p>
    <w:p w14:paraId="4A87E7C7" w14:textId="5931DF9E" w:rsidR="008D27BB" w:rsidRDefault="008D27BB" w:rsidP="008D27BB">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1424C7">
        <w:t>2.7.3</w:t>
      </w:r>
      <w:r>
        <w:fldChar w:fldCharType="end"/>
      </w:r>
      <w: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pPr>
      <w:r>
        <w:t>If an input file name starts with "</w:t>
      </w:r>
      <w:r w:rsidRPr="00F06666">
        <w:rPr>
          <w:rStyle w:val="Codeintext"/>
        </w:rPr>
        <w:t>&lt;?xml</w:t>
      </w:r>
      <w:r>
        <w:t xml:space="preserve">", it is considered as </w:t>
      </w:r>
      <w:r w:rsidRPr="001530D8">
        <w:t>inline XML content</w:t>
      </w:r>
      <w:r>
        <w:t>. Similarly, if an input file name starts with "</w:t>
      </w:r>
      <w:r w:rsidRPr="00F06666">
        <w:rPr>
          <w:rStyle w:val="Codeintext"/>
        </w:rPr>
        <w:t>{</w:t>
      </w:r>
      <w:r>
        <w:t>" or "</w:t>
      </w:r>
      <w:r w:rsidRPr="00F06666">
        <w:rPr>
          <w:rStyle w:val="Codeintext"/>
        </w:rPr>
        <w:t>[</w:t>
      </w:r>
      <w:r>
        <w:t xml:space="preserve">", it is considered as </w:t>
      </w:r>
      <w:r w:rsidRPr="001530D8">
        <w:t>inline JSON content</w:t>
      </w:r>
      <w: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pPr>
      <w:r>
        <w:t>Options</w:t>
      </w:r>
    </w:p>
    <w:p w14:paraId="24858831" w14:textId="77777777" w:rsidR="00D2435D" w:rsidRDefault="00D2435D" w:rsidP="00D2435D">
      <w:pPr>
        <w:pStyle w:val="OptionName"/>
      </w:pPr>
      <w:r>
        <w:t>--binary</w:t>
      </w:r>
    </w:p>
    <w:p w14:paraId="31C67AB2" w14:textId="77777777" w:rsidR="00D2435D" w:rsidRDefault="00D2435D" w:rsidP="00D2435D">
      <w:pPr>
        <w:pStyle w:val="OptionDescription"/>
      </w:pPr>
      <w: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D33233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B0704F2"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4510933B" w14:textId="77777777" w:rsidR="00AD52F4" w:rsidRPr="007D4329" w:rsidRDefault="00AD52F4" w:rsidP="00AD52F4">
      <w:pPr>
        <w:pStyle w:val="OptionName"/>
        <w:rPr>
          <w:rFonts w:ascii="Menlo" w:hAnsi="Menlo"/>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CDBBBB5"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234CE641"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424C7">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rPr>
      </w:pPr>
      <w:r>
        <w:t>--europe</w:t>
      </w:r>
    </w:p>
    <w:p w14:paraId="76E7AA50" w14:textId="60792C84" w:rsidR="00AD52F4" w:rsidRPr="00B26EC4" w:rsidRDefault="00AD52F4" w:rsidP="00AD52F4">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65A689E"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pPr>
      <w:r>
        <w:t>--json</w:t>
      </w:r>
    </w:p>
    <w:p w14:paraId="1C4F29E0" w14:textId="77777777" w:rsidR="006036D1" w:rsidRDefault="006036D1" w:rsidP="006036D1">
      <w:pPr>
        <w:pStyle w:val="OptionDescription"/>
      </w:pPr>
      <w:r>
        <w:t>Specify that all input files are JSON, regardless of their file name.</w:t>
      </w:r>
    </w:p>
    <w:p w14:paraId="24062B0D" w14:textId="77777777" w:rsidR="00F249F3" w:rsidRDefault="00F249F3" w:rsidP="00F249F3">
      <w:pPr>
        <w:pStyle w:val="OptionName"/>
      </w:pPr>
      <w:r>
        <w:t>--pack-and-flush</w:t>
      </w:r>
    </w:p>
    <w:p w14:paraId="1BAE5FCD"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0B9DF94B" w14:textId="77777777" w:rsidR="00F249F3" w:rsidRDefault="00F249F3" w:rsidP="00F249F3">
      <w:pPr>
        <w:pStyle w:val="OptionDescription"/>
      </w:pPr>
      <w:r>
        <w:t>Use with care because this may create inconsistent tables.</w:t>
      </w:r>
    </w:p>
    <w:p w14:paraId="4671601A" w14:textId="77777777" w:rsidR="00F0722F" w:rsidRDefault="00F0722F" w:rsidP="00F0722F">
      <w:pPr>
        <w:pStyle w:val="OptionName"/>
      </w:pPr>
      <w:r>
        <w:t>--</w:t>
      </w:r>
      <w:r w:rsidRPr="00FA4384">
        <w:t>philippines</w:t>
      </w:r>
    </w:p>
    <w:p w14:paraId="0680A595" w14:textId="0617951F"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rPr>
      </w:pPr>
      <w:r>
        <w:t>--poll-files</w:t>
      </w:r>
    </w:p>
    <w:p w14:paraId="41D3634B" w14:textId="77777777" w:rsidR="00981AD1" w:rsidRDefault="00981AD1" w:rsidP="00981AD1">
      <w:pPr>
        <w:pStyle w:val="OptionDescription"/>
      </w:pPr>
      <w: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rPr>
      </w:pPr>
      <w: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pPr>
      <w:r>
        <w:t>--xml</w:t>
      </w:r>
    </w:p>
    <w:p w14:paraId="1C700BCD" w14:textId="77777777" w:rsidR="00E06CAF" w:rsidRDefault="00D2435D" w:rsidP="00D2435D">
      <w:pPr>
        <w:pStyle w:val="OptionDescription"/>
      </w:pPr>
      <w:r>
        <w:t>Specify that all input files are XML, regardless of their file name.</w:t>
      </w:r>
    </w:p>
    <w:p w14:paraId="118185DA" w14:textId="77777777" w:rsidR="008C770C" w:rsidRPr="00CF0FFB" w:rsidRDefault="008C770C" w:rsidP="008C770C">
      <w:pPr>
        <w:pStyle w:val="UsageTitle"/>
      </w:pPr>
      <w:r w:rsidRPr="00CF0FFB">
        <w:t xml:space="preserve">Generic </w:t>
      </w:r>
      <w:r>
        <w:t xml:space="preserve">packet processing </w:t>
      </w:r>
      <w:r w:rsidRPr="00CF0FFB">
        <w:t>plugin options</w:t>
      </w:r>
    </w:p>
    <w:p w14:paraId="30F8AF86" w14:textId="77777777" w:rsidR="008C770C" w:rsidRPr="00CF0FFB" w:rsidRDefault="008C770C" w:rsidP="008C770C">
      <w:pPr>
        <w:ind w:left="284"/>
      </w:pPr>
      <w:r w:rsidRPr="00CF0FFB">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483F8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pPr>
      <w:r>
        <w:t xml:space="preserve">Several </w:t>
      </w:r>
      <w:r w:rsidRPr="00CE6802">
        <w:rPr>
          <w:rStyle w:val="Codeintext"/>
        </w:rPr>
        <w:t>--only-label</w:t>
      </w:r>
      <w:r>
        <w:t xml:space="preserve"> options may be specified.</w:t>
      </w:r>
    </w:p>
    <w:p w14:paraId="3D974384" w14:textId="77777777" w:rsidR="009A5DE3" w:rsidRDefault="009A5DE3" w:rsidP="00A545B1">
      <w:pPr>
        <w:pStyle w:val="ReferenceSectionTitle"/>
      </w:pPr>
      <w:bookmarkStart w:id="325" w:name="_Toc162959778"/>
      <w:r>
        <w:lastRenderedPageBreak/>
        <w:t>ip</w:t>
      </w:r>
      <w:bookmarkEnd w:id="300"/>
      <w:bookmarkEnd w:id="301"/>
      <w:r>
        <w:t xml:space="preserve"> (input)</w:t>
      </w:r>
      <w:bookmarkEnd w:id="325"/>
    </w:p>
    <w:p w14:paraId="6F05F112" w14:textId="77777777"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i</w:t>
      </w:r>
      <w:r w:rsidRPr="0010024C">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rPr>
      </w:pPr>
      <w:r>
        <w:t xml:space="preserve">Using this plugin forces </w:t>
      </w:r>
      <w:r w:rsidRPr="00E547CA">
        <w:rPr>
          <w:rStyle w:val="Codeintext"/>
        </w:rPr>
        <w:t>tsp</w:t>
      </w:r>
      <w:r>
        <w:t xml:space="preserve"> and all plugins to use their real-time defaults (see the reference documentation for </w:t>
      </w:r>
      <w:r w:rsidRPr="00E547CA">
        <w:rPr>
          <w:rStyle w:val="Codeintext"/>
        </w:rPr>
        <w:t>tsp</w:t>
      </w:r>
      <w:r w:rsidRPr="00E6090A">
        <w:rPr>
          <w:iCs/>
        </w:rPr>
        <w:t>).</w:t>
      </w:r>
    </w:p>
    <w:p w14:paraId="75BDDC4F" w14:textId="16B12096" w:rsidR="00D5547B" w:rsidRDefault="00D5547B" w:rsidP="00D5547B">
      <w:pPr>
        <w:pStyle w:val="UsageTitle"/>
      </w:pPr>
      <w:r>
        <w:t xml:space="preserve">Input </w:t>
      </w:r>
      <w:r w:rsidR="00EE36F9">
        <w:t>timestamps</w:t>
      </w:r>
    </w:p>
    <w:p w14:paraId="0FB9C1DB" w14:textId="4E76B652" w:rsidR="00D5547B" w:rsidRDefault="00D5547B" w:rsidP="00D5547B">
      <w:pPr>
        <w:pStyle w:val="NormalShifted"/>
      </w:pPr>
      <w:r w:rsidRPr="00FC02C7">
        <w:t>W</w:t>
      </w:r>
      <w:r>
        <w:t xml:space="preserve">hen the input is an RTP stream, the RTP </w:t>
      </w:r>
      <w:r w:rsidR="00EE36F9">
        <w:t>timestamp</w:t>
      </w:r>
      <w:r>
        <w:t xml:space="preserve"> value is used as input </w:t>
      </w:r>
      <w:r w:rsidR="00EE36F9">
        <w:t>timestamp</w:t>
      </w:r>
      <w:r>
        <w:t xml:space="preserve"> by </w:t>
      </w:r>
      <w:r w:rsidRPr="00E547CA">
        <w:rPr>
          <w:rStyle w:val="Codeintext"/>
        </w:rPr>
        <w:t>tsp</w:t>
      </w:r>
      <w:r>
        <w:t>.</w:t>
      </w:r>
    </w:p>
    <w:p w14:paraId="644EAB79" w14:textId="2A646E50" w:rsidR="00D5547B" w:rsidRDefault="00D5547B" w:rsidP="00D5547B">
      <w:pPr>
        <w:pStyle w:val="NormalShifted"/>
      </w:pPr>
      <w:r>
        <w:t>On Linux sy</w:t>
      </w:r>
      <w:r w:rsidR="00036212">
        <w:t>s</w:t>
      </w:r>
      <w:r>
        <w:t xml:space="preserve">tems, </w:t>
      </w:r>
      <w:r w:rsidR="00036212">
        <w:t xml:space="preserve">the kernel reports a system </w:t>
      </w:r>
      <w:r w:rsidR="00EE36F9">
        <w:t>timestamp</w:t>
      </w:r>
      <w:r w:rsidR="00036212">
        <w:t xml:space="preserve"> for </w:t>
      </w:r>
      <w:r>
        <w:t xml:space="preserve">each </w:t>
      </w:r>
      <w:r w:rsidR="00036212">
        <w:t xml:space="preserve">UDP datagram. This value is used as input </w:t>
      </w:r>
      <w:r w:rsidR="00EE36F9">
        <w:t>timestamp</w:t>
      </w:r>
      <w:r w:rsidR="00036212">
        <w:t xml:space="preserve"> by </w:t>
      </w:r>
      <w:r w:rsidR="00036212" w:rsidRPr="00E547CA">
        <w:rPr>
          <w:rStyle w:val="Codeintext"/>
        </w:rPr>
        <w:t>tsp</w:t>
      </w:r>
      <w:r w:rsidR="00036212">
        <w:t xml:space="preserve"> for all TS packets in the UDP</w:t>
      </w:r>
      <w:r w:rsidR="00036212" w:rsidRPr="00036212">
        <w:t xml:space="preserve"> </w:t>
      </w:r>
      <w:r w:rsidR="00036212">
        <w:t>datagram.</w:t>
      </w:r>
    </w:p>
    <w:p w14:paraId="391534A6" w14:textId="77777777" w:rsidR="009A5DE3" w:rsidRPr="0010024C" w:rsidRDefault="00BD19C2" w:rsidP="00E233F7">
      <w:pPr>
        <w:pStyle w:val="UsageTitle"/>
      </w:pPr>
      <w:r>
        <w:t>Usage</w:t>
      </w:r>
    </w:p>
    <w:p w14:paraId="7D918929" w14:textId="77777777" w:rsidR="009A5DE3" w:rsidRDefault="009A5DE3" w:rsidP="009A5DE3">
      <w:pPr>
        <w:pStyle w:val="UsageSyntax"/>
      </w:pPr>
      <w:r>
        <w:t>tsp -I ip [</w:t>
      </w:r>
      <w:r>
        <w:rPr>
          <w:i/>
          <w:iCs/>
        </w:rPr>
        <w:t>options</w:t>
      </w:r>
      <w:r>
        <w:t>] [</w:t>
      </w:r>
      <w:r w:rsidR="00BC32A3">
        <w:t>[</w:t>
      </w:r>
      <w:r w:rsidR="00BC32A3" w:rsidRPr="00A83831">
        <w:rPr>
          <w:i/>
        </w:rPr>
        <w:t>source</w:t>
      </w:r>
      <w:r w:rsidR="00BC32A3">
        <w:t>@]</w:t>
      </w:r>
      <w:r>
        <w:rPr>
          <w:i/>
          <w:iCs/>
        </w:rPr>
        <w:t>address</w:t>
      </w:r>
      <w:r>
        <w:t>:]</w:t>
      </w:r>
      <w:r>
        <w:rPr>
          <w:i/>
          <w:iCs/>
        </w:rPr>
        <w:t>port</w:t>
      </w:r>
    </w:p>
    <w:p w14:paraId="5347E753" w14:textId="77777777" w:rsidR="009A5DE3" w:rsidRPr="0010024C" w:rsidRDefault="009A5DE3" w:rsidP="00E233F7">
      <w:pPr>
        <w:pStyle w:val="UsageTitle"/>
      </w:pPr>
      <w:r w:rsidRPr="0010024C">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pPr>
      <w:r>
        <w:t>UDP reception o</w:t>
      </w:r>
      <w:r w:rsidR="009A5DE3" w:rsidRPr="0010024C">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rPr>
      </w:pPr>
      <w:r w:rsidRPr="003E72A7">
        <w:t>--disable-multicast-loop</w:t>
      </w:r>
    </w:p>
    <w:p w14:paraId="1E31087C" w14:textId="77777777" w:rsidR="003E72A7" w:rsidRDefault="003E72A7" w:rsidP="003E72A7">
      <w:pPr>
        <w:pStyle w:val="OptionDescription"/>
      </w:pPr>
      <w:r>
        <w:t>Disable multicast loopback.</w:t>
      </w:r>
    </w:p>
    <w:p w14:paraId="3CEB7143"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pPr>
      <w:r>
        <w:t>-f</w:t>
      </w:r>
      <w:r>
        <w:br/>
        <w:t>--first-source</w:t>
      </w:r>
    </w:p>
    <w:p w14:paraId="437BC5E4" w14:textId="77777777" w:rsidR="00C10FD4" w:rsidRDefault="00C10FD4" w:rsidP="00C10FD4">
      <w:pPr>
        <w:pStyle w:val="OptionDescription"/>
      </w:pPr>
      <w:r>
        <w:t>Filter UDP packets based on the source address. Use the sender address of the first received packet as only allowed source.</w:t>
      </w:r>
    </w:p>
    <w:p w14:paraId="7E63851B" w14:textId="77777777" w:rsidR="00C10FD4" w:rsidRDefault="00C10FD4" w:rsidP="00C10FD4">
      <w:pPr>
        <w:pStyle w:val="OptionDescription"/>
      </w:pPr>
      <w: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pPr>
      <w:r>
        <w:lastRenderedPageBreak/>
        <w:t xml:space="preserve">To allow a more precise selection of the sender, use option </w:t>
      </w:r>
      <w:r w:rsidRPr="00E547CA">
        <w:rPr>
          <w:rStyle w:val="Codeintext"/>
        </w:rPr>
        <w:t>--source</w:t>
      </w:r>
      <w:r>
        <w:t xml:space="preserve">. Options </w:t>
      </w:r>
      <w:r w:rsidRPr="00E547CA">
        <w:rPr>
          <w:rStyle w:val="Codeintext"/>
        </w:rPr>
        <w:t>--first-source</w:t>
      </w:r>
      <w:r>
        <w:t xml:space="preserve"> and </w:t>
      </w:r>
      <w:r w:rsidRPr="00E547CA">
        <w:rPr>
          <w:rStyle w:val="Codeintext"/>
        </w:rPr>
        <w:t>--source</w:t>
      </w:r>
      <w: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pPr>
      <w:r>
        <w:t xml:space="preserve">-s </w:t>
      </w:r>
      <w:r w:rsidRPr="003F1851">
        <w:rPr>
          <w:b w:val="0"/>
          <w:i/>
        </w:rPr>
        <w:t>address[:port]</w:t>
      </w:r>
      <w:r>
        <w:br/>
        <w:t xml:space="preserve">--source </w:t>
      </w:r>
      <w:r w:rsidRPr="003F1851">
        <w:rPr>
          <w:b w:val="0"/>
          <w:i/>
        </w:rPr>
        <w:t>address[:port]</w:t>
      </w:r>
    </w:p>
    <w:p w14:paraId="1A1BCF6D" w14:textId="77777777" w:rsidR="003F1851" w:rsidRDefault="003F1851" w:rsidP="003F1851">
      <w:pPr>
        <w:pStyle w:val="OptionDescription"/>
      </w:pPr>
      <w:r>
        <w:t>Filter UDP packets based on the specified source address.</w:t>
      </w:r>
    </w:p>
    <w:p w14:paraId="37F1570C" w14:textId="77777777" w:rsidR="003F1851" w:rsidRDefault="003F1851" w:rsidP="003F1851">
      <w:pPr>
        <w:pStyle w:val="OptionDescription"/>
      </w:pPr>
      <w: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pPr>
      <w:r>
        <w:t xml:space="preserve">Options </w:t>
      </w:r>
      <w:r w:rsidRPr="0065554D">
        <w:rPr>
          <w:rStyle w:val="Codeintext"/>
        </w:rPr>
        <w:t>--first-source</w:t>
      </w:r>
      <w:r>
        <w:t xml:space="preserve"> and </w:t>
      </w:r>
      <w:r w:rsidRPr="0065554D">
        <w:rPr>
          <w:rStyle w:val="Codeintext"/>
        </w:rPr>
        <w:t>--source</w:t>
      </w:r>
      <w:r>
        <w:t xml:space="preserve"> are mutually exclusive.</w:t>
      </w:r>
    </w:p>
    <w:p w14:paraId="1FC8A76F" w14:textId="77777777" w:rsidR="00BC32A3" w:rsidRDefault="00BC32A3" w:rsidP="00BC32A3">
      <w:pPr>
        <w:pStyle w:val="OptionName"/>
      </w:pPr>
      <w:r>
        <w:t>--ssm</w:t>
      </w:r>
    </w:p>
    <w:p w14:paraId="6FCC08F7" w14:textId="77777777" w:rsidR="00BC32A3" w:rsidRDefault="00BC32A3" w:rsidP="00BC32A3">
      <w:pPr>
        <w:pStyle w:val="OptionDescription"/>
      </w:pPr>
      <w:r>
        <w:t xml:space="preserve">This option forces the usage of source-specific multicast (SSM) using the source </w:t>
      </w:r>
      <w:r w:rsidR="003223B6">
        <w:t xml:space="preserve">address </w:t>
      </w:r>
      <w:r>
        <w:t xml:space="preserve">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0180DC0D" w14:textId="77777777" w:rsidR="00BC32A3" w:rsidRPr="00BC32A3" w:rsidRDefault="00BC32A3" w:rsidP="00BC32A3">
      <w:pPr>
        <w:pStyle w:val="OptionDescription"/>
      </w:pPr>
      <w:r>
        <w:t xml:space="preserve">The </w:t>
      </w:r>
      <w:r w:rsidRPr="00CE6802">
        <w:rPr>
          <w:rStyle w:val="Codeintext"/>
        </w:rPr>
        <w:t>--ssm</w:t>
      </w:r>
      <w:r>
        <w:t xml:space="preserve"> option is implicit when the classical SSM syntax </w:t>
      </w:r>
      <w:r w:rsidR="006422CB" w:rsidRPr="006422CB">
        <w:rPr>
          <w:i/>
        </w:rPr>
        <w:t>source@address:port</w:t>
      </w:r>
      <w:r w:rsidR="006422CB">
        <w:t xml:space="preserve"> </w:t>
      </w:r>
      <w:r>
        <w:t>is used.</w:t>
      </w:r>
    </w:p>
    <w:p w14:paraId="47869CFD" w14:textId="77777777" w:rsidR="00B05BBB" w:rsidRPr="0010024C" w:rsidRDefault="00B05BBB" w:rsidP="006422CB">
      <w:pPr>
        <w:pStyle w:val="UsageTitle"/>
        <w:tabs>
          <w:tab w:val="left" w:pos="6885"/>
        </w:tabs>
      </w:pPr>
      <w:r>
        <w:t>Other o</w:t>
      </w:r>
      <w:r w:rsidRPr="0010024C">
        <w:t>ptions</w:t>
      </w:r>
      <w:r w:rsidR="006422CB">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lastRenderedPageBreak/>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pPr>
      <w:r>
        <w:t>Generic common input plugin options</w:t>
      </w:r>
    </w:p>
    <w:p w14:paraId="7C502A2B"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6" w:name="_Toc162959779"/>
      <w:r>
        <w:lastRenderedPageBreak/>
        <w:t>ip (output)</w:t>
      </w:r>
      <w:bookmarkEnd w:id="326"/>
    </w:p>
    <w:p w14:paraId="7CE35D4A" w14:textId="77777777" w:rsidR="0038460F" w:rsidRPr="0010024C" w:rsidRDefault="0038460F" w:rsidP="0038460F">
      <w:pPr>
        <w:pStyle w:val="UsageTitle"/>
      </w:pPr>
      <w:r w:rsidRPr="0010024C">
        <w:t xml:space="preserve">UDP/IP </w:t>
      </w:r>
      <w:r>
        <w:t>u</w:t>
      </w:r>
      <w:r w:rsidRPr="0010024C">
        <w:t xml:space="preserve">nicast or </w:t>
      </w:r>
      <w:r>
        <w:t>m</w:t>
      </w:r>
      <w:r w:rsidRPr="0010024C">
        <w:t xml:space="preserve">ulticast </w:t>
      </w:r>
      <w:r>
        <w:t>o</w:t>
      </w:r>
      <w:r w:rsidRPr="0010024C">
        <w:t>utput</w:t>
      </w:r>
    </w:p>
    <w:p w14:paraId="397ED333" w14:textId="77777777" w:rsidR="0038460F" w:rsidRDefault="0038460F" w:rsidP="0038460F">
      <w:r>
        <w:t>This output plugin sends TS packets using UDP/IP, multicast or unicast.</w:t>
      </w:r>
    </w:p>
    <w:p w14:paraId="517913FB" w14:textId="77777777" w:rsidR="0038460F" w:rsidRDefault="0038460F" w:rsidP="0038460F">
      <w:r>
        <w:t xml:space="preserve">Each UDP datagram is filled with one or more TS packets (see option </w:t>
      </w:r>
      <w:r w:rsidRPr="00CE6802">
        <w:rPr>
          <w:rStyle w:val="Codeintext"/>
        </w:rPr>
        <w:t>–-packet-burst</w:t>
      </w:r>
      <w:r>
        <w:t xml:space="preserve">). By default, the datagrams contain TS packets without any extra information or encapsulation. Use the option </w:t>
      </w:r>
      <w:r w:rsidRPr="00CE6802">
        <w:rPr>
          <w:rStyle w:val="Codeintext"/>
        </w:rPr>
        <w:t>--rtp</w:t>
      </w:r>
      <w:r>
        <w:t xml:space="preserve"> to generate RTP datagrams.</w:t>
      </w:r>
    </w:p>
    <w:p w14:paraId="2D0076D3" w14:textId="77777777" w:rsidR="0038460F" w:rsidRPr="00E6090A" w:rsidRDefault="0038460F" w:rsidP="0038460F">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05DB530C" w14:textId="77777777" w:rsidR="0038460F" w:rsidRPr="0010024C" w:rsidRDefault="0038460F" w:rsidP="0038460F">
      <w:pPr>
        <w:pStyle w:val="UsageTitle"/>
      </w:pPr>
      <w:r>
        <w:t>Usage</w:t>
      </w:r>
    </w:p>
    <w:p w14:paraId="4A0DB765" w14:textId="77777777" w:rsidR="0038460F" w:rsidRDefault="0038460F" w:rsidP="0038460F">
      <w:pPr>
        <w:pStyle w:val="UsageSyntax"/>
      </w:pPr>
      <w:r>
        <w:t>tsp -O ip [</w:t>
      </w:r>
      <w:r>
        <w:rPr>
          <w:i/>
          <w:iCs/>
        </w:rPr>
        <w:t>options</w:t>
      </w:r>
      <w:r>
        <w:t xml:space="preserve">] </w:t>
      </w:r>
      <w:r>
        <w:rPr>
          <w:i/>
          <w:iCs/>
        </w:rPr>
        <w:t>address</w:t>
      </w:r>
      <w:r>
        <w:t>:</w:t>
      </w:r>
      <w:r>
        <w:rPr>
          <w:i/>
          <w:iCs/>
        </w:rPr>
        <w:t>port</w:t>
      </w:r>
    </w:p>
    <w:p w14:paraId="0B4174D6" w14:textId="77777777" w:rsidR="0038460F" w:rsidRPr="0010024C" w:rsidRDefault="0038460F" w:rsidP="0038460F">
      <w:pPr>
        <w:pStyle w:val="UsageTitle"/>
      </w:pPr>
      <w:r w:rsidRPr="0010024C">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pPr>
      <w: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pPr>
      <w:r w:rsidRPr="006E3E2E">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rPr>
      </w:pPr>
      <w:r w:rsidRPr="00B75947">
        <w:t>-d</w:t>
      </w:r>
      <w:r w:rsidRPr="00B75947">
        <w:br/>
        <w:t>--disable-multicast-loop</w:t>
      </w:r>
    </w:p>
    <w:p w14:paraId="7CF6F438" w14:textId="77777777" w:rsidR="00770366" w:rsidRDefault="00770366" w:rsidP="00770366">
      <w:pPr>
        <w:pStyle w:val="OptionDescription"/>
      </w:pPr>
      <w:r w:rsidRPr="00B75947">
        <w:t>Disable multicast loopback.</w:t>
      </w:r>
    </w:p>
    <w:p w14:paraId="2903F21A" w14:textId="77777777" w:rsidR="00770366" w:rsidRDefault="00770366" w:rsidP="00770366">
      <w:pPr>
        <w:pStyle w:val="OptionDescription"/>
      </w:pPr>
      <w:r w:rsidRPr="00B75947">
        <w:lastRenderedPageBreak/>
        <w:t>By default, outgoing multicast packets are looped back on local interfaces, if an application added membership on the same multicast group. This option disables this</w:t>
      </w:r>
      <w:r>
        <w:t>.</w:t>
      </w:r>
    </w:p>
    <w:p w14:paraId="176B9D4C"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pPr>
      <w:r w:rsidRPr="00196ED3">
        <w:t xml:space="preserve">-l </w:t>
      </w:r>
      <w:r w:rsidRPr="00165B67">
        <w:rPr>
          <w:b w:val="0"/>
          <w:i/>
        </w:rPr>
        <w:t>address</w:t>
      </w:r>
      <w:r>
        <w:br/>
        <w:t xml:space="preserve">--local-address </w:t>
      </w:r>
      <w:r w:rsidRPr="00165B67">
        <w:rPr>
          <w:b w:val="0"/>
          <w:i/>
        </w:rPr>
        <w:t>address</w:t>
      </w:r>
    </w:p>
    <w:p w14:paraId="2196E462" w14:textId="77777777" w:rsidR="0038460F" w:rsidRDefault="0038460F" w:rsidP="0038460F">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pPr>
      <w: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lastRenderedPageBreak/>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pPr>
      <w:r>
        <w:t>Generic common output plugin options</w:t>
      </w:r>
    </w:p>
    <w:p w14:paraId="1ED8D327" w14:textId="77777777" w:rsidR="0038460F" w:rsidRPr="00CF0FFB" w:rsidRDefault="0038460F" w:rsidP="0038460F">
      <w:pPr>
        <w:ind w:left="284"/>
      </w:pPr>
      <w:r w:rsidRPr="00CF0FFB">
        <w:t xml:space="preserve">The following options are implicitly defined in all </w:t>
      </w:r>
      <w:r>
        <w:t xml:space="preserve">output </w:t>
      </w:r>
      <w:r w:rsidRPr="00CF0FFB">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7" w:name="_Ref127173631"/>
      <w:bookmarkStart w:id="328" w:name="_Toc157506367"/>
      <w:bookmarkStart w:id="329" w:name="_Toc162959780"/>
      <w:r>
        <w:lastRenderedPageBreak/>
        <w:t>ip</w:t>
      </w:r>
      <w:bookmarkEnd w:id="327"/>
      <w:bookmarkEnd w:id="328"/>
      <w:r>
        <w:t xml:space="preserve"> (</w:t>
      </w:r>
      <w:r w:rsidR="0038460F">
        <w:t>packet processing</w:t>
      </w:r>
      <w:r>
        <w:t>)</w:t>
      </w:r>
      <w:bookmarkEnd w:id="329"/>
    </w:p>
    <w:p w14:paraId="7CA9A5FE" w14:textId="35E67D55"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o</w:t>
      </w:r>
      <w:r w:rsidRPr="0010024C">
        <w:t>utput</w:t>
      </w:r>
      <w:r w:rsidR="0026150C" w:rsidRPr="0026150C">
        <w:t xml:space="preserve"> </w:t>
      </w:r>
      <w:r w:rsidR="0026150C" w:rsidRPr="0010024C">
        <w:t xml:space="preserve">and </w:t>
      </w:r>
      <w:r w:rsidR="0026150C">
        <w:t>p</w:t>
      </w:r>
      <w:r w:rsidR="0026150C" w:rsidRPr="0010024C">
        <w:t xml:space="preserve">ass </w:t>
      </w:r>
      <w:r w:rsidR="0026150C">
        <w:t>to next plugin</w:t>
      </w:r>
    </w:p>
    <w:p w14:paraId="3F28F82B" w14:textId="77777777" w:rsidR="0026150C" w:rsidRDefault="009A5DE3" w:rsidP="009A5DE3">
      <w:r>
        <w:t>This plugin sends TS packets using UDP/IP, multicast or unicast</w:t>
      </w:r>
      <w:r w:rsidR="0026150C">
        <w:t xml:space="preserve"> and passes them to the next plugin in the chain.</w:t>
      </w:r>
    </w:p>
    <w:p w14:paraId="13520633" w14:textId="07E35D96" w:rsidR="009A5DE3" w:rsidRDefault="0026150C" w:rsidP="009A5DE3">
      <w:r>
        <w:t xml:space="preserve">This is a convenience to send an intermediate state of the stream over UDP without using the </w:t>
      </w:r>
      <w:r w:rsidRPr="0026150C">
        <w:rPr>
          <w:rStyle w:val="Codeintext"/>
        </w:rPr>
        <w:t>fork</w:t>
      </w:r>
      <w:r>
        <w:t xml:space="preserve"> plugin. The options are the same as the </w:t>
      </w:r>
      <w:r w:rsidRPr="0026150C">
        <w:rPr>
          <w:rStyle w:val="Codeintext"/>
        </w:rPr>
        <w:t>ip</w:t>
      </w:r>
      <w: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r>
        <w:t xml:space="preserve">Each UDP datagram is filled with one or more TS packets (see option </w:t>
      </w:r>
      <w:r w:rsidRPr="00CE6802">
        <w:rPr>
          <w:rStyle w:val="Codeintext"/>
        </w:rPr>
        <w:t>–-packet-burst</w:t>
      </w:r>
      <w:r>
        <w:t>)</w:t>
      </w:r>
      <w:r w:rsidR="006E3E2E">
        <w:t xml:space="preserve">. By default, the datagrams contain TS packets </w:t>
      </w:r>
      <w:r>
        <w:t>without any extra information</w:t>
      </w:r>
      <w:r w:rsidR="006E3E2E">
        <w:t xml:space="preserve"> or encapsulation</w:t>
      </w:r>
      <w:r>
        <w:t xml:space="preserve">. </w:t>
      </w:r>
      <w:r w:rsidR="006E3E2E">
        <w:t xml:space="preserve">Use the option </w:t>
      </w:r>
      <w:r w:rsidR="006E3E2E" w:rsidRPr="00CE6802">
        <w:rPr>
          <w:rStyle w:val="Codeintext"/>
        </w:rPr>
        <w:t>--rtp</w:t>
      </w:r>
      <w:r w:rsidR="006E3E2E">
        <w:t xml:space="preserve"> to</w:t>
      </w:r>
      <w:r>
        <w:t xml:space="preserve"> generate RTP datagrams.</w:t>
      </w:r>
    </w:p>
    <w:p w14:paraId="2BAE9685" w14:textId="77777777" w:rsidR="00506F48" w:rsidRPr="00E6090A" w:rsidRDefault="00506F48" w:rsidP="00506F48">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63D12389" w14:textId="77777777" w:rsidR="009A5DE3" w:rsidRPr="0010024C" w:rsidRDefault="00BD19C2" w:rsidP="00E233F7">
      <w:pPr>
        <w:pStyle w:val="UsageTitle"/>
      </w:pPr>
      <w:r>
        <w:t>Usage</w:t>
      </w:r>
    </w:p>
    <w:p w14:paraId="694D39F3" w14:textId="77777777" w:rsidR="009A5DE3" w:rsidRDefault="009A5DE3" w:rsidP="009A5DE3">
      <w:pPr>
        <w:pStyle w:val="UsageSyntax"/>
      </w:pPr>
      <w:r>
        <w:t>tsp -O ip [</w:t>
      </w:r>
      <w:r>
        <w:rPr>
          <w:i/>
          <w:iCs/>
        </w:rPr>
        <w:t>options</w:t>
      </w:r>
      <w:r>
        <w:t xml:space="preserve">] </w:t>
      </w:r>
      <w:r>
        <w:rPr>
          <w:i/>
          <w:iCs/>
        </w:rPr>
        <w:t>address</w:t>
      </w:r>
      <w:r>
        <w:t>:</w:t>
      </w:r>
      <w:r>
        <w:rPr>
          <w:i/>
          <w:iCs/>
        </w:rPr>
        <w:t>port</w:t>
      </w:r>
    </w:p>
    <w:p w14:paraId="52B510CB" w14:textId="77777777" w:rsidR="009A5DE3" w:rsidRPr="0010024C" w:rsidRDefault="009A5DE3" w:rsidP="00E233F7">
      <w:pPr>
        <w:pStyle w:val="UsageTitle"/>
      </w:pPr>
      <w:r w:rsidRPr="0010024C">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pPr>
      <w: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pPr>
      <w:r w:rsidRPr="006E3E2E">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rPr>
      </w:pPr>
      <w:r w:rsidRPr="00B75947">
        <w:t>-d</w:t>
      </w:r>
      <w:r w:rsidRPr="00B75947">
        <w:br/>
        <w:t>--disable-multicast-loop</w:t>
      </w:r>
    </w:p>
    <w:p w14:paraId="75F85C5A" w14:textId="77777777" w:rsidR="00770366" w:rsidRDefault="00770366" w:rsidP="00770366">
      <w:pPr>
        <w:pStyle w:val="OptionDescription"/>
      </w:pPr>
      <w:r w:rsidRPr="00B75947">
        <w:t>Disable multicast loopback.</w:t>
      </w:r>
    </w:p>
    <w:p w14:paraId="53FBE659" w14:textId="77777777" w:rsidR="00770366" w:rsidRDefault="00770366" w:rsidP="00770366">
      <w:pPr>
        <w:pStyle w:val="OptionDescription"/>
      </w:pPr>
      <w:r w:rsidRPr="00B75947">
        <w:t>By default, outgoing multicast packets are looped back on local interfaces, if an application added membership on the same multicast group. This option disables this</w:t>
      </w:r>
      <w:r>
        <w:t>.</w:t>
      </w:r>
    </w:p>
    <w:p w14:paraId="01C0D5B4"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pPr>
      <w:r w:rsidRPr="00196ED3">
        <w:t xml:space="preserve">-l </w:t>
      </w:r>
      <w:r w:rsidRPr="00165B67">
        <w:rPr>
          <w:b w:val="0"/>
          <w:i/>
        </w:rPr>
        <w:t>address</w:t>
      </w:r>
      <w:r>
        <w:br/>
        <w:t xml:space="preserve">--local-address </w:t>
      </w:r>
      <w:r w:rsidRPr="00165B67">
        <w:rPr>
          <w:b w:val="0"/>
          <w:i/>
        </w:rPr>
        <w:t>address</w:t>
      </w:r>
    </w:p>
    <w:p w14:paraId="653E5FB4" w14:textId="77777777" w:rsidR="009A5DE3" w:rsidRDefault="009A5DE3" w:rsidP="009A5DE3">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pPr>
      <w: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pPr>
      <w:r>
        <w:t>Generic common output plugin options</w:t>
      </w:r>
    </w:p>
    <w:p w14:paraId="3A143597" w14:textId="77777777" w:rsidR="006A04E4" w:rsidRPr="00CF0FFB" w:rsidRDefault="006A04E4" w:rsidP="006A04E4">
      <w:pPr>
        <w:ind w:left="284"/>
      </w:pPr>
      <w:r w:rsidRPr="00CF0FFB">
        <w:t xml:space="preserve">The following options are implicitly defined in all </w:t>
      </w:r>
      <w:r>
        <w:t xml:space="preserve">output </w:t>
      </w:r>
      <w:r w:rsidRPr="00CF0FFB">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9B1647A" w14:textId="77777777" w:rsidR="006A0DA7" w:rsidRDefault="006A0DA7" w:rsidP="006A0DA7">
      <w:pPr>
        <w:pStyle w:val="OptionDescription"/>
      </w:pPr>
      <w: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t xml:space="preserve">Several </w:t>
      </w:r>
      <w:r w:rsidRPr="00CE6802">
        <w:rPr>
          <w:rStyle w:val="Codeintext"/>
        </w:rPr>
        <w:t>--only-label</w:t>
      </w:r>
      <w:r>
        <w:t xml:space="preserve"> options may be specified.</w:t>
      </w:r>
    </w:p>
    <w:p w14:paraId="7FDF3E60" w14:textId="77777777" w:rsidR="00021468" w:rsidRDefault="00021468" w:rsidP="00021468">
      <w:pPr>
        <w:pStyle w:val="ReferenceSectionTitle"/>
      </w:pPr>
      <w:bookmarkStart w:id="330" w:name="_Toc162959781"/>
      <w:r>
        <w:lastRenderedPageBreak/>
        <w:t>limit</w:t>
      </w:r>
      <w:bookmarkEnd w:id="330"/>
    </w:p>
    <w:p w14:paraId="3268E5DB" w14:textId="77777777" w:rsidR="00021468" w:rsidRPr="0010024C" w:rsidRDefault="00021468" w:rsidP="00021468">
      <w:pPr>
        <w:pStyle w:val="UsageTitle"/>
      </w:pPr>
      <w:r w:rsidRPr="00021468">
        <w:t>Limit the global bitrate by dropping packets</w:t>
      </w:r>
    </w:p>
    <w:p w14:paraId="7D46DB7F" w14:textId="77777777" w:rsidR="00021468" w:rsidRPr="00021468" w:rsidRDefault="00021468" w:rsidP="00021468">
      <w:r w:rsidRPr="00021468">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r w:rsidRPr="00021468">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pPr>
      <w:r w:rsidRPr="00021468">
        <w:t xml:space="preserve">Below </w:t>
      </w:r>
      <w:r w:rsidRPr="00CE6802">
        <w:rPr>
          <w:rStyle w:val="Codeintext"/>
        </w:rPr>
        <w:t>--threshold1</w:t>
      </w:r>
      <w:r w:rsidRPr="00021468">
        <w:t>, only null packets are dropped.</w:t>
      </w:r>
    </w:p>
    <w:p w14:paraId="6D4336E6" w14:textId="77777777" w:rsidR="00021468" w:rsidRDefault="00021468" w:rsidP="006B30A7">
      <w:pPr>
        <w:pStyle w:val="ListParagraph"/>
        <w:numPr>
          <w:ilvl w:val="0"/>
          <w:numId w:val="19"/>
        </w:numPr>
      </w:pPr>
      <w:r w:rsidRPr="00021468">
        <w:t xml:space="preserve">Below </w:t>
      </w:r>
      <w:r w:rsidRPr="00CE6802">
        <w:rPr>
          <w:rStyle w:val="Codeintext"/>
        </w:rPr>
        <w:t>--threshold2</w:t>
      </w:r>
      <w:r w:rsidRPr="00021468">
        <w:t xml:space="preserve">, if </w:t>
      </w:r>
      <w:r w:rsidRPr="00CE6802">
        <w:rPr>
          <w:rStyle w:val="Codeintext"/>
        </w:rPr>
        <w:t>--pid</w:t>
      </w:r>
      <w:r w:rsidRPr="00021468">
        <w:t xml:space="preserve"> options are specified, </w:t>
      </w:r>
      <w:r w:rsidR="00F66BA2">
        <w:t xml:space="preserve">video </w:t>
      </w:r>
      <w:r w:rsidRPr="00021468">
        <w:t>packets from the specified PID's are dropped (except packets containing a PUSI or a PCR).</w:t>
      </w:r>
    </w:p>
    <w:p w14:paraId="469E0353" w14:textId="77777777" w:rsidR="00F66BA2" w:rsidRDefault="00F66BA2" w:rsidP="006B30A7">
      <w:pPr>
        <w:pStyle w:val="ListParagraph"/>
        <w:numPr>
          <w:ilvl w:val="0"/>
          <w:numId w:val="19"/>
        </w:numPr>
      </w:pPr>
      <w:r w:rsidRPr="00021468">
        <w:t xml:space="preserve">Below </w:t>
      </w:r>
      <w:r w:rsidRPr="00CE6802">
        <w:rPr>
          <w:rStyle w:val="Codeintext"/>
        </w:rPr>
        <w:t>--threshold3</w:t>
      </w:r>
      <w:r w:rsidRPr="00021468">
        <w:t xml:space="preserve">, if </w:t>
      </w:r>
      <w:r w:rsidRPr="00CE6802">
        <w:rPr>
          <w:rStyle w:val="Codeintext"/>
        </w:rPr>
        <w:t>--pid</w:t>
      </w:r>
      <w:r w:rsidRPr="00021468">
        <w:t xml:space="preserve"> options are specified, </w:t>
      </w:r>
      <w:r>
        <w:t xml:space="preserve">all </w:t>
      </w:r>
      <w:r w:rsidRPr="00021468">
        <w:t xml:space="preserve">packets </w:t>
      </w:r>
      <w:r>
        <w:t xml:space="preserve">(not only video) </w:t>
      </w:r>
      <w:r w:rsidRPr="00021468">
        <w:t>from the specified PID's are dropped (except packets containing a PUSI or a PCR).</w:t>
      </w:r>
    </w:p>
    <w:p w14:paraId="36F2650A" w14:textId="77777777" w:rsidR="00021468" w:rsidRDefault="00021468" w:rsidP="006B30A7">
      <w:pPr>
        <w:pStyle w:val="ListParagraph"/>
        <w:numPr>
          <w:ilvl w:val="0"/>
          <w:numId w:val="19"/>
        </w:numPr>
      </w:pPr>
      <w:r w:rsidRPr="00021468">
        <w:t xml:space="preserve">Below </w:t>
      </w:r>
      <w:r w:rsidRPr="00CE6802">
        <w:rPr>
          <w:rStyle w:val="Codeintext"/>
        </w:rPr>
        <w:t>--threshold</w:t>
      </w:r>
      <w:r w:rsidR="00F66BA2" w:rsidRPr="00CE6802">
        <w:rPr>
          <w:rStyle w:val="Codeintext"/>
        </w:rPr>
        <w:t>4</w:t>
      </w:r>
      <w:r w:rsidRPr="00021468">
        <w:t>, packets from any video or audio PID are dropped (except packets containing a PUSI or a PCR).</w:t>
      </w:r>
    </w:p>
    <w:p w14:paraId="0C1AFAF7" w14:textId="77777777" w:rsidR="00021468" w:rsidRDefault="00021468" w:rsidP="006B30A7">
      <w:pPr>
        <w:pStyle w:val="ListParagraph"/>
        <w:numPr>
          <w:ilvl w:val="0"/>
          <w:numId w:val="19"/>
        </w:numPr>
      </w:pPr>
      <w:r w:rsidRPr="00021468">
        <w:t>Above the last threshold, any packet can be dropped.</w:t>
      </w:r>
    </w:p>
    <w:p w14:paraId="021A9067" w14:textId="77777777" w:rsidR="00F66BA2" w:rsidRPr="00021468" w:rsidRDefault="00F66BA2" w:rsidP="00F66BA2">
      <w:r w:rsidRPr="00F66BA2">
        <w:t xml:space="preserve">Note: </w:t>
      </w:r>
      <w:r>
        <w:t>All thresholds, except the last</w:t>
      </w:r>
      <w:r w:rsidRPr="00F66BA2">
        <w:t xml:space="preserve"> </w:t>
      </w:r>
      <w:r>
        <w:t xml:space="preserve">one, can be disabled using a zero </w:t>
      </w:r>
      <w:r w:rsidRPr="00F66BA2">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pPr>
      <w: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127AC8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pPr>
      <w:r w:rsidRPr="00CF0FFB">
        <w:t xml:space="preserve">Generic </w:t>
      </w:r>
      <w:r>
        <w:t xml:space="preserve">packet processing </w:t>
      </w:r>
      <w:r w:rsidRPr="00CF0FFB">
        <w:t>plugin options</w:t>
      </w:r>
    </w:p>
    <w:p w14:paraId="443703BF" w14:textId="77777777" w:rsidR="008C770C" w:rsidRPr="00CF0FFB" w:rsidRDefault="008C770C" w:rsidP="008C770C">
      <w:pPr>
        <w:ind w:left="284"/>
      </w:pPr>
      <w:r w:rsidRPr="00CF0FFB">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7497AC4"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4B34655" w14:textId="77777777" w:rsidR="008B08D5" w:rsidRDefault="008B08D5" w:rsidP="008B08D5">
      <w:pPr>
        <w:pStyle w:val="ReferenceSectionTitle"/>
      </w:pPr>
      <w:bookmarkStart w:id="331" w:name="_Toc162959782"/>
      <w:r>
        <w:lastRenderedPageBreak/>
        <w:t>memory (input)</w:t>
      </w:r>
      <w:bookmarkEnd w:id="331"/>
    </w:p>
    <w:p w14:paraId="5C9E0ADC" w14:textId="77777777" w:rsidR="008B08D5" w:rsidRPr="0010024C" w:rsidRDefault="008B08D5" w:rsidP="008B08D5">
      <w:pPr>
        <w:pStyle w:val="UsageTitle"/>
      </w:pPr>
      <w:r w:rsidRPr="008B08D5">
        <w:t>Direct memory input from an application</w:t>
      </w:r>
    </w:p>
    <w:p w14:paraId="36138DE9" w14:textId="77777777" w:rsidR="0029506B" w:rsidRDefault="0029506B" w:rsidP="0029506B">
      <w:r>
        <w:t>This input plugin receives TS packets from the calling application using memory buffers.</w:t>
      </w:r>
    </w:p>
    <w:p w14:paraId="27380461" w14:textId="77777777" w:rsidR="0029506B" w:rsidRDefault="0029506B" w:rsidP="0029506B">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in</w:t>
      </w:r>
      <w:r w:rsidRPr="00F24C34">
        <w:t>put of the pipeline.</w:t>
      </w:r>
      <w:r w:rsidR="00BB3A62">
        <w:t xml:space="preserve"> Using this plugin in a </w:t>
      </w:r>
      <w:r w:rsidR="00BB3A62" w:rsidRPr="00BB3A62">
        <w:rPr>
          <w:rStyle w:val="Codeintext"/>
        </w:rPr>
        <w:t>tsp</w:t>
      </w:r>
      <w:r w:rsidR="00BB3A62">
        <w:t xml:space="preserve"> command line does nothing.</w:t>
      </w:r>
    </w:p>
    <w:p w14:paraId="2B0CC3D3" w14:textId="77777777" w:rsidR="004F7BC6" w:rsidRDefault="004F7BC6" w:rsidP="0029506B">
      <w: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t>s</w:t>
      </w:r>
      <w:r>
        <w:t xml:space="preserve"> for the </w:t>
      </w:r>
      <w:r w:rsidRPr="004F7BC6">
        <w:rPr>
          <w:rStyle w:val="Codeintext"/>
        </w:rPr>
        <w:t>memory</w:t>
      </w:r>
      <w:r>
        <w:t xml:space="preserve"> plugin.</w:t>
      </w:r>
    </w:p>
    <w:p w14:paraId="23C12D2D" w14:textId="77777777" w:rsidR="007469D1" w:rsidRDefault="00C21929" w:rsidP="0029506B">
      <w:r>
        <w:t>Developers may start from the s</w:t>
      </w:r>
      <w:r w:rsidR="007469D1">
        <w:t xml:space="preserve">ample code </w:t>
      </w:r>
      <w:r>
        <w:t xml:space="preserve">which </w:t>
      </w:r>
      <w:r w:rsidR="007469D1">
        <w:t xml:space="preserve">is available for the three languages in the TSDuck source code tree in the directory </w:t>
      </w:r>
      <w:r w:rsidR="007469D1" w:rsidRPr="007469D1">
        <w:rPr>
          <w:rStyle w:val="Codeintext"/>
        </w:rPr>
        <w:t>sample/sample-memory-plugins</w:t>
      </w:r>
      <w:r w:rsidR="007469D1">
        <w:t>.</w:t>
      </w:r>
    </w:p>
    <w:p w14:paraId="44EEE1AD" w14:textId="77777777" w:rsidR="00164AA1" w:rsidRPr="00164AA1" w:rsidRDefault="00164AA1" w:rsidP="00164AA1">
      <w:pPr>
        <w:pStyle w:val="UsageTitle"/>
      </w:pPr>
      <w:r w:rsidRPr="00164AA1">
        <w:t>Principle of operation</w:t>
      </w:r>
    </w:p>
    <w:p w14:paraId="1B548AE2" w14:textId="77777777" w:rsidR="004F7BC6" w:rsidRDefault="004F7BC6" w:rsidP="00164AA1">
      <w:pPr>
        <w:ind w:left="284"/>
      </w:pPr>
      <w:r>
        <w:t>Each time</w:t>
      </w:r>
      <w:r w:rsidR="00164AA1">
        <w:t xml:space="preserve"> the </w:t>
      </w:r>
      <w:r w:rsidR="00164AA1" w:rsidRPr="00164AA1">
        <w:rPr>
          <w:b/>
        </w:rPr>
        <w:t>memory</w:t>
      </w:r>
      <w:r w:rsidR="00164AA1">
        <w:t xml:space="preserve"> input plugin needs to receive TS packets, it signals an event.</w:t>
      </w:r>
      <w:r w:rsidR="008469C0">
        <w:t xml:space="preserve"> The application shall register an event handler which handles this event and</w:t>
      </w:r>
      <w:r w:rsidR="008469C0" w:rsidRPr="008469C0">
        <w:t xml:space="preserve"> </w:t>
      </w:r>
      <w:r w:rsidR="008469C0" w:rsidRPr="00164AA1">
        <w:t>wait</w:t>
      </w:r>
      <w:r w:rsidR="008469C0">
        <w:t>s</w:t>
      </w:r>
      <w:r w:rsidR="008469C0" w:rsidRPr="00164AA1">
        <w:t xml:space="preserve"> for input packets as long as necessary.</w:t>
      </w:r>
      <w:r w:rsidR="008469C0">
        <w:t xml:space="preserve"> When input packets are available, the event handler returns them to the </w:t>
      </w:r>
      <w:r w:rsidR="008469C0" w:rsidRPr="008469C0">
        <w:rPr>
          <w:rStyle w:val="Codeintext"/>
        </w:rPr>
        <w:t>memory</w:t>
      </w:r>
      <w:r w:rsidR="008469C0">
        <w:t xml:space="preserve"> plugin.</w:t>
      </w:r>
    </w:p>
    <w:p w14:paraId="1560BC32" w14:textId="77777777" w:rsidR="00CD1C79" w:rsidRDefault="00CD1C79" w:rsidP="00164AA1">
      <w:pPr>
        <w:ind w:left="284"/>
      </w:pPr>
      <w:r>
        <w:t>The way an event handler returns data to the plugin depends on the language:</w:t>
      </w:r>
    </w:p>
    <w:p w14:paraId="3B209791" w14:textId="77777777" w:rsidR="00C21929" w:rsidRDefault="00765D61" w:rsidP="00C21929">
      <w:pPr>
        <w:pStyle w:val="ListParagraph"/>
        <w:numPr>
          <w:ilvl w:val="0"/>
          <w:numId w:val="30"/>
        </w:numPr>
        <w:ind w:left="630"/>
      </w:pPr>
      <w:r>
        <w:t xml:space="preserve">In </w:t>
      </w:r>
      <w:r w:rsidR="00B776F1">
        <w:t>C++</w:t>
      </w:r>
      <w:r>
        <w:t>, t</w:t>
      </w:r>
      <w:r w:rsidR="00C85E5B" w:rsidRPr="00B776F1">
        <w:t>he event data is an instance of</w:t>
      </w:r>
      <w:r w:rsidR="00164AA1" w:rsidRPr="00B776F1">
        <w:t xml:space="preserve"> </w:t>
      </w:r>
      <w:r w:rsidR="00C85E5B" w:rsidRPr="00B776F1">
        <w:rPr>
          <w:b/>
        </w:rPr>
        <w:t>PluginEventData</w:t>
      </w:r>
      <w:r w:rsidR="00C85E5B" w:rsidRPr="00B776F1">
        <w:t xml:space="preserve"> pointing to the input buffer.</w:t>
      </w:r>
      <w:r w:rsidR="00B776F1">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pPr>
      <w:r>
        <w:t xml:space="preserve">In </w:t>
      </w:r>
      <w:r w:rsidR="00B776F1" w:rsidRPr="00C21929">
        <w:t>Java</w:t>
      </w:r>
      <w:r>
        <w:t>, t</w:t>
      </w:r>
      <w:r w:rsidR="00C21929">
        <w:t xml:space="preserve">he event handler shall pass a </w:t>
      </w:r>
      <w:r w:rsidR="00C21929" w:rsidRPr="00C21929">
        <w:rPr>
          <w:rStyle w:val="Codeintext"/>
        </w:rPr>
        <w:t>byte[]</w:t>
      </w:r>
      <w:r w:rsidR="00C21929">
        <w:t xml:space="preserve"> containing the TS packets</w:t>
      </w:r>
      <w:r w:rsidR="00C21929" w:rsidRPr="00C21929">
        <w:t xml:space="preserve"> </w:t>
      </w:r>
      <w:r w:rsidR="00C21929">
        <w:t xml:space="preserve">to the method </w:t>
      </w:r>
      <w:r w:rsidR="00C21929" w:rsidRPr="00C21929">
        <w:rPr>
          <w:rStyle w:val="Codeintext"/>
        </w:rPr>
        <w:t>setOutputData()</w:t>
      </w:r>
      <w:r w:rsidR="00C21929">
        <w:t xml:space="preserve"> of the </w:t>
      </w:r>
      <w:r w:rsidR="00C21929" w:rsidRPr="00C21929">
        <w:rPr>
          <w:rStyle w:val="Codeintext"/>
        </w:rPr>
        <w:t>PluginEventContext</w:t>
      </w:r>
      <w:r w:rsidR="00C21929" w:rsidRPr="00C21929">
        <w:t>.</w:t>
      </w:r>
    </w:p>
    <w:p w14:paraId="3BA064CF" w14:textId="77777777" w:rsidR="00B776F1" w:rsidRPr="00B776F1" w:rsidRDefault="00765D61" w:rsidP="00B776F1">
      <w:pPr>
        <w:pStyle w:val="ListParagraph"/>
        <w:numPr>
          <w:ilvl w:val="0"/>
          <w:numId w:val="30"/>
        </w:numPr>
        <w:ind w:left="630"/>
      </w:pPr>
      <w:r>
        <w:t xml:space="preserve">In </w:t>
      </w:r>
      <w:r w:rsidR="00B776F1">
        <w:t>Python</w:t>
      </w:r>
      <w:r>
        <w:t>, t</w:t>
      </w:r>
      <w:r w:rsidR="00B776F1">
        <w:t xml:space="preserve">he event handler shall return a </w:t>
      </w:r>
      <w:r w:rsidR="00B776F1" w:rsidRPr="00B776F1">
        <w:rPr>
          <w:rStyle w:val="Codeintext"/>
        </w:rPr>
        <w:t>bytearray</w:t>
      </w:r>
      <w:r w:rsidR="00B776F1">
        <w:t xml:space="preserve"> containing the TS packets.</w:t>
      </w:r>
    </w:p>
    <w:p w14:paraId="1348360A" w14:textId="77777777" w:rsidR="00C85E5B" w:rsidRPr="00164AA1" w:rsidRDefault="00C85E5B" w:rsidP="00164AA1">
      <w:pPr>
        <w:ind w:left="284"/>
      </w:pPr>
      <w:r w:rsidRPr="00164AA1">
        <w:t>Returning zero packet (or not handling the event</w:t>
      </w:r>
      <w:r w:rsidR="00B776F1">
        <w:t xml:space="preserve"> at all</w:t>
      </w:r>
      <w:r w:rsidRPr="00164AA1">
        <w:t xml:space="preserve">) means end if input. </w:t>
      </w:r>
    </w:p>
    <w:p w14:paraId="544DD321" w14:textId="77777777" w:rsidR="008B08D5" w:rsidRPr="0010024C" w:rsidRDefault="008B08D5" w:rsidP="008B08D5">
      <w:pPr>
        <w:pStyle w:val="UsageTitle"/>
      </w:pPr>
      <w:r>
        <w:t>Usage</w:t>
      </w:r>
    </w:p>
    <w:p w14:paraId="48A98D5A" w14:textId="77777777" w:rsidR="008B08D5" w:rsidRDefault="008B08D5" w:rsidP="008B08D5">
      <w:pPr>
        <w:pStyle w:val="UsageSyntax"/>
      </w:pPr>
      <w:r>
        <w:t>tsp -I memory [</w:t>
      </w:r>
      <w:r>
        <w:rPr>
          <w:i/>
          <w:iCs/>
        </w:rPr>
        <w:t>options</w:t>
      </w:r>
      <w:r>
        <w:t>]</w:t>
      </w:r>
    </w:p>
    <w:p w14:paraId="2BA092E8" w14:textId="77777777" w:rsidR="00686C6C" w:rsidRPr="0010024C" w:rsidRDefault="00C85E5B" w:rsidP="00686C6C">
      <w:pPr>
        <w:pStyle w:val="UsageTitle"/>
      </w:pPr>
      <w:r>
        <w:t>O</w:t>
      </w:r>
      <w:r w:rsidR="00686C6C">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pPr>
      <w:r>
        <w:t>Generic common input plugin options</w:t>
      </w:r>
    </w:p>
    <w:p w14:paraId="43F32393" w14:textId="77777777" w:rsidR="008B08D5" w:rsidRPr="00CF0FFB" w:rsidRDefault="008B08D5" w:rsidP="008B08D5">
      <w:pPr>
        <w:ind w:left="284"/>
      </w:pPr>
      <w:r w:rsidRPr="00CF0FFB">
        <w:t xml:space="preserve">The following options are implicitly defined in all </w:t>
      </w:r>
      <w:r>
        <w:t xml:space="preserve">input </w:t>
      </w:r>
      <w:r w:rsidRPr="00CF0FFB">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2" w:name="_Toc162959783"/>
      <w:r>
        <w:lastRenderedPageBreak/>
        <w:t>memory</w:t>
      </w:r>
      <w:r w:rsidR="008B08D5">
        <w:t xml:space="preserve"> (output)</w:t>
      </w:r>
      <w:bookmarkEnd w:id="332"/>
    </w:p>
    <w:p w14:paraId="361BDA4E" w14:textId="77777777" w:rsidR="008B08D5" w:rsidRPr="0010024C" w:rsidRDefault="005B6C6C" w:rsidP="008B08D5">
      <w:pPr>
        <w:pStyle w:val="UsageTitle"/>
      </w:pPr>
      <w:r w:rsidRPr="005B6C6C">
        <w:t>Direct memory output to an application</w:t>
      </w:r>
    </w:p>
    <w:p w14:paraId="6592B894" w14:textId="77777777" w:rsidR="008B08D5" w:rsidRDefault="008B08D5" w:rsidP="008B08D5">
      <w:r>
        <w:t xml:space="preserve">This output plugin sends TS packets </w:t>
      </w:r>
      <w:r w:rsidR="00F24C34">
        <w:t xml:space="preserve">to the calling application using </w:t>
      </w:r>
      <w:r w:rsidR="0029506B">
        <w:t>memory buffers.</w:t>
      </w:r>
    </w:p>
    <w:p w14:paraId="48BFE23A" w14:textId="77777777" w:rsidR="00BB3A62" w:rsidRDefault="00BB3A62" w:rsidP="00BB3A62">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out</w:t>
      </w:r>
      <w:r w:rsidRPr="00F24C34">
        <w:t>put of the pipeline.</w:t>
      </w:r>
      <w:r>
        <w:t xml:space="preserve"> Using this plugin in a </w:t>
      </w:r>
      <w:r w:rsidRPr="00BB3A62">
        <w:rPr>
          <w:rStyle w:val="Codeintext"/>
        </w:rPr>
        <w:t>tsp</w:t>
      </w:r>
      <w:r>
        <w:t xml:space="preserve"> command line does nothing.</w:t>
      </w:r>
    </w:p>
    <w:p w14:paraId="0456AA75" w14:textId="77777777" w:rsidR="00BB3A62" w:rsidRDefault="00BB3A62" w:rsidP="00BB3A62">
      <w: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t xml:space="preserve"> plugin.</w:t>
      </w:r>
    </w:p>
    <w:p w14:paraId="0BD606C0" w14:textId="77777777" w:rsidR="00C21929" w:rsidRDefault="00C21929" w:rsidP="00C21929">
      <w:r>
        <w:t xml:space="preserve">Developers may start from the sample code which is available for the three languages in the TSDuck source code tree in the directory </w:t>
      </w:r>
      <w:r w:rsidRPr="007469D1">
        <w:rPr>
          <w:rStyle w:val="Codeintext"/>
        </w:rPr>
        <w:t>sample/sample-memory-plugins</w:t>
      </w:r>
      <w:r>
        <w:t>.</w:t>
      </w:r>
    </w:p>
    <w:p w14:paraId="2CCDA8BA" w14:textId="77777777" w:rsidR="00BB3A62" w:rsidRPr="00164AA1" w:rsidRDefault="00BB3A62" w:rsidP="00BB3A62">
      <w:pPr>
        <w:pStyle w:val="UsageTitle"/>
      </w:pPr>
      <w:r w:rsidRPr="00164AA1">
        <w:t>Principle of operation</w:t>
      </w:r>
    </w:p>
    <w:p w14:paraId="68CEAB27" w14:textId="77777777" w:rsidR="00BB3A62" w:rsidRDefault="00BB3A62" w:rsidP="00BB3A62">
      <w:pPr>
        <w:ind w:left="284"/>
      </w:pPr>
      <w:r>
        <w:t xml:space="preserve">Each time the </w:t>
      </w:r>
      <w:r w:rsidRPr="00164AA1">
        <w:rPr>
          <w:b/>
        </w:rPr>
        <w:t>memory</w:t>
      </w:r>
      <w:r>
        <w:t xml:space="preserve"> output plugin needs to send TS packets, it signals an event. The application shall register an event handler which handles this event. The </w:t>
      </w:r>
      <w:r w:rsidR="008138AF">
        <w:t>TS</w:t>
      </w:r>
      <w:r>
        <w:t xml:space="preserve"> packets to output are referenced by the event data.</w:t>
      </w:r>
    </w:p>
    <w:p w14:paraId="5B88F13A" w14:textId="77777777" w:rsidR="00BB3A62" w:rsidRDefault="0097705F" w:rsidP="00BB3A62">
      <w:pPr>
        <w:pStyle w:val="ListParagraph"/>
        <w:numPr>
          <w:ilvl w:val="0"/>
          <w:numId w:val="30"/>
        </w:numPr>
        <w:ind w:left="630"/>
      </w:pPr>
      <w:r>
        <w:t xml:space="preserve">In </w:t>
      </w:r>
      <w:r w:rsidR="00BB3A62">
        <w:t>C++</w:t>
      </w:r>
      <w:r>
        <w:t>, t</w:t>
      </w:r>
      <w:r w:rsidR="00BB3A62" w:rsidRPr="00B776F1">
        <w:t xml:space="preserve">he event data is an instance of </w:t>
      </w:r>
      <w:r w:rsidR="00BB3A62" w:rsidRPr="00B776F1">
        <w:rPr>
          <w:b/>
        </w:rPr>
        <w:t>PluginEventData</w:t>
      </w:r>
      <w:r w:rsidR="00BB3A62" w:rsidRPr="00B776F1">
        <w:t xml:space="preserve"> pointing to the </w:t>
      </w:r>
      <w:r w:rsidR="008138AF">
        <w:t>out</w:t>
      </w:r>
      <w:r w:rsidR="00BB3A62" w:rsidRPr="00B776F1">
        <w:t xml:space="preserve">put </w:t>
      </w:r>
      <w:r w:rsidR="00BB3A62">
        <w:t>TS packets.</w:t>
      </w:r>
      <w:r w:rsidR="00F27E8E">
        <w:t xml:space="preserve"> 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pPr>
      <w:r>
        <w:t xml:space="preserve">In </w:t>
      </w:r>
      <w:r w:rsidR="00BB3A62">
        <w:t>Java</w:t>
      </w:r>
      <w:r>
        <w:t>, t</w:t>
      </w:r>
      <w:r w:rsidR="000F4BD8">
        <w:t xml:space="preserve">he event handler receives the TS packets in the event data array of </w:t>
      </w:r>
      <w:r w:rsidR="000F4BD8" w:rsidRPr="000F4BD8">
        <w:rPr>
          <w:rStyle w:val="Codeintext"/>
        </w:rPr>
        <w:t>byte</w:t>
      </w:r>
      <w:r w:rsidR="000F4BD8">
        <w:rPr>
          <w:rStyle w:val="Codeintext"/>
        </w:rPr>
        <w:t>s</w:t>
      </w:r>
      <w:r w:rsidR="000F4BD8">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pPr>
      <w:r>
        <w:t xml:space="preserve">In </w:t>
      </w:r>
      <w:r w:rsidR="00BB3A62">
        <w:t>Python</w:t>
      </w:r>
      <w:r>
        <w:t>, t</w:t>
      </w:r>
      <w:r w:rsidR="00BB3A62">
        <w:t xml:space="preserve">he event handler </w:t>
      </w:r>
      <w:r w:rsidR="000F4BD8">
        <w:t xml:space="preserve">receives </w:t>
      </w:r>
      <w:r w:rsidR="00BB3A62">
        <w:t>the TS packets</w:t>
      </w:r>
      <w:r w:rsidR="000F4BD8">
        <w:t xml:space="preserve"> in the event data </w:t>
      </w:r>
      <w:r w:rsidR="000F4BD8" w:rsidRPr="000F4BD8">
        <w:rPr>
          <w:rStyle w:val="Codeintext"/>
        </w:rPr>
        <w:t>bytearray</w:t>
      </w:r>
      <w:r w:rsidR="00BB3A62">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pPr>
      <w:r>
        <w:t>Usage</w:t>
      </w:r>
    </w:p>
    <w:p w14:paraId="5A888026" w14:textId="77777777" w:rsidR="008B08D5" w:rsidRDefault="008B08D5" w:rsidP="008B08D5">
      <w:pPr>
        <w:pStyle w:val="UsageSyntax"/>
      </w:pPr>
      <w:r>
        <w:t xml:space="preserve">tsp -O </w:t>
      </w:r>
      <w:r w:rsidR="0029506B">
        <w:t>memory</w:t>
      </w:r>
      <w:r>
        <w:t xml:space="preserve"> [</w:t>
      </w:r>
      <w:r>
        <w:rPr>
          <w:i/>
          <w:iCs/>
        </w:rPr>
        <w:t>options</w:t>
      </w:r>
      <w:r w:rsidR="0029506B">
        <w:t>]</w:t>
      </w:r>
    </w:p>
    <w:p w14:paraId="41A90D5E" w14:textId="77777777" w:rsidR="00A20BBE" w:rsidRPr="0010024C" w:rsidRDefault="00A20BBE" w:rsidP="00A20BBE">
      <w:pPr>
        <w:pStyle w:val="UsageTitle"/>
      </w:pPr>
      <w: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pPr>
      <w:r>
        <w:t>Generic common output plugin options</w:t>
      </w:r>
    </w:p>
    <w:p w14:paraId="09D3F736" w14:textId="77777777" w:rsidR="008B08D5" w:rsidRPr="00CF0FFB" w:rsidRDefault="008B08D5" w:rsidP="008B08D5">
      <w:pPr>
        <w:ind w:left="284"/>
      </w:pPr>
      <w:r w:rsidRPr="00CF0FFB">
        <w:t xml:space="preserve">The following options are implicitly defined in all </w:t>
      </w:r>
      <w:r>
        <w:t xml:space="preserve">output </w:t>
      </w:r>
      <w:r w:rsidRPr="00CF0FFB">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3" w:name="_Toc162959784"/>
      <w:r>
        <w:lastRenderedPageBreak/>
        <w:t>merge</w:t>
      </w:r>
      <w:bookmarkEnd w:id="333"/>
    </w:p>
    <w:p w14:paraId="4090EEEA" w14:textId="77777777" w:rsidR="00C35665" w:rsidRPr="0010024C" w:rsidRDefault="00C35665" w:rsidP="00C35665">
      <w:pPr>
        <w:pStyle w:val="UsageTitle"/>
      </w:pPr>
      <w:r w:rsidRPr="00C35665">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pPr>
      <w:r w:rsidRPr="0010024C">
        <w:lastRenderedPageBreak/>
        <w:t>Parameter</w:t>
      </w:r>
    </w:p>
    <w:p w14:paraId="5CA51687" w14:textId="77777777" w:rsidR="00B73AC6" w:rsidRDefault="00B73AC6" w:rsidP="00B73AC6">
      <w:pPr>
        <w:pStyle w:val="NormalShifted"/>
      </w:pPr>
      <w: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755485E" w:rsidR="00B73AC6" w:rsidRDefault="00B73AC6" w:rsidP="00B73AC6">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1424C7">
        <w:t>3.1.5</w:t>
      </w:r>
      <w:r>
        <w:fldChar w:fldCharType="end"/>
      </w:r>
      <w:r>
        <w:t>).</w:t>
      </w:r>
    </w:p>
    <w:p w14:paraId="6774A05E" w14:textId="77777777" w:rsidR="00C35665" w:rsidRDefault="00BD19C2" w:rsidP="00C35665">
      <w:pPr>
        <w:pStyle w:val="UsageTitle"/>
      </w:pPr>
      <w: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0F554B8"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424C7">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pPr>
      <w:r>
        <w:t>-t</w:t>
      </w:r>
      <w:r>
        <w:br/>
        <w:t>--transparent</w:t>
      </w:r>
    </w:p>
    <w:p w14:paraId="3D5FF21E" w14:textId="77777777" w:rsidR="00B91C4F" w:rsidRDefault="00B91C4F" w:rsidP="00437FF1">
      <w:pPr>
        <w:pStyle w:val="OptionDescription"/>
      </w:pPr>
      <w:r>
        <w:t>Pass all PID's without logical transformation.</w:t>
      </w:r>
    </w:p>
    <w:p w14:paraId="24D83135" w14:textId="77777777" w:rsidR="00B91C4F" w:rsidRDefault="00B91C4F" w:rsidP="00B91C4F">
      <w:pPr>
        <w:pStyle w:val="OptionDescription"/>
      </w:pPr>
      <w:r>
        <w:t xml:space="preserve">Equivalent to </w:t>
      </w:r>
      <w:r w:rsidRPr="00CE6802">
        <w:rPr>
          <w:rStyle w:val="Codeintext"/>
        </w:rPr>
        <w:t>--no-psi-merge --ignore-conflicts --pass 0x00-0x1F</w:t>
      </w:r>
      <w:r>
        <w:t>.</w:t>
      </w:r>
    </w:p>
    <w:p w14:paraId="14E47C99" w14:textId="77777777" w:rsidR="008C770C" w:rsidRPr="00CF0FFB" w:rsidRDefault="008C770C" w:rsidP="008C770C">
      <w:pPr>
        <w:pStyle w:val="UsageTitle"/>
      </w:pPr>
      <w:r w:rsidRPr="00CF0FFB">
        <w:t xml:space="preserve">Generic </w:t>
      </w:r>
      <w:r>
        <w:t xml:space="preserve">packet processing </w:t>
      </w:r>
      <w:r w:rsidRPr="00CF0FFB">
        <w:t>plugin options</w:t>
      </w:r>
    </w:p>
    <w:p w14:paraId="1C8CB1DB" w14:textId="77777777" w:rsidR="008C770C" w:rsidRPr="00CF0FFB" w:rsidRDefault="008C770C" w:rsidP="008C770C">
      <w:pPr>
        <w:ind w:left="284"/>
      </w:pPr>
      <w:r w:rsidRPr="00CF0FFB">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264788F"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42A0877" w14:textId="77777777" w:rsidR="00E06CAF" w:rsidRDefault="00E06CAF" w:rsidP="00A545B1">
      <w:pPr>
        <w:pStyle w:val="ReferenceSectionTitle"/>
      </w:pPr>
      <w:bookmarkStart w:id="334" w:name="_Ref205364831"/>
      <w:bookmarkStart w:id="335" w:name="_Toc162959785"/>
      <w:r>
        <w:lastRenderedPageBreak/>
        <w:t>m</w:t>
      </w:r>
      <w:bookmarkEnd w:id="334"/>
      <w:r w:rsidR="005A091E">
        <w:t>pe</w:t>
      </w:r>
      <w:bookmarkEnd w:id="335"/>
    </w:p>
    <w:p w14:paraId="3B93A59B" w14:textId="77777777" w:rsidR="00E06CAF" w:rsidRPr="0010024C" w:rsidRDefault="005A091E" w:rsidP="00E233F7">
      <w:pPr>
        <w:pStyle w:val="UsageTitle"/>
      </w:pPr>
      <w:r w:rsidRPr="005A091E">
        <w:t>Extract MPE (Multi-Pr</w:t>
      </w:r>
      <w:r>
        <w:t>otocol Encapsulation) datagrams</w:t>
      </w:r>
    </w:p>
    <w:p w14:paraId="2A450620" w14:textId="1EDB5C4D"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424C7">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rPr>
      </w:pPr>
      <w:r>
        <w:t xml:space="preserve">If the extracted datagrams are forwarded on the local network, it is recommended to activate the real-time defaults of </w:t>
      </w:r>
      <w:r w:rsidRPr="00A15CE1">
        <w:rPr>
          <w:rStyle w:val="Codeintext"/>
        </w:rPr>
        <w:t>tsp</w:t>
      </w:r>
      <w:r>
        <w:rPr>
          <w:i/>
        </w:rPr>
        <w:t xml:space="preserve"> </w:t>
      </w:r>
      <w:r>
        <w:t xml:space="preserve">using the option </w:t>
      </w:r>
      <w:r w:rsidRPr="00CE6802">
        <w:rPr>
          <w:rStyle w:val="Codeintext"/>
        </w:rPr>
        <w:t>--realtime</w:t>
      </w:r>
      <w:r>
        <w:t xml:space="preserve"> (see the reference documentation for </w:t>
      </w:r>
      <w:r w:rsidRPr="00222FEB">
        <w:rPr>
          <w:rStyle w:val="Codeintext"/>
        </w:rPr>
        <w:t>tsp</w:t>
      </w:r>
      <w:r w:rsidRPr="002241EE">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pPr>
      <w: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pPr>
      <w: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lastRenderedPageBreak/>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pPr>
      <w: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pPr>
      <w:r w:rsidRPr="003261C6">
        <w:t>--sync-layout</w:t>
      </w:r>
    </w:p>
    <w:p w14:paraId="31C8F0BA" w14:textId="77777777" w:rsidR="006B17F7" w:rsidRPr="003261C6" w:rsidRDefault="006B17F7" w:rsidP="006B17F7">
      <w:pPr>
        <w:pStyle w:val="OptionDescription"/>
      </w:pPr>
      <w:r w:rsidRPr="003261C6">
        <w:t xml:space="preserve">With </w:t>
      </w:r>
      <w:r w:rsidRPr="00173F3B">
        <w:rPr>
          <w:rStyle w:val="Codeintext"/>
        </w:rPr>
        <w:t>--log</w:t>
      </w:r>
      <w:r w:rsidRPr="003261C6">
        <w:t xml:space="preserve">, display the layout of </w:t>
      </w:r>
      <w:r w:rsidRPr="000258B2">
        <w:rPr>
          <w:rStyle w:val="Codeintext"/>
        </w:rPr>
        <w:t>0x47</w:t>
      </w:r>
      <w:r w:rsidRPr="003261C6">
        <w:t xml:space="preserve"> sync bytes in the UDP payload.</w:t>
      </w:r>
    </w:p>
    <w:p w14:paraId="04C7D2A3" w14:textId="77777777" w:rsidR="006B17F7" w:rsidRPr="0010024C" w:rsidRDefault="006B17F7" w:rsidP="006B17F7">
      <w:pPr>
        <w:pStyle w:val="UsageTitle"/>
      </w:pPr>
      <w: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pPr>
      <w: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pPr>
      <w:r>
        <w:t>Developers options</w:t>
      </w:r>
    </w:p>
    <w:p w14:paraId="7990E2EA" w14:textId="77777777" w:rsidR="007E574F" w:rsidRDefault="007E574F" w:rsidP="007E574F">
      <w:pPr>
        <w:ind w:left="284"/>
      </w:pPr>
      <w:r w:rsidRPr="00CF0FFB">
        <w:t xml:space="preserve">The following options are </w:t>
      </w:r>
      <w:r>
        <w:t>reserved to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pPr>
      <w:r w:rsidRPr="00CF0FFB">
        <w:t xml:space="preserve">Generic </w:t>
      </w:r>
      <w:r>
        <w:t xml:space="preserve">packet processing </w:t>
      </w:r>
      <w:r w:rsidRPr="00CF0FFB">
        <w:t>plugin options</w:t>
      </w:r>
    </w:p>
    <w:p w14:paraId="67A4E657" w14:textId="77777777" w:rsidR="008C770C" w:rsidRPr="00CF0FFB" w:rsidRDefault="008C770C" w:rsidP="008C770C">
      <w:pPr>
        <w:ind w:left="284"/>
      </w:pPr>
      <w:r w:rsidRPr="00CF0FFB">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EBB14AC"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7BF8B34F" w14:textId="77777777" w:rsidR="00CF21C2" w:rsidRDefault="00CF21C2" w:rsidP="00CF21C2">
      <w:pPr>
        <w:pStyle w:val="ReferenceSectionTitle"/>
      </w:pPr>
      <w:bookmarkStart w:id="336" w:name="_Toc162959786"/>
      <w:r>
        <w:lastRenderedPageBreak/>
        <w:t>mpeinject</w:t>
      </w:r>
      <w:bookmarkEnd w:id="336"/>
    </w:p>
    <w:p w14:paraId="0F03C9F9" w14:textId="77777777" w:rsidR="00CF21C2" w:rsidRPr="0010024C" w:rsidRDefault="00CF21C2" w:rsidP="00CF21C2">
      <w:pPr>
        <w:pStyle w:val="UsageTitle"/>
      </w:pPr>
      <w:r>
        <w:t>I</w:t>
      </w:r>
      <w:r w:rsidRPr="00CF21C2">
        <w:t>nject an incoming UDP stream into MPE</w:t>
      </w:r>
      <w:r>
        <w:t xml:space="preserve"> (Multi-Protocol Encapsulation)</w:t>
      </w:r>
    </w:p>
    <w:p w14:paraId="1F681B11" w14:textId="5D43F0E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424C7">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rPr>
      </w:pPr>
      <w:r>
        <w:t xml:space="preserve">Using this plugin forces </w:t>
      </w:r>
      <w:r w:rsidRPr="00173F3B">
        <w:rPr>
          <w:rStyle w:val="Codeintext"/>
        </w:rPr>
        <w:t>tsp</w:t>
      </w:r>
      <w:r>
        <w:t xml:space="preserve"> and all plugins to use their real-time defaults (see the reference documentation for </w:t>
      </w:r>
      <w:r w:rsidRPr="00222FEB">
        <w:rPr>
          <w:rStyle w:val="Codeintext"/>
        </w:rPr>
        <w:t>tsp</w:t>
      </w:r>
      <w:r w:rsidRPr="00222FEB">
        <w:rPr>
          <w:iCs/>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pPr>
      <w:r w:rsidRPr="007667D7">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pPr>
      <w:r>
        <w:t>UDP reception o</w:t>
      </w:r>
      <w:r w:rsidRPr="0010024C">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rPr>
      </w:pPr>
      <w:r w:rsidRPr="003E72A7">
        <w:t>--disable-multicast-loop</w:t>
      </w:r>
    </w:p>
    <w:p w14:paraId="1BD3534A" w14:textId="77777777" w:rsidR="003E72A7" w:rsidRDefault="003E72A7" w:rsidP="003E72A7">
      <w:pPr>
        <w:pStyle w:val="OptionDescription"/>
      </w:pPr>
      <w:r>
        <w:t>Disable multicast loopback.</w:t>
      </w:r>
    </w:p>
    <w:p w14:paraId="152EF4CF"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pPr>
      <w:r>
        <w:t>-f</w:t>
      </w:r>
      <w:r>
        <w:br/>
        <w:t>--first-source</w:t>
      </w:r>
    </w:p>
    <w:p w14:paraId="2182272F" w14:textId="77777777" w:rsidR="00F1042C" w:rsidRDefault="00F1042C" w:rsidP="00F1042C">
      <w:pPr>
        <w:pStyle w:val="OptionDescription"/>
      </w:pPr>
      <w:r>
        <w:t>Filter UDP packets based on the source address. Use the sender address of the first received packet as only allowed source.</w:t>
      </w:r>
    </w:p>
    <w:p w14:paraId="19260D12" w14:textId="77777777" w:rsidR="00F1042C" w:rsidRDefault="00F1042C" w:rsidP="00F1042C">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pPr>
      <w:r>
        <w:t xml:space="preserve">To allow a more precise selection of the sender, use option </w:t>
      </w:r>
      <w:r w:rsidRPr="00AD75DC">
        <w:rPr>
          <w:rStyle w:val="Codeintext"/>
        </w:rPr>
        <w:t>--source</w:t>
      </w:r>
      <w:r>
        <w:t xml:space="preserve">. Options </w:t>
      </w:r>
      <w:r w:rsidRPr="00AD75DC">
        <w:rPr>
          <w:rStyle w:val="Codeintext"/>
        </w:rPr>
        <w:t>--first-source</w:t>
      </w:r>
      <w:r>
        <w:t xml:space="preserve"> and </w:t>
      </w:r>
      <w:r w:rsidRPr="00AD75DC">
        <w:rPr>
          <w:rStyle w:val="Codeintext"/>
        </w:rPr>
        <w:t>--source</w:t>
      </w:r>
      <w: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pPr>
      <w:r>
        <w:t xml:space="preserve">-s </w:t>
      </w:r>
      <w:r w:rsidRPr="003F1851">
        <w:rPr>
          <w:b w:val="0"/>
          <w:i/>
        </w:rPr>
        <w:t>address[:port]</w:t>
      </w:r>
      <w:r>
        <w:br/>
        <w:t xml:space="preserve">--source </w:t>
      </w:r>
      <w:r w:rsidRPr="003F1851">
        <w:rPr>
          <w:b w:val="0"/>
          <w:i/>
        </w:rPr>
        <w:t>address[:port]</w:t>
      </w:r>
    </w:p>
    <w:p w14:paraId="160B0850" w14:textId="77777777" w:rsidR="00F1042C" w:rsidRDefault="00F1042C" w:rsidP="00F1042C">
      <w:pPr>
        <w:pStyle w:val="OptionDescription"/>
      </w:pPr>
      <w:r>
        <w:t>Filter UDP packets based on the specified source address.</w:t>
      </w:r>
    </w:p>
    <w:p w14:paraId="404A9F82" w14:textId="77777777" w:rsidR="00F1042C" w:rsidRDefault="00F1042C" w:rsidP="00F1042C">
      <w:pPr>
        <w:pStyle w:val="OptionDescription"/>
      </w:pPr>
      <w: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pPr>
      <w:r>
        <w:t xml:space="preserve">Options </w:t>
      </w:r>
      <w:r w:rsidRPr="00AD75DC">
        <w:rPr>
          <w:rStyle w:val="Codeintext"/>
        </w:rPr>
        <w:t>--first-source</w:t>
      </w:r>
      <w:r>
        <w:t xml:space="preserve"> and </w:t>
      </w:r>
      <w:r w:rsidRPr="00AD75DC">
        <w:rPr>
          <w:rStyle w:val="Codeintext"/>
        </w:rPr>
        <w:t>--source</w:t>
      </w:r>
      <w:r>
        <w:t xml:space="preserve"> are mutually exclusive.</w:t>
      </w:r>
    </w:p>
    <w:p w14:paraId="738EAB0E" w14:textId="77777777" w:rsidR="00D62D25" w:rsidRDefault="00D62D25" w:rsidP="00D62D25">
      <w:pPr>
        <w:pStyle w:val="OptionName"/>
      </w:pPr>
      <w:r>
        <w:t>--ssm</w:t>
      </w:r>
    </w:p>
    <w:p w14:paraId="43452927" w14:textId="77777777" w:rsidR="00D62D25" w:rsidRDefault="00D62D25" w:rsidP="00D62D25">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4F489AC1" w14:textId="77777777" w:rsidR="00D62D25" w:rsidRPr="00BC32A3" w:rsidRDefault="00D62D25" w:rsidP="00D62D25">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F65B2EF" w14:textId="77777777" w:rsidR="00F1042C" w:rsidRPr="0010024C" w:rsidRDefault="00C16F8A" w:rsidP="00F1042C">
      <w:pPr>
        <w:pStyle w:val="UsageTitle"/>
      </w:pPr>
      <w:r w:rsidRPr="00C16F8A">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lastRenderedPageBreak/>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pPr>
      <w:r w:rsidRPr="0010024C">
        <w:t>O</w:t>
      </w:r>
      <w:r>
        <w:t>ther o</w:t>
      </w:r>
      <w:r w:rsidRPr="0010024C">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pPr>
      <w:r w:rsidRPr="00CF0FFB">
        <w:t xml:space="preserve">Generic </w:t>
      </w:r>
      <w:r>
        <w:t xml:space="preserve">packet processing </w:t>
      </w:r>
      <w:r w:rsidRPr="00CF0FFB">
        <w:t>plugin options</w:t>
      </w:r>
    </w:p>
    <w:p w14:paraId="2545CE60" w14:textId="77777777" w:rsidR="008C770C" w:rsidRPr="00CF0FFB" w:rsidRDefault="008C770C" w:rsidP="008C770C">
      <w:pPr>
        <w:ind w:left="284"/>
      </w:pPr>
      <w:r w:rsidRPr="00CF0FFB">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F7D8E2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FD19E66" w14:textId="77777777" w:rsidR="005A091E" w:rsidRDefault="005A091E" w:rsidP="005A091E">
      <w:pPr>
        <w:pStyle w:val="ReferenceSectionTitle"/>
      </w:pPr>
      <w:bookmarkStart w:id="337" w:name="_Toc162959787"/>
      <w:r>
        <w:lastRenderedPageBreak/>
        <w:t>mux</w:t>
      </w:r>
      <w:bookmarkEnd w:id="337"/>
    </w:p>
    <w:p w14:paraId="67B675C9" w14:textId="77777777" w:rsidR="005A091E" w:rsidRPr="0010024C" w:rsidRDefault="008C770C" w:rsidP="005A091E">
      <w:pPr>
        <w:pStyle w:val="UsageTitle"/>
      </w:pPr>
      <w:r>
        <w:t>Inject TS packets in a transport s</w:t>
      </w:r>
      <w:r w:rsidR="005A091E" w:rsidRPr="0010024C">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pPr>
      <w:r w:rsidRPr="0010024C">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pPr>
      <w: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21F254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60E6B6C"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424C7">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lastRenderedPageBreak/>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pPr>
      <w:r w:rsidRPr="00CF0FFB">
        <w:t xml:space="preserve">Generic </w:t>
      </w:r>
      <w:r>
        <w:t xml:space="preserve">packet processing </w:t>
      </w:r>
      <w:r w:rsidRPr="00CF0FFB">
        <w:t>plugin options</w:t>
      </w:r>
    </w:p>
    <w:p w14:paraId="2B05361A" w14:textId="77777777" w:rsidR="008C770C" w:rsidRPr="00CF0FFB" w:rsidRDefault="008C770C" w:rsidP="008C770C">
      <w:pPr>
        <w:ind w:left="284"/>
      </w:pPr>
      <w:r w:rsidRPr="00CF0FFB">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B7157E3"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1090CAED" w14:textId="77777777" w:rsidR="006B3DED" w:rsidRDefault="006B3DED" w:rsidP="00A545B1">
      <w:pPr>
        <w:pStyle w:val="ReferenceSectionTitle"/>
      </w:pPr>
      <w:bookmarkStart w:id="338" w:name="_Ref180393205"/>
      <w:bookmarkStart w:id="339" w:name="_Toc162959788"/>
      <w:r>
        <w:lastRenderedPageBreak/>
        <w:t>nit</w:t>
      </w:r>
      <w:bookmarkEnd w:id="338"/>
      <w:bookmarkEnd w:id="339"/>
    </w:p>
    <w:p w14:paraId="1DC5ADF5" w14:textId="77777777" w:rsidR="006B3DED" w:rsidRPr="0010024C" w:rsidRDefault="006B3DED" w:rsidP="00E233F7">
      <w:pPr>
        <w:pStyle w:val="UsageTitle"/>
      </w:pPr>
      <w:r w:rsidRPr="0010024C">
        <w:t xml:space="preserve">Perform </w:t>
      </w:r>
      <w:r w:rsidR="00E9567C">
        <w:t>v</w:t>
      </w:r>
      <w:r w:rsidRPr="0010024C">
        <w:t>ar</w:t>
      </w:r>
      <w:r w:rsidR="00AC2BC0">
        <w:t xml:space="preserve">ious </w:t>
      </w:r>
      <w:r w:rsidR="00E9567C">
        <w:t>t</w:t>
      </w:r>
      <w:r w:rsidR="00AC2BC0">
        <w:t xml:space="preserve">ransformations on </w:t>
      </w:r>
      <w:r w:rsidR="000F3C67">
        <w:t>a</w:t>
      </w:r>
      <w:r w:rsidR="00AC2BC0">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pPr>
      <w:r w:rsidRPr="000F3C67">
        <w:t>Usage</w:t>
      </w:r>
    </w:p>
    <w:p w14:paraId="44424AA0" w14:textId="77777777" w:rsidR="006B3DED" w:rsidRPr="009E6EFE" w:rsidRDefault="006B3DED" w:rsidP="006B3DED">
      <w:pPr>
        <w:pStyle w:val="UsageSyntax"/>
      </w:pPr>
      <w:r w:rsidRPr="009E6EFE">
        <w:t>tsp -P nit [</w:t>
      </w:r>
      <w:r w:rsidRPr="009E6EFE">
        <w:rPr>
          <w:i/>
        </w:rPr>
        <w:t>options</w:t>
      </w:r>
      <w:r w:rsidRPr="009E6EFE">
        <w:t>]</w:t>
      </w:r>
    </w:p>
    <w:p w14:paraId="3E35A914" w14:textId="77777777" w:rsidR="006B3DED" w:rsidRPr="0010024C" w:rsidRDefault="00BD19C2" w:rsidP="00E233F7">
      <w:pPr>
        <w:pStyle w:val="UsageTitle"/>
      </w:pPr>
      <w: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EFB15C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lastRenderedPageBreak/>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7DCC6E7"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1424C7">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lastRenderedPageBreak/>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pPr>
      <w:r w:rsidRPr="00CF0FFB">
        <w:t xml:space="preserve">Generic </w:t>
      </w:r>
      <w:r>
        <w:t xml:space="preserve">packet processing </w:t>
      </w:r>
      <w:r w:rsidRPr="00CF0FFB">
        <w:t>plugin options</w:t>
      </w:r>
    </w:p>
    <w:p w14:paraId="6B6C82AC" w14:textId="77777777" w:rsidR="008C770C" w:rsidRPr="00CF0FFB" w:rsidRDefault="008C770C" w:rsidP="008C770C">
      <w:pPr>
        <w:ind w:left="284"/>
      </w:pPr>
      <w:r w:rsidRPr="00CF0FFB">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549CABB"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t xml:space="preserve">Several </w:t>
      </w:r>
      <w:r w:rsidRPr="00CE6802">
        <w:rPr>
          <w:rStyle w:val="Codeintext"/>
        </w:rPr>
        <w:t>--only-label</w:t>
      </w:r>
      <w:r>
        <w:t xml:space="preserve"> options may be specified.</w:t>
      </w:r>
    </w:p>
    <w:p w14:paraId="7BD9B807" w14:textId="77777777" w:rsidR="00A545B1" w:rsidRDefault="00A545B1" w:rsidP="00A545B1">
      <w:pPr>
        <w:pStyle w:val="ReferenceSectionTitle"/>
      </w:pPr>
      <w:bookmarkStart w:id="340" w:name="_Ref127173699"/>
      <w:bookmarkStart w:id="341" w:name="_Toc157506382"/>
      <w:bookmarkStart w:id="342" w:name="_Toc162959789"/>
      <w:r>
        <w:lastRenderedPageBreak/>
        <w:t>nitscan</w:t>
      </w:r>
      <w:bookmarkEnd w:id="340"/>
      <w:bookmarkEnd w:id="341"/>
      <w:bookmarkEnd w:id="342"/>
    </w:p>
    <w:p w14:paraId="6A75E544" w14:textId="77777777" w:rsidR="00A545B1" w:rsidRDefault="00A545B1" w:rsidP="00E233F7">
      <w:pPr>
        <w:pStyle w:val="UsageTitle"/>
      </w:pPr>
      <w:r w:rsidRPr="004E43B5">
        <w:t xml:space="preserve">Scan NIT for </w:t>
      </w:r>
      <w:r w:rsidR="00E9567C" w:rsidRPr="004E43B5">
        <w:t>t</w:t>
      </w:r>
      <w:r w:rsidRPr="004E43B5">
        <w:t xml:space="preserve">uning </w:t>
      </w:r>
      <w:r w:rsidR="00E9567C" w:rsidRPr="004E43B5">
        <w:t>i</w:t>
      </w:r>
      <w:r w:rsidRPr="004E43B5">
        <w:t xml:space="preserve">nformation </w:t>
      </w:r>
    </w:p>
    <w:p w14:paraId="47E9644E" w14:textId="77777777" w:rsidR="00A545B1" w:rsidRDefault="00A545B1" w:rsidP="00A545B1">
      <w: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t xml:space="preserve"> input plugin.</w:t>
      </w:r>
    </w:p>
    <w:p w14:paraId="5FB9CED0" w14:textId="77777777" w:rsidR="00A545B1" w:rsidRPr="00322547" w:rsidRDefault="00BD19C2" w:rsidP="00E233F7">
      <w:pPr>
        <w:pStyle w:val="UsageTitle"/>
      </w:pPr>
      <w:r w:rsidRPr="00322547">
        <w:t>Usage</w:t>
      </w:r>
    </w:p>
    <w:p w14:paraId="763FF087" w14:textId="77777777" w:rsidR="00A545B1" w:rsidRPr="00322547" w:rsidRDefault="00A545B1" w:rsidP="00A545B1">
      <w:pPr>
        <w:pStyle w:val="UsageSyntax"/>
      </w:pPr>
      <w:r w:rsidRPr="00322547">
        <w:t>tsp -P nitscan [</w:t>
      </w:r>
      <w:r w:rsidRPr="00322547">
        <w:rPr>
          <w:i/>
          <w:iCs/>
        </w:rPr>
        <w:t>options</w:t>
      </w:r>
      <w:r w:rsidRPr="00322547">
        <w:t>]</w:t>
      </w:r>
    </w:p>
    <w:p w14:paraId="0DFB6BA0" w14:textId="77777777" w:rsidR="00A545B1" w:rsidRPr="0010024C" w:rsidRDefault="00BD19C2" w:rsidP="00E233F7">
      <w:pPr>
        <w:pStyle w:val="UsageTitle"/>
      </w:pPr>
      <w: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B2D39EF"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57030E4"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pPr>
      <w:r>
        <w:t xml:space="preserve">This is the default when no </w:t>
      </w:r>
      <w:r w:rsidRPr="00A26595">
        <w:rPr>
          <w:rStyle w:val="Codeintext"/>
        </w:rPr>
        <w:t>--save-channels</w:t>
      </w:r>
      <w:r>
        <w:t xml:space="preserve"> or </w:t>
      </w:r>
      <w:r w:rsidRPr="00A26595">
        <w:rPr>
          <w:rStyle w:val="Codeintext"/>
        </w:rPr>
        <w:t>--update-channels</w:t>
      </w:r>
      <w:r>
        <w:t xml:space="preserve"> is specified.</w:t>
      </w:r>
    </w:p>
    <w:p w14:paraId="3EFA5C33" w14:textId="77777777" w:rsidR="00E30B5E" w:rsidRPr="007D4329" w:rsidRDefault="00E30B5E" w:rsidP="00E30B5E">
      <w:pPr>
        <w:pStyle w:val="OptionName"/>
        <w:rPr>
          <w:rFonts w:ascii="Menlo" w:hAnsi="Menlo"/>
        </w:rPr>
      </w:pPr>
      <w:r>
        <w:t>--europe</w:t>
      </w:r>
    </w:p>
    <w:p w14:paraId="25AFF78E" w14:textId="68C3F611" w:rsidR="00E30B5E" w:rsidRPr="00B26EC4" w:rsidRDefault="00E30B5E" w:rsidP="00E30B5E">
      <w:pPr>
        <w:pStyle w:val="OptionDescription"/>
      </w:pPr>
      <w:r w:rsidRPr="00B26EC4">
        <w:t xml:space="preserve">A synonym for </w:t>
      </w:r>
      <w:r w:rsidRPr="000F249C">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6AB8D30F" w14:textId="77777777" w:rsidR="00E30B5E" w:rsidRDefault="00E30B5E" w:rsidP="00E30B5E">
      <w:pPr>
        <w:pStyle w:val="OptionName"/>
      </w:pPr>
      <w:r>
        <w:t>--japan</w:t>
      </w:r>
    </w:p>
    <w:p w14:paraId="4F85C36F" w14:textId="336E662B"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lastRenderedPageBreak/>
        <w:t>--</w:t>
      </w:r>
      <w:r w:rsidRPr="00FA4384">
        <w:t>philippines</w:t>
      </w:r>
    </w:p>
    <w:p w14:paraId="1A5ED67A" w14:textId="46F7A6D0"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04DDBE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424C7">
        <w:t>Appendix B</w:t>
      </w:r>
      <w:r>
        <w:fldChar w:fldCharType="end"/>
      </w:r>
      <w:r>
        <w:t xml:space="preserve">, page </w:t>
      </w:r>
      <w:r>
        <w:fldChar w:fldCharType="begin"/>
      </w:r>
      <w:r>
        <w:instrText xml:space="preserve"> PAGEREF _Ref697662 \h </w:instrText>
      </w:r>
      <w:r>
        <w:fldChar w:fldCharType="separate"/>
      </w:r>
      <w:r w:rsidR="001424C7">
        <w:rPr>
          <w:noProof/>
        </w:rPr>
        <w:t>494</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CE4C22A"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424C7">
        <w:t>Appendix B</w:t>
      </w:r>
      <w:r>
        <w:fldChar w:fldCharType="end"/>
      </w:r>
      <w:r>
        <w:t xml:space="preserve">, page </w:t>
      </w:r>
      <w:r>
        <w:fldChar w:fldCharType="begin"/>
      </w:r>
      <w:r>
        <w:instrText xml:space="preserve"> PAGEREF _Ref697662 \h </w:instrText>
      </w:r>
      <w:r>
        <w:fldChar w:fldCharType="separate"/>
      </w:r>
      <w:r w:rsidR="001424C7">
        <w:rPr>
          <w:noProof/>
        </w:rPr>
        <w:t>494</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pPr>
      <w:r>
        <w:t xml:space="preserve">Each tuning information line is output as a shell environment variable definition. The name of each variable is built from a prefix and the TS id. The default prefix is </w:t>
      </w:r>
      <w:r w:rsidRPr="00850CEA">
        <w:rPr>
          <w:rStyle w:val="Codeintext"/>
        </w:rPr>
        <w:t>TS</w:t>
      </w:r>
      <w:r>
        <w:t xml:space="preserve"> and can be changed through the optional value of the option </w:t>
      </w:r>
      <w:r w:rsidRPr="00C16C4C">
        <w:rPr>
          <w:rStyle w:val="Codeintext"/>
        </w:rPr>
        <w:t>--variable</w:t>
      </w:r>
      <w:r>
        <w:t>.</w:t>
      </w:r>
    </w:p>
    <w:p w14:paraId="157FA9E3" w14:textId="77777777" w:rsidR="008C770C" w:rsidRPr="00CF0FFB" w:rsidRDefault="008C770C" w:rsidP="008C770C">
      <w:pPr>
        <w:pStyle w:val="UsageTitle"/>
      </w:pPr>
      <w:r w:rsidRPr="00CF0FFB">
        <w:t xml:space="preserve">Generic </w:t>
      </w:r>
      <w:r>
        <w:t xml:space="preserve">packet processing </w:t>
      </w:r>
      <w:r w:rsidRPr="00CF0FFB">
        <w:t>plugin options</w:t>
      </w:r>
    </w:p>
    <w:p w14:paraId="5DA51B24" w14:textId="77777777" w:rsidR="008C770C" w:rsidRPr="00CF0FFB" w:rsidRDefault="008C770C" w:rsidP="008C770C">
      <w:pPr>
        <w:ind w:left="284"/>
      </w:pPr>
      <w:r w:rsidRPr="00CF0FFB">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251B59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03B9B394" w14:textId="579A07CE" w:rsidR="00A771C4" w:rsidRDefault="00A771C4" w:rsidP="00A545B1">
      <w:pPr>
        <w:pStyle w:val="ReferenceSectionTitle"/>
      </w:pPr>
      <w:bookmarkStart w:id="343" w:name="_Toc162959790"/>
      <w:r>
        <w:lastRenderedPageBreak/>
        <w:t>null</w:t>
      </w:r>
      <w:bookmarkEnd w:id="248"/>
      <w:bookmarkEnd w:id="249"/>
      <w:r w:rsidR="000C58CB">
        <w:t xml:space="preserve"> (input)</w:t>
      </w:r>
      <w:bookmarkEnd w:id="34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pPr>
      <w:r>
        <w:t>Usage</w:t>
      </w:r>
    </w:p>
    <w:p w14:paraId="0433DFC8" w14:textId="77777777" w:rsidR="00A771C4" w:rsidRDefault="00A771C4">
      <w:pPr>
        <w:pStyle w:val="UsageSyntax"/>
      </w:pPr>
      <w:r>
        <w:t>tsp -I null [</w:t>
      </w:r>
      <w:r>
        <w:rPr>
          <w:i/>
          <w:iCs/>
        </w:rPr>
        <w:t>options</w:t>
      </w:r>
      <w:r>
        <w:t>] [</w:t>
      </w:r>
      <w:r>
        <w:rPr>
          <w:i/>
          <w:iCs/>
        </w:rPr>
        <w:t>count</w:t>
      </w:r>
      <w:r>
        <w:t>]</w:t>
      </w:r>
    </w:p>
    <w:p w14:paraId="551CBF64" w14:textId="77777777" w:rsidR="00A771C4" w:rsidRPr="0010024C" w:rsidRDefault="00A771C4" w:rsidP="00E233F7">
      <w:pPr>
        <w:pStyle w:val="UsageTitle"/>
      </w:pPr>
      <w:r w:rsidRPr="0010024C">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pPr>
      <w: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pPr>
      <w:r>
        <w:t>Generic common input plugin options</w:t>
      </w:r>
    </w:p>
    <w:p w14:paraId="52A27D61" w14:textId="77777777" w:rsidR="00C71423" w:rsidRPr="00CF0FFB" w:rsidRDefault="00C71423" w:rsidP="00C71423">
      <w:pPr>
        <w:ind w:left="284"/>
      </w:pPr>
      <w:r w:rsidRPr="00CF0FFB">
        <w:t xml:space="preserve">The following options are implicitly defined in all </w:t>
      </w:r>
      <w:r>
        <w:t xml:space="preserve">input </w:t>
      </w:r>
      <w:r w:rsidRPr="00CF0FFB">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4" w:name="_Ref193798370"/>
      <w:bookmarkStart w:id="345" w:name="_Ref127009348"/>
      <w:bookmarkStart w:id="346" w:name="_Toc157506372"/>
      <w:bookmarkStart w:id="347" w:name="_Ref202759746"/>
      <w:bookmarkStart w:id="348" w:name="_Toc162959791"/>
      <w:r>
        <w:lastRenderedPageBreak/>
        <w:t>pat</w:t>
      </w:r>
      <w:bookmarkEnd w:id="344"/>
      <w:bookmarkEnd w:id="348"/>
    </w:p>
    <w:p w14:paraId="7487FA04" w14:textId="77777777" w:rsidR="00E06CAF" w:rsidRPr="0010024C" w:rsidRDefault="0065748E" w:rsidP="00E233F7">
      <w:pPr>
        <w:pStyle w:val="UsageTitle"/>
      </w:pPr>
      <w:r>
        <w:t>Perform various t</w:t>
      </w:r>
      <w:r w:rsidR="00E06CAF" w:rsidRPr="0010024C">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pPr>
      <w: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5B8DD8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9AAAD98"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1424C7">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pPr>
      <w:r w:rsidRPr="00CF0FFB">
        <w:t xml:space="preserve">Generic </w:t>
      </w:r>
      <w:r>
        <w:t xml:space="preserve">packet processing </w:t>
      </w:r>
      <w:r w:rsidRPr="00CF0FFB">
        <w:t>plugin options</w:t>
      </w:r>
    </w:p>
    <w:p w14:paraId="366702E7" w14:textId="77777777" w:rsidR="008B1573" w:rsidRPr="00CF0FFB" w:rsidRDefault="008B1573" w:rsidP="008B1573">
      <w:pPr>
        <w:ind w:left="284"/>
      </w:pPr>
      <w:r w:rsidRPr="00CF0FFB">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62B76A"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E3AC397" w14:textId="77777777" w:rsidR="006B3DED" w:rsidRDefault="006B3DED" w:rsidP="00A545B1">
      <w:pPr>
        <w:pStyle w:val="ReferenceSectionTitle"/>
      </w:pPr>
      <w:bookmarkStart w:id="349" w:name="_Ref127173734"/>
      <w:bookmarkStart w:id="350" w:name="_Toc157506386"/>
      <w:bookmarkStart w:id="351" w:name="_Toc162959792"/>
      <w:r>
        <w:lastRenderedPageBreak/>
        <w:t>pattern</w:t>
      </w:r>
      <w:bookmarkEnd w:id="349"/>
      <w:bookmarkEnd w:id="350"/>
      <w:bookmarkEnd w:id="351"/>
    </w:p>
    <w:p w14:paraId="2F6E7A4F" w14:textId="77777777" w:rsidR="006B3DED" w:rsidRPr="0010024C" w:rsidRDefault="0065748E" w:rsidP="00E233F7">
      <w:pPr>
        <w:pStyle w:val="UsageTitle"/>
      </w:pPr>
      <w:r>
        <w:t>Replace p</w:t>
      </w:r>
      <w:r w:rsidR="006B3DED" w:rsidRPr="0010024C">
        <w:t xml:space="preserve">acket </w:t>
      </w:r>
      <w:r>
        <w:t>p</w:t>
      </w:r>
      <w:r w:rsidR="006B3DED" w:rsidRPr="0010024C">
        <w:t xml:space="preserve">ayload with a </w:t>
      </w:r>
      <w:r>
        <w:t>b</w:t>
      </w:r>
      <w:r w:rsidR="006B3DED" w:rsidRPr="0010024C">
        <w:t xml:space="preserve">inary </w:t>
      </w:r>
      <w:r>
        <w:t>p</w:t>
      </w:r>
      <w:r w:rsidR="006B3DED" w:rsidRPr="0010024C">
        <w:t xml:space="preserve">attern </w:t>
      </w:r>
    </w:p>
    <w:p w14:paraId="3C56E551" w14:textId="77777777" w:rsidR="006B3DED" w:rsidRDefault="006B3DED" w:rsidP="006B3DED">
      <w: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pPr>
      <w:r>
        <w:t>Usage</w:t>
      </w:r>
    </w:p>
    <w:p w14:paraId="0AB61BDF" w14:textId="77777777" w:rsidR="006B3DED" w:rsidRDefault="006B3DED" w:rsidP="006B3DED">
      <w:pPr>
        <w:pStyle w:val="UsageSyntax"/>
      </w:pPr>
      <w:r>
        <w:t>tsp -P pattern [</w:t>
      </w:r>
      <w:r>
        <w:rPr>
          <w:i/>
          <w:iCs/>
        </w:rPr>
        <w:t>options</w:t>
      </w:r>
      <w:r>
        <w:t xml:space="preserve">] </w:t>
      </w:r>
      <w:r>
        <w:rPr>
          <w:i/>
          <w:iCs/>
        </w:rPr>
        <w:t>pattern</w:t>
      </w:r>
    </w:p>
    <w:p w14:paraId="0757E94C" w14:textId="77777777" w:rsidR="006B3DED" w:rsidRPr="0010024C" w:rsidRDefault="006B3DED" w:rsidP="00E233F7">
      <w:pPr>
        <w:pStyle w:val="UsageTitle"/>
      </w:pPr>
      <w:r w:rsidRPr="0010024C">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pPr>
      <w: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pPr>
      <w:r w:rsidRPr="00CF0FFB">
        <w:t xml:space="preserve">Generic </w:t>
      </w:r>
      <w:r>
        <w:t xml:space="preserve">packet processing </w:t>
      </w:r>
      <w:r w:rsidRPr="00CF0FFB">
        <w:t>plugin options</w:t>
      </w:r>
    </w:p>
    <w:p w14:paraId="6041880E" w14:textId="77777777" w:rsidR="008B1573" w:rsidRPr="00CF0FFB" w:rsidRDefault="008B1573" w:rsidP="008B1573">
      <w:pPr>
        <w:ind w:left="284"/>
      </w:pPr>
      <w:r w:rsidRPr="00CF0FFB">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4EDF326"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D28AE4C" w14:textId="77777777" w:rsidR="00E62B39" w:rsidRDefault="00E62B39" w:rsidP="00E62B39">
      <w:pPr>
        <w:pStyle w:val="ReferenceSectionTitle"/>
      </w:pPr>
      <w:bookmarkStart w:id="352" w:name="_Toc162959793"/>
      <w:r>
        <w:lastRenderedPageBreak/>
        <w:t>pcap (input)</w:t>
      </w:r>
      <w:bookmarkEnd w:id="352"/>
    </w:p>
    <w:p w14:paraId="4CB38030" w14:textId="77777777" w:rsidR="00E62B39" w:rsidRPr="0010024C" w:rsidRDefault="00E62B39" w:rsidP="00E62B39">
      <w:pPr>
        <w:pStyle w:val="UsageTitle"/>
      </w:pPr>
      <w:r w:rsidRPr="00E62B39">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pPr>
      <w:r>
        <w:t xml:space="preserve">Input </w:t>
      </w:r>
      <w:r w:rsidR="00EE36F9">
        <w:t>timestamp</w:t>
      </w:r>
      <w:r>
        <w:t>s</w:t>
      </w:r>
    </w:p>
    <w:p w14:paraId="6DF98FEE" w14:textId="136B8078" w:rsidR="00E62B39" w:rsidRDefault="00E62B39" w:rsidP="00E62B39">
      <w:pPr>
        <w:pStyle w:val="NormalShifted"/>
      </w:pPr>
      <w:r w:rsidRPr="00FC02C7">
        <w:t>W</w:t>
      </w:r>
      <w:r>
        <w:t xml:space="preserve">hen the input is a captured RTP stream, the RTP </w:t>
      </w:r>
      <w:r w:rsidR="00EE36F9">
        <w:t>timestamp</w:t>
      </w:r>
      <w:r>
        <w:t xml:space="preserve"> value is used as input </w:t>
      </w:r>
      <w:r w:rsidR="00EE36F9">
        <w:t>timestamp</w:t>
      </w:r>
      <w:r>
        <w:t xml:space="preserve"> by </w:t>
      </w:r>
      <w:r w:rsidRPr="00E547CA">
        <w:rPr>
          <w:rStyle w:val="Codeintext"/>
        </w:rPr>
        <w:t>tsp</w:t>
      </w:r>
      <w:r>
        <w:t xml:space="preserve">. Otherwise, the capture </w:t>
      </w:r>
      <w:r w:rsidR="00EE36F9">
        <w:t>timestamp</w:t>
      </w:r>
      <w:r>
        <w:t xml:space="preserve"> is used.</w:t>
      </w:r>
    </w:p>
    <w:p w14:paraId="1A139BA5" w14:textId="77777777" w:rsidR="00E62B39" w:rsidRPr="0010024C" w:rsidRDefault="00E62B39" w:rsidP="00E62B39">
      <w:pPr>
        <w:pStyle w:val="UsageTitle"/>
      </w:pPr>
      <w:r>
        <w:t>Usage</w:t>
      </w:r>
    </w:p>
    <w:p w14:paraId="7D46B7EB" w14:textId="77777777" w:rsidR="00E62B39" w:rsidRDefault="00E62B39" w:rsidP="00E62B39">
      <w:pPr>
        <w:pStyle w:val="UsageSyntax"/>
      </w:pPr>
      <w:r>
        <w:t xml:space="preserve">tsp -I </w:t>
      </w:r>
      <w:r w:rsidR="00BF01B7">
        <w:t>pcap</w:t>
      </w:r>
      <w:r>
        <w:t xml:space="preserve"> [</w:t>
      </w:r>
      <w:r>
        <w:rPr>
          <w:i/>
          <w:iCs/>
        </w:rPr>
        <w:t>options</w:t>
      </w:r>
      <w:r>
        <w:t>] [</w:t>
      </w:r>
      <w:r w:rsidR="00BF01B7">
        <w:rPr>
          <w:i/>
        </w:rPr>
        <w:t>file-name</w:t>
      </w:r>
      <w:r>
        <w:t>]</w:t>
      </w:r>
    </w:p>
    <w:p w14:paraId="1D0AAE4E" w14:textId="77777777" w:rsidR="00E62B39" w:rsidRPr="0010024C" w:rsidRDefault="00E62B39" w:rsidP="00E62B39">
      <w:pPr>
        <w:pStyle w:val="UsageTitle"/>
      </w:pPr>
      <w:r w:rsidRPr="0010024C">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pPr>
      <w:r>
        <w:t>O</w:t>
      </w:r>
      <w:r w:rsidRPr="0010024C">
        <w:t>ptions</w:t>
      </w:r>
      <w: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lastRenderedPageBreak/>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pPr>
      <w:r>
        <w:t>-h</w:t>
      </w:r>
      <w:r>
        <w:br/>
        <w:t>--http</w:t>
      </w:r>
    </w:p>
    <w:p w14:paraId="1176755B" w14:textId="37C92BE5" w:rsidR="00D3071C" w:rsidRDefault="00000866" w:rsidP="00000866">
      <w:pPr>
        <w:pStyle w:val="OptionDescription"/>
      </w:pPr>
      <w:r>
        <w:t>Select a TCP stream in the pcap file using the HTTP protocol and extract TS packets from the response.</w:t>
      </w:r>
      <w:r w:rsidR="00D3071C">
        <w:t xml:space="preserve"> To some extent, it also works with RTSP sessions.</w:t>
      </w:r>
    </w:p>
    <w:p w14:paraId="1C8BC30D" w14:textId="36127CF9" w:rsidR="00000866" w:rsidRDefault="00000866" w:rsidP="00000866">
      <w:pPr>
        <w:pStyle w:val="OptionDescription"/>
      </w:pPr>
      <w:r>
        <w:t xml:space="preserve">The </w:t>
      </w:r>
      <w:r w:rsidRPr="00000866">
        <w:rPr>
          <w:rStyle w:val="Codeintext"/>
        </w:rPr>
        <w:t>--source</w:t>
      </w:r>
      <w:r>
        <w:t xml:space="preserve"> and </w:t>
      </w:r>
      <w:r w:rsidRPr="00000866">
        <w:rPr>
          <w:rStyle w:val="Codeintext"/>
        </w:rPr>
        <w:t>--destination</w:t>
      </w:r>
      <w: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lastRenderedPageBreak/>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pPr>
      <w:r>
        <w:t>Generic common input plugin options</w:t>
      </w:r>
    </w:p>
    <w:p w14:paraId="115D0C49" w14:textId="77777777" w:rsidR="00E62B39" w:rsidRPr="00CF0FFB" w:rsidRDefault="00E62B39" w:rsidP="00E62B39">
      <w:pPr>
        <w:ind w:left="284"/>
      </w:pPr>
      <w:r w:rsidRPr="00CF0FFB">
        <w:t xml:space="preserve">The following options are implicitly defined in all </w:t>
      </w:r>
      <w:r>
        <w:t xml:space="preserve">input </w:t>
      </w:r>
      <w:r w:rsidRPr="00CF0FFB">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3" w:name="_Toc162959794"/>
      <w:r>
        <w:lastRenderedPageBreak/>
        <w:t>pcradjust</w:t>
      </w:r>
      <w:bookmarkEnd w:id="353"/>
    </w:p>
    <w:p w14:paraId="547C2835" w14:textId="77777777" w:rsidR="004F4B3D" w:rsidRPr="0010024C" w:rsidRDefault="004F4B3D" w:rsidP="004F4B3D">
      <w:pPr>
        <w:pStyle w:val="UsageTitle"/>
      </w:pPr>
      <w:r w:rsidRPr="004F4B3D">
        <w:t>Adjust PCR's according to a constant bitrate</w:t>
      </w:r>
      <w:r w:rsidRPr="0010024C">
        <w:t xml:space="preserve"> </w:t>
      </w:r>
    </w:p>
    <w:p w14:paraId="3A1F5411" w14:textId="77777777" w:rsidR="004F4B3D" w:rsidRDefault="004F4B3D" w:rsidP="004F4B3D">
      <w:r>
        <w:t>This plugin recomputes all PCR values, assuming that the transport stream has a constant bitrate.</w:t>
      </w:r>
    </w:p>
    <w:p w14:paraId="5EE8EFB5" w14:textId="77777777" w:rsidR="004F4B3D" w:rsidRDefault="004F4B3D" w:rsidP="004F4B3D">
      <w:r>
        <w:t>In the general</w:t>
      </w:r>
      <w:r w:rsidR="000047A1">
        <w:t xml:space="preserve"> case</w:t>
      </w:r>
      <w:r>
        <w:t>, it is impossible to recompute PCR values in non-real-time streams</w:t>
      </w:r>
      <w:r w:rsidR="000047A1">
        <w:t xml:space="preserve"> with a variable bitrate</w:t>
      </w:r>
      <w:r>
        <w:t xml:space="preserve"> because the instant bitrate is usually computed according to the PCR</w:t>
      </w:r>
      <w:r w:rsidR="000047A1">
        <w:t xml:space="preserve"> values</w:t>
      </w:r>
      <w:r>
        <w:t xml:space="preserve"> which are found in the stream, hence assuming that these PCR</w:t>
      </w:r>
      <w:r w:rsidR="000047A1">
        <w:t xml:space="preserve"> value</w:t>
      </w:r>
      <w:r>
        <w:t>s are correct and do not need any adjustment.</w:t>
      </w:r>
    </w:p>
    <w:p w14:paraId="2940E34C" w14:textId="77777777" w:rsidR="004F4B3D" w:rsidRDefault="004F4B3D" w:rsidP="004F4B3D">
      <w: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pPr>
      <w:r>
        <w:t>Usage</w:t>
      </w:r>
    </w:p>
    <w:p w14:paraId="3380BD17" w14:textId="77777777" w:rsidR="004F4B3D" w:rsidRDefault="004F4B3D" w:rsidP="004F4B3D">
      <w:pPr>
        <w:pStyle w:val="UsageSyntax"/>
      </w:pPr>
      <w:r>
        <w:t>tsp -P pcradjust [</w:t>
      </w:r>
      <w:r>
        <w:rPr>
          <w:i/>
          <w:iCs/>
        </w:rPr>
        <w:t>options</w:t>
      </w:r>
      <w:r>
        <w:t>]</w:t>
      </w:r>
    </w:p>
    <w:p w14:paraId="6CE2E801" w14:textId="77777777" w:rsidR="004F4B3D" w:rsidRPr="0010024C" w:rsidRDefault="004F4B3D" w:rsidP="004F4B3D">
      <w:pPr>
        <w:pStyle w:val="UsageTitle"/>
      </w:pPr>
      <w: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E4230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pPr>
      <w:r w:rsidRPr="00CF0FFB">
        <w:t xml:space="preserve">Generic </w:t>
      </w:r>
      <w:r>
        <w:t xml:space="preserve">packet processing </w:t>
      </w:r>
      <w:r w:rsidRPr="00CF0FFB">
        <w:t>plugin options</w:t>
      </w:r>
    </w:p>
    <w:p w14:paraId="447B1CF6" w14:textId="77777777" w:rsidR="008B1573" w:rsidRPr="00CF0FFB" w:rsidRDefault="008B1573" w:rsidP="008B1573">
      <w:pPr>
        <w:ind w:left="284"/>
      </w:pPr>
      <w:r w:rsidRPr="00CF0FFB">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0884CAA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2A086DF9" w14:textId="77777777" w:rsidR="00E06CAF" w:rsidRDefault="00E06CAF" w:rsidP="00A545B1">
      <w:pPr>
        <w:pStyle w:val="ReferenceSectionTitle"/>
      </w:pPr>
      <w:bookmarkStart w:id="354" w:name="_Toc162959795"/>
      <w:r>
        <w:lastRenderedPageBreak/>
        <w:t>pcrbitrate</w:t>
      </w:r>
      <w:bookmarkEnd w:id="345"/>
      <w:bookmarkEnd w:id="346"/>
      <w:bookmarkEnd w:id="354"/>
    </w:p>
    <w:p w14:paraId="206FA939" w14:textId="77777777" w:rsidR="00E06CAF" w:rsidRPr="0010024C" w:rsidRDefault="00E06CAF" w:rsidP="00E233F7">
      <w:pPr>
        <w:pStyle w:val="UsageTitle"/>
      </w:pPr>
      <w:r w:rsidRPr="0010024C">
        <w:t xml:space="preserve">Permanently </w:t>
      </w:r>
      <w:r w:rsidR="00797A1A">
        <w:t>r</w:t>
      </w:r>
      <w:r w:rsidRPr="0010024C">
        <w:t xml:space="preserve">ecompute </w:t>
      </w:r>
      <w:r w:rsidR="00797A1A">
        <w:t>b</w:t>
      </w:r>
      <w:r w:rsidRPr="0010024C">
        <w:t xml:space="preserve">itrate </w:t>
      </w:r>
      <w:r w:rsidR="00797A1A">
        <w:t>b</w:t>
      </w:r>
      <w:r w:rsidRPr="0010024C">
        <w:t xml:space="preserve">ased on PCR's </w:t>
      </w:r>
    </w:p>
    <w:p w14:paraId="76BBB949" w14:textId="77777777" w:rsidR="00E06CAF" w:rsidRDefault="00E06CAF" w:rsidP="00E06CAF">
      <w:r>
        <w:t>This plugin permanently recomputes the bitrate based on the analysis of PCR’s on the packets. All packets are transparently passed.</w:t>
      </w:r>
    </w:p>
    <w:p w14:paraId="1AC00D99" w14:textId="77777777" w:rsidR="00E06CAF" w:rsidRDefault="00E06CAF" w:rsidP="00E06CAF">
      <w:r>
        <w:t xml:space="preserve">Normally, </w:t>
      </w:r>
      <w:r w:rsidRPr="00F06F55">
        <w:rPr>
          <w:rStyle w:val="Codeintext"/>
        </w:rPr>
        <w:t>tsp</w:t>
      </w:r>
      <w:r>
        <w:t xml:space="preserve"> determines the input bitrate at the input plugin</w:t>
      </w:r>
      <w:r w:rsidR="00293E1A">
        <w:t>:</w:t>
      </w:r>
      <w: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r>
        <w:t xml:space="preserve">There may be a problem if some packet processor plugin drops packets from the transport stream. The </w:t>
      </w:r>
      <w:r w:rsidRPr="00F06F55">
        <w:rPr>
          <w:rStyle w:val="Codeintext"/>
        </w:rPr>
        <w:t>zap</w:t>
      </w:r>
      <w:r>
        <w:t xml:space="preserve"> plugin, for instance, creates an SPTS containing only one service, dropping all other packets.</w:t>
      </w:r>
    </w:p>
    <w:p w14:paraId="40046F35" w14:textId="77777777" w:rsidR="00E06CAF" w:rsidRDefault="00E06CAF" w:rsidP="00E06CAF">
      <w:r>
        <w:t>Let’s take an example</w:t>
      </w:r>
      <w:r w:rsidR="00293E1A">
        <w:t>:</w:t>
      </w:r>
      <w:r>
        <w:t xml:space="preserve"> tsp is used to read a full MPTS from a file, extract one channel and send it to a Dektec ASI device. </w:t>
      </w:r>
      <w:r w:rsidR="00F06F55">
        <w:rPr>
          <w:rStyle w:val="Codeintext"/>
        </w:rPr>
        <w:t>t</w:t>
      </w:r>
      <w:r w:rsidRPr="00F06F55">
        <w:rPr>
          <w:rStyle w:val="Codeintext"/>
        </w:rPr>
        <w:t>sp</w:t>
      </w:r>
      <w:r>
        <w:t xml:space="preserve"> reads the input bitrate (here, it analyzes the PCR from the input file and finds, say, 38 Mb/s). Then, </w:t>
      </w:r>
      <w:r w:rsidRPr="00F06F55">
        <w:rPr>
          <w:rStyle w:val="Codeintext"/>
        </w:rPr>
        <w:t>tsp</w:t>
      </w:r>
      <w: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t xml:space="preserve"> plugin between the </w:t>
      </w:r>
      <w:r w:rsidRPr="00F06F55">
        <w:rPr>
          <w:rStyle w:val="Codeintext"/>
        </w:rPr>
        <w:t>zap</w:t>
      </w:r>
      <w:r>
        <w:t xml:space="preserve"> plugin and the </w:t>
      </w:r>
      <w:r w:rsidRPr="00F06F55">
        <w:rPr>
          <w:rStyle w:val="Codeintext"/>
        </w:rPr>
        <w:t>dektec</w:t>
      </w:r>
      <w: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pPr>
      <w: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pPr>
      <w:r w:rsidRPr="00CF0FFB">
        <w:t xml:space="preserve">Generic </w:t>
      </w:r>
      <w:r>
        <w:t xml:space="preserve">packet processing </w:t>
      </w:r>
      <w:r w:rsidRPr="00CF0FFB">
        <w:t>plugin options</w:t>
      </w:r>
    </w:p>
    <w:p w14:paraId="6F6A3140" w14:textId="77777777" w:rsidR="008B1573" w:rsidRPr="00CF0FFB" w:rsidRDefault="008B1573" w:rsidP="008B1573">
      <w:pPr>
        <w:ind w:left="284"/>
      </w:pPr>
      <w:r w:rsidRPr="00CF0FFB">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A994A51"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FCC81D0" w14:textId="77777777" w:rsidR="00F32E2B" w:rsidRDefault="00F32E2B" w:rsidP="00F32E2B">
      <w:pPr>
        <w:pStyle w:val="ReferenceSectionTitle"/>
      </w:pPr>
      <w:bookmarkStart w:id="355" w:name="_Toc162959796"/>
      <w:r>
        <w:lastRenderedPageBreak/>
        <w:t>pcrcopy</w:t>
      </w:r>
      <w:bookmarkEnd w:id="355"/>
    </w:p>
    <w:p w14:paraId="239CCD33" w14:textId="77777777" w:rsidR="00F32E2B" w:rsidRPr="0010024C" w:rsidRDefault="00F32E2B" w:rsidP="00F32E2B">
      <w:pPr>
        <w:pStyle w:val="UsageTitle"/>
      </w:pPr>
      <w:r w:rsidRPr="00F32E2B">
        <w:t>Copy and synchronize PCR's from one PID to another</w:t>
      </w:r>
    </w:p>
    <w:p w14:paraId="5178DFB0" w14:textId="77777777" w:rsidR="00F32E2B" w:rsidRDefault="00F32E2B" w:rsidP="00F32E2B">
      <w:r>
        <w:t>This plugin uses a PID with exiting PCR’s as time reference and copies or recomputes PCR’s in another PID.</w:t>
      </w:r>
    </w:p>
    <w:p w14:paraId="252A4BB0" w14:textId="77777777" w:rsidR="00F32E2B" w:rsidRPr="00322547" w:rsidRDefault="00F32E2B" w:rsidP="00F32E2B">
      <w:pPr>
        <w:pStyle w:val="UsageTitle"/>
      </w:pPr>
      <w:r w:rsidRPr="00322547">
        <w:t>Usage</w:t>
      </w:r>
    </w:p>
    <w:p w14:paraId="62A6763A" w14:textId="77777777" w:rsidR="00F32E2B" w:rsidRPr="00322547" w:rsidRDefault="00F32E2B" w:rsidP="00F32E2B">
      <w:pPr>
        <w:pStyle w:val="UsageSyntax"/>
      </w:pPr>
      <w:r w:rsidRPr="00322547">
        <w:t>tsp -P pcrcopy [</w:t>
      </w:r>
      <w:r w:rsidRPr="00322547">
        <w:rPr>
          <w:i/>
          <w:iCs/>
        </w:rPr>
        <w:t>options</w:t>
      </w:r>
      <w:r w:rsidRPr="00322547">
        <w:t>]</w:t>
      </w:r>
    </w:p>
    <w:p w14:paraId="2712805D" w14:textId="77777777" w:rsidR="00F32E2B" w:rsidRPr="0010024C" w:rsidRDefault="00F32E2B" w:rsidP="00F32E2B">
      <w:pPr>
        <w:pStyle w:val="UsageTitle"/>
      </w:pPr>
      <w: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pPr>
      <w:r w:rsidRPr="00CF0FFB">
        <w:t xml:space="preserve">Generic </w:t>
      </w:r>
      <w:r>
        <w:t xml:space="preserve">packet processing </w:t>
      </w:r>
      <w:r w:rsidRPr="00CF0FFB">
        <w:t>plugin options</w:t>
      </w:r>
    </w:p>
    <w:p w14:paraId="39DC4EB2" w14:textId="77777777" w:rsidR="00F32E2B" w:rsidRPr="00CF0FFB" w:rsidRDefault="00F32E2B" w:rsidP="00F32E2B">
      <w:pPr>
        <w:ind w:left="284"/>
      </w:pPr>
      <w:r w:rsidRPr="00CF0FFB">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D4B6CD4" w14:textId="77777777" w:rsidR="00F32E2B" w:rsidRDefault="00F32E2B" w:rsidP="00F32E2B">
      <w:pPr>
        <w:pStyle w:val="OptionDescription"/>
      </w:pPr>
      <w: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pPr>
      <w:r>
        <w:t xml:space="preserve">Several </w:t>
      </w:r>
      <w:r w:rsidRPr="00CE6802">
        <w:rPr>
          <w:rStyle w:val="Codeintext"/>
        </w:rPr>
        <w:t>--only-label</w:t>
      </w:r>
      <w:r>
        <w:t xml:space="preserve"> options may be specified.</w:t>
      </w:r>
    </w:p>
    <w:p w14:paraId="7FC7A2E3" w14:textId="194CC56E" w:rsidR="00BE1CBA" w:rsidRDefault="00BE1CBA" w:rsidP="00BE1CBA">
      <w:pPr>
        <w:pStyle w:val="ReferenceSectionTitle"/>
      </w:pPr>
      <w:bookmarkStart w:id="356" w:name="_Toc162959797"/>
      <w:r>
        <w:lastRenderedPageBreak/>
        <w:t>pcredit</w:t>
      </w:r>
      <w:bookmarkEnd w:id="356"/>
    </w:p>
    <w:p w14:paraId="28C0E5F0" w14:textId="305C0C78" w:rsidR="00BE1CBA" w:rsidRPr="0010024C" w:rsidRDefault="00184DD9" w:rsidP="00BE1CBA">
      <w:pPr>
        <w:pStyle w:val="UsageTitle"/>
      </w:pPr>
      <w:r w:rsidRPr="00184DD9">
        <w:t>Edit PCR, PTS and DTS values in various ways</w:t>
      </w:r>
      <w:r w:rsidR="00BE1CBA" w:rsidRPr="0010024C">
        <w:t xml:space="preserve"> </w:t>
      </w:r>
    </w:p>
    <w:p w14:paraId="1AC2909C" w14:textId="69356315" w:rsidR="00BE1CBA" w:rsidRDefault="00BE1CBA" w:rsidP="00184DD9">
      <w:r>
        <w:t xml:space="preserve">This plugin </w:t>
      </w:r>
      <w:r w:rsidR="00184DD9">
        <w:t>e</w:t>
      </w:r>
      <w:r w:rsidR="00184DD9" w:rsidRPr="00184DD9">
        <w:t>dit</w:t>
      </w:r>
      <w:r w:rsidR="00184DD9">
        <w:t>s</w:t>
      </w:r>
      <w:r w:rsidR="00184DD9" w:rsidRPr="00184DD9">
        <w:t xml:space="preserve"> PCR, PTS and DTS values in </w:t>
      </w:r>
      <w:r w:rsidR="00184DD9">
        <w:t xml:space="preserve">selected PID’s, shifting the corresponding </w:t>
      </w:r>
      <w:r w:rsidR="00EE36F9">
        <w:t>timestamp</w:t>
      </w:r>
      <w:r w:rsidR="00184DD9">
        <w:t>s.</w:t>
      </w:r>
    </w:p>
    <w:p w14:paraId="3532802C" w14:textId="77777777" w:rsidR="00BE1CBA" w:rsidRPr="00322547" w:rsidRDefault="00BE1CBA" w:rsidP="00BE1CBA">
      <w:pPr>
        <w:pStyle w:val="UsageTitle"/>
      </w:pPr>
      <w:r w:rsidRPr="00322547">
        <w:t>Usage</w:t>
      </w:r>
    </w:p>
    <w:p w14:paraId="6D6BE71B" w14:textId="6474522B" w:rsidR="00BE1CBA" w:rsidRPr="00322547" w:rsidRDefault="00BE1CBA" w:rsidP="00BE1CBA">
      <w:pPr>
        <w:pStyle w:val="UsageSyntax"/>
      </w:pPr>
      <w:r w:rsidRPr="00322547">
        <w:t>tsp -P pcr</w:t>
      </w:r>
      <w:r w:rsidR="00184DD9" w:rsidRPr="00322547">
        <w:t>edit</w:t>
      </w:r>
      <w:r w:rsidRPr="00322547">
        <w:t xml:space="preserve"> [</w:t>
      </w:r>
      <w:r w:rsidRPr="00322547">
        <w:rPr>
          <w:i/>
          <w:iCs/>
        </w:rPr>
        <w:t>options</w:t>
      </w:r>
      <w:r w:rsidRPr="00322547">
        <w:t>]</w:t>
      </w:r>
    </w:p>
    <w:p w14:paraId="5F8DEFD1" w14:textId="77777777" w:rsidR="00BE1CBA" w:rsidRPr="0010024C" w:rsidRDefault="00BE1CBA" w:rsidP="00BE1CBA">
      <w:pPr>
        <w:pStyle w:val="UsageTitle"/>
      </w:pPr>
      <w: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rPr>
      </w:pPr>
      <w:r w:rsidRPr="0099233F">
        <w:t>-r</w:t>
      </w:r>
      <w:r>
        <w:br/>
      </w:r>
      <w:r w:rsidRPr="0099233F">
        <w:t>--random</w:t>
      </w:r>
    </w:p>
    <w:p w14:paraId="5C78EBC1" w14:textId="00A4375D" w:rsidR="0099233F" w:rsidRDefault="0099233F" w:rsidP="0099233F">
      <w:pPr>
        <w:pStyle w:val="OptionDescription"/>
      </w:pPr>
      <w:r w:rsidRPr="0099233F">
        <w:t xml:space="preserve">The absolute values of </w:t>
      </w:r>
      <w:r w:rsidRPr="0099233F">
        <w:rPr>
          <w:rStyle w:val="Codeintext"/>
        </w:rPr>
        <w:t>--add-pcr</w:t>
      </w:r>
      <w:r w:rsidRPr="0099233F">
        <w:t xml:space="preserve">, </w:t>
      </w:r>
      <w:r w:rsidRPr="0099233F">
        <w:rPr>
          <w:rStyle w:val="Codeintext"/>
        </w:rPr>
        <w:t>--add-dts</w:t>
      </w:r>
      <w:r w:rsidRPr="0099233F">
        <w:t xml:space="preserve">, </w:t>
      </w:r>
      <w:r w:rsidRPr="0099233F">
        <w:rPr>
          <w:rStyle w:val="Codeintext"/>
        </w:rPr>
        <w:t>--add-pts</w:t>
      </w:r>
      <w:r w:rsidRPr="0099233F">
        <w:t xml:space="preserve"> are used as</w:t>
      </w:r>
      <w:r>
        <w:t xml:space="preserve"> </w:t>
      </w:r>
      <w:r w:rsidRPr="0099233F">
        <w:t xml:space="preserve">maximum values. </w:t>
      </w:r>
      <w:r>
        <w:t>For each time stamp to modify, t</w:t>
      </w:r>
      <w:r w:rsidRPr="0099233F">
        <w:t xml:space="preserve">he added value is a </w:t>
      </w:r>
      <w:r>
        <w:t xml:space="preserve">new </w:t>
      </w:r>
      <w:r w:rsidRPr="0099233F">
        <w:t>random number in the range -n to +n</w:t>
      </w:r>
      <w:r>
        <w:t xml:space="preserve"> </w:t>
      </w:r>
      <w:r w:rsidRPr="0099233F">
        <w:t>where n is the absolute value of the corresponding parameter.</w:t>
      </w:r>
    </w:p>
    <w:p w14:paraId="63EC7045" w14:textId="0E51355D" w:rsidR="0099233F" w:rsidRPr="0099233F" w:rsidRDefault="0099233F" w:rsidP="0099233F">
      <w:pPr>
        <w:pStyle w:val="OptionDescription"/>
        <w:rPr>
          <w:color w:val="F8F8F8"/>
        </w:rPr>
      </w:pPr>
      <w:r w:rsidRPr="0099233F">
        <w:t>This option</w:t>
      </w:r>
      <w:r>
        <w:t xml:space="preserve"> </w:t>
      </w:r>
      <w:r w:rsidRPr="0099233F">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pPr>
      <w:r w:rsidRPr="00CF0FFB">
        <w:t xml:space="preserve">Generic </w:t>
      </w:r>
      <w:r>
        <w:t xml:space="preserve">packet processing </w:t>
      </w:r>
      <w:r w:rsidRPr="00CF0FFB">
        <w:t>plugin options</w:t>
      </w:r>
    </w:p>
    <w:p w14:paraId="025AC192" w14:textId="77777777" w:rsidR="00BE1CBA" w:rsidRPr="00CF0FFB" w:rsidRDefault="00BE1CBA" w:rsidP="00BE1CBA">
      <w:pPr>
        <w:ind w:left="284"/>
      </w:pPr>
      <w:r w:rsidRPr="00CF0FFB">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9E4B8E0" w14:textId="77777777" w:rsidR="00BE1CBA" w:rsidRDefault="00BE1CBA" w:rsidP="00BE1CBA">
      <w:pPr>
        <w:pStyle w:val="OptionDescription"/>
      </w:pPr>
      <w: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t xml:space="preserve">Several </w:t>
      </w:r>
      <w:r w:rsidRPr="00CE6802">
        <w:rPr>
          <w:rStyle w:val="Codeintext"/>
        </w:rPr>
        <w:t>--only-label</w:t>
      </w:r>
      <w:r>
        <w:t xml:space="preserve"> options may be specified.</w:t>
      </w:r>
    </w:p>
    <w:p w14:paraId="2E5A7A55" w14:textId="77777777" w:rsidR="00A545B1" w:rsidRDefault="00A545B1" w:rsidP="00A545B1">
      <w:pPr>
        <w:pStyle w:val="ReferenceSectionTitle"/>
      </w:pPr>
      <w:bookmarkStart w:id="357" w:name="_Ref127173768"/>
      <w:bookmarkStart w:id="358" w:name="_Toc157506383"/>
      <w:bookmarkStart w:id="359" w:name="_Ref207450161"/>
      <w:bookmarkStart w:id="360" w:name="_Toc162959798"/>
      <w:r>
        <w:lastRenderedPageBreak/>
        <w:t>pcrextract</w:t>
      </w:r>
      <w:bookmarkEnd w:id="357"/>
      <w:bookmarkEnd w:id="358"/>
      <w:bookmarkEnd w:id="360"/>
    </w:p>
    <w:p w14:paraId="6013E8CB" w14:textId="77777777" w:rsidR="00A545B1" w:rsidRPr="0010024C" w:rsidRDefault="0062447A" w:rsidP="00E233F7">
      <w:pPr>
        <w:pStyle w:val="UsageTitle"/>
      </w:pPr>
      <w:r w:rsidRPr="0010024C">
        <w:t>Extracts PCR, OPCR, PTS, DTS from TS packets</w:t>
      </w:r>
    </w:p>
    <w:p w14:paraId="76D697E2" w14:textId="77777777" w:rsidR="00A545B1" w:rsidRDefault="0062447A" w:rsidP="00A545B1">
      <w:r>
        <w:t>This plugin extracts PCR, OPCR, PTS</w:t>
      </w:r>
      <w:r w:rsidR="00991B32">
        <w:t xml:space="preserve"> and</w:t>
      </w:r>
      <w:r>
        <w:t xml:space="preserve"> DTS</w:t>
      </w:r>
      <w:r w:rsidR="00A545B1">
        <w:t xml:space="preserve"> from TS packets. The output is typically suitable for analysis with tools like Microsoft Excel.</w:t>
      </w:r>
    </w:p>
    <w:p w14:paraId="218DC36C" w14:textId="77777777" w:rsidR="00A545B1" w:rsidRPr="00322547" w:rsidRDefault="00BD19C2" w:rsidP="00E233F7">
      <w:pPr>
        <w:pStyle w:val="UsageTitle"/>
      </w:pPr>
      <w:r w:rsidRPr="00322547">
        <w:t>Usage</w:t>
      </w:r>
    </w:p>
    <w:p w14:paraId="568EC5B3" w14:textId="77777777" w:rsidR="00A545B1" w:rsidRPr="00322547" w:rsidRDefault="00A545B1" w:rsidP="00A545B1">
      <w:pPr>
        <w:pStyle w:val="UsageSyntax"/>
      </w:pPr>
      <w:r w:rsidRPr="00322547">
        <w:t>tsp -P pcrextract [</w:t>
      </w:r>
      <w:r w:rsidRPr="00322547">
        <w:rPr>
          <w:i/>
          <w:iCs/>
        </w:rPr>
        <w:t>options</w:t>
      </w:r>
      <w:r w:rsidRPr="00322547">
        <w:t>]</w:t>
      </w:r>
    </w:p>
    <w:p w14:paraId="3E433819" w14:textId="77777777" w:rsidR="00A545B1" w:rsidRPr="0010024C" w:rsidRDefault="00BD19C2" w:rsidP="00E233F7">
      <w:pPr>
        <w:pStyle w:val="UsageTitle"/>
      </w:pPr>
      <w:r>
        <w:t>Options</w:t>
      </w:r>
    </w:p>
    <w:p w14:paraId="33CBE948" w14:textId="77777777" w:rsidR="000715D7" w:rsidRPr="000715D7" w:rsidRDefault="006D2F02" w:rsidP="006D2F02">
      <w:pPr>
        <w:pStyle w:val="OptionName"/>
      </w:pPr>
      <w:r>
        <w:t>-</w:t>
      </w:r>
      <w:r w:rsidR="006C4679">
        <w:t>c</w:t>
      </w:r>
      <w:r>
        <w:br/>
      </w:r>
      <w:r w:rsidR="000715D7" w:rsidRPr="000715D7">
        <w:t>--</w:t>
      </w:r>
      <w:r w:rsidR="006C4679">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0A640978" w14:textId="148628AF" w:rsidR="00832907" w:rsidRDefault="00832907" w:rsidP="00832907">
      <w:pPr>
        <w:pStyle w:val="OptionName"/>
      </w:pPr>
      <w:r>
        <w:t>-i</w:t>
      </w:r>
      <w:r>
        <w:br/>
        <w:t>--input-timestamp</w:t>
      </w:r>
    </w:p>
    <w:p w14:paraId="336CFC70" w14:textId="7753FC5C" w:rsidR="00832907" w:rsidRDefault="00832907" w:rsidP="00832907">
      <w:pPr>
        <w:pStyle w:val="OptionDescription"/>
      </w:pPr>
      <w:r>
        <w:t>Add an input timestamp of the corresponding TS packet, if available. This can be an RTP, SRT, kernel timestamp. This input timestamp value is always converted in PCR units.</w:t>
      </w:r>
    </w:p>
    <w:p w14:paraId="75F890AF" w14:textId="474E4111" w:rsidR="007B65D8" w:rsidRDefault="007B65D8" w:rsidP="007B65D8">
      <w:pPr>
        <w:pStyle w:val="OptionDescription"/>
      </w:pPr>
      <w:r>
        <w:t>In CSV output format, the type of input timestamp is indicated (</w:t>
      </w:r>
      <w:r w:rsidRPr="007B65D8">
        <w:rPr>
          <w:rStyle w:val="Codeintext"/>
        </w:rPr>
        <w:t>rtp</w:t>
      </w:r>
      <w:r>
        <w:t xml:space="preserve">, </w:t>
      </w:r>
      <w:r w:rsidRPr="007B65D8">
        <w:rPr>
          <w:rStyle w:val="Codeintext"/>
        </w:rPr>
        <w:t>srt</w:t>
      </w:r>
      <w:r>
        <w:t>, etc.), as well as the difference between the timestamp value and the input timestamp. If the timestamp is a PTS or DTS, the input timestamp is converted to the corresponding unit before computing the difference.</w:t>
      </w:r>
    </w:p>
    <w:p w14:paraId="2B942A16" w14:textId="33FF00F5" w:rsidR="007B65D8" w:rsidRDefault="007B65D8" w:rsidP="007B65D8">
      <w:pPr>
        <w:pStyle w:val="OptionDescription"/>
      </w:pPr>
      <w:r>
        <w:t xml:space="preserve">There is no synchronization between the input timestamps and the PCR, PTS, DTS in the stream. Therefore, the difference between a timestamp and its input timestamp is some arbitrary value. Inside a given PID, only the </w:t>
      </w:r>
      <w:r w:rsidR="00F67B26">
        <w:t>fluctuation</w:t>
      </w:r>
      <w:r>
        <w:t xml:space="preserve"> of that difference is meaningful.</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lastRenderedPageBreak/>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pPr>
      <w:r w:rsidRPr="00CF0FFB">
        <w:t xml:space="preserve">Generic </w:t>
      </w:r>
      <w:r>
        <w:t xml:space="preserve">packet processing </w:t>
      </w:r>
      <w:r w:rsidRPr="00CF0FFB">
        <w:t>plugin options</w:t>
      </w:r>
    </w:p>
    <w:p w14:paraId="5FA63834" w14:textId="77777777" w:rsidR="008B1573" w:rsidRPr="00CF0FFB" w:rsidRDefault="008B1573" w:rsidP="008B1573">
      <w:pPr>
        <w:ind w:left="284"/>
      </w:pPr>
      <w:r w:rsidRPr="00CF0FFB">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B238DC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C0CD943" w14:textId="77777777" w:rsidR="00A545B1" w:rsidRDefault="00A545B1" w:rsidP="00A545B1">
      <w:pPr>
        <w:pStyle w:val="ReferenceSectionTitle"/>
      </w:pPr>
      <w:bookmarkStart w:id="361" w:name="_Ref184204076"/>
      <w:bookmarkStart w:id="362" w:name="_Toc162959799"/>
      <w:r>
        <w:lastRenderedPageBreak/>
        <w:t>pcrverify</w:t>
      </w:r>
      <w:bookmarkEnd w:id="361"/>
      <w:bookmarkEnd w:id="36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r>
        <w:t>This plugin verifies the values of all P</w:t>
      </w:r>
      <w:r w:rsidR="00B80EFB">
        <w:t>CR’s and report invalid values.</w:t>
      </w:r>
    </w:p>
    <w:p w14:paraId="0B4F2B85" w14:textId="77777777" w:rsidR="00B80EFB" w:rsidRDefault="00B80EFB" w:rsidP="00A545B1">
      <w:r>
        <w:t>By default, e</w:t>
      </w:r>
      <w:r w:rsidR="00A545B1">
        <w:t>ach PCR is compared to its expected theoretical value as computed from the previous PCR value and the transport bitrate.</w:t>
      </w:r>
      <w: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r>
        <w:t xml:space="preserve">For real-time streams, </w:t>
      </w:r>
      <w:r w:rsidR="00CF09C2">
        <w:t xml:space="preserve">it is possible to use the input </w:t>
      </w:r>
      <w:r w:rsidR="00EE36F9">
        <w:t>timestamp</w:t>
      </w:r>
      <w:r w:rsidR="00CF09C2">
        <w:t>s as reference which is a better alternative for VBR streams.</w:t>
      </w:r>
    </w:p>
    <w:p w14:paraId="389C88DB" w14:textId="77777777" w:rsidR="00A545B1" w:rsidRPr="0010024C" w:rsidRDefault="00BD19C2" w:rsidP="00E233F7">
      <w:pPr>
        <w:pStyle w:val="UsageTitle"/>
      </w:pPr>
      <w:r>
        <w:t>Usage</w:t>
      </w:r>
    </w:p>
    <w:p w14:paraId="683B0FF3" w14:textId="77777777" w:rsidR="00A545B1" w:rsidRPr="00281F00" w:rsidRDefault="00A545B1" w:rsidP="00A545B1">
      <w:pPr>
        <w:pStyle w:val="UsageSyntax"/>
      </w:pPr>
      <w:r>
        <w:t>tsp -P pcrverify</w:t>
      </w:r>
      <w:r w:rsidRPr="00281F00">
        <w:t xml:space="preserve"> [</w:t>
      </w:r>
      <w:r w:rsidRPr="00281F00">
        <w:rPr>
          <w:i/>
          <w:iCs/>
        </w:rPr>
        <w:t>options</w:t>
      </w:r>
      <w:r w:rsidRPr="00281F00">
        <w:t>]</w:t>
      </w:r>
    </w:p>
    <w:p w14:paraId="3CDFC7AD" w14:textId="77777777" w:rsidR="00A545B1" w:rsidRPr="0010024C" w:rsidRDefault="00BD19C2" w:rsidP="00E233F7">
      <w:pPr>
        <w:pStyle w:val="UsageTitle"/>
      </w:pPr>
      <w: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53BC34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pPr>
      <w:r w:rsidRPr="00CF0FFB">
        <w:t xml:space="preserve">Generic </w:t>
      </w:r>
      <w:r>
        <w:t xml:space="preserve">packet processing </w:t>
      </w:r>
      <w:r w:rsidRPr="00CF0FFB">
        <w:t>plugin options</w:t>
      </w:r>
    </w:p>
    <w:p w14:paraId="6A04CA62" w14:textId="77777777" w:rsidR="008B1573" w:rsidRPr="00CF0FFB" w:rsidRDefault="008B1573" w:rsidP="008B1573">
      <w:pPr>
        <w:ind w:left="284"/>
      </w:pPr>
      <w:r w:rsidRPr="00CF0FFB">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59614B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5A51BF94" w14:textId="77777777" w:rsidR="00A545B1" w:rsidRDefault="00A545B1" w:rsidP="00A545B1">
      <w:pPr>
        <w:pStyle w:val="ReferenceSectionTitle"/>
      </w:pPr>
      <w:bookmarkStart w:id="363" w:name="_Toc162959800"/>
      <w:r>
        <w:lastRenderedPageBreak/>
        <w:t>pes</w:t>
      </w:r>
      <w:bookmarkEnd w:id="359"/>
      <w:bookmarkEnd w:id="363"/>
    </w:p>
    <w:p w14:paraId="0D2F6883" w14:textId="77777777" w:rsidR="00A545B1" w:rsidRDefault="001F1184" w:rsidP="00E233F7">
      <w:pPr>
        <w:pStyle w:val="UsageTitle"/>
      </w:pPr>
      <w:r>
        <w:t>Analyze PES p</w:t>
      </w:r>
      <w:r w:rsidR="00A545B1">
        <w:t xml:space="preserve">ackets </w:t>
      </w:r>
    </w:p>
    <w:p w14:paraId="6EC91199" w14:textId="77777777" w:rsidR="00A545B1" w:rsidRDefault="00A545B1" w:rsidP="00A545B1">
      <w: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pPr>
      <w: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pPr>
      <w:r w:rsidRPr="00CF0FFB">
        <w:t xml:space="preserve">Generic </w:t>
      </w:r>
      <w:r>
        <w:t xml:space="preserve">packet processing </w:t>
      </w:r>
      <w:r w:rsidRPr="00CF0FFB">
        <w:t>plugin options</w:t>
      </w:r>
    </w:p>
    <w:p w14:paraId="6786671E" w14:textId="77777777" w:rsidR="008B1573" w:rsidRPr="00CF0FFB" w:rsidRDefault="008B1573" w:rsidP="008B1573">
      <w:pPr>
        <w:ind w:left="284"/>
      </w:pPr>
      <w:r w:rsidRPr="00CF0FFB">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557C0B"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1345DECC" w14:textId="77777777" w:rsidR="001634D0" w:rsidRDefault="001634D0" w:rsidP="001634D0">
      <w:pPr>
        <w:pStyle w:val="ReferenceSectionTitle"/>
      </w:pPr>
      <w:bookmarkStart w:id="364" w:name="_Toc162959801"/>
      <w:r>
        <w:lastRenderedPageBreak/>
        <w:t>pidshift</w:t>
      </w:r>
      <w:bookmarkEnd w:id="364"/>
    </w:p>
    <w:p w14:paraId="7A80EAD5" w14:textId="77777777" w:rsidR="001634D0" w:rsidRPr="008C0D25" w:rsidRDefault="008C0D25" w:rsidP="001634D0">
      <w:pPr>
        <w:pStyle w:val="UsageTitle"/>
      </w:pPr>
      <w:r w:rsidRPr="008C0D25">
        <w:t>Shift one or more PID's forward in the transport stream</w:t>
      </w:r>
    </w:p>
    <w:p w14:paraId="3EBDEC75" w14:textId="77777777" w:rsidR="00DD60B2" w:rsidRDefault="006547D4" w:rsidP="001634D0">
      <w:r>
        <w:t>This plugin considers a set of selected PID’s and moves all their packets forward in the transport stre</w:t>
      </w:r>
      <w:r w:rsidR="00A04035">
        <w:t>am. Packets from all other (non-</w:t>
      </w:r>
      <w:r>
        <w:t>selected) PID’s are not moved.</w:t>
      </w:r>
    </w:p>
    <w:p w14:paraId="172520BE" w14:textId="77777777" w:rsidR="006547D4" w:rsidRDefault="006547D4" w:rsidP="001634D0">
      <w:r>
        <w:t>If all selected PID’s globally have a constant bitrat</w:t>
      </w:r>
      <w:r w:rsidR="00AD10CA">
        <w:t>e (even if they individually have</w:t>
      </w:r>
      <w:r>
        <w:t xml:space="preserve"> variable bitrates), shifting the packets keeps a consistent multiplexing: their offsets from non-selected non-moved packets remains constant.</w:t>
      </w:r>
    </w:p>
    <w:p w14:paraId="0665E382" w14:textId="77777777" w:rsidR="006547D4" w:rsidRDefault="006547D4" w:rsidP="001634D0">
      <w:r>
        <w:t xml:space="preserve">Since a </w:t>
      </w:r>
      <w:r w:rsidRPr="006547D4">
        <w:rPr>
          <w:rStyle w:val="Codeintext"/>
        </w:rPr>
        <w:t>tsp</w:t>
      </w:r>
      <w:r>
        <w:t xml:space="preserve"> plugin cannot go back in the past, </w:t>
      </w:r>
      <w:r w:rsidR="00AD10CA">
        <w:t>the move can be forward only, buffering selected packets</w:t>
      </w:r>
      <w:r w:rsidR="00E36A8A">
        <w:t xml:space="preserve"> by a fixed amount of packets</w:t>
      </w:r>
      <w:r w:rsidR="00AD10CA">
        <w:t>. The initial selected packets are replaced by null packets</w:t>
      </w:r>
      <w:r w:rsidR="00E36A8A">
        <w:t>, until the shift buffer is full</w:t>
      </w:r>
      <w:r w:rsidR="00AD10CA">
        <w:t>. The trailing buffered packets, at the end of the input stream, are lost.</w:t>
      </w:r>
    </w:p>
    <w:p w14:paraId="0DD59479" w14:textId="0F5B5FF3" w:rsidR="00AD10CA" w:rsidRDefault="00AD10CA" w:rsidP="001634D0">
      <w:r>
        <w:t xml:space="preserve">To move a list of selected PID’s “backward”, the plugin moves all other PID’s forward instead (see the option </w:t>
      </w:r>
      <w:r w:rsidRPr="00AD10CA">
        <w:rPr>
          <w:rStyle w:val="Codeintext"/>
        </w:rPr>
        <w:t>--backward</w:t>
      </w:r>
      <w:r>
        <w:t>). Again, the multiplexing remains consistent only if all other PID’s globally have a constant bitrate.</w:t>
      </w:r>
    </w:p>
    <w:p w14:paraId="2FA10865" w14:textId="77777777" w:rsidR="00E2701A" w:rsidRDefault="00E2701A" w:rsidP="00E2701A">
      <w: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pPr>
      <w:r>
        <w:t>Forward vs. backward</w:t>
      </w:r>
    </w:p>
    <w:p w14:paraId="48B37BE1" w14:textId="77777777" w:rsidR="00E2701A" w:rsidRDefault="00177D9E" w:rsidP="001634D0">
      <w: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t>r natural or counter-intuitive.</w:t>
      </w:r>
    </w:p>
    <w:p w14:paraId="3F7CB13D" w14:textId="1C48228A" w:rsidR="00177D9E" w:rsidRDefault="00177D9E" w:rsidP="001634D0">
      <w:r>
        <w:t>To illustrate this paradox, consider an audio PID which is shifted forward 1000 pa</w:t>
      </w:r>
      <w:r w:rsidR="002D4C45">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t xml:space="preserve"> after moving the PID 1000 packets forward in the transport stream.</w:t>
      </w:r>
    </w:p>
    <w:p w14:paraId="4C217398" w14:textId="738C13B0" w:rsidR="00177D9E" w:rsidRPr="00E233F7" w:rsidRDefault="00177D9E" w:rsidP="00177D9E">
      <w:pPr>
        <w:pStyle w:val="Caption"/>
      </w:pPr>
      <w:bookmarkStart w:id="365" w:name="_Toc162960314"/>
      <w:r w:rsidRPr="00E233F7">
        <w:t xml:space="preserve">Table </w:t>
      </w:r>
      <w:r w:rsidRPr="00E233F7">
        <w:fldChar w:fldCharType="begin"/>
      </w:r>
      <w:r w:rsidRPr="00E233F7">
        <w:instrText xml:space="preserve"> SEQ Tableau \* ARABIC </w:instrText>
      </w:r>
      <w:r w:rsidRPr="00E233F7">
        <w:fldChar w:fldCharType="separate"/>
      </w:r>
      <w:r w:rsidR="001424C7">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r>
        <w:t xml:space="preserve">The packet #10 in the audio PID is shifted </w:t>
      </w:r>
      <w:r w:rsidRPr="00E2701A">
        <w:rPr>
          <w:i/>
        </w:rPr>
        <w:t>forward</w:t>
      </w:r>
      <w:r>
        <w:t xml:space="preserve"> in the TS, moving from the global position 1000 to 2000. But, if you </w:t>
      </w:r>
      <w:r w:rsidR="000C626A">
        <w:t xml:space="preserve">are an observer </w:t>
      </w:r>
      <w:r>
        <w:t xml:space="preserve">at global position 2000 in the TS, you see that PTS-2 becomes PTS-1, giving the impression that the PID shifted </w:t>
      </w:r>
      <w:r w:rsidRPr="00E2701A">
        <w:rPr>
          <w:i/>
        </w:rPr>
        <w:t>backward</w:t>
      </w:r>
      <w:r>
        <w:t xml:space="preserve"> in time.</w:t>
      </w:r>
    </w:p>
    <w:p w14:paraId="7FF26859" w14:textId="77777777" w:rsidR="001634D0" w:rsidRPr="00975A1A" w:rsidRDefault="001634D0" w:rsidP="001634D0">
      <w:pPr>
        <w:pStyle w:val="UsageTitle"/>
      </w:pPr>
      <w:r w:rsidRPr="00975A1A">
        <w:t>Usage</w:t>
      </w:r>
    </w:p>
    <w:p w14:paraId="119A097C" w14:textId="0A3F7ECD" w:rsidR="001634D0" w:rsidRPr="00975A1A" w:rsidRDefault="001634D0" w:rsidP="001634D0">
      <w:pPr>
        <w:pStyle w:val="UsageSyntax"/>
      </w:pPr>
      <w:r w:rsidRPr="00975A1A">
        <w:t xml:space="preserve">tsp -P </w:t>
      </w:r>
      <w:r w:rsidR="001716CB" w:rsidRPr="00975A1A">
        <w:t>pidshift</w:t>
      </w:r>
      <w:r w:rsidRPr="00975A1A">
        <w:t xml:space="preserve"> [</w:t>
      </w:r>
      <w:r w:rsidRPr="00975A1A">
        <w:rPr>
          <w:i/>
          <w:iCs/>
        </w:rPr>
        <w:t>options</w:t>
      </w:r>
      <w:r w:rsidRPr="00975A1A">
        <w:t>]</w:t>
      </w:r>
    </w:p>
    <w:p w14:paraId="5D6A83EE" w14:textId="77777777" w:rsidR="001634D0" w:rsidRPr="0010024C" w:rsidRDefault="001634D0" w:rsidP="001634D0">
      <w:pPr>
        <w:pStyle w:val="UsageTitle"/>
      </w:pPr>
      <w: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w:t>
      </w:r>
      <w:r>
        <w:lastRenderedPageBreak/>
        <w:t>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pPr>
      <w:r w:rsidRPr="00CF0FFB">
        <w:t xml:space="preserve">Generic </w:t>
      </w:r>
      <w:r>
        <w:t xml:space="preserve">packet processing </w:t>
      </w:r>
      <w:r w:rsidRPr="00CF0FFB">
        <w:t>plugin options</w:t>
      </w:r>
    </w:p>
    <w:p w14:paraId="0CE20F6B" w14:textId="77777777" w:rsidR="001634D0" w:rsidRPr="00CF0FFB" w:rsidRDefault="001634D0" w:rsidP="001634D0">
      <w:pPr>
        <w:ind w:left="284"/>
      </w:pPr>
      <w:r w:rsidRPr="00CF0FFB">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337E3C" w14:textId="77777777" w:rsidR="001634D0" w:rsidRDefault="001634D0" w:rsidP="001634D0">
      <w:pPr>
        <w:pStyle w:val="OptionDescription"/>
      </w:pPr>
      <w: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pPr>
      <w:r>
        <w:t xml:space="preserve">Several </w:t>
      </w:r>
      <w:r w:rsidRPr="00CE6802">
        <w:rPr>
          <w:rStyle w:val="Codeintext"/>
        </w:rPr>
        <w:t>--only-label</w:t>
      </w:r>
      <w:r>
        <w:t xml:space="preserve"> options may be specified.</w:t>
      </w:r>
    </w:p>
    <w:p w14:paraId="4096A14C" w14:textId="5BF28C95" w:rsidR="003F0B17" w:rsidRDefault="003F0B17" w:rsidP="00A545B1">
      <w:pPr>
        <w:pStyle w:val="ReferenceSectionTitle"/>
      </w:pPr>
      <w:bookmarkStart w:id="366" w:name="_Toc162959802"/>
      <w:r>
        <w:lastRenderedPageBreak/>
        <w:t>play</w:t>
      </w:r>
      <w:bookmarkEnd w:id="347"/>
      <w:r w:rsidR="009863BF">
        <w:t xml:space="preserve"> (output)</w:t>
      </w:r>
      <w:bookmarkEnd w:id="366"/>
    </w:p>
    <w:p w14:paraId="6DB6AAC9" w14:textId="77777777" w:rsidR="009863BF" w:rsidRPr="0010024C" w:rsidRDefault="00957A0C" w:rsidP="00E233F7">
      <w:pPr>
        <w:pStyle w:val="UsageTitle"/>
      </w:pPr>
      <w:r>
        <w:t>Play o</w:t>
      </w:r>
      <w:r w:rsidR="009863BF" w:rsidRPr="0010024C">
        <w:t xml:space="preserve">utput on a </w:t>
      </w:r>
      <w:r>
        <w:t>m</w:t>
      </w:r>
      <w:r w:rsidR="009863BF" w:rsidRPr="0010024C">
        <w:t xml:space="preserve">edia </w:t>
      </w:r>
      <w:r>
        <w:t>player</w:t>
      </w:r>
    </w:p>
    <w:p w14:paraId="13C2DA7B" w14:textId="77777777" w:rsidR="003F0B17" w:rsidRDefault="003F0B17" w:rsidP="003F0B17">
      <w:r>
        <w:t xml:space="preserve">This output plugin sends TS packets </w:t>
      </w:r>
      <w:r w:rsidR="001D47AE">
        <w:t>to a supported media player</w:t>
      </w:r>
      <w:r>
        <w:t>.</w:t>
      </w:r>
      <w:r w:rsidR="001D47AE">
        <w:t xml:space="preserve"> It is typically used when one service was isolated on the transport stream and the resulting audio/video must be monitored.</w:t>
      </w:r>
    </w:p>
    <w:p w14:paraId="35446518" w14:textId="77777777" w:rsidR="001D47AE" w:rsidRDefault="001D47AE" w:rsidP="003F0B17">
      <w:r>
        <w:t xml:space="preserve">The </w:t>
      </w:r>
      <w:r w:rsidRPr="008939B5">
        <w:rPr>
          <w:rStyle w:val="Codeintext"/>
        </w:rPr>
        <w:t>play</w:t>
      </w:r>
      <w:r>
        <w:t xml:space="preserve"> plugin attempts to locate a media player application which can process MPEG-2 transport streams on its standard input. If one is found</w:t>
      </w:r>
      <w:r w:rsidR="00F27C27">
        <w:t xml:space="preserve"> in the system</w:t>
      </w:r>
      <w:r>
        <w:t>, the plugin creates a process executing the media player (adding the required options if necessary) and sends the output stream to this process using a pipe.</w:t>
      </w:r>
    </w:p>
    <w:p w14:paraId="1BE71D57" w14:textId="77777777" w:rsidR="001D47AE" w:rsidRPr="001D47AE" w:rsidRDefault="001D47AE" w:rsidP="003F0B17">
      <w:r>
        <w:t xml:space="preserve">This plugin is consequently is easier alternative to the </w:t>
      </w:r>
      <w:r w:rsidRPr="008939B5">
        <w:rPr>
          <w:rStyle w:val="Codeintext"/>
        </w:rPr>
        <w:t>fork</w:t>
      </w:r>
      <w:r>
        <w:t xml:space="preserve"> plugin. The same operation could be achieved using the </w:t>
      </w:r>
      <w:r w:rsidRPr="008939B5">
        <w:rPr>
          <w:rStyle w:val="Codeintext"/>
        </w:rPr>
        <w:t>fork</w:t>
      </w:r>
      <w:r>
        <w:t xml:space="preserve"> plugin but it requires to specify the complete </w:t>
      </w:r>
      <w:r w:rsidR="00F27C27">
        <w:t xml:space="preserve">media player </w:t>
      </w:r>
      <w:r>
        <w:t xml:space="preserve">command </w:t>
      </w:r>
      <w:r w:rsidR="00F27C27">
        <w:t xml:space="preserve">line </w:t>
      </w:r>
      <w:r>
        <w:t>with options.</w:t>
      </w:r>
    </w:p>
    <w:p w14:paraId="0C5D615C" w14:textId="77777777" w:rsidR="00D34AB7" w:rsidRPr="002A5BDD" w:rsidRDefault="00D34AB7" w:rsidP="00D34AB7">
      <w:pPr>
        <w:rPr>
          <w:iCs/>
        </w:rPr>
      </w:pPr>
      <w:r>
        <w:t xml:space="preserve">Using this plugin forces </w:t>
      </w:r>
      <w:r w:rsidRPr="008939B5">
        <w:rPr>
          <w:rStyle w:val="Codeintext"/>
        </w:rPr>
        <w:t>tsp</w:t>
      </w:r>
      <w:r>
        <w:t xml:space="preserve"> and all plugins to use their real-time defaults (see the reference documentation for </w:t>
      </w:r>
      <w:r w:rsidRPr="008939B5">
        <w:rPr>
          <w:rStyle w:val="Codeintext"/>
        </w:rPr>
        <w:t>tsp</w:t>
      </w:r>
      <w:r w:rsidRPr="002A5BDD">
        <w:rPr>
          <w:iCs/>
        </w:rPr>
        <w:t>).</w:t>
      </w:r>
    </w:p>
    <w:p w14:paraId="756CB639" w14:textId="77777777" w:rsidR="003F0B17" w:rsidRPr="0010024C" w:rsidRDefault="00BD19C2" w:rsidP="00E233F7">
      <w:pPr>
        <w:pStyle w:val="UsageTitle"/>
      </w:pPr>
      <w:r>
        <w:t>Usage</w:t>
      </w:r>
    </w:p>
    <w:p w14:paraId="6697A490" w14:textId="77777777" w:rsidR="003F0B17" w:rsidRDefault="003F0B17" w:rsidP="003F0B17">
      <w:pPr>
        <w:pStyle w:val="UsageSyntax"/>
      </w:pPr>
      <w:r>
        <w:t>tsp -O play [</w:t>
      </w:r>
      <w:r>
        <w:rPr>
          <w:i/>
          <w:iCs/>
        </w:rPr>
        <w:t>options</w:t>
      </w:r>
      <w:r>
        <w:t>]</w:t>
      </w:r>
    </w:p>
    <w:p w14:paraId="62910BE4" w14:textId="77777777" w:rsidR="003F0B17" w:rsidRPr="0010024C" w:rsidRDefault="00BD19C2" w:rsidP="00E233F7">
      <w:pPr>
        <w:pStyle w:val="UsageTitle"/>
      </w:pPr>
      <w: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pPr>
      <w:r>
        <w:t>Generic common output plugin options</w:t>
      </w:r>
    </w:p>
    <w:p w14:paraId="53D4D256" w14:textId="77777777" w:rsidR="00C71423" w:rsidRPr="00CF0FFB" w:rsidRDefault="00C71423" w:rsidP="00C71423">
      <w:pPr>
        <w:ind w:left="284"/>
      </w:pPr>
      <w:r w:rsidRPr="00CF0FFB">
        <w:t xml:space="preserve">The following options are implicitly defined in all </w:t>
      </w:r>
      <w:r>
        <w:t xml:space="preserve">output </w:t>
      </w:r>
      <w:r w:rsidRPr="00CF0FFB">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1D2CA9A9"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424C7">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pPr>
      <w:bookmarkStart w:id="367" w:name="_Toc157506368"/>
      <w:r>
        <w:t>tsp ... –O</w:t>
      </w:r>
      <w:r w:rsidR="004B42AD">
        <w:t xml:space="preserve"> fork [</w:t>
      </w:r>
      <w:r w:rsidR="004B42AD" w:rsidRPr="004B42AD">
        <w:rPr>
          <w:i/>
        </w:rPr>
        <w:t>options</w:t>
      </w:r>
      <w:r w:rsidR="004B42AD">
        <w:t>] “</w:t>
      </w:r>
      <w:r w:rsidR="004B42AD" w:rsidRPr="004B42AD">
        <w:rPr>
          <w:i/>
        </w:rPr>
        <w:t>media player command line</w:t>
      </w:r>
      <w:r w:rsidR="006439AF">
        <w:t>”</w:t>
      </w:r>
    </w:p>
    <w:p w14:paraId="3C8A9E1E" w14:textId="77777777" w:rsidR="00E06CAF" w:rsidRDefault="00E06CAF" w:rsidP="00A545B1">
      <w:pPr>
        <w:pStyle w:val="ReferenceSectionTitle"/>
      </w:pPr>
      <w:bookmarkStart w:id="368" w:name="_Ref199134491"/>
      <w:bookmarkStart w:id="369" w:name="_Ref144629920"/>
      <w:bookmarkStart w:id="370" w:name="_Toc157506374"/>
      <w:bookmarkStart w:id="371" w:name="_Ref127009350"/>
      <w:bookmarkStart w:id="372" w:name="_Toc157506373"/>
      <w:bookmarkStart w:id="373" w:name="_Ref203209388"/>
      <w:bookmarkStart w:id="374" w:name="_Ref175575605"/>
      <w:bookmarkStart w:id="375" w:name="_Ref127173814"/>
      <w:bookmarkStart w:id="376" w:name="_Toc157506369"/>
      <w:bookmarkStart w:id="377" w:name="_Toc162959803"/>
      <w:bookmarkEnd w:id="367"/>
      <w:r>
        <w:lastRenderedPageBreak/>
        <w:t>pmt</w:t>
      </w:r>
      <w:bookmarkEnd w:id="368"/>
      <w:bookmarkEnd w:id="377"/>
    </w:p>
    <w:p w14:paraId="2CE0CABA" w14:textId="77777777" w:rsidR="00E06CAF" w:rsidRPr="0010024C" w:rsidRDefault="00E06CAF" w:rsidP="00E233F7">
      <w:pPr>
        <w:pStyle w:val="UsageTitle"/>
      </w:pPr>
      <w:r w:rsidRPr="0010024C">
        <w:t xml:space="preserve">Perform </w:t>
      </w:r>
      <w:r w:rsidR="001E20FA">
        <w:t>v</w:t>
      </w:r>
      <w:r w:rsidRPr="0010024C">
        <w:t xml:space="preserve">arious </w:t>
      </w:r>
      <w:r w:rsidR="001E20FA">
        <w:t>t</w:t>
      </w:r>
      <w:r w:rsidRPr="0010024C">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pPr>
      <w: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pPr>
      <w:r w:rsidRPr="00CC058A">
        <w:t>--add-</w:t>
      </w:r>
      <w:r>
        <w:t>pid-registration</w:t>
      </w:r>
      <w:r w:rsidRPr="00CC058A">
        <w:t xml:space="preserve"> </w:t>
      </w:r>
      <w:r>
        <w:rPr>
          <w:b w:val="0"/>
          <w:i/>
        </w:rPr>
        <w:t>pid/id</w:t>
      </w:r>
    </w:p>
    <w:p w14:paraId="0B730089" w14:textId="77777777" w:rsidR="002A1EA2" w:rsidRDefault="002A1EA2" w:rsidP="002A1EA2">
      <w:pPr>
        <w:pStyle w:val="OptionDescription"/>
      </w:pPr>
      <w:r w:rsidRPr="00CC058A">
        <w:t xml:space="preserve">Add a </w:t>
      </w:r>
      <w:r w:rsidRPr="00CC058A">
        <w:rPr>
          <w:i/>
        </w:rPr>
        <w:t>registration_descriptor</w:t>
      </w:r>
      <w:r w:rsidRPr="00CC058A">
        <w:t xml:space="preserve"> in the descriptor list</w:t>
      </w:r>
      <w:r>
        <w:t xml:space="preserve"> of the specified PID</w:t>
      </w:r>
      <w:r w:rsidRPr="00CC058A">
        <w:t xml:space="preserve"> in the PMT.</w:t>
      </w:r>
    </w:p>
    <w:p w14:paraId="55E8419D" w14:textId="77777777" w:rsidR="002A1EA2" w:rsidRPr="00CC058A" w:rsidRDefault="002A1EA2" w:rsidP="002A1EA2">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4A2A0691" w14:textId="77777777" w:rsidR="00CC058A" w:rsidRPr="00CC058A" w:rsidRDefault="00CC058A" w:rsidP="00CC058A">
      <w:pPr>
        <w:pStyle w:val="OptionName"/>
      </w:pPr>
      <w:r w:rsidRPr="00CC058A">
        <w:t>--add-</w:t>
      </w:r>
      <w:r w:rsidR="00662A00">
        <w:t>registration</w:t>
      </w:r>
      <w:r w:rsidRPr="00CC058A">
        <w:t xml:space="preserve"> </w:t>
      </w:r>
      <w:r w:rsidR="002A1EA2">
        <w:rPr>
          <w:b w:val="0"/>
          <w:i/>
        </w:rPr>
        <w:t>id</w:t>
      </w:r>
    </w:p>
    <w:p w14:paraId="494ABD0B" w14:textId="77777777" w:rsidR="002A1EA2" w:rsidRDefault="00CC058A" w:rsidP="00CC058A">
      <w:pPr>
        <w:pStyle w:val="OptionDescription"/>
      </w:pPr>
      <w:r w:rsidRPr="00CC058A">
        <w:t xml:space="preserve">Add a </w:t>
      </w:r>
      <w:r w:rsidRPr="00CC058A">
        <w:rPr>
          <w:i/>
        </w:rPr>
        <w:t>registration_descriptor</w:t>
      </w:r>
      <w:r w:rsidRPr="00CC058A">
        <w:t xml:space="preserve"> in the program-level descriptor list in the PMT.</w:t>
      </w:r>
    </w:p>
    <w:p w14:paraId="53433D11" w14:textId="77777777" w:rsidR="00CC058A" w:rsidRPr="00CC058A" w:rsidRDefault="00CC058A" w:rsidP="00CC058A">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1630AAB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72BE2058" w14:textId="77777777" w:rsidR="008A7886" w:rsidRDefault="008A7886" w:rsidP="008A7886">
      <w:pPr>
        <w:pStyle w:val="OptionDescription"/>
      </w:pPr>
      <w:r>
        <w:lastRenderedPageBreak/>
        <w:t>The default is 3,000 b/s.</w:t>
      </w:r>
    </w:p>
    <w:p w14:paraId="02EBD712" w14:textId="77777777" w:rsidR="00751F63" w:rsidRDefault="00751F63" w:rsidP="00751F63">
      <w:pPr>
        <w:pStyle w:val="OptionName"/>
      </w:pPr>
      <w:r>
        <w:t>--brazil</w:t>
      </w:r>
    </w:p>
    <w:p w14:paraId="2CA66DD6" w14:textId="4A989985"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32ED333"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rPr>
      </w:pPr>
      <w:r>
        <w:t>--europe</w:t>
      </w:r>
    </w:p>
    <w:p w14:paraId="6599BEF6" w14:textId="286154A1" w:rsidR="004B73EA" w:rsidRPr="00B26EC4" w:rsidRDefault="004B73EA" w:rsidP="004B73EA">
      <w:pPr>
        <w:pStyle w:val="OptionDescription"/>
      </w:pPr>
      <w:r w:rsidRPr="00B26EC4">
        <w:t xml:space="preserve">A synonym for </w:t>
      </w:r>
      <w:r w:rsidRPr="0027316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ACF0AD8"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A266425"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1424C7">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5EE05A7"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pPr>
      <w:r>
        <w:t xml:space="preserve">--remove-stream-type </w:t>
      </w:r>
      <w:r w:rsidRPr="00AD57A6">
        <w:rPr>
          <w:b w:val="0"/>
          <w:i/>
        </w:rPr>
        <w:t>value[-value]</w:t>
      </w:r>
    </w:p>
    <w:p w14:paraId="125C802A" w14:textId="77777777" w:rsidR="00AD57A6" w:rsidRDefault="00AD57A6" w:rsidP="00AD57A6">
      <w:pPr>
        <w:pStyle w:val="OptionDescription"/>
      </w:pPr>
      <w:r>
        <w:t>Remove all components with a stream type matching the specified value</w:t>
      </w:r>
      <w:r w:rsidR="001C63FE">
        <w:t>s</w:t>
      </w:r>
      <w:r>
        <w:t xml:space="preserve">. Several </w:t>
      </w:r>
      <w:r w:rsidRPr="00CE6802">
        <w:rPr>
          <w:rStyle w:val="Codeintext"/>
        </w:rPr>
        <w:t>--remove-stream-type</w:t>
      </w:r>
      <w: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pPr>
      <w:r w:rsidRPr="00A5077E">
        <w:t xml:space="preserve">--set-data-broadcast-id </w:t>
      </w:r>
      <w:r w:rsidRPr="00A5077E">
        <w:rPr>
          <w:b w:val="0"/>
          <w:i/>
        </w:rPr>
        <w:t>pid/id[/selector]</w:t>
      </w:r>
    </w:p>
    <w:p w14:paraId="53C83224" w14:textId="77777777" w:rsidR="00273167" w:rsidRDefault="00A5077E" w:rsidP="00A5077E">
      <w:pPr>
        <w:pStyle w:val="OptionDescription"/>
      </w:pPr>
      <w:r w:rsidRPr="00A5077E">
        <w:t xml:space="preserve">In the component with the specified PID, add a </w:t>
      </w:r>
      <w:r w:rsidRPr="00A5077E">
        <w:rPr>
          <w:i/>
        </w:rPr>
        <w:t>data_broadcast_id_descriptor</w:t>
      </w:r>
      <w:r>
        <w:t xml:space="preserve"> </w:t>
      </w:r>
      <w:r w:rsidRPr="00A5077E">
        <w:t xml:space="preserve">with the specified </w:t>
      </w:r>
      <w:r w:rsidRPr="00A5077E">
        <w:rPr>
          <w:i/>
        </w:rPr>
        <w:t>data_broadcast_id</w:t>
      </w:r>
      <w:r w:rsidRPr="00A5077E">
        <w:t>. The optional selector is a suite of</w:t>
      </w:r>
      <w:r>
        <w:t xml:space="preserve"> </w:t>
      </w:r>
      <w:r w:rsidRPr="00A5077E">
        <w:t>hexadecimal characters representing the</w:t>
      </w:r>
      <w:r w:rsidR="00273167">
        <w:t xml:space="preserve"> content of the selector bytes.</w:t>
      </w:r>
    </w:p>
    <w:p w14:paraId="4238702F" w14:textId="77777777" w:rsidR="00A5077E" w:rsidRDefault="00A5077E" w:rsidP="00A5077E">
      <w:pPr>
        <w:pStyle w:val="OptionDescription"/>
      </w:pPr>
      <w:r w:rsidRPr="00A5077E">
        <w:t xml:space="preserve">Several </w:t>
      </w:r>
      <w:r w:rsidRPr="00273167">
        <w:rPr>
          <w:rStyle w:val="Codeintext"/>
        </w:rPr>
        <w:t>--set-data-broadcast-id</w:t>
      </w:r>
      <w:r w:rsidRPr="00A5077E">
        <w:t xml:space="preserve"> options may be specified.</w:t>
      </w:r>
    </w:p>
    <w:p w14:paraId="0A34A480" w14:textId="77777777" w:rsidR="00CC058A" w:rsidRDefault="00CC058A" w:rsidP="00CC058A">
      <w:pPr>
        <w:pStyle w:val="OptionName"/>
      </w:pPr>
      <w:r>
        <w:lastRenderedPageBreak/>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pPr>
      <w:r w:rsidRPr="00CF0FFB">
        <w:t xml:space="preserve">Generic </w:t>
      </w:r>
      <w:r>
        <w:t xml:space="preserve">packet processing </w:t>
      </w:r>
      <w:r w:rsidRPr="00CF0FFB">
        <w:t>plugin options</w:t>
      </w:r>
    </w:p>
    <w:p w14:paraId="3A61DEB9" w14:textId="77777777" w:rsidR="008B1573" w:rsidRPr="00CF0FFB" w:rsidRDefault="008B1573" w:rsidP="008B1573">
      <w:pPr>
        <w:ind w:left="284"/>
      </w:pPr>
      <w:r w:rsidRPr="00CF0FFB">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6C9EB15"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t xml:space="preserve">Several </w:t>
      </w:r>
      <w:r w:rsidRPr="00CE6802">
        <w:rPr>
          <w:rStyle w:val="Codeintext"/>
        </w:rPr>
        <w:t>--only-label</w:t>
      </w:r>
      <w:r>
        <w:t xml:space="preserve"> options may be specified.</w:t>
      </w:r>
    </w:p>
    <w:p w14:paraId="4DF31AB1" w14:textId="77777777" w:rsidR="006B3DED" w:rsidRPr="00542BAB" w:rsidRDefault="006B3DED" w:rsidP="00A545B1">
      <w:pPr>
        <w:pStyle w:val="ReferenceSectionTitle"/>
      </w:pPr>
      <w:bookmarkStart w:id="378" w:name="_Ref201665127"/>
      <w:bookmarkStart w:id="379" w:name="_Toc162959804"/>
      <w:r>
        <w:lastRenderedPageBreak/>
        <w:t>psi</w:t>
      </w:r>
      <w:bookmarkEnd w:id="378"/>
      <w:bookmarkEnd w:id="37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r>
        <w:t xml:space="preserve">This plugin extracts all PSI tables (PAT, CAT, PMT, NIT, BAT, SDT) from a transport stream. It is equivalent to the </w:t>
      </w:r>
      <w:r w:rsidRPr="005B151B">
        <w:rPr>
          <w:rStyle w:val="Codeintext"/>
        </w:rPr>
        <w:t>tspsi</w:t>
      </w:r>
      <w:r>
        <w:t xml:space="preserve"> utility. Actually, the following two commands produce the same result</w:t>
      </w:r>
      <w:r w:rsidR="00293E1A">
        <w:t>:</w:t>
      </w:r>
    </w:p>
    <w:p w14:paraId="0A0F8EC8" w14:textId="77777777" w:rsidR="006B3DED" w:rsidRDefault="006B3DED" w:rsidP="00FE69CD">
      <w:pPr>
        <w:pStyle w:val="UsageSyntax"/>
      </w:pPr>
      <w:r>
        <w:t xml:space="preserve">tspsi </w:t>
      </w:r>
      <w:r>
        <w:rPr>
          <w:i/>
          <w:iCs/>
        </w:rPr>
        <w:t>options</w:t>
      </w:r>
      <w:r>
        <w:t xml:space="preserve"> </w:t>
      </w:r>
      <w:r>
        <w:rPr>
          <w:i/>
          <w:iCs/>
        </w:rPr>
        <w:t>filename</w:t>
      </w:r>
      <w:r w:rsidR="00FE69CD">
        <w:br/>
      </w:r>
      <w:r>
        <w:t xml:space="preserve">tsp –I file </w:t>
      </w:r>
      <w:r>
        <w:rPr>
          <w:i/>
          <w:iCs/>
        </w:rPr>
        <w:t>filename</w:t>
      </w:r>
      <w:r>
        <w:t xml:space="preserve"> –P psi </w:t>
      </w:r>
      <w:r>
        <w:rPr>
          <w:i/>
          <w:iCs/>
        </w:rPr>
        <w:t>options</w:t>
      </w:r>
      <w:r>
        <w:t xml:space="preserve"> –O drop</w:t>
      </w:r>
    </w:p>
    <w:p w14:paraId="11E54954" w14:textId="77777777" w:rsidR="006B3DED" w:rsidRPr="0010024C" w:rsidRDefault="00BD19C2" w:rsidP="00E233F7">
      <w:pPr>
        <w:pStyle w:val="UsageTitle"/>
      </w:pPr>
      <w:r>
        <w:t>Usage</w:t>
      </w:r>
    </w:p>
    <w:p w14:paraId="243AD79C" w14:textId="77777777" w:rsidR="006B3DED" w:rsidRPr="00E20F1F" w:rsidRDefault="006B3DED" w:rsidP="006B3DED">
      <w:pPr>
        <w:pStyle w:val="UsageSyntax"/>
      </w:pPr>
      <w:r w:rsidRPr="00E20F1F">
        <w:t>tsp -P psi [</w:t>
      </w:r>
      <w:r w:rsidRPr="00E20F1F">
        <w:rPr>
          <w:i/>
          <w:iCs/>
        </w:rPr>
        <w:t>options</w:t>
      </w:r>
      <w:r w:rsidRPr="00E20F1F">
        <w:t>]</w:t>
      </w:r>
    </w:p>
    <w:p w14:paraId="006E4914" w14:textId="77777777" w:rsidR="006B3DED" w:rsidRPr="0010024C" w:rsidRDefault="005B151B" w:rsidP="00E233F7">
      <w:pPr>
        <w:pStyle w:val="UsageTitle"/>
      </w:pPr>
      <w:r>
        <w:t>General o</w:t>
      </w:r>
      <w:r w:rsidR="00BD19C2">
        <w:t>ptions</w:t>
      </w:r>
    </w:p>
    <w:p w14:paraId="21F629BB" w14:textId="77777777" w:rsidR="006B3DED" w:rsidRDefault="006B3DED" w:rsidP="006B3DED">
      <w:pPr>
        <w:ind w:left="284"/>
      </w:pPr>
      <w:r>
        <w:t xml:space="preserve">The plugin accepts exactly the same options as the </w:t>
      </w:r>
      <w:r w:rsidRPr="005B151B">
        <w:rPr>
          <w:rStyle w:val="Codeintext"/>
        </w:rPr>
        <w:t>tspsi</w:t>
      </w:r>
      <w:r>
        <w:t xml:space="preserve"> utility.</w:t>
      </w:r>
    </w:p>
    <w:p w14:paraId="7BABBDE1" w14:textId="77777777" w:rsidR="005B151B" w:rsidRPr="0010024C" w:rsidRDefault="005B151B" w:rsidP="005B151B">
      <w:pPr>
        <w:pStyle w:val="UsageTitle"/>
      </w:pPr>
      <w:r>
        <w:t>Developers options</w:t>
      </w:r>
    </w:p>
    <w:p w14:paraId="06A04901" w14:textId="77777777" w:rsidR="005B151B" w:rsidRDefault="005B151B" w:rsidP="005B151B">
      <w:pPr>
        <w:ind w:left="284"/>
      </w:pPr>
      <w:r w:rsidRPr="00CF0FFB">
        <w:t xml:space="preserve">The following options are </w:t>
      </w:r>
      <w:r>
        <w:t>reserved to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pPr>
      <w:r w:rsidRPr="00CF0FFB">
        <w:t xml:space="preserve">Generic </w:t>
      </w:r>
      <w:r>
        <w:t xml:space="preserve">packet processing </w:t>
      </w:r>
      <w:r w:rsidRPr="00CF0FFB">
        <w:t>plugin options</w:t>
      </w:r>
    </w:p>
    <w:p w14:paraId="03849B33" w14:textId="77777777" w:rsidR="008B1573" w:rsidRPr="00CF0FFB" w:rsidRDefault="008B1573" w:rsidP="008B1573">
      <w:pPr>
        <w:ind w:left="284"/>
      </w:pPr>
      <w:r w:rsidRPr="00CF0FFB">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774835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07078D2" w14:textId="77777777" w:rsidR="007B19CD" w:rsidRPr="00542BAB" w:rsidRDefault="007B19CD" w:rsidP="007B19CD">
      <w:pPr>
        <w:pStyle w:val="ReferenceSectionTitle"/>
      </w:pPr>
      <w:bookmarkStart w:id="380" w:name="_Toc162959805"/>
      <w:r>
        <w:lastRenderedPageBreak/>
        <w:t>psimerge</w:t>
      </w:r>
      <w:bookmarkEnd w:id="380"/>
    </w:p>
    <w:p w14:paraId="65D7D8AB" w14:textId="77777777" w:rsidR="007B19CD" w:rsidRPr="007B19CD" w:rsidRDefault="007B19CD" w:rsidP="007B19CD">
      <w:pPr>
        <w:pStyle w:val="UsageTitle"/>
      </w:pPr>
      <w:r w:rsidRPr="007B19CD">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pPr>
      <w: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pPr>
      <w:r>
        <w:t>--time-from-merge</w:t>
      </w:r>
    </w:p>
    <w:p w14:paraId="52E0F0CC" w14:textId="77777777" w:rsidR="00E6182A" w:rsidRDefault="00E6182A" w:rsidP="00E6182A">
      <w:pPr>
        <w:pStyle w:val="OptionDescription"/>
      </w:pPr>
      <w:r>
        <w:t xml:space="preserve">Use the TDT/TOT time reference from the </w:t>
      </w:r>
      <w:r w:rsidRPr="00E6182A">
        <w:rPr>
          <w:i/>
        </w:rPr>
        <w:t>merg</w:t>
      </w:r>
      <w:r>
        <w:rPr>
          <w:i/>
        </w:rPr>
        <w:t>e</w:t>
      </w:r>
      <w:r>
        <w:t xml:space="preserve"> stream.</w:t>
      </w:r>
    </w:p>
    <w:p w14:paraId="1A82A2C5" w14:textId="77777777" w:rsidR="00E6182A" w:rsidRDefault="00E6182A" w:rsidP="00E6182A">
      <w:pPr>
        <w:pStyle w:val="OptionDescription"/>
      </w:pPr>
      <w:r>
        <w:t xml:space="preserve">By default, use the TDT/TOT time reference from the </w:t>
      </w:r>
      <w:r w:rsidRPr="00E6182A">
        <w:rPr>
          <w:i/>
        </w:rPr>
        <w:t>main</w:t>
      </w:r>
      <w:r>
        <w:t xml:space="preserve"> stream.</w:t>
      </w:r>
    </w:p>
    <w:p w14:paraId="20AB1F2F" w14:textId="77777777" w:rsidR="007B19CD" w:rsidRPr="00CF0FFB" w:rsidRDefault="007B19CD" w:rsidP="007B19CD">
      <w:pPr>
        <w:pStyle w:val="UsageTitle"/>
      </w:pPr>
      <w:r w:rsidRPr="00CF0FFB">
        <w:t xml:space="preserve">Generic </w:t>
      </w:r>
      <w:r>
        <w:t xml:space="preserve">packet processing </w:t>
      </w:r>
      <w:r w:rsidRPr="00CF0FFB">
        <w:t>plugin options</w:t>
      </w:r>
    </w:p>
    <w:p w14:paraId="5FD809B7" w14:textId="77777777" w:rsidR="007B19CD" w:rsidRPr="00CF0FFB" w:rsidRDefault="007B19CD" w:rsidP="007B19CD">
      <w:pPr>
        <w:ind w:left="284"/>
      </w:pPr>
      <w:r w:rsidRPr="00CF0FFB">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AEEC0D9" w14:textId="77777777" w:rsidR="007B19CD" w:rsidRDefault="007B19CD" w:rsidP="007B19CD">
      <w:pPr>
        <w:pStyle w:val="OptionDescription"/>
      </w:pPr>
      <w: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lastRenderedPageBreak/>
        <w:t xml:space="preserve">Several </w:t>
      </w:r>
      <w:r w:rsidRPr="00CE6802">
        <w:rPr>
          <w:rStyle w:val="Codeintext"/>
        </w:rPr>
        <w:t>--only-label</w:t>
      </w:r>
      <w:r>
        <w:t xml:space="preserve"> options may be specified.</w:t>
      </w:r>
    </w:p>
    <w:p w14:paraId="10239A26" w14:textId="77777777" w:rsidR="00E06CAF" w:rsidRDefault="00E06CAF" w:rsidP="00A545B1">
      <w:pPr>
        <w:pStyle w:val="ReferenceSectionTitle"/>
      </w:pPr>
      <w:bookmarkStart w:id="381" w:name="_Toc162959806"/>
      <w:r>
        <w:lastRenderedPageBreak/>
        <w:t>reduce</w:t>
      </w:r>
      <w:bookmarkEnd w:id="369"/>
      <w:bookmarkEnd w:id="370"/>
      <w:bookmarkEnd w:id="381"/>
    </w:p>
    <w:p w14:paraId="40DD7088" w14:textId="77777777" w:rsidR="00E06CAF" w:rsidRPr="0010024C" w:rsidRDefault="004825A6" w:rsidP="00E233F7">
      <w:pPr>
        <w:pStyle w:val="UsageTitle"/>
      </w:pPr>
      <w:r>
        <w:t>Reduce the b</w:t>
      </w:r>
      <w:r w:rsidR="00E06CAF" w:rsidRPr="0010024C">
        <w:t xml:space="preserve">itrate by </w:t>
      </w:r>
      <w:r>
        <w:t>r</w:t>
      </w:r>
      <w:r w:rsidR="00E06CAF" w:rsidRPr="0010024C">
        <w:t xml:space="preserve">emoving </w:t>
      </w:r>
      <w:r>
        <w:t>s</w:t>
      </w:r>
      <w:r w:rsidR="00E06CAF" w:rsidRPr="0010024C">
        <w:t xml:space="preserve">tuffing </w:t>
      </w:r>
      <w: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pPr>
      <w:r>
        <w:t>Usage</w:t>
      </w:r>
    </w:p>
    <w:p w14:paraId="2E7DC457" w14:textId="77777777" w:rsidR="00E06CAF" w:rsidRPr="004825A6" w:rsidRDefault="00E06CAF" w:rsidP="00E06CAF">
      <w:pPr>
        <w:pStyle w:val="UsageSyntax"/>
      </w:pPr>
      <w:r w:rsidRPr="0075056E">
        <w:t>tsp -P reduce [</w:t>
      </w:r>
      <w:r w:rsidRPr="0075056E">
        <w:rPr>
          <w:i/>
        </w:rPr>
        <w:t>options</w:t>
      </w:r>
      <w:r w:rsidRPr="0075056E">
        <w:t xml:space="preserve">] </w:t>
      </w:r>
      <w:r w:rsidR="004825A6">
        <w:t>[</w:t>
      </w:r>
      <w:r w:rsidRPr="0075056E">
        <w:rPr>
          <w:i/>
        </w:rPr>
        <w:t>rempkt</w:t>
      </w:r>
      <w:r>
        <w:t xml:space="preserve"> </w:t>
      </w:r>
      <w:r w:rsidRPr="0075056E">
        <w:rPr>
          <w:i/>
        </w:rPr>
        <w:t>inpkt</w:t>
      </w:r>
      <w:r w:rsidR="004825A6">
        <w:t>]</w:t>
      </w:r>
    </w:p>
    <w:p w14:paraId="29E20BD5" w14:textId="77777777" w:rsidR="00E06CAF" w:rsidRPr="0010024C" w:rsidRDefault="00E06CAF" w:rsidP="00E233F7">
      <w:pPr>
        <w:pStyle w:val="UsageTitle"/>
      </w:pPr>
      <w:r w:rsidRPr="0010024C">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pPr>
      <w:r>
        <w:t>O</w:t>
      </w:r>
      <w:r w:rsidRPr="00CF0FFB">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F96A95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96448B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pPr>
      <w:r w:rsidRPr="00CF0FFB">
        <w:t xml:space="preserve">Generic </w:t>
      </w:r>
      <w:r>
        <w:t xml:space="preserve">packet processing </w:t>
      </w:r>
      <w:r w:rsidRPr="00CF0FFB">
        <w:t>plugin options</w:t>
      </w:r>
    </w:p>
    <w:p w14:paraId="03ECCB6D" w14:textId="77777777" w:rsidR="008B1573" w:rsidRPr="00CF0FFB" w:rsidRDefault="008B1573" w:rsidP="008B1573">
      <w:pPr>
        <w:ind w:left="284"/>
      </w:pPr>
      <w:r w:rsidRPr="00CF0FFB">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EA63B7"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42C5C41" w14:textId="77777777" w:rsidR="00E06CAF" w:rsidRDefault="00E06CAF" w:rsidP="00A545B1">
      <w:pPr>
        <w:pStyle w:val="ReferenceSectionTitle"/>
      </w:pPr>
      <w:bookmarkStart w:id="382" w:name="_Toc162959807"/>
      <w:r>
        <w:lastRenderedPageBreak/>
        <w:t>regulate</w:t>
      </w:r>
      <w:bookmarkEnd w:id="371"/>
      <w:bookmarkEnd w:id="372"/>
      <w:bookmarkEnd w:id="382"/>
    </w:p>
    <w:p w14:paraId="64DC2086" w14:textId="77777777" w:rsidR="00E06CAF" w:rsidRPr="0010024C" w:rsidRDefault="00E06CAF" w:rsidP="00E233F7">
      <w:pPr>
        <w:pStyle w:val="UsageTitle"/>
      </w:pPr>
      <w:r w:rsidRPr="0010024C">
        <w:t xml:space="preserve">Regulate </w:t>
      </w:r>
      <w:r w:rsidR="009F7D4C">
        <w:t>p</w:t>
      </w:r>
      <w:r w:rsidRPr="0010024C">
        <w:t xml:space="preserve">ackets </w:t>
      </w:r>
      <w:r w:rsidR="009F7D4C">
        <w:t>f</w:t>
      </w:r>
      <w:r w:rsidRPr="0010024C">
        <w:t xml:space="preserve">low </w:t>
      </w:r>
      <w:r w:rsidR="009F7D4C">
        <w:t>a</w:t>
      </w:r>
      <w:r w:rsidRPr="0010024C">
        <w:t xml:space="preserve">ccording to a </w:t>
      </w:r>
      <w:r w:rsidR="009F7D4C">
        <w:t>b</w:t>
      </w:r>
      <w:r w:rsidRPr="0010024C">
        <w:t xml:space="preserve">itrate </w:t>
      </w:r>
      <w:r w:rsidR="004B090B">
        <w:t>or PCR</w:t>
      </w:r>
      <w:r w:rsidR="009F7D4C">
        <w:t>’s</w:t>
      </w:r>
    </w:p>
    <w:p w14:paraId="6BD898B5" w14:textId="77777777" w:rsidR="00E06CAF" w:rsidRDefault="00E06CAF" w:rsidP="00E06CAF">
      <w:r>
        <w:t>This plugin regulates the TS packets flow according to a specified bitrate</w:t>
      </w:r>
      <w:r w:rsidR="00F87B7C">
        <w:t xml:space="preserve"> or based on the Pr</w:t>
      </w:r>
      <w:r w:rsidR="004B090B">
        <w:t>o</w:t>
      </w:r>
      <w:r w:rsidR="00F87B7C">
        <w:t>gram Clock Reference from the transport stream</w:t>
      </w:r>
      <w:r>
        <w:t>.</w:t>
      </w:r>
    </w:p>
    <w:p w14:paraId="6F674466" w14:textId="77777777" w:rsidR="00E06CAF" w:rsidRDefault="00E06CAF" w:rsidP="00E06CAF">
      <w:r>
        <w:t>It is useful to play a non-regulated input (such as a TS file) to a non-regulated output (such as IP multicast). Without this plugin, in this example, the IP packets will be sent as fast as the TS packets are read from the file</w:t>
      </w:r>
      <w:r w:rsidR="00DF71F3">
        <w:t xml:space="preserve">, </w:t>
      </w:r>
      <w:r>
        <w:t xml:space="preserve">that is to say at a very much higher bitrate than expected. When inserted between the input and the output plugins, the </w:t>
      </w:r>
      <w:r w:rsidRPr="00DF71F3">
        <w:rPr>
          <w:rStyle w:val="Codeintext"/>
        </w:rPr>
        <w:t>regulate</w:t>
      </w:r>
      <w:r>
        <w:t xml:space="preserve"> plugin regularly suspends the </w:t>
      </w:r>
      <w:r w:rsidRPr="00DF71F3">
        <w:rPr>
          <w:rStyle w:val="Codeintext"/>
        </w:rPr>
        <w:t>tsp</w:t>
      </w:r>
      <w:r>
        <w:t xml:space="preserve"> </w:t>
      </w:r>
      <w:r w:rsidR="004B090B">
        <w:t>process to slow down the output</w:t>
      </w:r>
      <w:r>
        <w:t>.</w:t>
      </w:r>
    </w:p>
    <w:p w14:paraId="67B7E594" w14:textId="77777777" w:rsidR="00E06CAF" w:rsidRDefault="00E06CAF" w:rsidP="00E06CAF">
      <w:r>
        <w:t>Note that this plugin can only slow down the stream but not accelerate it (if the input is not fast enough, there is nothing that a plugin can do!)</w:t>
      </w:r>
    </w:p>
    <w:p w14:paraId="14EF4798" w14:textId="77777777" w:rsidR="004B090B" w:rsidRDefault="004B090B" w:rsidP="00E06CAF">
      <w: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rPr>
      </w:pPr>
      <w:r>
        <w:t xml:space="preserve">Using this plugin forces </w:t>
      </w:r>
      <w:r w:rsidRPr="00DF71F3">
        <w:rPr>
          <w:rStyle w:val="Codeintext"/>
        </w:rPr>
        <w:t>tsp</w:t>
      </w:r>
      <w:r>
        <w:t xml:space="preserve"> and all plugins to use their real-time defaults (see the reference documentation for </w:t>
      </w:r>
      <w:r w:rsidRPr="00DF71F3">
        <w:rPr>
          <w:rStyle w:val="Codeintext"/>
        </w:rPr>
        <w:t>tsp</w:t>
      </w:r>
      <w:r>
        <w:rPr>
          <w:i/>
        </w:rPr>
        <w:t>).</w:t>
      </w:r>
    </w:p>
    <w:p w14:paraId="2272172F" w14:textId="77777777" w:rsidR="00E06CAF" w:rsidRPr="0010024C" w:rsidRDefault="00BD19C2" w:rsidP="00E233F7">
      <w:pPr>
        <w:pStyle w:val="UsageTitle"/>
      </w:pPr>
      <w:r>
        <w:t>Usage</w:t>
      </w:r>
    </w:p>
    <w:p w14:paraId="0DF0240B" w14:textId="77777777" w:rsidR="00E06CAF" w:rsidRDefault="00E06CAF" w:rsidP="00E06CAF">
      <w:pPr>
        <w:pStyle w:val="UsageSyntax"/>
      </w:pPr>
      <w:r>
        <w:t>tsp -P regulate [</w:t>
      </w:r>
      <w:r>
        <w:rPr>
          <w:i/>
          <w:iCs/>
        </w:rPr>
        <w:t>options</w:t>
      </w:r>
      <w:r>
        <w:t>]</w:t>
      </w:r>
    </w:p>
    <w:p w14:paraId="50A375CA" w14:textId="77777777" w:rsidR="00E06CAF" w:rsidRPr="0010024C" w:rsidRDefault="00BD19C2" w:rsidP="00E233F7">
      <w:pPr>
        <w:pStyle w:val="UsageTitle"/>
      </w:pPr>
      <w: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15CD7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pPr>
      <w:r w:rsidRPr="00CF0FFB">
        <w:t xml:space="preserve">Generic </w:t>
      </w:r>
      <w:r>
        <w:t xml:space="preserve">packet processing </w:t>
      </w:r>
      <w:r w:rsidRPr="00CF0FFB">
        <w:t>plugin options</w:t>
      </w:r>
    </w:p>
    <w:p w14:paraId="5F37890C" w14:textId="77777777" w:rsidR="008B1573" w:rsidRPr="00CF0FFB" w:rsidRDefault="008B1573" w:rsidP="008B1573">
      <w:pPr>
        <w:ind w:left="284"/>
      </w:pPr>
      <w:r w:rsidRPr="00CF0FFB">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2D2398"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BBD203A" w14:textId="77777777" w:rsidR="00191567" w:rsidRDefault="00191567" w:rsidP="00191567">
      <w:pPr>
        <w:pStyle w:val="ReferenceSectionTitle"/>
      </w:pPr>
      <w:bookmarkStart w:id="383" w:name="_Toc162959808"/>
      <w:r>
        <w:lastRenderedPageBreak/>
        <w:t>remap</w:t>
      </w:r>
      <w:bookmarkEnd w:id="38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pPr>
      <w:r>
        <w:t>Usage</w:t>
      </w:r>
    </w:p>
    <w:p w14:paraId="03C6D4E3" w14:textId="77777777" w:rsidR="00191567" w:rsidRDefault="00191567" w:rsidP="00191567">
      <w:pPr>
        <w:pStyle w:val="UsageSyntax"/>
      </w:pPr>
      <w:r>
        <w:t>tsp -P</w:t>
      </w:r>
      <w:r w:rsidRPr="00191567">
        <w:t xml:space="preserve"> remap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7DE1B352" w14:textId="77777777" w:rsidR="00191567" w:rsidRPr="0010024C" w:rsidRDefault="00191567" w:rsidP="00E233F7">
      <w:pPr>
        <w:pStyle w:val="UsageTitle"/>
      </w:pPr>
      <w:r w:rsidRPr="0010024C">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pPr>
      <w: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1E05EDA6" w14:textId="77777777" w:rsidR="00583C37" w:rsidRDefault="00583C37" w:rsidP="00583C37">
      <w:pPr>
        <w:pStyle w:val="OptionDescription"/>
      </w:pPr>
      <w:r w:rsidRPr="00970B0B">
        <w:t xml:space="preserve">Clear the specified labels on the </w:t>
      </w:r>
      <w:r>
        <w:t>remapped</w:t>
      </w:r>
      <w:r w:rsidRPr="00970B0B">
        <w:t xml:space="preserve"> packets.</w:t>
      </w:r>
    </w:p>
    <w:p w14:paraId="647ABF10" w14:textId="77777777" w:rsidR="00583C37" w:rsidRPr="00970B0B" w:rsidRDefault="00583C37" w:rsidP="00583C37">
      <w:pPr>
        <w:pStyle w:val="OptionDescription"/>
      </w:pPr>
      <w:r w:rsidRPr="00970B0B">
        <w:t>Several</w:t>
      </w:r>
      <w:r>
        <w:t xml:space="preserve"> </w:t>
      </w:r>
      <w:r w:rsidRPr="00970B0B">
        <w:rPr>
          <w:rStyle w:val="Codeintext"/>
        </w:rPr>
        <w:t>--reset-label</w:t>
      </w:r>
      <w:r w:rsidRPr="00970B0B">
        <w:t xml:space="preserve"> options may be specified.</w:t>
      </w:r>
    </w:p>
    <w:p w14:paraId="5400A6C6" w14:textId="77777777" w:rsidR="00583C37" w:rsidRPr="00970B0B" w:rsidRDefault="00583C37" w:rsidP="00583C37">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380ACB3A" w14:textId="77777777" w:rsidR="00583C37" w:rsidRDefault="00583C37" w:rsidP="00583C37">
      <w:pPr>
        <w:pStyle w:val="OptionDescription"/>
      </w:pPr>
      <w:r>
        <w:t>Set</w:t>
      </w:r>
      <w:r w:rsidRPr="00970B0B">
        <w:t xml:space="preserve"> the specified labels on the </w:t>
      </w:r>
      <w:r>
        <w:t>remapped</w:t>
      </w:r>
      <w:r w:rsidRPr="00970B0B">
        <w:t xml:space="preserve"> packets.</w:t>
      </w:r>
    </w:p>
    <w:p w14:paraId="11234CFC" w14:textId="77777777" w:rsidR="00583C37" w:rsidRPr="00970B0B" w:rsidRDefault="00583C37" w:rsidP="00583C37">
      <w:pPr>
        <w:pStyle w:val="OptionDescription"/>
      </w:pPr>
      <w:r w:rsidRPr="00970B0B">
        <w:t>Several</w:t>
      </w:r>
      <w:r>
        <w:t xml:space="preserve"> </w:t>
      </w:r>
      <w:r w:rsidRPr="00970B0B">
        <w:rPr>
          <w:rStyle w:val="Codeintext"/>
        </w:rPr>
        <w:t>--set-label</w:t>
      </w:r>
      <w:r w:rsidRPr="00970B0B">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pPr>
      <w:r w:rsidRPr="00CF0FFB">
        <w:t xml:space="preserve">Generic </w:t>
      </w:r>
      <w:r>
        <w:t xml:space="preserve">packet processing </w:t>
      </w:r>
      <w:r w:rsidRPr="00CF0FFB">
        <w:t>plugin options</w:t>
      </w:r>
    </w:p>
    <w:p w14:paraId="1BD607A8" w14:textId="77777777" w:rsidR="008B1573" w:rsidRPr="00CF0FFB" w:rsidRDefault="008B1573" w:rsidP="008B1573">
      <w:pPr>
        <w:ind w:left="284"/>
      </w:pPr>
      <w:r w:rsidRPr="00CF0FFB">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A9D44C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pPr>
      <w:r>
        <w:t xml:space="preserve">Several </w:t>
      </w:r>
      <w:r w:rsidRPr="00CE6802">
        <w:rPr>
          <w:rStyle w:val="Codeintext"/>
        </w:rPr>
        <w:t>--only-label</w:t>
      </w:r>
      <w:r>
        <w:t xml:space="preserve"> options may be specified.</w:t>
      </w:r>
    </w:p>
    <w:p w14:paraId="1F22C77A" w14:textId="7BBD2F7A" w:rsidR="000C11B9" w:rsidRDefault="000C11B9" w:rsidP="000C11B9">
      <w:pPr>
        <w:pStyle w:val="ReferenceSectionTitle"/>
      </w:pPr>
      <w:bookmarkStart w:id="384" w:name="_Toc162959809"/>
      <w:r>
        <w:lastRenderedPageBreak/>
        <w:t>rist (input)</w:t>
      </w:r>
      <w:bookmarkEnd w:id="384"/>
    </w:p>
    <w:p w14:paraId="144B45C0" w14:textId="71FD3A19" w:rsidR="000C11B9" w:rsidRPr="0010024C" w:rsidRDefault="000C11B9" w:rsidP="000C11B9">
      <w:pPr>
        <w:pStyle w:val="UsageTitle"/>
      </w:pPr>
      <w:r w:rsidRPr="00242B02">
        <w:t xml:space="preserve">Receive TS packets from </w:t>
      </w:r>
      <w:r w:rsidRPr="000C11B9">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4D8CE1C" w14:textId="0F99F4DF" w:rsidR="0092401F" w:rsidRPr="0010024C" w:rsidRDefault="0092401F" w:rsidP="0092401F">
      <w:pPr>
        <w:pStyle w:val="UsageTitle"/>
      </w:pPr>
      <w:r>
        <w:t>Restrictions</w:t>
      </w:r>
    </w:p>
    <w:p w14:paraId="55B7F966" w14:textId="27C3F44B"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1424C7">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pPr>
      <w:r>
        <w:t>Usage</w:t>
      </w:r>
    </w:p>
    <w:p w14:paraId="62AD975E" w14:textId="6B6306A9" w:rsidR="000C11B9" w:rsidRDefault="000C11B9" w:rsidP="000C11B9">
      <w:pPr>
        <w:pStyle w:val="UsageSyntax"/>
      </w:pPr>
      <w:r>
        <w:t xml:space="preserve">tsp -I </w:t>
      </w:r>
      <w:r w:rsidR="0092401F">
        <w:t>ris</w:t>
      </w:r>
      <w:r>
        <w:t>t [</w:t>
      </w:r>
      <w:r>
        <w:rPr>
          <w:i/>
          <w:iCs/>
        </w:rPr>
        <w:t>options</w:t>
      </w:r>
      <w:r>
        <w:t>]</w:t>
      </w:r>
      <w:r w:rsidR="0092401F" w:rsidRPr="0092401F">
        <w:t xml:space="preserve"> </w:t>
      </w:r>
      <w:r w:rsidR="0092401F" w:rsidRPr="0092401F">
        <w:rPr>
          <w:i/>
          <w:iCs/>
        </w:rPr>
        <w:t>url</w:t>
      </w:r>
      <w:r w:rsidR="0092401F" w:rsidRPr="0092401F">
        <w:t xml:space="preserve"> [</w:t>
      </w:r>
      <w:r w:rsidR="0092401F" w:rsidRPr="0092401F">
        <w:rPr>
          <w:i/>
          <w:iCs/>
        </w:rPr>
        <w:t>url</w:t>
      </w:r>
      <w:r w:rsidR="0092401F" w:rsidRPr="0092401F">
        <w:t>...]</w:t>
      </w:r>
    </w:p>
    <w:p w14:paraId="135E7AFB" w14:textId="77777777" w:rsidR="0092401F" w:rsidRDefault="0092401F" w:rsidP="0092401F">
      <w:pPr>
        <w:pStyle w:val="UsageTitle"/>
        <w:tabs>
          <w:tab w:val="left" w:pos="6885"/>
        </w:tabs>
      </w:pPr>
      <w:r>
        <w:t>URL parameter</w:t>
      </w:r>
      <w:r w:rsidRPr="0010024C">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347EE8B"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1424C7">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pPr>
      <w:r>
        <w:t>O</w:t>
      </w:r>
      <w:r w:rsidR="000C11B9" w:rsidRPr="0010024C">
        <w:t>ptions</w:t>
      </w:r>
      <w:r w:rsidR="000C11B9">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9B77FC">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4AA36FFD" w14:textId="7096CB29" w:rsidR="009B77FC" w:rsidRPr="009B77FC" w:rsidRDefault="009B77FC" w:rsidP="009B77FC">
      <w:pPr>
        <w:pStyle w:val="OptionName"/>
      </w:pPr>
      <w:r w:rsidRPr="009B77FC">
        <w:lastRenderedPageBreak/>
        <w:t>--ignore-rist-timestamps</w:t>
      </w:r>
    </w:p>
    <w:p w14:paraId="5A4D2452" w14:textId="0E215C29" w:rsidR="009B77FC" w:rsidRDefault="009B77FC" w:rsidP="009B77FC">
      <w:pPr>
        <w:pStyle w:val="OptionDescription"/>
      </w:pPr>
      <w:r w:rsidRPr="009B77FC">
        <w:t>Ignore source timestamps, use reception time as packet timestamps</w:t>
      </w:r>
      <w:r>
        <w:t>.</w:t>
      </w:r>
    </w:p>
    <w:p w14:paraId="6732BDDC" w14:textId="12301974" w:rsidR="009B77FC" w:rsidRPr="009B77FC" w:rsidRDefault="009B77FC" w:rsidP="009B77FC">
      <w:pPr>
        <w:pStyle w:val="OptionDescription"/>
      </w:pPr>
      <w:r w:rsidRPr="009B77FC">
        <w:t>By</w:t>
      </w:r>
      <w:r>
        <w:t xml:space="preserve"> </w:t>
      </w:r>
      <w:r w:rsidRPr="009B77FC">
        <w:t>default, use the source timestamps from the sender as packet timestamp.</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pPr>
      <w:r>
        <w:t>Generic common input plugin options</w:t>
      </w:r>
    </w:p>
    <w:p w14:paraId="1E9B8622" w14:textId="77777777" w:rsidR="000C11B9" w:rsidRPr="00CF0FFB" w:rsidRDefault="000C11B9" w:rsidP="000C11B9">
      <w:pPr>
        <w:ind w:left="284"/>
      </w:pPr>
      <w:r w:rsidRPr="00CF0FFB">
        <w:t xml:space="preserve">The following options are implicitly defined in all </w:t>
      </w:r>
      <w:r>
        <w:t xml:space="preserve">input </w:t>
      </w:r>
      <w:r w:rsidRPr="00CF0FFB">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5" w:name="_Toc162959810"/>
      <w:r>
        <w:lastRenderedPageBreak/>
        <w:t>rist (output)</w:t>
      </w:r>
      <w:bookmarkEnd w:id="385"/>
    </w:p>
    <w:p w14:paraId="3D3D659C" w14:textId="1453A465" w:rsidR="00D417C5" w:rsidRPr="0010024C" w:rsidRDefault="00D417C5" w:rsidP="00D417C5">
      <w:pPr>
        <w:pStyle w:val="UsageTitle"/>
      </w:pPr>
      <w:r>
        <w:t>Send</w:t>
      </w:r>
      <w:r w:rsidRPr="00242B02">
        <w:t xml:space="preserve"> TS packets </w:t>
      </w:r>
      <w:r>
        <w:t>to</w:t>
      </w:r>
      <w:r w:rsidRPr="00242B02">
        <w:t xml:space="preserve"> </w:t>
      </w:r>
      <w:r w:rsidRPr="000C11B9">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6C459F3" w14:textId="77777777" w:rsidR="00D417C5" w:rsidRPr="0010024C" w:rsidRDefault="00D417C5" w:rsidP="00D417C5">
      <w:pPr>
        <w:pStyle w:val="UsageTitle"/>
      </w:pPr>
      <w:r>
        <w:t>Restrictions</w:t>
      </w:r>
    </w:p>
    <w:p w14:paraId="5406CF81" w14:textId="2CDCFDFB"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1424C7">
        <w:t>[51]</w:t>
      </w:r>
      <w:r>
        <w:fldChar w:fldCharType="end"/>
      </w:r>
      <w:r>
        <w:t xml:space="preserve"> for more details on how to build TSDuck with RIST support on Linux.</w:t>
      </w:r>
    </w:p>
    <w:p w14:paraId="17139AE9" w14:textId="77777777" w:rsidR="00D417C5" w:rsidRPr="0010024C" w:rsidRDefault="00D417C5" w:rsidP="00D417C5">
      <w:pPr>
        <w:pStyle w:val="UsageTitle"/>
      </w:pPr>
      <w:r>
        <w:t>Usage</w:t>
      </w:r>
    </w:p>
    <w:p w14:paraId="662AAB78" w14:textId="13BEE822" w:rsidR="00D417C5" w:rsidRDefault="00D417C5" w:rsidP="00D417C5">
      <w:pPr>
        <w:pStyle w:val="UsageSyntax"/>
      </w:pPr>
      <w:r>
        <w:t>tsp -</w:t>
      </w:r>
      <w:r w:rsidR="00510143">
        <w:t>O</w:t>
      </w:r>
      <w:r>
        <w:t xml:space="preserve"> rist [</w:t>
      </w:r>
      <w:r>
        <w:rPr>
          <w:i/>
          <w:iCs/>
        </w:rPr>
        <w:t>options</w:t>
      </w:r>
      <w:r>
        <w:t>]</w:t>
      </w:r>
      <w:r w:rsidRPr="0092401F">
        <w:t xml:space="preserve"> </w:t>
      </w:r>
      <w:r w:rsidRPr="0092401F">
        <w:rPr>
          <w:i/>
          <w:iCs/>
        </w:rPr>
        <w:t>url</w:t>
      </w:r>
      <w:r w:rsidRPr="0092401F">
        <w:t xml:space="preserve"> [</w:t>
      </w:r>
      <w:r w:rsidRPr="0092401F">
        <w:rPr>
          <w:i/>
          <w:iCs/>
        </w:rPr>
        <w:t>url</w:t>
      </w:r>
      <w:r w:rsidRPr="0092401F">
        <w:t>...]</w:t>
      </w:r>
    </w:p>
    <w:p w14:paraId="0E00F7BC" w14:textId="77777777" w:rsidR="00D417C5" w:rsidRDefault="00D417C5" w:rsidP="00D417C5">
      <w:pPr>
        <w:pStyle w:val="UsageTitle"/>
        <w:tabs>
          <w:tab w:val="left" w:pos="6885"/>
        </w:tabs>
      </w:pPr>
      <w:r>
        <w:t>URL parameter</w:t>
      </w:r>
      <w:r w:rsidRPr="0010024C">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C9240C7"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1424C7">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pPr>
      <w:r>
        <w:t>O</w:t>
      </w:r>
      <w:r w:rsidRPr="0010024C">
        <w:t>ptions</w:t>
      </w:r>
      <w: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pPr>
      <w:r>
        <w:t>Generic common input plugin options</w:t>
      </w:r>
    </w:p>
    <w:p w14:paraId="757B5E79" w14:textId="77777777" w:rsidR="00D417C5" w:rsidRPr="00CF0FFB" w:rsidRDefault="00D417C5" w:rsidP="00D417C5">
      <w:pPr>
        <w:ind w:left="284"/>
      </w:pPr>
      <w:r w:rsidRPr="00CF0FFB">
        <w:t xml:space="preserve">The following options are implicitly defined in all </w:t>
      </w:r>
      <w:r>
        <w:t xml:space="preserve">input </w:t>
      </w:r>
      <w:r w:rsidRPr="00CF0FFB">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6" w:name="_Toc162959811"/>
      <w:r>
        <w:lastRenderedPageBreak/>
        <w:t>rmorphan</w:t>
      </w:r>
      <w:bookmarkEnd w:id="373"/>
      <w:bookmarkEnd w:id="38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pPr>
      <w:r>
        <w:t>Usage</w:t>
      </w:r>
    </w:p>
    <w:p w14:paraId="1C1CA015" w14:textId="77777777" w:rsidR="009A5DE3" w:rsidRPr="00D1135D" w:rsidRDefault="009A5DE3" w:rsidP="009A5DE3">
      <w:pPr>
        <w:pStyle w:val="UsageSyntax"/>
      </w:pPr>
      <w:r w:rsidRPr="00D1135D">
        <w:t xml:space="preserve">tsp -P </w:t>
      </w:r>
      <w:r>
        <w:t>rmorphan</w:t>
      </w:r>
      <w:r w:rsidRPr="00D1135D">
        <w:t xml:space="preserve"> [</w:t>
      </w:r>
      <w:r w:rsidRPr="00D1135D">
        <w:rPr>
          <w:i/>
          <w:iCs/>
        </w:rPr>
        <w:t>options</w:t>
      </w:r>
      <w:r w:rsidRPr="00D1135D">
        <w:t>]</w:t>
      </w:r>
    </w:p>
    <w:p w14:paraId="11360F5D" w14:textId="77777777" w:rsidR="009A5DE3" w:rsidRPr="0010024C" w:rsidRDefault="00BD19C2" w:rsidP="00E233F7">
      <w:pPr>
        <w:pStyle w:val="UsageTitle"/>
      </w:pPr>
      <w:r>
        <w:t>Options</w:t>
      </w:r>
    </w:p>
    <w:p w14:paraId="7254DD14" w14:textId="77777777" w:rsidR="00240AD1" w:rsidRDefault="00240AD1" w:rsidP="00240AD1">
      <w:pPr>
        <w:pStyle w:val="OptionName"/>
      </w:pPr>
      <w:r>
        <w:t>--abnt</w:t>
      </w:r>
    </w:p>
    <w:p w14:paraId="3CB23AAF" w14:textId="73BC2DB9"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424C7">
        <w:t>2.4.2</w:t>
      </w:r>
      <w:r>
        <w:fldChar w:fldCharType="end"/>
      </w:r>
      <w:r>
        <w:t xml:space="preserve"> for more details.</w:t>
      </w:r>
    </w:p>
    <w:p w14:paraId="1C820D24" w14:textId="77777777" w:rsidR="00240AD1" w:rsidRDefault="00240AD1" w:rsidP="00240AD1">
      <w:pPr>
        <w:pStyle w:val="OptionName"/>
      </w:pPr>
      <w:r>
        <w:t>--atsc</w:t>
      </w:r>
    </w:p>
    <w:p w14:paraId="443ECF15" w14:textId="63253A2A"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1424C7">
        <w:t>2.4.2</w:t>
      </w:r>
      <w:r>
        <w:fldChar w:fldCharType="end"/>
      </w:r>
      <w:r>
        <w:t xml:space="preserve"> for more details.</w:t>
      </w:r>
    </w:p>
    <w:p w14:paraId="389B2A87" w14:textId="77777777" w:rsidR="00240AD1" w:rsidRDefault="00240AD1" w:rsidP="00240AD1">
      <w:pPr>
        <w:pStyle w:val="OptionName"/>
      </w:pPr>
      <w:r>
        <w:t>--brazil</w:t>
      </w:r>
    </w:p>
    <w:p w14:paraId="3251ECAF" w14:textId="63951FFC"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424C7">
        <w:t>2.4.2</w:t>
      </w:r>
      <w:r>
        <w:fldChar w:fldCharType="end"/>
      </w:r>
      <w:r>
        <w:t xml:space="preserve"> for more details.</w:t>
      </w:r>
    </w:p>
    <w:p w14:paraId="3BFAC613" w14:textId="77777777" w:rsidR="00194C63" w:rsidRDefault="00194C63" w:rsidP="00194C63">
      <w:pPr>
        <w:pStyle w:val="OptionName"/>
      </w:pPr>
      <w:r>
        <w:t>--isdb</w:t>
      </w:r>
    </w:p>
    <w:p w14:paraId="1E8D8A6A" w14:textId="69FE598A"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1424C7">
        <w:t>2.4.2</w:t>
      </w:r>
      <w:r>
        <w:fldChar w:fldCharType="end"/>
      </w:r>
      <w:r>
        <w:t xml:space="preserve"> for more details.</w:t>
      </w:r>
    </w:p>
    <w:p w14:paraId="3703D13C" w14:textId="77777777" w:rsidR="00194C63" w:rsidRDefault="00194C63" w:rsidP="00194C63">
      <w:pPr>
        <w:pStyle w:val="OptionName"/>
      </w:pPr>
      <w:r>
        <w:t>--japan</w:t>
      </w:r>
    </w:p>
    <w:p w14:paraId="224A72E4" w14:textId="5970FB81"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1424C7">
        <w:t>2.4.2</w:t>
      </w:r>
      <w:r>
        <w:fldChar w:fldCharType="end"/>
      </w:r>
      <w:r>
        <w:t xml:space="preserve"> for more details.</w:t>
      </w:r>
    </w:p>
    <w:p w14:paraId="1D2647DB" w14:textId="77777777" w:rsidR="00194C63" w:rsidRDefault="00194C63" w:rsidP="00194C63">
      <w:pPr>
        <w:pStyle w:val="OptionName"/>
      </w:pPr>
      <w:r>
        <w:t>--philippines</w:t>
      </w:r>
    </w:p>
    <w:p w14:paraId="5ED06CC5" w14:textId="27AD31AA"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424C7">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382C060D"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424C7">
        <w:t>2.4.2</w:t>
      </w:r>
      <w:r>
        <w:fldChar w:fldCharType="end"/>
      </w:r>
      <w:r>
        <w:t xml:space="preserve"> for more details.</w:t>
      </w:r>
    </w:p>
    <w:p w14:paraId="3FA23D59" w14:textId="77777777" w:rsidR="008B1573" w:rsidRPr="00CF0FFB" w:rsidRDefault="008B1573" w:rsidP="008B1573">
      <w:pPr>
        <w:pStyle w:val="UsageTitle"/>
      </w:pPr>
      <w:r w:rsidRPr="00CF0FFB">
        <w:t xml:space="preserve">Generic </w:t>
      </w:r>
      <w:r>
        <w:t xml:space="preserve">packet processing </w:t>
      </w:r>
      <w:r w:rsidRPr="00CF0FFB">
        <w:t>plugin options</w:t>
      </w:r>
    </w:p>
    <w:p w14:paraId="4E186755" w14:textId="77777777" w:rsidR="008B1573" w:rsidRPr="00CF0FFB" w:rsidRDefault="008B1573" w:rsidP="008B1573">
      <w:pPr>
        <w:ind w:left="284"/>
      </w:pPr>
      <w:r w:rsidRPr="00CF0FFB">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E54D06F"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451BC4A0" w14:textId="77777777" w:rsidR="00834BE7" w:rsidRDefault="00834BE7" w:rsidP="00834BE7">
      <w:pPr>
        <w:pStyle w:val="ReferenceSectionTitle"/>
      </w:pPr>
      <w:bookmarkStart w:id="387" w:name="_Toc162959812"/>
      <w:r>
        <w:lastRenderedPageBreak/>
        <w:t>rmsplice</w:t>
      </w:r>
      <w:bookmarkEnd w:id="387"/>
    </w:p>
    <w:p w14:paraId="55530CAF" w14:textId="77777777" w:rsidR="00834BE7" w:rsidRPr="0010024C" w:rsidRDefault="00834BE7" w:rsidP="00834BE7">
      <w:pPr>
        <w:pStyle w:val="UsageTitle"/>
      </w:pPr>
      <w:r>
        <w:t xml:space="preserve">Remove </w:t>
      </w:r>
      <w:r w:rsidR="008B1573">
        <w:t>ads i</w:t>
      </w:r>
      <w:r>
        <w:t xml:space="preserve">nsertions </w:t>
      </w:r>
      <w:r w:rsidRPr="00834BE7">
        <w:t>u</w:t>
      </w:r>
      <w:r w:rsidR="008B1573">
        <w:t>sing SCTE 35 splice i</w:t>
      </w:r>
      <w:r>
        <w:t>nformation</w:t>
      </w:r>
      <w:r w:rsidRPr="0010024C">
        <w:t xml:space="preserve"> </w:t>
      </w:r>
    </w:p>
    <w:p w14:paraId="6E1A7841" w14:textId="77777777" w:rsidR="006A5651" w:rsidRDefault="006C62AE" w:rsidP="00834BE7">
      <w:r>
        <w:t xml:space="preserve">This plugin removes </w:t>
      </w:r>
      <w:r w:rsidR="006A5651">
        <w:t>part of a program (typically ads insertions) based on SCTE 35 splice cueing informati</w:t>
      </w:r>
      <w:r w:rsidR="0071316E">
        <w:t>on.</w:t>
      </w:r>
    </w:p>
    <w:p w14:paraId="088437EC" w14:textId="380569C2" w:rsidR="00834BE7" w:rsidRDefault="006A5651" w:rsidP="00834BE7">
      <w:r>
        <w:t>According to the SCTE 35 standard</w:t>
      </w:r>
      <w:r w:rsidR="0071316E">
        <w:t xml:space="preserve"> (see </w:t>
      </w:r>
      <w:r w:rsidR="0071316E">
        <w:fldChar w:fldCharType="begin"/>
      </w:r>
      <w:r w:rsidR="0071316E">
        <w:instrText xml:space="preserve"> REF _Ref504844880 \r \h </w:instrText>
      </w:r>
      <w:r w:rsidR="0071316E">
        <w:fldChar w:fldCharType="separate"/>
      </w:r>
      <w:r w:rsidR="001424C7">
        <w:t>[22]</w:t>
      </w:r>
      <w:r w:rsidR="0071316E">
        <w:fldChar w:fldCharType="end"/>
      </w:r>
      <w:r w:rsidR="0071316E">
        <w:t>)</w:t>
      </w:r>
      <w:r>
        <w:t xml:space="preserve">, a dedicated stream is declared in the PMT of a service, carrying private tables. These private tables describe upcoming </w:t>
      </w:r>
      <w:r>
        <w:rPr>
          <w:i/>
        </w:rPr>
        <w:t>splice points</w:t>
      </w:r>
      <w:r>
        <w:t xml:space="preserve">. They define specific points in the program where the audio and video can be “cut” and replaced by some alternate content, typically local ads sequences. </w:t>
      </w:r>
      <w:r>
        <w:rPr>
          <w:i/>
        </w:rPr>
        <w:t xml:space="preserve">Splice out </w:t>
      </w:r>
      <w:r>
        <w:t xml:space="preserve">points define places where the main program can be left to switch to local content. </w:t>
      </w:r>
      <w:r>
        <w:rPr>
          <w:i/>
        </w:rPr>
        <w:t>Splice in</w:t>
      </w:r>
      <w:r>
        <w:t xml:space="preserve"> points define places where the content should return </w:t>
      </w:r>
      <w:r w:rsidR="00943A3F">
        <w:t xml:space="preserve">back </w:t>
      </w:r>
      <w:r>
        <w:t>to the original program.</w:t>
      </w:r>
    </w:p>
    <w:p w14:paraId="53621833" w14:textId="77777777" w:rsidR="006A5651" w:rsidRDefault="00943A3F" w:rsidP="00834BE7">
      <w:r>
        <w:t xml:space="preserve">The plugin </w:t>
      </w:r>
      <w:r w:rsidRPr="00DF71F3">
        <w:rPr>
          <w:rStyle w:val="Codeintext"/>
        </w:rPr>
        <w:t>rmsplice</w:t>
      </w:r>
      <w: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t xml:space="preserve"> for instance).</w:t>
      </w:r>
    </w:p>
    <w:p w14:paraId="75473098" w14:textId="77777777" w:rsidR="00943A3F" w:rsidRPr="0071316E" w:rsidRDefault="00943A3F" w:rsidP="00834BE7">
      <w:r>
        <w:t>The removal is based on Presentation Time Stamps (PTS) in the various content PID’s of the program. The PTS of the starting (</w:t>
      </w:r>
      <w:r>
        <w:rPr>
          <w:i/>
        </w:rPr>
        <w:t>splice out</w:t>
      </w:r>
      <w:r>
        <w:t>) and ending (</w:t>
      </w:r>
      <w:r>
        <w:rPr>
          <w:i/>
        </w:rPr>
        <w:t>splice in</w:t>
      </w:r>
      <w:r>
        <w:t>) points are defined be the SCTE 35 commands in the dedicated stream.</w:t>
      </w:r>
      <w:r w:rsidR="0071316E">
        <w:t xml:space="preserve"> Currently, </w:t>
      </w:r>
      <w:r w:rsidR="0071316E" w:rsidRPr="00CA0E2A">
        <w:rPr>
          <w:rStyle w:val="Codeintext"/>
        </w:rPr>
        <w:t>rmsplice</w:t>
      </w:r>
      <w:r w:rsidR="0071316E">
        <w:t xml:space="preserve"> removes entire PES packets and does not dig into the video encoding.</w:t>
      </w:r>
    </w:p>
    <w:p w14:paraId="47202FC7" w14:textId="77777777" w:rsidR="00943A3F" w:rsidRPr="000821B1" w:rsidRDefault="00943A3F" w:rsidP="00834BE7">
      <w:r>
        <w:t xml:space="preserve">If the original video encoding is carefully performed to resist to identified splice points, the transition should be smooth. However, it has been observed </w:t>
      </w:r>
      <w:r w:rsidR="00727FCD">
        <w:t xml:space="preserve">transient </w:t>
      </w:r>
      <w:r>
        <w:t>glitches and macro block</w:t>
      </w:r>
      <w:r w:rsidR="00727FCD">
        <w:t>s</w:t>
      </w:r>
      <w:r>
        <w:t xml:space="preserve"> in the resulting stream a</w:t>
      </w:r>
      <w:r w:rsidR="00727FCD">
        <w:t xml:space="preserve">fter removing ads sequences, even though the PTS of the splice points exactly match the signalled PTS values. </w:t>
      </w:r>
      <w:r>
        <w:t>VLC reports one “</w:t>
      </w:r>
      <w:r>
        <w:rPr>
          <w:i/>
        </w:rPr>
        <w:t>unref short failure</w:t>
      </w:r>
      <w:r>
        <w:t xml:space="preserve">” at that point. It is currently unknown if this is due to a non-splice-resistant video encoding or if the cutting method </w:t>
      </w:r>
      <w:r w:rsidR="000821B1">
        <w:t xml:space="preserve">of </w:t>
      </w:r>
      <w:r w:rsidR="000821B1" w:rsidRPr="00DF71F3">
        <w:rPr>
          <w:rStyle w:val="Codeintext"/>
        </w:rPr>
        <w:t>rmsplice</w:t>
      </w:r>
      <w:r w:rsidR="000821B1">
        <w:t xml:space="preserve"> is too harsh.</w:t>
      </w:r>
    </w:p>
    <w:p w14:paraId="38D5C92C" w14:textId="77777777" w:rsidR="00834BE7" w:rsidRPr="00CA357F" w:rsidRDefault="00BD19C2" w:rsidP="00834BE7">
      <w:pPr>
        <w:pStyle w:val="UsageTitle"/>
      </w:pPr>
      <w:r>
        <w:t>Usage</w:t>
      </w:r>
    </w:p>
    <w:p w14:paraId="7C937BB1" w14:textId="77777777" w:rsidR="00834BE7" w:rsidRPr="00F3331C" w:rsidRDefault="00834BE7" w:rsidP="00834BE7">
      <w:pPr>
        <w:pStyle w:val="UsageSyntax"/>
      </w:pPr>
      <w:r w:rsidRPr="00CA357F">
        <w:t>tsp -P rmsplice [</w:t>
      </w:r>
      <w:r w:rsidRPr="00CA357F">
        <w:rPr>
          <w:i/>
          <w:iCs/>
        </w:rPr>
        <w:t>options</w:t>
      </w:r>
      <w:r w:rsidRPr="00CA357F">
        <w:t xml:space="preserve">] </w:t>
      </w:r>
      <w:r w:rsidR="00F3331C">
        <w:t>[</w:t>
      </w:r>
      <w:r w:rsidRPr="00CA357F">
        <w:rPr>
          <w:i/>
          <w:iCs/>
        </w:rPr>
        <w:t>service</w:t>
      </w:r>
      <w:r w:rsidR="00F3331C">
        <w:rPr>
          <w:iCs/>
        </w:rPr>
        <w:t>]</w:t>
      </w:r>
    </w:p>
    <w:p w14:paraId="40FD25EB" w14:textId="77777777" w:rsidR="00834BE7" w:rsidRPr="0010024C" w:rsidRDefault="00834BE7" w:rsidP="00834BE7">
      <w:pPr>
        <w:pStyle w:val="UsageTitle"/>
      </w:pPr>
      <w:r w:rsidRPr="0010024C">
        <w:t>Parameter</w:t>
      </w:r>
    </w:p>
    <w:p w14:paraId="4AA48282" w14:textId="77777777" w:rsidR="00F3331C" w:rsidRDefault="00F3331C" w:rsidP="00834BE7">
      <w:pPr>
        <w:pStyle w:val="NormalShifted"/>
      </w:pPr>
      <w:r>
        <w:t>The optional parameter specifies the service to modify.</w:t>
      </w:r>
    </w:p>
    <w:p w14:paraId="242FA2C6" w14:textId="77777777" w:rsidR="00F3331C" w:rsidRPr="00F3331C" w:rsidRDefault="00834BE7" w:rsidP="00F3331C">
      <w:pPr>
        <w:pStyle w:val="NormalShifted"/>
      </w:pPr>
      <w:r>
        <w:t xml:space="preserve">If </w:t>
      </w:r>
      <w:r w:rsidR="00F3331C">
        <w:t xml:space="preserve">this </w:t>
      </w:r>
      <w: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pPr>
      <w: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51D16B9"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D466C06"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rPr>
      </w:pPr>
      <w:r>
        <w:t>--europe</w:t>
      </w:r>
    </w:p>
    <w:p w14:paraId="028A77FA" w14:textId="4AC378C2" w:rsidR="00E52509" w:rsidRPr="00B26EC4" w:rsidRDefault="00E52509" w:rsidP="00E52509">
      <w:pPr>
        <w:pStyle w:val="OptionDescription"/>
      </w:pPr>
      <w:r w:rsidRPr="00B26EC4">
        <w:t xml:space="preserve">A synonym for </w:t>
      </w:r>
      <w:r w:rsidRPr="00DF71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035C906"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22BCB7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pPr>
      <w:r w:rsidRPr="00CF0FFB">
        <w:t xml:space="preserve">Generic </w:t>
      </w:r>
      <w:r>
        <w:t xml:space="preserve">packet processing </w:t>
      </w:r>
      <w:r w:rsidRPr="00CF0FFB">
        <w:t>plugin options</w:t>
      </w:r>
    </w:p>
    <w:p w14:paraId="73F93B14" w14:textId="77777777" w:rsidR="00E62B9B" w:rsidRPr="00CF0FFB" w:rsidRDefault="00E62B9B" w:rsidP="00E62B9B">
      <w:pPr>
        <w:ind w:left="284"/>
      </w:pPr>
      <w:r w:rsidRPr="00CF0FFB">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C685ED4"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59AFDA64" w14:textId="77777777" w:rsidR="00A545B1" w:rsidRDefault="00A545B1" w:rsidP="00A545B1">
      <w:pPr>
        <w:pStyle w:val="ReferenceSectionTitle"/>
      </w:pPr>
      <w:bookmarkStart w:id="388" w:name="_Ref127173518"/>
      <w:bookmarkStart w:id="389" w:name="_Toc157506388"/>
      <w:bookmarkStart w:id="390" w:name="_Ref212885691"/>
      <w:bookmarkStart w:id="391" w:name="_Toc162959813"/>
      <w:r>
        <w:lastRenderedPageBreak/>
        <w:t>scrambler</w:t>
      </w:r>
      <w:bookmarkEnd w:id="388"/>
      <w:bookmarkEnd w:id="389"/>
      <w:bookmarkEnd w:id="391"/>
    </w:p>
    <w:p w14:paraId="4A5A0971" w14:textId="77777777" w:rsidR="00A545B1" w:rsidRDefault="00CA0E2A" w:rsidP="00E233F7">
      <w:pPr>
        <w:pStyle w:val="UsageTitle"/>
      </w:pPr>
      <w:r>
        <w:t>DVB scrambler</w:t>
      </w:r>
    </w:p>
    <w:p w14:paraId="7B290917" w14:textId="77777777" w:rsidR="00A545B1" w:rsidRDefault="00A545B1" w:rsidP="00A545B1">
      <w:r>
        <w:t>This plugin is a DVB scrambler, either using a static control word or using an external ECMG. In the la</w:t>
      </w:r>
      <w:r w:rsidR="00397A28">
        <w:t>t</w:t>
      </w:r>
      <w:r>
        <w:t>ter case, the plugin generates the control words, schedules crypto-periods and inserts ECM</w:t>
      </w:r>
      <w:r w:rsidR="0080198F">
        <w:t>’s</w:t>
      </w:r>
      <w:r>
        <w:t>.</w:t>
      </w:r>
    </w:p>
    <w:p w14:paraId="704EBDC6" w14:textId="77777777" w:rsidR="00A545B1" w:rsidRDefault="00A545B1" w:rsidP="00A545B1">
      <w:r>
        <w:t>The control words are generated using the default pseudo-random number generator of the operating system</w:t>
      </w:r>
      <w:r w:rsidR="00397A28">
        <w:t xml:space="preserve"> with additional security improvements</w:t>
      </w:r>
      <w:r>
        <w:t>. Although these values are reasonably random, there is no security commitment and this scrambler should be used for test purpose only, not for production.</w:t>
      </w:r>
    </w:p>
    <w:p w14:paraId="17D3500A" w14:textId="77777777" w:rsidR="00A545B1" w:rsidRDefault="00A545B1" w:rsidP="00A545B1">
      <w:r>
        <w:t xml:space="preserve">When inserting ECM’s, the plugin uses the </w:t>
      </w:r>
      <w:r w:rsidRPr="001A3CE1">
        <w:rPr>
          <w:rStyle w:val="Codeintext"/>
        </w:rPr>
        <w:t>delay_start</w:t>
      </w:r>
      <w:r>
        <w:t xml:space="preserve"> parameter, as returned by the ECMG, to synchronize the start of the crypto-period with the first insertion of an ECM. Both positive and negative </w:t>
      </w:r>
      <w:r w:rsidRPr="001A47B8">
        <w:rPr>
          <w:rStyle w:val="Codeintext"/>
        </w:rPr>
        <w:t>delay_start</w:t>
      </w:r>
      <w:r>
        <w:t xml:space="preserve"> values are supported.</w:t>
      </w:r>
    </w:p>
    <w:p w14:paraId="20B253E5" w14:textId="77777777" w:rsidR="00A545B1" w:rsidRPr="00FE1C8E" w:rsidRDefault="00BD19C2" w:rsidP="00E233F7">
      <w:pPr>
        <w:pStyle w:val="UsageTitle"/>
      </w:pPr>
      <w:r>
        <w:t>Usage</w:t>
      </w:r>
    </w:p>
    <w:p w14:paraId="74493DDF" w14:textId="77777777" w:rsidR="00A545B1" w:rsidRPr="005423EC" w:rsidRDefault="00A545B1" w:rsidP="00A545B1">
      <w:pPr>
        <w:pStyle w:val="UsageSyntax"/>
      </w:pPr>
      <w:r w:rsidRPr="005423EC">
        <w:t>tsp -P scrambler [</w:t>
      </w:r>
      <w:r w:rsidRPr="005423EC">
        <w:rPr>
          <w:i/>
          <w:iCs/>
        </w:rPr>
        <w:t>options</w:t>
      </w:r>
      <w:r w:rsidRPr="005423EC">
        <w:t xml:space="preserve">] </w:t>
      </w:r>
      <w:r w:rsidR="0080198F" w:rsidRPr="005423EC">
        <w:t>[</w:t>
      </w:r>
      <w:r w:rsidRPr="005423EC">
        <w:rPr>
          <w:i/>
          <w:iCs/>
        </w:rPr>
        <w:t>service</w:t>
      </w:r>
      <w:r w:rsidR="0080198F" w:rsidRPr="005423EC">
        <w:rPr>
          <w:iCs/>
        </w:rPr>
        <w:t>]</w:t>
      </w:r>
    </w:p>
    <w:p w14:paraId="38D7915E" w14:textId="77777777" w:rsidR="00A545B1" w:rsidRPr="0010024C" w:rsidRDefault="00A545B1" w:rsidP="00E233F7">
      <w:pPr>
        <w:pStyle w:val="UsageTitle"/>
      </w:pPr>
      <w:r w:rsidRPr="0010024C">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pPr>
      <w:r>
        <w:t>General o</w:t>
      </w:r>
      <w:r w:rsidR="00A545B1" w:rsidRPr="0010024C">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66CC0C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72B8BFC"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5241E20"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110C624F" w14:textId="77777777" w:rsidR="004F57F4" w:rsidRPr="007D4329" w:rsidRDefault="004F57F4" w:rsidP="004F57F4">
      <w:pPr>
        <w:pStyle w:val="OptionName"/>
        <w:rPr>
          <w:rFonts w:ascii="Menlo" w:hAnsi="Menlo"/>
        </w:rPr>
      </w:pPr>
      <w:r>
        <w:lastRenderedPageBreak/>
        <w:t>--europe</w:t>
      </w:r>
    </w:p>
    <w:p w14:paraId="232430FE" w14:textId="197DACD1" w:rsidR="004F57F4" w:rsidRPr="00B26EC4" w:rsidRDefault="004F57F4" w:rsidP="004F57F4">
      <w:pPr>
        <w:pStyle w:val="OptionDescription"/>
      </w:pPr>
      <w:r w:rsidRPr="00B26EC4">
        <w:t xml:space="preserve">A synonym for </w:t>
      </w:r>
      <w:r w:rsidRPr="00532FB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676D071"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62ED22F"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pPr>
      <w:r>
        <w:t>DVB SimulCrypt o</w:t>
      </w:r>
      <w:r w:rsidRPr="0010024C">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pPr>
      <w:r w:rsidRPr="003B27E0">
        <w:t xml:space="preserve">-e </w:t>
      </w:r>
      <w:r w:rsidRPr="000C45B2">
        <w:rPr>
          <w:b w:val="0"/>
          <w:i/>
        </w:rPr>
        <w:t>host</w:t>
      </w:r>
      <w:r w:rsidRPr="000C45B2">
        <w:rPr>
          <w:b w:val="0"/>
        </w:rPr>
        <w:t>:</w:t>
      </w:r>
      <w:r w:rsidRPr="000C45B2">
        <w:rPr>
          <w:b w:val="0"/>
          <w:i/>
        </w:rPr>
        <w:t>port</w:t>
      </w:r>
      <w:r w:rsidRPr="003B27E0">
        <w:br/>
        <w:t xml:space="preserve">--ecmg </w:t>
      </w:r>
      <w:r w:rsidRPr="000C45B2">
        <w:rPr>
          <w:b w:val="0"/>
          <w:i/>
        </w:rPr>
        <w:t>host</w:t>
      </w:r>
      <w:r w:rsidRPr="000C45B2">
        <w:rPr>
          <w:b w:val="0"/>
        </w:rPr>
        <w:t>:</w:t>
      </w:r>
      <w:r w:rsidRPr="000C45B2">
        <w:rPr>
          <w:b w:val="0"/>
          <w:i/>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pPr>
      <w:r>
        <w:t>Transport stream scrambling o</w:t>
      </w:r>
      <w:r w:rsidRPr="0010024C">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w:t>
      </w:r>
      <w:r w:rsidR="000A786A">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t xml:space="preserve"> See the option </w:t>
      </w:r>
      <w:r w:rsidR="004E3335" w:rsidRPr="00CE6802">
        <w:rPr>
          <w:rStyle w:val="Codeintext"/>
        </w:rPr>
        <w:t>--ctr-counter-bits</w:t>
      </w:r>
      <w:r w:rsidR="004E3335">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rsidR="00782F11">
        <w:t>AES-CTR</w:t>
      </w:r>
      <w:r>
        <w:t xml:space="preserve"> scrambling</w:t>
      </w:r>
      <w:r w:rsidRPr="008F535B">
        <w:t>.</w:t>
      </w:r>
      <w:r>
        <w:t xml:space="preserve"> Since there is no standard value for AES-C</w:t>
      </w:r>
      <w:r w:rsidR="002D22C3">
        <w:t>TR</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pPr>
      <w:r w:rsidRPr="008F535B">
        <w:t>--atis-idsa</w:t>
      </w:r>
    </w:p>
    <w:p w14:paraId="75C97C15" w14:textId="77777777" w:rsidR="00714802" w:rsidRDefault="00714802" w:rsidP="00714802">
      <w:pPr>
        <w:pStyle w:val="OptionDescription"/>
      </w:pPr>
      <w:r w:rsidRPr="008F535B">
        <w:t>Use ATIS-IDSA scrambling (ATIS-0800006) instead of DVB-CSA2 (the default).</w:t>
      </w:r>
    </w:p>
    <w:p w14:paraId="4DAA1AD4" w14:textId="77777777" w:rsidR="00084E0D" w:rsidRDefault="00714802" w:rsidP="00714802">
      <w:pPr>
        <w:pStyle w:val="OptionDescription"/>
      </w:pPr>
      <w:r w:rsidRPr="008F535B">
        <w:t>The control words are 16-byte long instead of 8-byte.</w:t>
      </w:r>
    </w:p>
    <w:p w14:paraId="11D428D6" w14:textId="77777777" w:rsidR="00714802" w:rsidRDefault="00714802" w:rsidP="00714802">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ATIS-IDSA</w:t>
      </w:r>
      <w:r>
        <w:t xml:space="preserve"> scrambling</w:t>
      </w:r>
      <w:r w:rsidRPr="008F535B">
        <w:t>.</w:t>
      </w:r>
    </w:p>
    <w:p w14:paraId="132F49D9" w14:textId="77777777" w:rsidR="00B22E3D" w:rsidRDefault="00B22E3D" w:rsidP="00B22E3D">
      <w:pPr>
        <w:pStyle w:val="OptionName"/>
      </w:pPr>
      <w:r>
        <w:t xml:space="preserve">--ctr-counter-bits </w:t>
      </w:r>
      <w:r w:rsidRPr="00B22E3D">
        <w:rPr>
          <w:b w:val="0"/>
          <w:i/>
        </w:rPr>
        <w:t>value</w:t>
      </w:r>
    </w:p>
    <w:p w14:paraId="1830D4D7" w14:textId="77777777" w:rsidR="00B22E3D" w:rsidRDefault="00B22E3D" w:rsidP="00B22E3D">
      <w:pPr>
        <w:pStyle w:val="OptionDescription"/>
      </w:pPr>
      <w:r>
        <w:t xml:space="preserve">With </w:t>
      </w:r>
      <w:r w:rsidRPr="00CE6802">
        <w:rPr>
          <w:rStyle w:val="Codeintext"/>
        </w:rPr>
        <w:t>--aes-ctr</w:t>
      </w:r>
      <w:r>
        <w:t>, specifies the size in bits of the counter part.</w:t>
      </w:r>
    </w:p>
    <w:p w14:paraId="2461E8C4" w14:textId="77777777" w:rsidR="00B22E3D" w:rsidRDefault="00B22E3D" w:rsidP="00B22E3D">
      <w:pPr>
        <w:pStyle w:val="OptionDescription"/>
      </w:pPr>
      <w:r>
        <w:t>In the initialization vector, the fixed n</w:t>
      </w:r>
      <w:r w:rsidR="00532FB6">
        <w:t>ounce part uses the first 128-</w:t>
      </w:r>
      <w:r w:rsidRPr="00B22E3D">
        <w:rPr>
          <w:i/>
        </w:rPr>
        <w:t>N</w:t>
      </w:r>
      <w:r>
        <w:t xml:space="preserve"> bits and the counter part uses the last </w:t>
      </w:r>
      <w:r w:rsidRPr="00B22E3D">
        <w:rPr>
          <w:i/>
        </w:rPr>
        <w:t>N</w:t>
      </w:r>
      <w:r>
        <w:t xml:space="preserve"> bits.</w:t>
      </w:r>
    </w:p>
    <w:p w14:paraId="5B2B6491" w14:textId="77777777" w:rsidR="00B22E3D" w:rsidRPr="008F535B" w:rsidRDefault="00B22E3D" w:rsidP="00B22E3D">
      <w:pPr>
        <w:pStyle w:val="OptionDescription"/>
      </w:pPr>
      <w: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532FB6">
        <w:rPr>
          <w:rStyle w:val="Codeintext"/>
        </w:rPr>
        <w:t>--atis-idsa</w:t>
      </w:r>
      <w:r w:rsidR="00464183">
        <w:t xml:space="preserve"> or </w:t>
      </w:r>
      <w:r w:rsidR="00464183" w:rsidRPr="00CE6802">
        <w:rPr>
          <w:rStyle w:val="Codeintext"/>
        </w:rPr>
        <w:t>--dvb-cissa</w:t>
      </w:r>
      <w:r w:rsidRPr="00432EC7">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pPr>
      <w:r w:rsidRPr="008F535B">
        <w:t>--</w:t>
      </w:r>
      <w:r>
        <w:t>dvb-cis</w:t>
      </w:r>
      <w:r w:rsidRPr="008F535B">
        <w:t>sa</w:t>
      </w:r>
    </w:p>
    <w:p w14:paraId="40152FBE" w14:textId="761EA755" w:rsidR="00084E0D" w:rsidRDefault="009A5398" w:rsidP="009A5398">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1424C7">
        <w:t>[16]</w:t>
      </w:r>
      <w:r>
        <w:fldChar w:fldCharType="end"/>
      </w:r>
      <w:r w:rsidRPr="008F535B">
        <w:t>) instead of DVB-CSA2 (the default).</w:t>
      </w:r>
    </w:p>
    <w:p w14:paraId="07D557A1" w14:textId="77777777" w:rsidR="009A5398" w:rsidRDefault="009A5398" w:rsidP="009A5398">
      <w:pPr>
        <w:pStyle w:val="OptionDescription"/>
      </w:pPr>
      <w:r w:rsidRPr="008F535B">
        <w:t>The control words are 16-byte long instead of 8-byte.</w:t>
      </w:r>
    </w:p>
    <w:p w14:paraId="1E8F7988" w14:textId="77777777" w:rsidR="00084E0D" w:rsidRPr="008F535B"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DVB-CISSA scrambling</w:t>
      </w:r>
      <w:r w:rsidRPr="008F535B">
        <w:t>.</w:t>
      </w:r>
    </w:p>
    <w:p w14:paraId="0136192C" w14:textId="77777777" w:rsidR="002C6419" w:rsidRPr="008F535B" w:rsidRDefault="002C6419" w:rsidP="002C6419">
      <w:pPr>
        <w:pStyle w:val="OptionName"/>
      </w:pPr>
      <w:r w:rsidRPr="008F535B">
        <w:t>--</w:t>
      </w:r>
      <w:r>
        <w:t>dvb-csa2</w:t>
      </w:r>
    </w:p>
    <w:p w14:paraId="13705A65" w14:textId="77777777" w:rsidR="002C6419" w:rsidRDefault="002C6419" w:rsidP="002C6419">
      <w:pPr>
        <w:pStyle w:val="OptionDescription"/>
      </w:pPr>
      <w:r w:rsidRPr="008F535B">
        <w:t>Use DVB-CSA2</w:t>
      </w:r>
      <w:r>
        <w:t xml:space="preserve"> scrambling. This is the default</w:t>
      </w:r>
      <w:r w:rsidRPr="008F535B">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t xml:space="preserve">(32 digits with </w:t>
      </w:r>
      <w:r w:rsidRPr="007A2026">
        <w:rPr>
          <w:rStyle w:val="Codeintext"/>
        </w:rPr>
        <w:t>--atis-idsa</w:t>
      </w:r>
      <w:r w:rsidR="00464183">
        <w:t xml:space="preserve"> or </w:t>
      </w:r>
      <w:r w:rsidR="00464183" w:rsidRPr="00CE6802">
        <w:rPr>
          <w:rStyle w:val="Codeintext"/>
        </w:rPr>
        <w:t>--dvb-cissa</w:t>
      </w:r>
      <w:r w:rsidRPr="00432EC7">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pPr>
      <w:r>
        <w:lastRenderedPageBreak/>
        <w:t xml:space="preserve">--iv </w:t>
      </w:r>
      <w:r w:rsidR="006F3CA6">
        <w:rPr>
          <w:b w:val="0"/>
          <w:i/>
        </w:rPr>
        <w:t>hexa-digits</w:t>
      </w:r>
    </w:p>
    <w:p w14:paraId="28416D15" w14:textId="77777777" w:rsidR="00554B14" w:rsidRDefault="00554B14" w:rsidP="00554B14">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71029578" w14:textId="77777777" w:rsidR="00554B14" w:rsidRDefault="00554B14" w:rsidP="00554B14">
      <w:pPr>
        <w:pStyle w:val="OptionDescription"/>
      </w:pPr>
      <w: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 This option is ignored</w:t>
      </w:r>
      <w:r>
        <w:t xml:space="preserve"> with other scrambling modes.</w:t>
      </w:r>
    </w:p>
    <w:p w14:paraId="59592D93" w14:textId="77777777" w:rsidR="00FB3E1B" w:rsidRDefault="00FB3E1B" w:rsidP="00FB3E1B">
      <w:pPr>
        <w:pStyle w:val="OptionName"/>
      </w:pPr>
      <w:r>
        <w:t xml:space="preserve">--output-cw-file </w:t>
      </w:r>
      <w:r w:rsidRPr="00610506">
        <w:rPr>
          <w:b w:val="0"/>
          <w:i/>
        </w:rPr>
        <w:t>name</w:t>
      </w:r>
    </w:p>
    <w:p w14:paraId="4D363DB0" w14:textId="77777777" w:rsidR="00FB3E1B" w:rsidRDefault="00FB3E1B" w:rsidP="00FB3E1B">
      <w:pPr>
        <w:pStyle w:val="OptionDescription"/>
      </w:pPr>
      <w: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pPr>
      <w:r>
        <w:t>This option is specifically useful when the control words are dynamically and randomly generated for insertion into ECM’s. The created file can be used later to perform a direct descrambling test using the option</w:t>
      </w:r>
      <w:r w:rsidR="00B806D2">
        <w:t xml:space="preserve"> </w:t>
      </w:r>
      <w:r w:rsidRPr="00CE6802">
        <w:rPr>
          <w:rStyle w:val="Codeintext"/>
        </w:rPr>
        <w:t>--cw-file</w:t>
      </w:r>
      <w:r>
        <w:t xml:space="preserve"> of the plugin </w:t>
      </w:r>
      <w:r w:rsidRPr="00B806D2">
        <w:rPr>
          <w:rStyle w:val="Codeintext"/>
        </w:rPr>
        <w:t>descrambler</w:t>
      </w:r>
      <w: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pPr>
      <w:r w:rsidRPr="00CF0FFB">
        <w:t xml:space="preserve">Generic </w:t>
      </w:r>
      <w:r>
        <w:t xml:space="preserve">packet processing </w:t>
      </w:r>
      <w:r w:rsidRPr="00CF0FFB">
        <w:t>plugin options</w:t>
      </w:r>
    </w:p>
    <w:p w14:paraId="368D3824" w14:textId="77777777" w:rsidR="00E62B9B" w:rsidRPr="00CF0FFB" w:rsidRDefault="00E62B9B" w:rsidP="00E62B9B">
      <w:pPr>
        <w:ind w:left="284"/>
      </w:pPr>
      <w:r w:rsidRPr="00CF0FFB">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C5C95C"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17155115" w14:textId="77777777" w:rsidR="006B3DED" w:rsidRDefault="006B3DED" w:rsidP="00A545B1">
      <w:pPr>
        <w:pStyle w:val="ReferenceSectionTitle"/>
      </w:pPr>
      <w:bookmarkStart w:id="392" w:name="_Toc162959814"/>
      <w:r>
        <w:lastRenderedPageBreak/>
        <w:t>sdt</w:t>
      </w:r>
      <w:bookmarkEnd w:id="390"/>
      <w:bookmarkEnd w:id="392"/>
    </w:p>
    <w:p w14:paraId="27D4431C" w14:textId="77777777" w:rsidR="006B3DED" w:rsidRPr="0010024C" w:rsidRDefault="00126B9A" w:rsidP="00E233F7">
      <w:pPr>
        <w:pStyle w:val="UsageTitle"/>
      </w:pPr>
      <w:r>
        <w:t>Perform v</w:t>
      </w:r>
      <w:r w:rsidR="006B3DED" w:rsidRPr="0010024C">
        <w:t xml:space="preserve">arious </w:t>
      </w:r>
      <w:r>
        <w:t>t</w:t>
      </w:r>
      <w:r w:rsidR="006B3DED" w:rsidRPr="0010024C">
        <w:t xml:space="preserve">ransformations on </w:t>
      </w:r>
      <w:r w:rsidR="009F6173">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pPr>
      <w:r w:rsidRPr="009E6EFE">
        <w:t>Usage</w:t>
      </w:r>
    </w:p>
    <w:p w14:paraId="7C6C2A03" w14:textId="77777777" w:rsidR="006B3DED" w:rsidRPr="009E6EFE" w:rsidRDefault="006B3DED" w:rsidP="006B3DED">
      <w:pPr>
        <w:pStyle w:val="UsageSyntax"/>
      </w:pPr>
      <w:r w:rsidRPr="009E6EFE">
        <w:t>tsp -P sdt [</w:t>
      </w:r>
      <w:r w:rsidRPr="009E6EFE">
        <w:rPr>
          <w:i/>
        </w:rPr>
        <w:t>options</w:t>
      </w:r>
      <w:r w:rsidRPr="009E6EFE">
        <w:t>]</w:t>
      </w:r>
    </w:p>
    <w:p w14:paraId="5C94C0FB" w14:textId="77777777" w:rsidR="006B3DED" w:rsidRPr="0010024C" w:rsidRDefault="00BD19C2" w:rsidP="00E233F7">
      <w:pPr>
        <w:pStyle w:val="UsageTitle"/>
      </w:pPr>
      <w: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A80E5A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FF659E3"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8661761"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rPr>
      </w:pPr>
      <w:r>
        <w:t>--europe</w:t>
      </w:r>
    </w:p>
    <w:p w14:paraId="4DB70ADD" w14:textId="5556513F" w:rsidR="00D161F9" w:rsidRPr="00B26EC4" w:rsidRDefault="00D161F9" w:rsidP="00D161F9">
      <w:pPr>
        <w:pStyle w:val="OptionDescription"/>
      </w:pPr>
      <w:r w:rsidRPr="00B26EC4">
        <w:t xml:space="preserve">A synonym for </w:t>
      </w:r>
      <w:r w:rsidRPr="007A202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C515AE9"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74D1D7A"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1424C7">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3457138E"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pPr>
      <w:r w:rsidRPr="00CF0FFB">
        <w:t xml:space="preserve">Generic </w:t>
      </w:r>
      <w:r>
        <w:t xml:space="preserve">packet processing </w:t>
      </w:r>
      <w:r w:rsidRPr="00CF0FFB">
        <w:t>plugin options</w:t>
      </w:r>
    </w:p>
    <w:p w14:paraId="3A38D29E" w14:textId="77777777" w:rsidR="00E63544" w:rsidRPr="00CF0FFB" w:rsidRDefault="00E63544" w:rsidP="00E63544">
      <w:pPr>
        <w:ind w:left="284"/>
      </w:pPr>
      <w:r w:rsidRPr="00CF0FFB">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D80F9B8"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FE5E00B" w14:textId="77777777" w:rsidR="00E75B8A" w:rsidRPr="006E2DF5" w:rsidRDefault="00E75B8A" w:rsidP="00E75B8A">
      <w:pPr>
        <w:pStyle w:val="ReferenceSectionTitle"/>
      </w:pPr>
      <w:bookmarkStart w:id="393" w:name="_Toc162959815"/>
      <w:r>
        <w:lastRenderedPageBreak/>
        <w:t>sections</w:t>
      </w:r>
      <w:bookmarkEnd w:id="393"/>
    </w:p>
    <w:p w14:paraId="40D0D665" w14:textId="6456D75A" w:rsidR="00E75B8A" w:rsidRPr="00E75B8A" w:rsidRDefault="00E75B8A" w:rsidP="00E75B8A">
      <w:pPr>
        <w:pStyle w:val="UsageTitle"/>
      </w:pPr>
      <w:r w:rsidRPr="00E75B8A">
        <w:t>Remove</w:t>
      </w:r>
      <w:r w:rsidR="000B51D9">
        <w:t>, keep</w:t>
      </w:r>
      <w:r w:rsidRPr="00E75B8A">
        <w:t xml:space="preserve"> or </w:t>
      </w:r>
      <w:r w:rsidR="006B64C6">
        <w:t>m</w:t>
      </w:r>
      <w:r w:rsidRPr="00E75B8A">
        <w:t xml:space="preserve">erge </w:t>
      </w:r>
      <w:r w:rsidR="006B64C6">
        <w:t>s</w:t>
      </w:r>
      <w:r w:rsidRPr="00E75B8A">
        <w:t xml:space="preserve">ections from </w:t>
      </w:r>
      <w:r w:rsidR="006B64C6">
        <w:t>v</w:t>
      </w:r>
      <w:r w:rsidRPr="00E75B8A">
        <w:t>arious PID's</w:t>
      </w:r>
    </w:p>
    <w:p w14:paraId="26BDB6B6" w14:textId="77777777" w:rsidR="00271188" w:rsidRDefault="00E75B8A" w:rsidP="00E75B8A">
      <w:r>
        <w:t xml:space="preserve">This plugin </w:t>
      </w:r>
      <w:r w:rsidR="00271188">
        <w:t>extracts sections from one or more PID’s and merges them inside an output PID.</w:t>
      </w:r>
    </w:p>
    <w:p w14:paraId="57172BAC" w14:textId="436DD919" w:rsidR="00271188" w:rsidRDefault="00271188" w:rsidP="00E75B8A">
      <w:r>
        <w:t xml:space="preserve">Various filtering options can be used to selectively </w:t>
      </w:r>
      <w:r w:rsidR="000B51D9">
        <w:t xml:space="preserve">keep or </w:t>
      </w:r>
      <w:r>
        <w:t>remove sections.</w:t>
      </w:r>
      <w:r w:rsidR="003F2829">
        <w:t xml:space="preserve"> By default, the selected sections are removed. Using</w:t>
      </w:r>
      <w:r w:rsidR="004C6C3F">
        <w:t xml:space="preserve"> the</w:t>
      </w:r>
      <w:r w:rsidR="003F2829">
        <w:t xml:space="preserve"> option </w:t>
      </w:r>
      <w:r w:rsidR="003F2829" w:rsidRPr="003F2829">
        <w:rPr>
          <w:rStyle w:val="Codeintext"/>
        </w:rPr>
        <w:t>--keep</w:t>
      </w:r>
      <w:r w:rsidR="003F2829">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pPr>
      <w:r>
        <w:t>General o</w:t>
      </w:r>
      <w:r w:rsidR="00E75B8A">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rPr>
      </w:pPr>
      <w:r w:rsidRPr="000F1EDE">
        <w:t>-k</w:t>
      </w:r>
      <w:r>
        <w:br/>
      </w:r>
      <w:r w:rsidRPr="000F1EDE">
        <w:t>--keep</w:t>
      </w:r>
    </w:p>
    <w:p w14:paraId="03593857" w14:textId="77777777" w:rsidR="000F1EDE" w:rsidRDefault="000F1EDE" w:rsidP="000F1EDE">
      <w:pPr>
        <w:pStyle w:val="OptionDescription"/>
      </w:pPr>
      <w:r w:rsidRPr="000F1EDE">
        <w:t>Keep selected sections and remove others. The selection options are</w:t>
      </w:r>
      <w:r>
        <w:t xml:space="preserve"> </w:t>
      </w:r>
      <w:r w:rsidRPr="000F1EDE">
        <w:rPr>
          <w:rStyle w:val="Codeintext"/>
        </w:rPr>
        <w:t>--tid</w:t>
      </w:r>
      <w:r w:rsidRPr="000F1EDE">
        <w:t xml:space="preserve">, </w:t>
      </w:r>
      <w:r w:rsidRPr="000F1EDE">
        <w:rPr>
          <w:rStyle w:val="Codeintext"/>
        </w:rPr>
        <w:t>--etid</w:t>
      </w:r>
      <w:r w:rsidRPr="000F1EDE">
        <w:t xml:space="preserve">, </w:t>
      </w:r>
      <w:r w:rsidRPr="000F1EDE">
        <w:rPr>
          <w:rStyle w:val="Codeintext"/>
        </w:rPr>
        <w:t>--version</w:t>
      </w:r>
      <w:r w:rsidRPr="000F1EDE">
        <w:t>, etc.</w:t>
      </w:r>
    </w:p>
    <w:p w14:paraId="5812C4EE" w14:textId="66C0891E" w:rsidR="000F1EDE" w:rsidRPr="000F1EDE" w:rsidRDefault="000F1EDE" w:rsidP="000F1EDE">
      <w:pPr>
        <w:pStyle w:val="OptionDescription"/>
        <w:rPr>
          <w:color w:val="F8F8F8"/>
        </w:rPr>
      </w:pPr>
      <w:r w:rsidRPr="000F1EDE">
        <w:t>By default, when selection options are</w:t>
      </w:r>
      <w:r>
        <w:t xml:space="preserve"> </w:t>
      </w:r>
      <w:r w:rsidRPr="000F1EDE">
        <w:t>present, the selected sections are removed. If no selection option is</w:t>
      </w:r>
      <w:r>
        <w:t xml:space="preserve"> </w:t>
      </w:r>
      <w:r w:rsidRPr="000F1EDE">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t xml:space="preserve">Here, the behavior of </w:t>
      </w:r>
      <w:r w:rsidRPr="00D511A7">
        <w:rPr>
          <w:rStyle w:val="Codeintext"/>
        </w:rPr>
        <w:t>--patch-xml</w:t>
      </w:r>
      <w:r w:rsidRPr="00CE58FA">
        <w:t xml:space="preserve"> is slightly different, compared to other commands or plugins. While XML representation and patch normally</w:t>
      </w:r>
      <w:r>
        <w:t xml:space="preserve"> </w:t>
      </w:r>
      <w:r w:rsidRPr="00CE58FA">
        <w:t>apply to a complete table, they process one single section here. This</w:t>
      </w:r>
      <w:r>
        <w:t xml:space="preserve"> </w:t>
      </w:r>
      <w:r w:rsidRPr="00CE58FA">
        <w:t>means that the result of the patch must fit into one single section.</w:t>
      </w:r>
      <w:r>
        <w:t xml:space="preserve"> </w:t>
      </w:r>
      <w:r w:rsidRPr="00CE58FA">
        <w:t>Otherwise, only the first section of the result is kept (with the or</w:t>
      </w:r>
      <w:r>
        <w:t>i</w:t>
      </w:r>
      <w:r w:rsidRPr="00CE58FA">
        <w:t>ginal</w:t>
      </w:r>
      <w:r w:rsidR="00D511A7">
        <w:t xml:space="preserve"> </w:t>
      </w:r>
      <w:r w:rsidRPr="00CE58FA">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144A00BB"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1424C7">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pPr>
      <w: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rPr>
      </w:pPr>
      <w:r w:rsidRPr="00D47357">
        <w:t xml:space="preserve">--section-content </w:t>
      </w:r>
      <w:r w:rsidRPr="00D47357">
        <w:rPr>
          <w:b w:val="0"/>
          <w:bCs w:val="0"/>
          <w:i/>
          <w:iCs/>
        </w:rPr>
        <w:t>hexa-data</w:t>
      </w:r>
    </w:p>
    <w:p w14:paraId="3FE24CD6" w14:textId="77777777" w:rsidR="00821DB0" w:rsidRDefault="00D47357" w:rsidP="00821DB0">
      <w:pPr>
        <w:pStyle w:val="OptionDescription"/>
      </w:pPr>
      <w:r w:rsidRPr="00D47357">
        <w:t>Remove</w:t>
      </w:r>
      <w:r w:rsidR="00821DB0">
        <w:t xml:space="preserve"> or </w:t>
      </w:r>
      <w:r w:rsidRPr="00D47357">
        <w:t>keep all sections the binary content of which starts with the</w:t>
      </w:r>
      <w:r>
        <w:t xml:space="preserve"> </w:t>
      </w:r>
      <w:r w:rsidRPr="00D47357">
        <w:t>specified binary data.</w:t>
      </w:r>
    </w:p>
    <w:p w14:paraId="6F4EDBC5" w14:textId="77777777" w:rsidR="00821DB0" w:rsidRDefault="00D47357" w:rsidP="00821DB0">
      <w:pPr>
        <w:pStyle w:val="OptionDescription"/>
      </w:pPr>
      <w:r w:rsidRPr="00D47357">
        <w:t>The value must be a string of hexadecimal digits</w:t>
      </w:r>
      <w:r>
        <w:t xml:space="preserve"> </w:t>
      </w:r>
      <w:r w:rsidRPr="00D47357">
        <w:t>specifying any number of bytes.</w:t>
      </w:r>
    </w:p>
    <w:p w14:paraId="3BF3DC74" w14:textId="77777777" w:rsidR="00821DB0" w:rsidRDefault="00D47357" w:rsidP="00821DB0">
      <w:pPr>
        <w:pStyle w:val="OptionDescription"/>
      </w:pPr>
      <w:r w:rsidRPr="00D47357">
        <w:t xml:space="preserve">See also option </w:t>
      </w:r>
      <w:r w:rsidRPr="00821DB0">
        <w:rPr>
          <w:rStyle w:val="Codeintext"/>
        </w:rPr>
        <w:t>--section-mask</w:t>
      </w:r>
      <w:r w:rsidRPr="00D47357">
        <w:t xml:space="preserve"> to specify</w:t>
      </w:r>
      <w:r>
        <w:t xml:space="preserve"> </w:t>
      </w:r>
      <w:r w:rsidRPr="00D47357">
        <w:t>selected bits or bytes only.</w:t>
      </w:r>
    </w:p>
    <w:p w14:paraId="2FCC2F1B" w14:textId="03D5CBB0" w:rsidR="00D47357" w:rsidRPr="00D47357" w:rsidRDefault="00D47357" w:rsidP="00821DB0">
      <w:pPr>
        <w:pStyle w:val="OptionDescription"/>
        <w:rPr>
          <w:color w:val="F8F8F8"/>
        </w:rPr>
      </w:pPr>
      <w:r w:rsidRPr="00D47357">
        <w:t xml:space="preserve">Several options </w:t>
      </w:r>
      <w:r w:rsidRPr="00821DB0">
        <w:rPr>
          <w:rStyle w:val="Codeintext"/>
        </w:rPr>
        <w:t>--section-content</w:t>
      </w:r>
      <w:r w:rsidRPr="00D47357">
        <w:t xml:space="preserve"> can be</w:t>
      </w:r>
      <w:r>
        <w:t xml:space="preserve"> </w:t>
      </w:r>
      <w:r w:rsidRPr="00D47357">
        <w:t>specified.</w:t>
      </w:r>
    </w:p>
    <w:p w14:paraId="447C8154" w14:textId="79A0340C" w:rsidR="00D47357" w:rsidRPr="00D47357" w:rsidRDefault="00D47357" w:rsidP="00D47357">
      <w:pPr>
        <w:pStyle w:val="OptionName"/>
        <w:rPr>
          <w:color w:val="F8F8F8"/>
        </w:rPr>
      </w:pPr>
      <w:r w:rsidRPr="00D47357">
        <w:t xml:space="preserve">--section-mask </w:t>
      </w:r>
      <w:r w:rsidRPr="00D47357">
        <w:rPr>
          <w:b w:val="0"/>
          <w:bCs w:val="0"/>
          <w:i/>
          <w:iCs/>
        </w:rPr>
        <w:t>hexa-data</w:t>
      </w:r>
    </w:p>
    <w:p w14:paraId="1923F514" w14:textId="77777777" w:rsidR="00821DB0" w:rsidRDefault="00D47357" w:rsidP="00821DB0">
      <w:pPr>
        <w:pStyle w:val="OptionDescription"/>
      </w:pPr>
      <w:r w:rsidRPr="00D47357">
        <w:t xml:space="preserve">With </w:t>
      </w:r>
      <w:r w:rsidRPr="00821DB0">
        <w:rPr>
          <w:rStyle w:val="Codeintext"/>
        </w:rPr>
        <w:t>--section-content</w:t>
      </w:r>
      <w:r w:rsidRPr="00D47357">
        <w:t>, specify a mask of meaningful bits in the binary</w:t>
      </w:r>
      <w:r>
        <w:t xml:space="preserve"> </w:t>
      </w:r>
      <w:r w:rsidRPr="00D47357">
        <w:t>data that must match the beginning of the section.</w:t>
      </w:r>
    </w:p>
    <w:p w14:paraId="7AAF5210" w14:textId="77777777" w:rsidR="00821DB0" w:rsidRDefault="00D47357" w:rsidP="00821DB0">
      <w:pPr>
        <w:pStyle w:val="OptionDescription"/>
      </w:pPr>
      <w:r w:rsidRPr="00D47357">
        <w:t>The value must be a</w:t>
      </w:r>
      <w:r>
        <w:rPr>
          <w:color w:val="F8F8F8"/>
        </w:rPr>
        <w:t xml:space="preserve"> </w:t>
      </w:r>
      <w:r w:rsidRPr="00D47357">
        <w:t>string of hexadecimal digits specifying any number of bytes.</w:t>
      </w:r>
    </w:p>
    <w:p w14:paraId="61AFEA8D" w14:textId="62F8B7C8" w:rsidR="00D47357" w:rsidRDefault="00D47357" w:rsidP="00821DB0">
      <w:pPr>
        <w:pStyle w:val="OptionDescription"/>
      </w:pPr>
      <w:r w:rsidRPr="00D47357">
        <w:t>If omitted</w:t>
      </w:r>
      <w:r>
        <w:t xml:space="preserve"> </w:t>
      </w:r>
      <w:r w:rsidRPr="00D47357">
        <w:t xml:space="preserve">or shorter than the </w:t>
      </w:r>
      <w:r w:rsidRPr="00821DB0">
        <w:rPr>
          <w:rStyle w:val="Codeintext"/>
        </w:rPr>
        <w:t>--section-content</w:t>
      </w:r>
      <w:r w:rsidRPr="00D47357">
        <w:t xml:space="preserve"> parameter, the mask is implicitely</w:t>
      </w:r>
      <w:r>
        <w:t xml:space="preserve"> </w:t>
      </w:r>
      <w:r w:rsidRPr="00D47357">
        <w:t xml:space="preserve">padded with </w:t>
      </w:r>
      <w:r w:rsidRPr="00821DB0">
        <w:rPr>
          <w:rStyle w:val="Codeintext"/>
        </w:rPr>
        <w:t>FF</w:t>
      </w:r>
      <w:r w:rsidRPr="00D47357">
        <w:t xml:space="preserve"> bytes. If several options </w:t>
      </w:r>
      <w:r w:rsidRPr="00821DB0">
        <w:rPr>
          <w:rStyle w:val="Codeintext"/>
        </w:rPr>
        <w:t>--section-content</w:t>
      </w:r>
      <w:r w:rsidRPr="00D47357">
        <w:t xml:space="preserve"> are specified,</w:t>
      </w:r>
      <w:r>
        <w:t xml:space="preserve"> </w:t>
      </w:r>
      <w:r w:rsidRPr="00D47357">
        <w:t xml:space="preserve">several options </w:t>
      </w:r>
      <w:r w:rsidRPr="00821DB0">
        <w:rPr>
          <w:rStyle w:val="Codeintext"/>
        </w:rPr>
        <w:t xml:space="preserve">--section-mask </w:t>
      </w:r>
      <w:r w:rsidRPr="00D47357">
        <w:t xml:space="preserve">can </w:t>
      </w:r>
      <w:r w:rsidRPr="00D47357">
        <w:lastRenderedPageBreak/>
        <w:t>be specified. The first mask applies</w:t>
      </w:r>
      <w:r>
        <w:t xml:space="preserve"> </w:t>
      </w:r>
      <w:r w:rsidRPr="00D47357">
        <w:t>to the first content, the second mask to the second content, etc. If</w:t>
      </w:r>
      <w:r>
        <w:t xml:space="preserve"> </w:t>
      </w:r>
      <w:r w:rsidRPr="00D47357">
        <w:t>there are less masks than contents, the last mask is implicitly repeated.</w:t>
      </w:r>
    </w:p>
    <w:p w14:paraId="3A3CDFAF" w14:textId="77777777" w:rsidR="00F31084" w:rsidRPr="00B75947" w:rsidRDefault="00F31084" w:rsidP="00F31084">
      <w:pPr>
        <w:pStyle w:val="OptionName"/>
        <w:rPr>
          <w:color w:val="F8F8F8"/>
        </w:rPr>
      </w:pPr>
      <w:r w:rsidRPr="00B75947">
        <w:t xml:space="preserve">--section-number </w:t>
      </w:r>
      <w:r w:rsidRPr="00B75947">
        <w:rPr>
          <w:b w:val="0"/>
          <w:bCs w:val="0"/>
          <w:i/>
          <w:iCs/>
        </w:rPr>
        <w:t>num1</w:t>
      </w:r>
      <w:r w:rsidRPr="00B75947">
        <w:rPr>
          <w:b w:val="0"/>
          <w:bCs w:val="0"/>
        </w:rPr>
        <w:t>[-</w:t>
      </w:r>
      <w:r w:rsidRPr="00B75947">
        <w:rPr>
          <w:b w:val="0"/>
          <w:bCs w:val="0"/>
          <w:i/>
          <w:iCs/>
        </w:rPr>
        <w:t>num2</w:t>
      </w:r>
      <w:r w:rsidRPr="00B75947">
        <w:rPr>
          <w:b w:val="0"/>
          <w:bCs w:val="0"/>
        </w:rPr>
        <w:t>]</w:t>
      </w:r>
    </w:p>
    <w:p w14:paraId="71781FD7" w14:textId="77777777" w:rsidR="00F31084" w:rsidRDefault="00F31084" w:rsidP="00F31084">
      <w:pPr>
        <w:pStyle w:val="OptionDescription"/>
      </w:pPr>
      <w:r w:rsidRPr="00F31084">
        <w:t>Remove/keep all sections with the corresponding section number.</w:t>
      </w:r>
    </w:p>
    <w:p w14:paraId="51A2A5C3" w14:textId="161652EE" w:rsidR="00F31084" w:rsidRPr="00F31084" w:rsidRDefault="00F31084" w:rsidP="00F31084">
      <w:pPr>
        <w:pStyle w:val="OptionDescription"/>
        <w:rPr>
          <w:color w:val="F8F8F8"/>
        </w:rPr>
      </w:pPr>
      <w:r w:rsidRPr="00F31084">
        <w:t xml:space="preserve">Several options </w:t>
      </w:r>
      <w:r w:rsidRPr="00F31084">
        <w:rPr>
          <w:rStyle w:val="Codeintext"/>
        </w:rPr>
        <w:t>--section-number</w:t>
      </w:r>
      <w:r w:rsidRPr="00F31084">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pPr>
      <w:r w:rsidRPr="003642BB">
        <w:t xml:space="preserve">-v </w:t>
      </w:r>
      <w:r w:rsidRPr="003642BB">
        <w:rPr>
          <w:b w:val="0"/>
          <w:i/>
        </w:rPr>
        <w:t>v1</w:t>
      </w:r>
      <w:r w:rsidRPr="003642BB">
        <w:rPr>
          <w:b w:val="0"/>
        </w:rPr>
        <w:t>[-v</w:t>
      </w:r>
      <w:r w:rsidRPr="003642BB">
        <w:rPr>
          <w:b w:val="0"/>
          <w:i/>
        </w:rPr>
        <w:t>2</w:t>
      </w:r>
      <w:r w:rsidRPr="003642BB">
        <w:rPr>
          <w:b w:val="0"/>
        </w:rPr>
        <w:t>]</w:t>
      </w:r>
      <w:r w:rsidRPr="003642BB">
        <w:br/>
        <w:t xml:space="preserve">--version </w:t>
      </w:r>
      <w:r w:rsidRPr="003642BB">
        <w:rPr>
          <w:b w:val="0"/>
          <w:i/>
        </w:rPr>
        <w:t>v1</w:t>
      </w:r>
      <w:r w:rsidRPr="003642BB">
        <w:rPr>
          <w:b w:val="0"/>
        </w:rPr>
        <w:t>[-v</w:t>
      </w:r>
      <w:r w:rsidRPr="003642BB">
        <w:rPr>
          <w:b w:val="0"/>
          <w:i/>
        </w:rPr>
        <w:t>2</w:t>
      </w:r>
      <w:r w:rsidRPr="003642BB">
        <w:rPr>
          <w:b w:val="0"/>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pPr>
      <w:r w:rsidRPr="00CF0FFB">
        <w:t xml:space="preserve">Generic </w:t>
      </w:r>
      <w:r>
        <w:t xml:space="preserve">packet processing </w:t>
      </w:r>
      <w:r w:rsidRPr="00CF0FFB">
        <w:t>plugin options</w:t>
      </w:r>
    </w:p>
    <w:p w14:paraId="405459B8" w14:textId="77777777" w:rsidR="00E63544" w:rsidRPr="00CF0FFB" w:rsidRDefault="00E63544" w:rsidP="00E63544">
      <w:pPr>
        <w:ind w:left="284"/>
      </w:pPr>
      <w:r w:rsidRPr="00CF0FFB">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A18812E"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2558965" w14:textId="77777777" w:rsidR="009A5DE3" w:rsidRPr="006E2DF5" w:rsidRDefault="009A5DE3" w:rsidP="00A545B1">
      <w:pPr>
        <w:pStyle w:val="ReferenceSectionTitle"/>
      </w:pPr>
      <w:bookmarkStart w:id="394" w:name="_Toc162959816"/>
      <w:r w:rsidRPr="006E2DF5">
        <w:lastRenderedPageBreak/>
        <w:t>sifilter</w:t>
      </w:r>
      <w:bookmarkEnd w:id="374"/>
      <w:bookmarkEnd w:id="394"/>
    </w:p>
    <w:p w14:paraId="6684C9EC" w14:textId="77777777" w:rsidR="009A5DE3" w:rsidRDefault="009A5DE3" w:rsidP="00E233F7">
      <w:pPr>
        <w:pStyle w:val="UsageTitle"/>
      </w:pPr>
      <w:r w:rsidRPr="00271188">
        <w:t>Extract PSI/SI PI</w:t>
      </w:r>
      <w:r w:rsidRPr="006E2DF5">
        <w:t xml:space="preserve">D’s </w:t>
      </w:r>
    </w:p>
    <w:p w14:paraId="0F434199" w14:textId="77777777" w:rsidR="009A5DE3" w:rsidRDefault="009A5DE3" w:rsidP="009A5DE3">
      <w:r>
        <w:t>This plugin filters</w:t>
      </w:r>
      <w:r w:rsidRPr="0023375A">
        <w:t xml:space="preserve"> PID's containing the specified PSI/SI. Other PID's are removed</w:t>
      </w:r>
      <w:r>
        <w:t>.</w:t>
      </w:r>
    </w:p>
    <w:p w14:paraId="22383C69" w14:textId="77777777" w:rsidR="009A5DE3" w:rsidRDefault="009A5DE3" w:rsidP="009A5DE3">
      <w:r>
        <w:t xml:space="preserve">Extracting PSI/SI on predefined PID’s (such as PAT or SDT) can also be performed using the plugin </w:t>
      </w:r>
      <w:r w:rsidRPr="00CE6802">
        <w:rPr>
          <w:rStyle w:val="Codeintext"/>
        </w:rPr>
        <w:t>filter --pid</w:t>
      </w:r>
      <w:r>
        <w:t xml:space="preserve">. For these types of PSI/SI, the plugin </w:t>
      </w:r>
      <w:r w:rsidRPr="00CE6802">
        <w:rPr>
          <w:rStyle w:val="Codeintext"/>
        </w:rPr>
        <w:t>sifilter</w:t>
      </w:r>
      <w:r>
        <w:t xml:space="preserve"> is simply more user-friendly (</w:t>
      </w:r>
      <w:r w:rsidRPr="00CE6802">
        <w:rPr>
          <w:rStyle w:val="Codeintext"/>
        </w:rPr>
        <w:t>sifilter --sdt</w:t>
      </w:r>
      <w:r>
        <w:t xml:space="preserve"> instead of </w:t>
      </w:r>
      <w:r w:rsidRPr="00CE6802">
        <w:rPr>
          <w:rStyle w:val="Codeintext"/>
        </w:rPr>
        <w:t>filter --pid 0x0011</w:t>
      </w:r>
      <w:r>
        <w:t xml:space="preserve">). But the plugin </w:t>
      </w:r>
      <w:r w:rsidRPr="00CE6802">
        <w:rPr>
          <w:rStyle w:val="Codeintext"/>
        </w:rPr>
        <w:t>sifilter</w:t>
      </w:r>
      <w: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pPr>
      <w: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pPr>
      <w:r>
        <w:lastRenderedPageBreak/>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pPr>
      <w:r w:rsidRPr="003E4A28">
        <w:t>--nagravision</w:t>
      </w:r>
    </w:p>
    <w:p w14:paraId="1C26F408" w14:textId="77777777" w:rsidR="00ED06F1" w:rsidRPr="003E4A28" w:rsidRDefault="00ED06F1" w:rsidP="00ED06F1">
      <w:pPr>
        <w:pStyle w:val="OptionDescription"/>
      </w:pPr>
      <w:r w:rsidRPr="003E4A28">
        <w:t xml:space="preserve">Equivalent to </w:t>
      </w:r>
      <w:r w:rsidRPr="0000434F">
        <w:rPr>
          <w:rStyle w:val="Codeintext"/>
        </w:rPr>
        <w:t>--min-cas 0x1800 --max-cas 0x18FF</w:t>
      </w:r>
      <w:r w:rsidRPr="003E4A28">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pPr>
      <w:r w:rsidRPr="00CF0FFB">
        <w:t xml:space="preserve">Generic </w:t>
      </w:r>
      <w:r>
        <w:t xml:space="preserve">packet processing </w:t>
      </w:r>
      <w:r w:rsidRPr="00CF0FFB">
        <w:t>plugin options</w:t>
      </w:r>
    </w:p>
    <w:p w14:paraId="30863999" w14:textId="77777777" w:rsidR="005C1DC1" w:rsidRPr="00CF0FFB" w:rsidRDefault="005C1DC1" w:rsidP="005C1DC1">
      <w:pPr>
        <w:ind w:left="284"/>
      </w:pPr>
      <w:r w:rsidRPr="00CF0FFB">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12E01A2"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lastRenderedPageBreak/>
        <w:t xml:space="preserve">Several </w:t>
      </w:r>
      <w:r w:rsidRPr="00CE6802">
        <w:rPr>
          <w:rStyle w:val="Codeintext"/>
        </w:rPr>
        <w:t>--only-label</w:t>
      </w:r>
      <w:r>
        <w:t xml:space="preserve"> options may be specified.</w:t>
      </w:r>
    </w:p>
    <w:p w14:paraId="12F3FF5A" w14:textId="77777777" w:rsidR="00A771C4" w:rsidRDefault="00A771C4" w:rsidP="00A545B1">
      <w:pPr>
        <w:pStyle w:val="ReferenceSectionTitle"/>
      </w:pPr>
      <w:bookmarkStart w:id="395" w:name="_Toc162959817"/>
      <w:r>
        <w:lastRenderedPageBreak/>
        <w:t>skip</w:t>
      </w:r>
      <w:bookmarkEnd w:id="375"/>
      <w:bookmarkEnd w:id="376"/>
      <w:bookmarkEnd w:id="395"/>
    </w:p>
    <w:p w14:paraId="3597EA2D" w14:textId="77777777" w:rsidR="00A65DA4" w:rsidRPr="0010024C" w:rsidRDefault="00A65DA4" w:rsidP="00E233F7">
      <w:pPr>
        <w:pStyle w:val="UsageTitle"/>
      </w:pPr>
      <w:r w:rsidRPr="0010024C">
        <w:t xml:space="preserve">Skip </w:t>
      </w:r>
      <w:r w:rsidR="00FB3F0B">
        <w:t>l</w:t>
      </w:r>
      <w:r w:rsidRPr="0010024C">
        <w:t xml:space="preserve">eading </w:t>
      </w:r>
      <w:r w:rsidR="00FB3F0B">
        <w:t>p</w:t>
      </w:r>
      <w:r w:rsidRPr="0010024C">
        <w:t xml:space="preserve">ackets in a TS </w:t>
      </w:r>
    </w:p>
    <w:p w14:paraId="1FFF88F5" w14:textId="77777777" w:rsidR="00A771C4" w:rsidRDefault="00A771C4">
      <w: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pPr>
      <w:r>
        <w:t>Usage</w:t>
      </w:r>
    </w:p>
    <w:p w14:paraId="10E6E9B6" w14:textId="77777777" w:rsidR="00A771C4" w:rsidRDefault="00A771C4">
      <w:pPr>
        <w:pStyle w:val="UsageSyntax"/>
      </w:pPr>
      <w:r>
        <w:t>tsp -P skip [</w:t>
      </w:r>
      <w:r>
        <w:rPr>
          <w:i/>
          <w:iCs/>
        </w:rPr>
        <w:t>options</w:t>
      </w:r>
      <w:r>
        <w:t xml:space="preserve">] </w:t>
      </w:r>
      <w:r>
        <w:rPr>
          <w:i/>
          <w:iCs/>
        </w:rPr>
        <w:t>count</w:t>
      </w:r>
    </w:p>
    <w:p w14:paraId="05A0AFE8" w14:textId="77777777" w:rsidR="00A771C4" w:rsidRPr="0010024C" w:rsidRDefault="00A771C4" w:rsidP="00E233F7">
      <w:pPr>
        <w:pStyle w:val="UsageTitle"/>
      </w:pPr>
      <w:r w:rsidRPr="0010024C">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pPr>
      <w: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pPr>
      <w:r w:rsidRPr="00CF0FFB">
        <w:t xml:space="preserve">Generic </w:t>
      </w:r>
      <w:r>
        <w:t xml:space="preserve">packet processing </w:t>
      </w:r>
      <w:r w:rsidRPr="00CF0FFB">
        <w:t>plugin options</w:t>
      </w:r>
    </w:p>
    <w:p w14:paraId="6D46770C" w14:textId="77777777" w:rsidR="005C1DC1" w:rsidRPr="00CF0FFB" w:rsidRDefault="005C1DC1" w:rsidP="005C1DC1">
      <w:pPr>
        <w:ind w:left="284"/>
      </w:pPr>
      <w:r w:rsidRPr="00CF0FFB">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EED9A3"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t xml:space="preserve">Several </w:t>
      </w:r>
      <w:r w:rsidRPr="00CE6802">
        <w:rPr>
          <w:rStyle w:val="Codeintext"/>
        </w:rPr>
        <w:t>--only-label</w:t>
      </w:r>
      <w:r>
        <w:t xml:space="preserve"> options may be specified.</w:t>
      </w:r>
    </w:p>
    <w:p w14:paraId="10377E64" w14:textId="77777777" w:rsidR="00E06CAF" w:rsidRDefault="00E06CAF" w:rsidP="00A545B1">
      <w:pPr>
        <w:pStyle w:val="ReferenceSectionTitle"/>
      </w:pPr>
      <w:bookmarkStart w:id="396" w:name="_Ref202002721"/>
      <w:bookmarkStart w:id="397" w:name="_Ref139970037"/>
      <w:bookmarkStart w:id="398" w:name="_Toc157506375"/>
      <w:bookmarkStart w:id="399" w:name="_Ref127173825"/>
      <w:bookmarkStart w:id="400" w:name="_Toc157506370"/>
      <w:bookmarkStart w:id="401" w:name="_Toc162959818"/>
      <w:r>
        <w:lastRenderedPageBreak/>
        <w:t>slice</w:t>
      </w:r>
      <w:bookmarkEnd w:id="396"/>
      <w:bookmarkEnd w:id="401"/>
    </w:p>
    <w:p w14:paraId="3BF88251" w14:textId="77777777" w:rsidR="00E06CAF" w:rsidRPr="0010024C" w:rsidRDefault="00E06CAF" w:rsidP="00E233F7">
      <w:pPr>
        <w:pStyle w:val="UsageTitle"/>
      </w:pPr>
      <w:r w:rsidRPr="0010024C">
        <w:t xml:space="preserve">Pass or </w:t>
      </w:r>
      <w:r w:rsidR="00B438D4">
        <w:t>d</w:t>
      </w:r>
      <w:r w:rsidRPr="0010024C">
        <w:t xml:space="preserve">rop </w:t>
      </w:r>
      <w:r w:rsidR="00B438D4">
        <w:t>p</w:t>
      </w:r>
      <w:r w:rsidRPr="0010024C">
        <w:t xml:space="preserve">ackets </w:t>
      </w:r>
      <w:r w:rsidR="00B438D4">
        <w:t>b</w:t>
      </w:r>
      <w:r w:rsidRPr="0010024C">
        <w:t xml:space="preserve">ased on </w:t>
      </w:r>
      <w:r w:rsidR="00B438D4">
        <w:t>p</w:t>
      </w:r>
      <w:r w:rsidRPr="0010024C">
        <w:t xml:space="preserve">acket </w:t>
      </w:r>
      <w:r w:rsidR="00B438D4">
        <w:t>n</w:t>
      </w:r>
      <w:r w:rsidRPr="0010024C">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pPr>
      <w:r w:rsidRPr="00322547">
        <w:t>Usage</w:t>
      </w:r>
    </w:p>
    <w:p w14:paraId="05A2CA7D" w14:textId="77777777" w:rsidR="00E06CAF" w:rsidRPr="00322547" w:rsidRDefault="00E06CAF" w:rsidP="00E06CAF">
      <w:pPr>
        <w:pStyle w:val="UsageSyntax"/>
      </w:pPr>
      <w:r w:rsidRPr="00322547">
        <w:t>tsp -P slice [</w:t>
      </w:r>
      <w:r w:rsidRPr="00322547">
        <w:rPr>
          <w:i/>
          <w:iCs/>
        </w:rPr>
        <w:t>options</w:t>
      </w:r>
      <w:r w:rsidRPr="00322547">
        <w:t>]</w:t>
      </w:r>
    </w:p>
    <w:p w14:paraId="513EDC80" w14:textId="77777777" w:rsidR="00E06CAF" w:rsidRPr="0010024C" w:rsidRDefault="00BD19C2" w:rsidP="00E233F7">
      <w:pPr>
        <w:pStyle w:val="UsageTitle"/>
      </w:pPr>
      <w: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pPr>
      <w:r w:rsidRPr="00CF0FFB">
        <w:t xml:space="preserve">Generic </w:t>
      </w:r>
      <w:r>
        <w:t xml:space="preserve">packet processing </w:t>
      </w:r>
      <w:r w:rsidRPr="00CF0FFB">
        <w:t>plugin options</w:t>
      </w:r>
    </w:p>
    <w:p w14:paraId="4E6B6FC4" w14:textId="77777777" w:rsidR="00ED7AF6" w:rsidRPr="00CF0FFB" w:rsidRDefault="00ED7AF6" w:rsidP="00ED7AF6">
      <w:pPr>
        <w:ind w:left="284"/>
      </w:pPr>
      <w:r w:rsidRPr="00CF0FFB">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2711657" w14:textId="77777777" w:rsidR="00ED7AF6" w:rsidRDefault="00ED7AF6" w:rsidP="00ED7AF6">
      <w:pPr>
        <w:pStyle w:val="OptionDescription"/>
      </w:pPr>
      <w: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t xml:space="preserve">Several </w:t>
      </w:r>
      <w:r w:rsidRPr="00CE6802">
        <w:rPr>
          <w:rStyle w:val="Codeintext"/>
        </w:rPr>
        <w:t>--only-label</w:t>
      </w:r>
      <w:r>
        <w:t xml:space="preserve"> options may be specified.</w:t>
      </w:r>
    </w:p>
    <w:p w14:paraId="7F702ADD" w14:textId="77777777" w:rsidR="001D0AD8" w:rsidRDefault="001D0AD8" w:rsidP="001D0AD8">
      <w:pPr>
        <w:pStyle w:val="ReferenceSectionTitle"/>
      </w:pPr>
      <w:bookmarkStart w:id="402" w:name="_Toc162959819"/>
      <w:r>
        <w:lastRenderedPageBreak/>
        <w:t>spliceinject</w:t>
      </w:r>
      <w:bookmarkEnd w:id="402"/>
    </w:p>
    <w:p w14:paraId="0D296210" w14:textId="77777777" w:rsidR="001D0AD8" w:rsidRPr="0010024C" w:rsidRDefault="008A5F02" w:rsidP="001D0AD8">
      <w:pPr>
        <w:pStyle w:val="UsageTitle"/>
      </w:pPr>
      <w:r w:rsidRPr="008A5F02">
        <w:t>Inject SCTE 35 splice commands in a transport stream</w:t>
      </w:r>
    </w:p>
    <w:p w14:paraId="07A3CA5F" w14:textId="1749425C"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424C7">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360A102"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424C7">
        <w:t>2.3</w:t>
      </w:r>
      <w:r w:rsidR="006252A4">
        <w:fldChar w:fldCharType="end"/>
      </w:r>
      <w:r w:rsidR="006252A4">
        <w:t>).</w:t>
      </w:r>
      <w:r w:rsidR="00CB37B6">
        <w:t xml:space="preserve"> The reference source format for sections is XML. JSON files are first translated to XML using the "automated XML-to-JSON conversion" (see </w:t>
      </w:r>
      <w:r w:rsidR="00CB37B6">
        <w:fldChar w:fldCharType="begin"/>
      </w:r>
      <w:r w:rsidR="00CB37B6">
        <w:instrText xml:space="preserve"> REF _Ref62224613 \r \h </w:instrText>
      </w:r>
      <w:r w:rsidR="00CB37B6">
        <w:fldChar w:fldCharType="separate"/>
      </w:r>
      <w:r w:rsidR="001424C7">
        <w:t>2.7.3</w:t>
      </w:r>
      <w:r w:rsidR="00CB37B6">
        <w:fldChar w:fldCharType="end"/>
      </w:r>
      <w:r w:rsidR="00CB37B6">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pPr>
      <w:r w:rsidRPr="00394DAA">
        <w:t>Injection princi</w:t>
      </w:r>
      <w:r w:rsidR="00031676">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pPr>
      <w:r w:rsidRPr="00394DAA">
        <w:t>Prov</w:t>
      </w:r>
      <w:r w:rsidR="00031676">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pPr>
      <w:r>
        <w:t>Usage</w:t>
      </w:r>
    </w:p>
    <w:p w14:paraId="3A2BC8A1" w14:textId="77777777" w:rsidR="001D0AD8" w:rsidRPr="00F4020C" w:rsidRDefault="001D0AD8" w:rsidP="001D0AD8">
      <w:pPr>
        <w:pStyle w:val="UsageSyntax"/>
      </w:pPr>
      <w:r w:rsidRPr="00F4020C">
        <w:t>tsp -P s</w:t>
      </w:r>
      <w:r w:rsidR="008A5F02" w:rsidRPr="00F4020C">
        <w:t>p</w:t>
      </w:r>
      <w:r w:rsidRPr="00F4020C">
        <w:t>lice</w:t>
      </w:r>
      <w:r w:rsidR="008A5F02" w:rsidRPr="00F4020C">
        <w:t>inject</w:t>
      </w:r>
      <w:r w:rsidRPr="00F4020C">
        <w:t xml:space="preserve"> [</w:t>
      </w:r>
      <w:r w:rsidRPr="00F4020C">
        <w:rPr>
          <w:i/>
          <w:iCs/>
        </w:rPr>
        <w:t>options</w:t>
      </w:r>
      <w:r w:rsidRPr="00F4020C">
        <w:t>]</w:t>
      </w:r>
    </w:p>
    <w:p w14:paraId="3CBCA4BA" w14:textId="77777777" w:rsidR="001D0AD8" w:rsidRPr="0010024C" w:rsidRDefault="00F4020C" w:rsidP="001D0AD8">
      <w:pPr>
        <w:pStyle w:val="UsageTitle"/>
      </w:pPr>
      <w:r>
        <w:t>General o</w:t>
      </w:r>
      <w:r w:rsidR="001D0AD8" w:rsidRPr="0010024C">
        <w:t>ptions</w:t>
      </w:r>
    </w:p>
    <w:p w14:paraId="2C083E0D" w14:textId="77777777" w:rsidR="00EA7A99" w:rsidRDefault="00EA7A99" w:rsidP="00EA7A99">
      <w:pPr>
        <w:pStyle w:val="OptionName"/>
      </w:pPr>
      <w:r>
        <w:t>--brazil</w:t>
      </w:r>
    </w:p>
    <w:p w14:paraId="53414154" w14:textId="2C96E263"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09740DBC" w14:textId="77777777" w:rsidR="00C80058" w:rsidRPr="00F85203" w:rsidRDefault="00C80058" w:rsidP="00C80058">
      <w:pPr>
        <w:pStyle w:val="OptionName"/>
        <w:rPr>
          <w:rFonts w:ascii="Menlo" w:hAnsi="Menlo"/>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43284C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065F2765" w14:textId="77777777" w:rsidR="00C80058" w:rsidRPr="007D4329" w:rsidRDefault="00C80058" w:rsidP="00C80058">
      <w:pPr>
        <w:pStyle w:val="OptionName"/>
        <w:rPr>
          <w:rFonts w:ascii="Menlo" w:hAnsi="Menlo"/>
        </w:rPr>
      </w:pPr>
      <w:r>
        <w:t>--europe</w:t>
      </w:r>
    </w:p>
    <w:p w14:paraId="0B7707D7" w14:textId="64CA24B2" w:rsidR="00C80058" w:rsidRPr="00B26EC4" w:rsidRDefault="00C80058" w:rsidP="00C80058">
      <w:pPr>
        <w:pStyle w:val="OptionDescription"/>
      </w:pPr>
      <w:r w:rsidRPr="00B26EC4">
        <w:t xml:space="preserve">A synonym for </w:t>
      </w:r>
      <w:r w:rsidRPr="00492CF1">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45BF980"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C6938C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424C7">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D4473FA"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pPr>
      <w: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pPr>
      <w: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pPr>
      <w:r w:rsidRPr="00CF0FFB">
        <w:t xml:space="preserve">Generic </w:t>
      </w:r>
      <w:r>
        <w:t xml:space="preserve">packet processing </w:t>
      </w:r>
      <w:r w:rsidRPr="00CF0FFB">
        <w:t>plugin options</w:t>
      </w:r>
    </w:p>
    <w:p w14:paraId="5C0286C1" w14:textId="77777777" w:rsidR="00515C63" w:rsidRPr="00CF0FFB" w:rsidRDefault="00515C63" w:rsidP="00515C63">
      <w:pPr>
        <w:ind w:left="284"/>
      </w:pPr>
      <w:r w:rsidRPr="00CF0FFB">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4998EB" w14:textId="77777777" w:rsidR="00515C63" w:rsidRDefault="00515C63" w:rsidP="00515C63">
      <w:pPr>
        <w:pStyle w:val="OptionDescription"/>
      </w:pPr>
      <w: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pPr>
      <w:r>
        <w:t xml:space="preserve">Several </w:t>
      </w:r>
      <w:r w:rsidRPr="00CE6802">
        <w:rPr>
          <w:rStyle w:val="Codeintext"/>
        </w:rPr>
        <w:t>--only-label</w:t>
      </w:r>
      <w:r>
        <w:t xml:space="preserve"> options may be specified.</w:t>
      </w:r>
    </w:p>
    <w:p w14:paraId="79B92BD8" w14:textId="77777777" w:rsidR="005A3EC0" w:rsidRDefault="005A3EC0" w:rsidP="005A3EC0">
      <w:pPr>
        <w:pStyle w:val="ReferenceSectionTitle"/>
      </w:pPr>
      <w:bookmarkStart w:id="403" w:name="_Toc162959820"/>
      <w:r>
        <w:lastRenderedPageBreak/>
        <w:t>splicemonitor</w:t>
      </w:r>
      <w:bookmarkEnd w:id="403"/>
    </w:p>
    <w:p w14:paraId="4FD40251" w14:textId="77777777" w:rsidR="005A3EC0" w:rsidRPr="0010024C" w:rsidRDefault="005A3EC0" w:rsidP="005A3EC0">
      <w:pPr>
        <w:pStyle w:val="UsageTitle"/>
      </w:pPr>
      <w:r w:rsidRPr="005A3EC0">
        <w:t>Monitor SCTE 35 splice information</w:t>
      </w:r>
    </w:p>
    <w:p w14:paraId="1369B937" w14:textId="0462C689"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424C7">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pPr>
      <w:r>
        <w:t>Usage</w:t>
      </w:r>
    </w:p>
    <w:p w14:paraId="6305666B" w14:textId="77777777" w:rsidR="005A3EC0" w:rsidRPr="00F4020C" w:rsidRDefault="005A3EC0" w:rsidP="005A3EC0">
      <w:pPr>
        <w:pStyle w:val="UsageSyntax"/>
      </w:pPr>
      <w:r w:rsidRPr="00F4020C">
        <w:t>tsp -P splice</w:t>
      </w:r>
      <w:r>
        <w:t>monitor</w:t>
      </w:r>
      <w:r w:rsidRPr="00F4020C">
        <w:t xml:space="preserve"> [</w:t>
      </w:r>
      <w:r w:rsidRPr="00F4020C">
        <w:rPr>
          <w:i/>
          <w:iCs/>
        </w:rPr>
        <w:t>options</w:t>
      </w:r>
      <w:r w:rsidRPr="00F4020C">
        <w:t>]</w:t>
      </w:r>
    </w:p>
    <w:p w14:paraId="61371533" w14:textId="77777777" w:rsidR="005A3EC0" w:rsidRPr="0010024C" w:rsidRDefault="005A3EC0" w:rsidP="005A3EC0">
      <w:pPr>
        <w:pStyle w:val="UsageTitle"/>
      </w:pPr>
      <w:r>
        <w:t>O</w:t>
      </w:r>
      <w:r w:rsidRPr="0010024C">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EB70FC2"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1424C7">
        <w:t>2.7.3</w:t>
      </w:r>
      <w:r>
        <w:fldChar w:fldCharType="end"/>
      </w:r>
      <w:r>
        <w:t xml:space="preserve"> for more details on XML-to-JSON conversion.</w:t>
      </w:r>
    </w:p>
    <w:p w14:paraId="1C605F26" w14:textId="77777777" w:rsidR="00E90B3D" w:rsidRPr="00FC45E7" w:rsidRDefault="00E90B3D" w:rsidP="00E90B3D">
      <w:pPr>
        <w:pStyle w:val="OptionName"/>
        <w:rPr>
          <w:color w:val="F8F8F8"/>
        </w:rPr>
      </w:pPr>
      <w:r w:rsidRPr="00FC45E7">
        <w:t xml:space="preserve">--json-buffer-size </w:t>
      </w:r>
      <w:r w:rsidRPr="00FC45E7">
        <w:rPr>
          <w:b w:val="0"/>
          <w:bCs w:val="0"/>
          <w:i/>
          <w:iCs/>
        </w:rPr>
        <w:t>value</w:t>
      </w:r>
    </w:p>
    <w:p w14:paraId="382F02BB" w14:textId="77777777" w:rsidR="00E90B3D" w:rsidRPr="00FC45E7" w:rsidRDefault="00E90B3D" w:rsidP="00E90B3D">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t xml:space="preserve">Same as </w:t>
      </w:r>
      <w:r w:rsidRPr="00351236">
        <w:rPr>
          <w:rStyle w:val="Codeintext"/>
        </w:rPr>
        <w:t>--json</w:t>
      </w:r>
      <w:r>
        <w:t xml:space="preserve"> but l</w:t>
      </w:r>
      <w:r w:rsidRPr="000D3A0C">
        <w:t>og each</w:t>
      </w:r>
      <w:r>
        <w:t xml:space="preserve"> event or</w:t>
      </w:r>
      <w:r w:rsidRPr="000D3A0C">
        <w:t xml:space="preserve"> table as one single </w:t>
      </w:r>
      <w:r>
        <w:t>JSON</w:t>
      </w:r>
      <w:r w:rsidRPr="000D3A0C">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rPr>
      </w:pPr>
      <w:r w:rsidRPr="004A7445">
        <w:t xml:space="preserve">--json-tcp </w:t>
      </w:r>
      <w:r w:rsidRPr="004A7445">
        <w:rPr>
          <w:b w:val="0"/>
          <w:bCs w:val="0"/>
          <w:i/>
          <w:iCs/>
        </w:rPr>
        <w:t>address:port</w:t>
      </w:r>
    </w:p>
    <w:p w14:paraId="013AD527" w14:textId="77777777" w:rsidR="00E90B3D" w:rsidRDefault="00E90B3D" w:rsidP="00E90B3D">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490FFA6E" w14:textId="77777777" w:rsidR="00E90B3D" w:rsidRDefault="00E90B3D" w:rsidP="00E90B3D">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5072FD3" w14:textId="77777777" w:rsidR="00E90B3D" w:rsidRPr="004A7445" w:rsidRDefault="00E90B3D" w:rsidP="00E90B3D">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7FC252C4" w14:textId="77777777" w:rsidR="00E90B3D" w:rsidRPr="004A7445" w:rsidRDefault="00E90B3D" w:rsidP="00E90B3D">
      <w:pPr>
        <w:pStyle w:val="OptionName"/>
        <w:rPr>
          <w:color w:val="F8F8F8"/>
        </w:rPr>
      </w:pPr>
      <w:r w:rsidRPr="004A7445">
        <w:t>--json-tcp-keep</w:t>
      </w:r>
    </w:p>
    <w:p w14:paraId="5CEE3458" w14:textId="77777777" w:rsidR="00E90B3D" w:rsidRDefault="00E90B3D" w:rsidP="00E90B3D">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rPr>
      </w:pPr>
      <w:r w:rsidRPr="008C15BD">
        <w:t>--meta-sections</w:t>
      </w:r>
    </w:p>
    <w:p w14:paraId="275F7CF6" w14:textId="77777777" w:rsidR="004B2005" w:rsidRDefault="004B2005" w:rsidP="004B2005">
      <w:pPr>
        <w:pStyle w:val="OptionDescription"/>
      </w:pPr>
      <w: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rPr>
      </w:pPr>
      <w:r w:rsidRPr="00331C17">
        <w:t xml:space="preserve">--select-commands </w:t>
      </w:r>
      <w:r w:rsidRPr="00331C17">
        <w:rPr>
          <w:b w:val="0"/>
          <w:bCs w:val="0"/>
          <w:i/>
          <w:iCs/>
        </w:rPr>
        <w:t>value1</w:t>
      </w:r>
      <w:r w:rsidRPr="00331C17">
        <w:rPr>
          <w:b w:val="0"/>
          <w:bCs w:val="0"/>
        </w:rPr>
        <w:t>[–</w:t>
      </w:r>
      <w:r w:rsidRPr="00331C17">
        <w:rPr>
          <w:b w:val="0"/>
          <w:bCs w:val="0"/>
          <w:i/>
          <w:iCs/>
        </w:rPr>
        <w:t>value2</w:t>
      </w:r>
      <w:r w:rsidRPr="00331C17">
        <w:rPr>
          <w:b w:val="0"/>
          <w:bCs w:val="0"/>
        </w:rPr>
        <w:t>]</w:t>
      </w:r>
    </w:p>
    <w:p w14:paraId="09AC731C" w14:textId="77777777" w:rsidR="00331C17" w:rsidRDefault="00331C17" w:rsidP="00331C17">
      <w:pPr>
        <w:pStyle w:val="OptionDescription"/>
      </w:pPr>
      <w:r w:rsidRPr="00331C17">
        <w:t xml:space="preserve">Same as </w:t>
      </w:r>
      <w:r w:rsidRPr="00331C17">
        <w:rPr>
          <w:rStyle w:val="Codeintext"/>
        </w:rPr>
        <w:t>--display-commands</w:t>
      </w:r>
      <w:r w:rsidRPr="00331C17">
        <w:t xml:space="preserve"> but display the specified SCTE-35 command</w:t>
      </w:r>
      <w:r>
        <w:t xml:space="preserve"> </w:t>
      </w:r>
      <w:r w:rsidRPr="00331C17">
        <w:t>types only.</w:t>
      </w:r>
    </w:p>
    <w:p w14:paraId="1B35C8C9" w14:textId="77777777" w:rsidR="00331C17" w:rsidRDefault="00331C17" w:rsidP="00331C17">
      <w:pPr>
        <w:pStyle w:val="OptionDescription"/>
      </w:pPr>
      <w:r w:rsidRPr="00331C17">
        <w:t>By default, only display splice insert commands.</w:t>
      </w:r>
    </w:p>
    <w:p w14:paraId="66751085" w14:textId="4AF10410" w:rsidR="00331C17" w:rsidRDefault="00331C17" w:rsidP="00331C17">
      <w:pPr>
        <w:pStyle w:val="OptionDescription"/>
      </w:pPr>
      <w:r w:rsidRPr="00331C17">
        <w:t>Several</w:t>
      </w:r>
      <w:r>
        <w:t xml:space="preserve"> </w:t>
      </w:r>
      <w:r w:rsidRPr="00331C17">
        <w:rPr>
          <w:rStyle w:val="Codeintext"/>
        </w:rPr>
        <w:t>--select-commands</w:t>
      </w:r>
      <w:r w:rsidRPr="00331C17">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pPr>
      <w:r w:rsidRPr="00CF0FFB">
        <w:t xml:space="preserve">Generic </w:t>
      </w:r>
      <w:r>
        <w:t xml:space="preserve">packet processing </w:t>
      </w:r>
      <w:r w:rsidRPr="00CF0FFB">
        <w:t>plugin options</w:t>
      </w:r>
    </w:p>
    <w:p w14:paraId="11C1AC56" w14:textId="77777777" w:rsidR="005A3EC0" w:rsidRPr="00CF0FFB" w:rsidRDefault="005A3EC0" w:rsidP="005A3EC0">
      <w:pPr>
        <w:ind w:left="284"/>
      </w:pPr>
      <w:r w:rsidRPr="00CF0FFB">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0EBDB1" w14:textId="77777777" w:rsidR="005A3EC0" w:rsidRDefault="005A3EC0" w:rsidP="005A3EC0">
      <w:pPr>
        <w:pStyle w:val="OptionDescription"/>
      </w:pPr>
      <w: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pPr>
      <w:r>
        <w:t xml:space="preserve">Several </w:t>
      </w:r>
      <w:r w:rsidRPr="00CE6802">
        <w:rPr>
          <w:rStyle w:val="Codeintext"/>
        </w:rPr>
        <w:t>--only-label</w:t>
      </w:r>
      <w:r>
        <w:t xml:space="preserve"> options may be specified.</w:t>
      </w:r>
    </w:p>
    <w:p w14:paraId="46CEB369" w14:textId="77777777" w:rsidR="00242B02" w:rsidRDefault="00242B02" w:rsidP="00242B02">
      <w:pPr>
        <w:pStyle w:val="ReferenceSectionTitle"/>
      </w:pPr>
      <w:bookmarkStart w:id="404" w:name="_Toc162959821"/>
      <w:r>
        <w:lastRenderedPageBreak/>
        <w:t>srt (input)</w:t>
      </w:r>
      <w:bookmarkEnd w:id="404"/>
    </w:p>
    <w:p w14:paraId="02C59785" w14:textId="77777777" w:rsidR="00242B02" w:rsidRPr="0010024C" w:rsidRDefault="00242B02" w:rsidP="00242B02">
      <w:pPr>
        <w:pStyle w:val="UsageTitle"/>
      </w:pPr>
      <w:r w:rsidRPr="00242B02">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3D66237" w14:textId="77777777" w:rsidR="007030F3" w:rsidRPr="0010024C" w:rsidRDefault="007030F3" w:rsidP="007030F3">
      <w:pPr>
        <w:pStyle w:val="UsageTitle"/>
      </w:pPr>
      <w: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pPr>
      <w:r w:rsidRPr="007030F3">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pPr>
      <w:r>
        <w:t xml:space="preserve">Input </w:t>
      </w:r>
      <w:r w:rsidR="00EE36F9">
        <w:t>timestamp</w:t>
      </w:r>
      <w:r>
        <w:t>s</w:t>
      </w:r>
    </w:p>
    <w:p w14:paraId="2C49BB97" w14:textId="58865368" w:rsidR="00A73C64" w:rsidRDefault="00A73C64" w:rsidP="00A73C64">
      <w:pPr>
        <w:pStyle w:val="NormalShifted"/>
      </w:pPr>
      <w:r>
        <w:t xml:space="preserve">The SRT source time value of each measage is used as input </w:t>
      </w:r>
      <w:r w:rsidR="00EE36F9">
        <w:t>timestamp</w:t>
      </w:r>
      <w:r>
        <w:t xml:space="preserve"> by </w:t>
      </w:r>
      <w:r w:rsidRPr="00BB4A06">
        <w:rPr>
          <w:rStyle w:val="Codeintext"/>
        </w:rPr>
        <w:t>tsp</w:t>
      </w:r>
      <w:r w:rsidRPr="00A73C64">
        <w:t xml:space="preserve"> </w:t>
      </w:r>
      <w:r>
        <w:t>for all TS packets in this message.</w:t>
      </w:r>
    </w:p>
    <w:p w14:paraId="23AE535E" w14:textId="77777777" w:rsidR="00242B02" w:rsidRPr="0010024C" w:rsidRDefault="00242B02" w:rsidP="00242B02">
      <w:pPr>
        <w:pStyle w:val="UsageTitle"/>
      </w:pPr>
      <w:r>
        <w:t>Usage</w:t>
      </w:r>
    </w:p>
    <w:p w14:paraId="71C109DF" w14:textId="77777777" w:rsidR="00242B02" w:rsidRDefault="00242B02" w:rsidP="00242B02">
      <w:pPr>
        <w:pStyle w:val="UsageSyntax"/>
      </w:pPr>
      <w:r>
        <w:t xml:space="preserve">tsp -I </w:t>
      </w:r>
      <w:r w:rsidR="00F13EDB">
        <w:t>srt</w:t>
      </w:r>
      <w:r>
        <w:t xml:space="preserve"> [</w:t>
      </w:r>
      <w:r>
        <w:rPr>
          <w:i/>
          <w:iCs/>
        </w:rPr>
        <w:t>options</w:t>
      </w:r>
      <w:r w:rsidR="002A49CE">
        <w:t>]</w:t>
      </w:r>
    </w:p>
    <w:p w14:paraId="15A4B038" w14:textId="77777777" w:rsidR="002A49CE" w:rsidRPr="0010024C" w:rsidRDefault="002A49CE" w:rsidP="002A49CE">
      <w:pPr>
        <w:pStyle w:val="UsageTitle"/>
        <w:tabs>
          <w:tab w:val="left" w:pos="6885"/>
        </w:tabs>
      </w:pPr>
      <w:r>
        <w:t>General o</w:t>
      </w:r>
      <w:r w:rsidRPr="0010024C">
        <w:t>ptions</w:t>
      </w:r>
      <w: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pPr>
      <w:r>
        <w:lastRenderedPageBreak/>
        <w:t xml:space="preserve">Common </w:t>
      </w:r>
      <w:r w:rsidR="00F13EDB">
        <w:t xml:space="preserve">SRT </w:t>
      </w:r>
      <w:r w:rsidR="00242B02">
        <w:t>o</w:t>
      </w:r>
      <w:r w:rsidR="00242B02" w:rsidRPr="0010024C">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pPr>
      <w:r>
        <w:t>Generic common input plugin options</w:t>
      </w:r>
    </w:p>
    <w:p w14:paraId="32464286" w14:textId="77777777" w:rsidR="00242B02" w:rsidRPr="00CF0FFB" w:rsidRDefault="00242B02" w:rsidP="00242B02">
      <w:pPr>
        <w:ind w:left="284"/>
      </w:pPr>
      <w:r w:rsidRPr="00CF0FFB">
        <w:t xml:space="preserve">The following options are implicitly defined in all </w:t>
      </w:r>
      <w:r>
        <w:t xml:space="preserve">input </w:t>
      </w:r>
      <w:r w:rsidRPr="00CF0FFB">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5" w:name="_Toc162959822"/>
      <w:r>
        <w:lastRenderedPageBreak/>
        <w:t>srt (output)</w:t>
      </w:r>
      <w:bookmarkEnd w:id="405"/>
    </w:p>
    <w:p w14:paraId="35FB1AC5" w14:textId="77777777" w:rsidR="00400ACC" w:rsidRPr="0010024C" w:rsidRDefault="00400ACC" w:rsidP="00400ACC">
      <w:pPr>
        <w:pStyle w:val="UsageTitle"/>
      </w:pPr>
      <w:r>
        <w:t xml:space="preserve">Send </w:t>
      </w:r>
      <w:r w:rsidRPr="00242B02">
        <w:t xml:space="preserve">TS packets </w:t>
      </w:r>
      <w:r>
        <w:t xml:space="preserve">using </w:t>
      </w:r>
      <w:r w:rsidRPr="00242B02">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E460B87" w14:textId="77777777" w:rsidR="007030F3" w:rsidRPr="0010024C" w:rsidRDefault="007030F3" w:rsidP="007030F3">
      <w:pPr>
        <w:pStyle w:val="UsageTitle"/>
      </w:pPr>
      <w: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pPr>
      <w:r w:rsidRPr="007030F3">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pPr>
      <w:r>
        <w:t>General o</w:t>
      </w:r>
      <w:r w:rsidRPr="0010024C">
        <w:t>ptions</w:t>
      </w:r>
      <w: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pPr>
      <w:r>
        <w:t xml:space="preserve">Common </w:t>
      </w:r>
      <w:r w:rsidR="00400ACC">
        <w:t>SRT o</w:t>
      </w:r>
      <w:r w:rsidR="00400ACC" w:rsidRPr="0010024C">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lastRenderedPageBreak/>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pPr>
      <w:r>
        <w:t>Generic common out</w:t>
      </w:r>
      <w:r w:rsidR="00400ACC">
        <w:t>put plugin options</w:t>
      </w:r>
    </w:p>
    <w:p w14:paraId="6A679747" w14:textId="77777777" w:rsidR="00400ACC" w:rsidRPr="00CF0FFB" w:rsidRDefault="00400ACC" w:rsidP="00400ACC">
      <w:pPr>
        <w:ind w:left="284"/>
      </w:pPr>
      <w:r w:rsidRPr="00CF0FFB">
        <w:t xml:space="preserve">The following options are implicitly defined in all </w:t>
      </w:r>
      <w:r w:rsidR="00D54037">
        <w:t>out</w:t>
      </w:r>
      <w:r>
        <w:t xml:space="preserve">put </w:t>
      </w:r>
      <w:r w:rsidRPr="00CF0FFB">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6" w:name="_Toc162959823"/>
      <w:r>
        <w:lastRenderedPageBreak/>
        <w:t>stats</w:t>
      </w:r>
      <w:bookmarkEnd w:id="406"/>
    </w:p>
    <w:p w14:paraId="0E2EE19B" w14:textId="77777777" w:rsidR="00185A9B" w:rsidRPr="002341F0" w:rsidRDefault="00185A9B" w:rsidP="00185A9B">
      <w:pPr>
        <w:pStyle w:val="UsageTitle"/>
      </w:pPr>
      <w:r w:rsidRPr="002341F0">
        <w:t>Report various statistics on PID's</w:t>
      </w:r>
      <w:r>
        <w:t xml:space="preserve"> and labels</w:t>
      </w:r>
    </w:p>
    <w:p w14:paraId="3791BE44" w14:textId="77777777" w:rsidR="00185A9B" w:rsidRDefault="00185A9B" w:rsidP="00185A9B">
      <w: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pPr>
      <w: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322547" w:rsidRDefault="0064746F" w:rsidP="0064746F">
      <w:pPr>
        <w:pStyle w:val="OptionName"/>
      </w:pPr>
      <w:r w:rsidRPr="00322547">
        <w:t xml:space="preserve">-l </w:t>
      </w:r>
      <w:r w:rsidRPr="00322547">
        <w:rPr>
          <w:b w:val="0"/>
          <w:i/>
        </w:rPr>
        <w:t>label1</w:t>
      </w:r>
      <w:r w:rsidRPr="00322547">
        <w:rPr>
          <w:b w:val="0"/>
        </w:rPr>
        <w:t>[-</w:t>
      </w:r>
      <w:r w:rsidRPr="00322547">
        <w:rPr>
          <w:b w:val="0"/>
          <w:i/>
        </w:rPr>
        <w:t>label2</w:t>
      </w:r>
      <w:r w:rsidRPr="00322547">
        <w:rPr>
          <w:b w:val="0"/>
        </w:rPr>
        <w:t>]</w:t>
      </w:r>
      <w:r w:rsidRPr="00322547">
        <w:br/>
        <w:t xml:space="preserve">--label </w:t>
      </w:r>
      <w:r w:rsidR="00C456C3" w:rsidRPr="00322547">
        <w:rPr>
          <w:b w:val="0"/>
          <w:i/>
        </w:rPr>
        <w:t>label1</w:t>
      </w:r>
      <w:r w:rsidR="00C456C3" w:rsidRPr="00322547">
        <w:rPr>
          <w:b w:val="0"/>
        </w:rPr>
        <w:t>[-</w:t>
      </w:r>
      <w:r w:rsidR="00C456C3" w:rsidRPr="00322547">
        <w:rPr>
          <w:b w:val="0"/>
          <w:i/>
        </w:rPr>
        <w:t>label2</w:t>
      </w:r>
      <w:r w:rsidR="00C456C3" w:rsidRPr="00322547">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pPr>
      <w:r w:rsidRPr="00CF0FFB">
        <w:lastRenderedPageBreak/>
        <w:t xml:space="preserve">Generic </w:t>
      </w:r>
      <w:r>
        <w:t xml:space="preserve">packet processing </w:t>
      </w:r>
      <w:r w:rsidRPr="00CF0FFB">
        <w:t>plugin options</w:t>
      </w:r>
    </w:p>
    <w:p w14:paraId="4EE88642" w14:textId="77777777" w:rsidR="00185A9B" w:rsidRPr="00CF0FFB" w:rsidRDefault="00185A9B" w:rsidP="00185A9B">
      <w:pPr>
        <w:ind w:left="284"/>
      </w:pPr>
      <w:r w:rsidRPr="00CF0FFB">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A39D2D" w14:textId="77777777" w:rsidR="00185A9B" w:rsidRDefault="00185A9B" w:rsidP="00185A9B">
      <w:pPr>
        <w:pStyle w:val="OptionDescription"/>
      </w:pPr>
      <w: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t xml:space="preserve">Several </w:t>
      </w:r>
      <w:r w:rsidRPr="00CE6802">
        <w:rPr>
          <w:rStyle w:val="Codeintext"/>
        </w:rPr>
        <w:t>--only-label</w:t>
      </w:r>
      <w:r>
        <w:t xml:space="preserve"> options may be specified.</w:t>
      </w:r>
    </w:p>
    <w:p w14:paraId="53A3DF59" w14:textId="77777777" w:rsidR="00194257" w:rsidRPr="006E2DF5" w:rsidRDefault="00194257" w:rsidP="00194257">
      <w:pPr>
        <w:pStyle w:val="ReferenceSectionTitle"/>
      </w:pPr>
      <w:bookmarkStart w:id="407" w:name="_Toc162959824"/>
      <w:r>
        <w:lastRenderedPageBreak/>
        <w:t>stuffanalyze</w:t>
      </w:r>
      <w:bookmarkEnd w:id="407"/>
    </w:p>
    <w:p w14:paraId="50BC4707" w14:textId="77777777" w:rsidR="00194257" w:rsidRPr="00194257" w:rsidRDefault="00194257" w:rsidP="00194257">
      <w:pPr>
        <w:pStyle w:val="UsageTitle"/>
      </w:pPr>
      <w:r w:rsidRPr="00194257">
        <w:t xml:space="preserve">Analyze the level of stuffing in </w:t>
      </w:r>
      <w:r w:rsidR="006A056B">
        <w:t>sections</w:t>
      </w:r>
    </w:p>
    <w:p w14:paraId="61FDAE62" w14:textId="77777777" w:rsidR="00194257" w:rsidRDefault="00194257" w:rsidP="00194257">
      <w:r>
        <w:t xml:space="preserve">This plugin analyzes the level of "stuffing" in sections in a list of selected PID's. A section is considered as "stuffing" when its payload is larger than 2 bytes and filled with the same byte value (all </w:t>
      </w:r>
      <w:r w:rsidRPr="00261C6B">
        <w:rPr>
          <w:rStyle w:val="Codeintext"/>
        </w:rPr>
        <w:t>0x00</w:t>
      </w:r>
      <w:r>
        <w:t xml:space="preserve"> or all </w:t>
      </w:r>
      <w:r w:rsidRPr="00261C6B">
        <w:rPr>
          <w:rStyle w:val="Codeintext"/>
        </w:rPr>
        <w:t>0xFF</w:t>
      </w:r>
      <w:r>
        <w:t xml:space="preserve"> for instance).</w:t>
      </w:r>
    </w:p>
    <w:p w14:paraId="5C17D372" w14:textId="77777777" w:rsidR="00194257" w:rsidRDefault="00194257" w:rsidP="00194257">
      <w:r>
        <w:t>The PID's to analyze can be selected manually or using CAS criteria.</w:t>
      </w:r>
    </w:p>
    <w:p w14:paraId="1917A132" w14:textId="77777777" w:rsidR="00194257" w:rsidRPr="004C0EBC" w:rsidRDefault="00BD19C2" w:rsidP="00194257">
      <w:pPr>
        <w:pStyle w:val="UsageTitle"/>
      </w:pPr>
      <w:r>
        <w:t>Usage</w:t>
      </w:r>
    </w:p>
    <w:p w14:paraId="3A8FBA67" w14:textId="77777777" w:rsidR="00194257" w:rsidRPr="004C0EBC" w:rsidRDefault="00194257" w:rsidP="00194257">
      <w:pPr>
        <w:pStyle w:val="UsageSyntax"/>
      </w:pPr>
      <w:r w:rsidRPr="004C0EBC">
        <w:t>tsp -P stuffanalyze [</w:t>
      </w:r>
      <w:r w:rsidRPr="004C0EBC">
        <w:rPr>
          <w:i/>
          <w:iCs/>
        </w:rPr>
        <w:t>options</w:t>
      </w:r>
      <w:r w:rsidRPr="004C0EBC">
        <w:t>]</w:t>
      </w:r>
    </w:p>
    <w:p w14:paraId="36EEE6F2" w14:textId="77777777" w:rsidR="00194257" w:rsidRPr="0010024C" w:rsidRDefault="00BD19C2" w:rsidP="00194257">
      <w:pPr>
        <w:pStyle w:val="UsageTitle"/>
      </w:pPr>
      <w: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pPr>
      <w: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pPr>
      <w:r w:rsidRPr="003E4A28">
        <w:t>--nagravision</w:t>
      </w:r>
    </w:p>
    <w:p w14:paraId="79665939" w14:textId="77777777" w:rsidR="00446EFF" w:rsidRPr="003E4A28" w:rsidRDefault="00446EFF" w:rsidP="00446EFF">
      <w:pPr>
        <w:pStyle w:val="OptionDescription"/>
      </w:pPr>
      <w:r w:rsidRPr="003E4A28">
        <w:t xml:space="preserve">Equivalent to </w:t>
      </w:r>
      <w:r w:rsidRPr="007E574F">
        <w:rPr>
          <w:rStyle w:val="Codeintext"/>
        </w:rPr>
        <w:t>--min-cas 0x1800 --max-cas 0x18FF</w:t>
      </w:r>
      <w:r w:rsidRPr="003E4A28">
        <w:t>.</w:t>
      </w:r>
    </w:p>
    <w:p w14:paraId="6679C682" w14:textId="77777777" w:rsidR="00446EFF" w:rsidRDefault="00446EFF" w:rsidP="00446EFF">
      <w:pPr>
        <w:pStyle w:val="OptionName"/>
      </w:pPr>
      <w:r>
        <w:lastRenderedPageBreak/>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pPr>
      <w:r w:rsidRPr="00CF0FFB">
        <w:t xml:space="preserve">Generic </w:t>
      </w:r>
      <w:r>
        <w:t xml:space="preserve">packet processing </w:t>
      </w:r>
      <w:r w:rsidRPr="00CF0FFB">
        <w:t>plugin options</w:t>
      </w:r>
    </w:p>
    <w:p w14:paraId="495287F9" w14:textId="77777777" w:rsidR="008D6586" w:rsidRPr="00CF0FFB" w:rsidRDefault="008D6586" w:rsidP="008D6586">
      <w:pPr>
        <w:ind w:left="284"/>
      </w:pPr>
      <w:r w:rsidRPr="00CF0FFB">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E517C1E"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0CDBC60B" w14:textId="77777777" w:rsidR="00E06CAF" w:rsidRDefault="00E06CAF" w:rsidP="00A545B1">
      <w:pPr>
        <w:pStyle w:val="ReferenceSectionTitle"/>
      </w:pPr>
      <w:bookmarkStart w:id="408" w:name="_Ref203276299"/>
      <w:bookmarkStart w:id="409" w:name="_Ref180393246"/>
      <w:bookmarkStart w:id="410" w:name="_Toc162959825"/>
      <w:r>
        <w:lastRenderedPageBreak/>
        <w:t>svremove</w:t>
      </w:r>
      <w:bookmarkEnd w:id="408"/>
      <w:bookmarkEnd w:id="41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pPr>
      <w:r>
        <w:t>Usage</w:t>
      </w:r>
    </w:p>
    <w:p w14:paraId="23694FE6" w14:textId="77777777" w:rsidR="00E06CAF" w:rsidRPr="00B22E97" w:rsidRDefault="00E06CAF" w:rsidP="00E06CAF">
      <w:pPr>
        <w:pStyle w:val="UsageSyntax"/>
      </w:pPr>
      <w:r w:rsidRPr="00B22E97">
        <w:t>tsp -P svre</w:t>
      </w:r>
      <w:r>
        <w:t>mov</w:t>
      </w:r>
      <w:r w:rsidRPr="00B22E97">
        <w:t>e [</w:t>
      </w:r>
      <w:r w:rsidRPr="00B22E97">
        <w:rPr>
          <w:i/>
        </w:rPr>
        <w:t>options</w:t>
      </w:r>
      <w:r w:rsidRPr="00B22E97">
        <w:t xml:space="preserve">] </w:t>
      </w:r>
      <w:r w:rsidRPr="00B22E97">
        <w:rPr>
          <w:i/>
        </w:rPr>
        <w:t>service</w:t>
      </w:r>
    </w:p>
    <w:p w14:paraId="1A2ADE55" w14:textId="77777777" w:rsidR="00E06CAF" w:rsidRPr="0010024C" w:rsidRDefault="00E06CAF" w:rsidP="00E233F7">
      <w:pPr>
        <w:pStyle w:val="UsageTitle"/>
      </w:pPr>
      <w:r w:rsidRPr="0010024C">
        <w:t>Parameter</w:t>
      </w:r>
    </w:p>
    <w:p w14:paraId="79A02A0F" w14:textId="77777777" w:rsidR="00E06CAF" w:rsidRDefault="00E06CAF" w:rsidP="00E06CAF">
      <w:pPr>
        <w:pStyle w:val="NormalShifted"/>
      </w:pPr>
      <w: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pPr>
      <w:r>
        <w:t>Options</w:t>
      </w:r>
    </w:p>
    <w:p w14:paraId="444312A4" w14:textId="77777777" w:rsidR="00BA1F24" w:rsidRDefault="00BA1F24" w:rsidP="00BA1F24">
      <w:pPr>
        <w:pStyle w:val="OptionName"/>
      </w:pPr>
      <w:r>
        <w:t>--brazil</w:t>
      </w:r>
    </w:p>
    <w:p w14:paraId="5C2F0893" w14:textId="0E30E73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1368D7EE" w14:textId="77777777" w:rsidR="00EE3CA9" w:rsidRPr="00F85203" w:rsidRDefault="00EE3CA9" w:rsidP="00EE3CA9">
      <w:pPr>
        <w:pStyle w:val="OptionName"/>
        <w:rPr>
          <w:rFonts w:ascii="Menlo" w:hAnsi="Menlo"/>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2ABFE902"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60F9018D" w14:textId="77777777" w:rsidR="00EE3CA9" w:rsidRPr="007D4329" w:rsidRDefault="00EE3CA9" w:rsidP="00EE3CA9">
      <w:pPr>
        <w:pStyle w:val="OptionName"/>
        <w:rPr>
          <w:rFonts w:ascii="Menlo" w:hAnsi="Menlo"/>
        </w:rPr>
      </w:pPr>
      <w:r>
        <w:t>--europe</w:t>
      </w:r>
    </w:p>
    <w:p w14:paraId="4BBD70A3" w14:textId="748621CA" w:rsidR="00EE3CA9" w:rsidRPr="00B26EC4" w:rsidRDefault="00EE3CA9" w:rsidP="00EE3CA9">
      <w:pPr>
        <w:pStyle w:val="OptionDescription"/>
      </w:pPr>
      <w:r w:rsidRPr="00B26EC4">
        <w:t xml:space="preserve">A synonym for </w:t>
      </w:r>
      <w:r w:rsidRPr="006D6F9A">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9FF981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F4ADEA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pPr>
      <w:r w:rsidRPr="00CF0FFB">
        <w:t xml:space="preserve">Generic </w:t>
      </w:r>
      <w:r>
        <w:t xml:space="preserve">packet processing </w:t>
      </w:r>
      <w:r w:rsidRPr="00CF0FFB">
        <w:t>plugin options</w:t>
      </w:r>
    </w:p>
    <w:p w14:paraId="2CF29082" w14:textId="77777777" w:rsidR="008D6586" w:rsidRPr="00CF0FFB" w:rsidRDefault="008D6586" w:rsidP="008D6586">
      <w:pPr>
        <w:ind w:left="284"/>
      </w:pPr>
      <w:r w:rsidRPr="00CF0FFB">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B9BAC2"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7BC04F45" w14:textId="77777777" w:rsidR="008F130C" w:rsidRDefault="008F130C" w:rsidP="008F130C">
      <w:pPr>
        <w:pStyle w:val="ReferenceSectionTitle"/>
      </w:pPr>
      <w:bookmarkStart w:id="411" w:name="_Toc162959826"/>
      <w:bookmarkEnd w:id="409"/>
      <w:r>
        <w:lastRenderedPageBreak/>
        <w:t>svrename</w:t>
      </w:r>
      <w:bookmarkEnd w:id="41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pPr>
      <w:r>
        <w:t>Usage</w:t>
      </w:r>
    </w:p>
    <w:p w14:paraId="0F9F006B" w14:textId="77777777" w:rsidR="008F130C" w:rsidRPr="00103EF8" w:rsidRDefault="008F130C" w:rsidP="008F130C">
      <w:pPr>
        <w:pStyle w:val="UsageSyntax"/>
      </w:pPr>
      <w:r w:rsidRPr="00B22E97">
        <w:t>tsp -P svrename [</w:t>
      </w:r>
      <w:r w:rsidRPr="00B22E97">
        <w:rPr>
          <w:i/>
        </w:rPr>
        <w:t>options</w:t>
      </w:r>
      <w:r w:rsidRPr="00B22E97">
        <w:t xml:space="preserve">] </w:t>
      </w:r>
      <w:r w:rsidR="00103EF8">
        <w:t>[</w:t>
      </w:r>
      <w:r w:rsidRPr="00B22E97">
        <w:rPr>
          <w:i/>
        </w:rPr>
        <w:t>service</w:t>
      </w:r>
      <w:r w:rsidR="00103EF8">
        <w:t>]</w:t>
      </w:r>
    </w:p>
    <w:p w14:paraId="61DFC7CF" w14:textId="77777777" w:rsidR="008F130C" w:rsidRPr="0010024C" w:rsidRDefault="008F130C" w:rsidP="008F130C">
      <w:pPr>
        <w:pStyle w:val="UsageTitle"/>
      </w:pPr>
      <w:r w:rsidRPr="0010024C">
        <w:t>Parameter</w:t>
      </w:r>
    </w:p>
    <w:p w14:paraId="61014037" w14:textId="77777777" w:rsidR="0006710F" w:rsidRDefault="008F130C" w:rsidP="008F130C">
      <w:pPr>
        <w:pStyle w:val="NormalShifted"/>
      </w:pPr>
      <w:r>
        <w:t>Specifies the service to rename.</w:t>
      </w:r>
    </w:p>
    <w:p w14:paraId="08096D07" w14:textId="77777777" w:rsidR="008F130C" w:rsidRDefault="008F130C" w:rsidP="008F130C">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pPr>
      <w: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pPr>
      <w:r>
        <w:t>Options</w:t>
      </w:r>
    </w:p>
    <w:p w14:paraId="2A6AAC16" w14:textId="77777777" w:rsidR="00BA1F24" w:rsidRDefault="00BA1F24" w:rsidP="00BA1F24">
      <w:pPr>
        <w:pStyle w:val="OptionName"/>
      </w:pPr>
      <w:r>
        <w:t>--brazil</w:t>
      </w:r>
    </w:p>
    <w:p w14:paraId="59589491" w14:textId="01ED3EA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364870F1" w14:textId="77777777" w:rsidR="007C64BA" w:rsidRPr="00F85203" w:rsidRDefault="007C64BA" w:rsidP="007C64BA">
      <w:pPr>
        <w:pStyle w:val="OptionName"/>
        <w:rPr>
          <w:rFonts w:ascii="Menlo" w:hAnsi="Menlo"/>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22D58E55"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42B83848" w14:textId="77777777" w:rsidR="007C64BA" w:rsidRPr="007D4329" w:rsidRDefault="007C64BA" w:rsidP="007C64BA">
      <w:pPr>
        <w:pStyle w:val="OptionName"/>
        <w:rPr>
          <w:rFonts w:ascii="Menlo" w:hAnsi="Menlo"/>
        </w:rPr>
      </w:pPr>
      <w:r>
        <w:t>--europe</w:t>
      </w:r>
    </w:p>
    <w:p w14:paraId="3053F0C2" w14:textId="33E11410" w:rsidR="007C64BA" w:rsidRPr="00B26EC4" w:rsidRDefault="007C64BA" w:rsidP="007C64BA">
      <w:pPr>
        <w:pStyle w:val="OptionDescription"/>
      </w:pPr>
      <w:r w:rsidRPr="00B26EC4">
        <w:t xml:space="preserve">A synonym for </w:t>
      </w:r>
      <w:r w:rsidRPr="00A56D78">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32DD5E2"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4D0E97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pPr>
      <w:r w:rsidRPr="00CF0FFB">
        <w:t xml:space="preserve">Generic </w:t>
      </w:r>
      <w:r>
        <w:t xml:space="preserve">packet processing </w:t>
      </w:r>
      <w:r w:rsidRPr="00CF0FFB">
        <w:t>plugin options</w:t>
      </w:r>
    </w:p>
    <w:p w14:paraId="56D919B3" w14:textId="77777777" w:rsidR="00B67254" w:rsidRPr="00CF0FFB" w:rsidRDefault="00B67254" w:rsidP="00B67254">
      <w:pPr>
        <w:ind w:left="284"/>
      </w:pPr>
      <w:r w:rsidRPr="00CF0FFB">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77342C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57C45BFD" w14:textId="77777777" w:rsidR="00BE41E0" w:rsidRDefault="00BE41E0" w:rsidP="00BE41E0">
      <w:pPr>
        <w:pStyle w:val="ReferenceSectionTitle"/>
      </w:pPr>
      <w:bookmarkStart w:id="412" w:name="_Toc162959827"/>
      <w:r>
        <w:lastRenderedPageBreak/>
        <w:t>svresync</w:t>
      </w:r>
      <w:bookmarkEnd w:id="412"/>
    </w:p>
    <w:p w14:paraId="2309D8F8" w14:textId="77777777" w:rsidR="00BE41E0" w:rsidRPr="00BE41E0" w:rsidRDefault="00BE41E0" w:rsidP="00BE41E0">
      <w:pPr>
        <w:pStyle w:val="UsageTitle"/>
      </w:pPr>
      <w:r w:rsidRPr="00BE41E0">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pPr>
      <w:r w:rsidRPr="0010024C">
        <w:t>Parameter</w:t>
      </w:r>
    </w:p>
    <w:p w14:paraId="0760EA47" w14:textId="77777777" w:rsidR="0006710F" w:rsidRDefault="0006710F" w:rsidP="0006710F">
      <w:pPr>
        <w:pStyle w:val="NormalShifted"/>
      </w:pPr>
      <w:r w:rsidRPr="0006710F">
        <w:t>Specifies the target service to resynchronize to the reference clock.</w:t>
      </w:r>
    </w:p>
    <w:p w14:paraId="2C086735" w14:textId="77777777" w:rsidR="00BE41E0" w:rsidRDefault="00BE41E0" w:rsidP="0006710F">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pPr>
      <w:r>
        <w:t>Options</w:t>
      </w:r>
    </w:p>
    <w:p w14:paraId="24EE84B7" w14:textId="77777777" w:rsidR="00BE41E0" w:rsidRDefault="00BE41E0" w:rsidP="00BE41E0">
      <w:pPr>
        <w:pStyle w:val="OptionName"/>
      </w:pPr>
      <w:r>
        <w:t>--brazil</w:t>
      </w:r>
    </w:p>
    <w:p w14:paraId="6D6627A9" w14:textId="595E10C9"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030C6DAB" w14:textId="77777777" w:rsidR="00BE41E0" w:rsidRPr="00F85203" w:rsidRDefault="00BE41E0" w:rsidP="00BE41E0">
      <w:pPr>
        <w:pStyle w:val="OptionName"/>
        <w:rPr>
          <w:rFonts w:ascii="Menlo" w:hAnsi="Menlo"/>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B0A4623"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3155EFA8" w14:textId="77777777" w:rsidR="00BE41E0" w:rsidRPr="007D4329" w:rsidRDefault="00BE41E0" w:rsidP="00BE41E0">
      <w:pPr>
        <w:pStyle w:val="OptionName"/>
        <w:rPr>
          <w:rFonts w:ascii="Menlo" w:hAnsi="Menlo"/>
        </w:rPr>
      </w:pPr>
      <w:r>
        <w:t>--europe</w:t>
      </w:r>
    </w:p>
    <w:p w14:paraId="48D7DFB7" w14:textId="00284C1B" w:rsidR="00853BEB" w:rsidRDefault="00BE41E0" w:rsidP="00853BEB">
      <w:pPr>
        <w:pStyle w:val="OptionDescription"/>
      </w:pPr>
      <w:r w:rsidRPr="00B26EC4">
        <w:t xml:space="preserve">A synonym for </w:t>
      </w:r>
      <w:r w:rsidRPr="00A56D78">
        <w:rPr>
          <w:rStyle w:val="Codeintext"/>
        </w:rPr>
        <w:t>--default-charset ISO-8859-15</w:t>
      </w:r>
      <w:r w:rsidRPr="00B26EC4">
        <w:t xml:space="preserve">. </w:t>
      </w:r>
      <w:r w:rsidR="00853BEB">
        <w:t xml:space="preserve">See section </w:t>
      </w:r>
      <w:r w:rsidR="00853BEB">
        <w:fldChar w:fldCharType="begin"/>
      </w:r>
      <w:r w:rsidR="00853BEB">
        <w:instrText xml:space="preserve"> REF _Ref57192801 \r \h </w:instrText>
      </w:r>
      <w:r w:rsidR="00853BEB">
        <w:fldChar w:fldCharType="separate"/>
      </w:r>
      <w:r w:rsidR="001424C7">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01BB323"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424C7">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0464028"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pPr>
      <w:r w:rsidRPr="00CF0FFB">
        <w:t xml:space="preserve">Generic </w:t>
      </w:r>
      <w:r>
        <w:t xml:space="preserve">packet processing </w:t>
      </w:r>
      <w:r w:rsidRPr="00CF0FFB">
        <w:t>plugin options</w:t>
      </w:r>
    </w:p>
    <w:p w14:paraId="73339F4D" w14:textId="77777777" w:rsidR="00BE41E0" w:rsidRPr="00CF0FFB" w:rsidRDefault="00BE41E0" w:rsidP="00BE41E0">
      <w:pPr>
        <w:ind w:left="284"/>
      </w:pPr>
      <w:r w:rsidRPr="00CF0FFB">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B0828B4" w14:textId="77777777" w:rsidR="00BE41E0" w:rsidRDefault="00BE41E0" w:rsidP="00BE41E0">
      <w:pPr>
        <w:pStyle w:val="OptionDescription"/>
      </w:pPr>
      <w: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t xml:space="preserve">Several </w:t>
      </w:r>
      <w:r w:rsidRPr="00CE6802">
        <w:rPr>
          <w:rStyle w:val="Codeintext"/>
        </w:rPr>
        <w:t>--only-label</w:t>
      </w:r>
      <w:r>
        <w:t xml:space="preserve"> options may be specified.</w:t>
      </w:r>
    </w:p>
    <w:p w14:paraId="4B32FC8F" w14:textId="77777777" w:rsidR="00E06CAF" w:rsidRDefault="001439EB" w:rsidP="00A545B1">
      <w:pPr>
        <w:pStyle w:val="ReferenceSectionTitle"/>
      </w:pPr>
      <w:bookmarkStart w:id="413" w:name="_Toc162959828"/>
      <w:r>
        <w:lastRenderedPageBreak/>
        <w:t>t2mi</w:t>
      </w:r>
      <w:bookmarkEnd w:id="413"/>
    </w:p>
    <w:p w14:paraId="7E0FD7E8" w14:textId="77777777" w:rsidR="00E06CAF" w:rsidRPr="008F130C" w:rsidRDefault="001439EB" w:rsidP="00E233F7">
      <w:pPr>
        <w:pStyle w:val="UsageTitle"/>
      </w:pPr>
      <w:r w:rsidRPr="008F130C">
        <w:t>Extract T2-MI (DVB-T2 Modulator Interface) packets</w:t>
      </w:r>
    </w:p>
    <w:p w14:paraId="40DAD6F1" w14:textId="78526483"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424C7">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424C7">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B6768A9"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424C7">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424C7">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pPr>
      <w: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pPr>
      <w:r>
        <w:t>-e</w:t>
      </w:r>
      <w:r>
        <w:br/>
        <w:t>--extract</w:t>
      </w:r>
    </w:p>
    <w:p w14:paraId="011DBDF6" w14:textId="77777777" w:rsidR="00A3349D" w:rsidRDefault="003536C6" w:rsidP="003536C6">
      <w:pPr>
        <w:pStyle w:val="OptionDescription"/>
      </w:pPr>
      <w:r>
        <w:t>Extract encapsulated TS packets from one PLP of a T2-MI stream. The transport stream is completely re</w:t>
      </w:r>
      <w:r w:rsidR="00A3349D">
        <w:t>placed by the extracted stream.</w:t>
      </w:r>
    </w:p>
    <w:p w14:paraId="6D0D3C2A" w14:textId="050A8118" w:rsidR="003536C6" w:rsidRDefault="003536C6" w:rsidP="003536C6">
      <w:pPr>
        <w:pStyle w:val="OptionDescription"/>
      </w:pPr>
      <w:r>
        <w:t xml:space="preserve">This is the default if neither </w:t>
      </w:r>
      <w:r w:rsidRPr="00A3349D">
        <w:rPr>
          <w:rStyle w:val="Codeintext"/>
        </w:rPr>
        <w:t>--extract</w:t>
      </w:r>
      <w:r>
        <w:t xml:space="preserve"> </w:t>
      </w:r>
      <w:r w:rsidR="00AD79DF">
        <w:t xml:space="preserve">nor </w:t>
      </w:r>
      <w:r w:rsidR="00AD79DF" w:rsidRPr="00AD79DF">
        <w:rPr>
          <w:rStyle w:val="Codeintext"/>
        </w:rPr>
        <w:t>--t2mi-file</w:t>
      </w:r>
      <w:r w:rsidR="00AD79DF">
        <w:t xml:space="preserve"> </w:t>
      </w:r>
      <w:r>
        <w:t xml:space="preserve">nor </w:t>
      </w:r>
      <w:r w:rsidRPr="00A3349D">
        <w:rPr>
          <w:rStyle w:val="Codeintext"/>
        </w:rPr>
        <w:t>--log</w:t>
      </w:r>
      <w:r>
        <w:t xml:space="preserve"> </w:t>
      </w:r>
      <w:r w:rsidR="005E21ED">
        <w:t xml:space="preserve">nor </w:t>
      </w:r>
      <w:r w:rsidR="005E21ED" w:rsidRPr="00A3349D">
        <w:rPr>
          <w:rStyle w:val="Codeintext"/>
        </w:rPr>
        <w:t>--identify</w:t>
      </w:r>
      <w:r w:rsidR="005E21ED">
        <w:t xml:space="preserve"> </w:t>
      </w:r>
      <w: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pPr>
      <w:r>
        <w:t>-l</w:t>
      </w:r>
      <w:r>
        <w:br/>
        <w:t>--log</w:t>
      </w:r>
    </w:p>
    <w:p w14:paraId="4CB2D2B6" w14:textId="77777777" w:rsidR="003536C6" w:rsidRDefault="003536C6" w:rsidP="003536C6">
      <w:pPr>
        <w:pStyle w:val="OptionDescription"/>
      </w:pPr>
      <w:r>
        <w:t>Log all T2-MI packets using one single summary line per packet.</w:t>
      </w:r>
      <w:r w:rsidR="00800F29">
        <w:t xml:space="preserve"> This is typically useful for debug only.</w:t>
      </w:r>
    </w:p>
    <w:p w14:paraId="034A77E6" w14:textId="77777777" w:rsidR="003536C6" w:rsidRDefault="003536C6" w:rsidP="003536C6">
      <w:pPr>
        <w:pStyle w:val="OptionDescription"/>
      </w:pPr>
      <w:r>
        <w:lastRenderedPageBreak/>
        <w:t xml:space="preserve">If </w:t>
      </w:r>
      <w:r w:rsidRPr="00C62F72">
        <w:rPr>
          <w:rStyle w:val="Codeintext"/>
        </w:rPr>
        <w:t>--log</w:t>
      </w:r>
      <w:r>
        <w:t xml:space="preserve"> is specified without </w:t>
      </w:r>
      <w:r w:rsidRPr="00C62F72">
        <w:rPr>
          <w:rStyle w:val="Codeintext"/>
        </w:rPr>
        <w:t>--extract</w:t>
      </w:r>
      <w:r>
        <w:t>, the input transport stream is passed unmodified. If both</w:t>
      </w:r>
      <w:r w:rsidRPr="003536C6">
        <w:t xml:space="preserve"> </w:t>
      </w:r>
      <w:r w:rsidRPr="00C62F72">
        <w:rPr>
          <w:rStyle w:val="Codeintext"/>
        </w:rPr>
        <w:t>--extract</w:t>
      </w:r>
      <w:r>
        <w:t xml:space="preserve"> and </w:t>
      </w:r>
      <w:r w:rsidRPr="00C62F72">
        <w:rPr>
          <w:rStyle w:val="Codeintext"/>
        </w:rPr>
        <w:t>--log</w:t>
      </w:r>
      <w: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pPr>
      <w:r>
        <w:t xml:space="preserve">-p </w:t>
      </w:r>
      <w:r w:rsidRPr="00A37D19">
        <w:rPr>
          <w:b w:val="0"/>
          <w:i/>
        </w:rPr>
        <w:t>value</w:t>
      </w:r>
      <w:r>
        <w:br/>
        <w:t xml:space="preserve">--pid </w:t>
      </w:r>
      <w:r w:rsidRPr="00A37D19">
        <w:rPr>
          <w:b w:val="0"/>
          <w:i/>
        </w:rPr>
        <w:t>value</w:t>
      </w:r>
    </w:p>
    <w:p w14:paraId="462555A6" w14:textId="77777777" w:rsidR="008C57C0" w:rsidRDefault="008C57C0" w:rsidP="008C57C0">
      <w:pPr>
        <w:pStyle w:val="OptionDescription"/>
      </w:pPr>
      <w:r>
        <w:t xml:space="preserve">Specify the PID carrying the T2-MI encapsulated stream. By default, the plugin automatically locates and uses the first component with a </w:t>
      </w:r>
      <w:r w:rsidRPr="008C57C0">
        <w:rPr>
          <w:i/>
        </w:rPr>
        <w:t>T2MI_descriptor</w:t>
      </w:r>
      <w:r>
        <w:t xml:space="preserve"> in the PMT of its service.</w:t>
      </w:r>
    </w:p>
    <w:p w14:paraId="215391DB" w14:textId="77777777" w:rsidR="008C57C0" w:rsidRDefault="008C57C0" w:rsidP="008C57C0">
      <w:pPr>
        <w:pStyle w:val="OptionName"/>
      </w:pPr>
      <w:r>
        <w:t xml:space="preserve">--plp </w:t>
      </w:r>
      <w:r w:rsidRPr="00A37D19">
        <w:rPr>
          <w:b w:val="0"/>
          <w:i/>
        </w:rPr>
        <w:t>value</w:t>
      </w:r>
    </w:p>
    <w:p w14:paraId="1E0F3C27" w14:textId="77777777" w:rsidR="008C57C0" w:rsidRDefault="008C57C0" w:rsidP="008C57C0">
      <w:pPr>
        <w:pStyle w:val="OptionDescription"/>
      </w:pPr>
      <w:r>
        <w:t xml:space="preserve">Specify the PLP (Physical Layer Pipe) to extract from the T2-MI encapsulation. By default, use the first PLP which is found. This option is ignored if </w:t>
      </w:r>
      <w:r w:rsidRPr="00A61B91">
        <w:rPr>
          <w:rStyle w:val="Codeintext"/>
        </w:rPr>
        <w:t>--extract</w:t>
      </w:r>
      <w:r>
        <w:t xml:space="preserve"> is not used.</w:t>
      </w:r>
    </w:p>
    <w:p w14:paraId="4983637B" w14:textId="60989096" w:rsidR="00242FF9" w:rsidRDefault="00242FF9" w:rsidP="008C57C0">
      <w:pPr>
        <w:pStyle w:val="OptionDescription"/>
      </w:pPr>
      <w:r>
        <w:t xml:space="preserve">To determine which PID’s carry T2-MI streams and what are the PLP’s inside each stream, use the command </w:t>
      </w:r>
      <w:r w:rsidRPr="00A61B91">
        <w:rPr>
          <w:rStyle w:val="Codeintext"/>
        </w:rPr>
        <w:t>tsanalyze</w:t>
      </w:r>
      <w:r>
        <w:t xml:space="preserve"> or the plugin </w:t>
      </w:r>
      <w:r w:rsidRPr="00A61B91">
        <w:rPr>
          <w:rStyle w:val="Codeintext"/>
        </w:rPr>
        <w:t>analy</w:t>
      </w:r>
      <w:r w:rsidR="005D568C">
        <w:rPr>
          <w:rStyle w:val="Codeintext"/>
        </w:rPr>
        <w:t>z</w:t>
      </w:r>
      <w:r w:rsidRPr="00A61B91">
        <w:rPr>
          <w:rStyle w:val="Codeintext"/>
        </w:rPr>
        <w:t>e</w:t>
      </w:r>
      <w:r>
        <w:t>.</w:t>
      </w:r>
    </w:p>
    <w:p w14:paraId="2314EC68" w14:textId="1E5E23D6" w:rsidR="00AD79DF" w:rsidRDefault="00AD79DF" w:rsidP="00AD79DF">
      <w:pPr>
        <w:pStyle w:val="OptionName"/>
      </w:pPr>
      <w:r>
        <w:t xml:space="preserve">-t </w:t>
      </w:r>
      <w:r w:rsidRPr="00AD79DF">
        <w:rPr>
          <w:b w:val="0"/>
          <w:bCs w:val="0"/>
          <w:i/>
          <w:iCs/>
        </w:rPr>
        <w:t>filename</w:t>
      </w:r>
      <w:r>
        <w:br/>
        <w:t xml:space="preserve">--t2mi-file </w:t>
      </w:r>
      <w:r w:rsidRPr="00AD79DF">
        <w:rPr>
          <w:b w:val="0"/>
          <w:bCs w:val="0"/>
          <w:i/>
          <w:iCs/>
        </w:rPr>
        <w:t>filename</w:t>
      </w:r>
    </w:p>
    <w:p w14:paraId="603C5CBC" w14:textId="1A16F5BA" w:rsidR="00AD79DF" w:rsidRDefault="00AD79DF" w:rsidP="00AD79DF">
      <w:pPr>
        <w:pStyle w:val="OptionDescription"/>
      </w:pPr>
      <w:r>
        <w:t xml:space="preserve">Save </w:t>
      </w:r>
      <w:r w:rsidR="008D6219">
        <w:t>all</w:t>
      </w:r>
      <w:r>
        <w:t xml:space="preserve"> complete </w:t>
      </w:r>
      <w:r w:rsidR="008D6219">
        <w:t xml:space="preserve">raw </w:t>
      </w:r>
      <w:r>
        <w:t>T2-MI packets in the specified binary file.</w:t>
      </w:r>
    </w:p>
    <w:p w14:paraId="7E1DAC16" w14:textId="5E288691" w:rsidR="00AD79DF" w:rsidRDefault="00AD79DF" w:rsidP="00AD79DF">
      <w:pPr>
        <w:pStyle w:val="OptionDescription"/>
      </w:pPr>
      <w:r>
        <w:t xml:space="preserve">If </w:t>
      </w:r>
      <w:r w:rsidRPr="00AD79DF">
        <w:rPr>
          <w:rStyle w:val="Codeintext"/>
        </w:rPr>
        <w:t>--plp</w:t>
      </w:r>
      <w:r>
        <w:t xml:space="preserve"> is specified, only save T2-MI packets for that PLP. Otherwise, save all T2-MI packets from the selected PID.</w:t>
      </w:r>
    </w:p>
    <w:p w14:paraId="01A738AB" w14:textId="102662EF" w:rsidR="00BF2F4B" w:rsidRDefault="00BF2F4B" w:rsidP="00AD79DF">
      <w:pPr>
        <w:pStyle w:val="OptionDescription"/>
      </w:pPr>
      <w: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pPr>
      <w:r>
        <w:t xml:space="preserve">In short, </w:t>
      </w:r>
      <w:r w:rsidR="006F0C93">
        <w:t>a</w:t>
      </w:r>
      <w:r>
        <w:t xml:space="preserve"> T2-MI packet is composed of a 6-byte header, a payload, and a 4-byte </w:t>
      </w:r>
      <w:r w:rsidR="006F0C93">
        <w:t xml:space="preserve">trailing </w:t>
      </w:r>
      <w:r>
        <w:t>CRC32. The size of the payload in bits is stored on 16 bits, starting at byte 4 in the header. This size is in bits, not bytes. The size of the payload in bytes is computed from the size in bits, rounded up to the next byte boundary.</w:t>
      </w:r>
      <w:r w:rsidR="00E5662C">
        <w:t xml:space="preserve"> The total size of the T2-MI packet is consequently this payload size in bytes, plus 10.</w:t>
      </w:r>
    </w:p>
    <w:p w14:paraId="1B35173F" w14:textId="12146497" w:rsidR="00BF2F4B" w:rsidRDefault="00BF2F4B" w:rsidP="00AD79DF">
      <w:pPr>
        <w:pStyle w:val="OptionDescription"/>
      </w:pPr>
      <w:r>
        <w:t xml:space="preserve">See </w:t>
      </w:r>
      <w:r>
        <w:fldChar w:fldCharType="begin"/>
      </w:r>
      <w:r>
        <w:instrText xml:space="preserve"> REF _Ref496878185 \r \h </w:instrText>
      </w:r>
      <w:r>
        <w:fldChar w:fldCharType="separate"/>
      </w:r>
      <w:r w:rsidR="001424C7">
        <w:t>[10]</w:t>
      </w:r>
      <w:r>
        <w:fldChar w:fldCharType="end"/>
      </w:r>
      <w:r>
        <w:t xml:space="preserve"> for more details on the format of T2-MI packets.</w:t>
      </w:r>
    </w:p>
    <w:p w14:paraId="508C522E" w14:textId="77777777" w:rsidR="00B67254" w:rsidRPr="00CF0FFB" w:rsidRDefault="00B67254" w:rsidP="00B67254">
      <w:pPr>
        <w:pStyle w:val="UsageTitle"/>
      </w:pPr>
      <w:r w:rsidRPr="00CF0FFB">
        <w:t xml:space="preserve">Generic </w:t>
      </w:r>
      <w:r>
        <w:t xml:space="preserve">packet processing </w:t>
      </w:r>
      <w:r w:rsidRPr="00CF0FFB">
        <w:t>plugin options</w:t>
      </w:r>
    </w:p>
    <w:p w14:paraId="32398927" w14:textId="77777777" w:rsidR="00B67254" w:rsidRPr="00CF0FFB" w:rsidRDefault="00B67254" w:rsidP="00B67254">
      <w:pPr>
        <w:ind w:left="284"/>
      </w:pPr>
      <w:r w:rsidRPr="00CF0FFB">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643FC4"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84AEF3F" w14:textId="77777777" w:rsidR="006B3DED" w:rsidRPr="00DC2B65" w:rsidRDefault="006B3DED" w:rsidP="00A545B1">
      <w:pPr>
        <w:pStyle w:val="ReferenceSectionTitle"/>
      </w:pPr>
      <w:bookmarkStart w:id="414" w:name="_Ref196900791"/>
      <w:bookmarkStart w:id="415" w:name="_Toc162959829"/>
      <w:r>
        <w:lastRenderedPageBreak/>
        <w:t>tables</w:t>
      </w:r>
      <w:bookmarkEnd w:id="414"/>
      <w:bookmarkEnd w:id="415"/>
    </w:p>
    <w:p w14:paraId="6DC94B6E" w14:textId="77777777" w:rsidR="006B3DED" w:rsidRDefault="006B3DED" w:rsidP="00E233F7">
      <w:pPr>
        <w:pStyle w:val="UsageTitle"/>
      </w:pPr>
      <w:r w:rsidRPr="00DC2B65">
        <w:t>Collect</w:t>
      </w:r>
      <w:r>
        <w:t xml:space="preserve"> </w:t>
      </w:r>
      <w:r w:rsidR="00B363D3">
        <w:t>t</w:t>
      </w:r>
      <w:r>
        <w:t xml:space="preserve">ables </w:t>
      </w:r>
      <w:r w:rsidR="00B363D3">
        <w:t>or sections</w:t>
      </w:r>
    </w:p>
    <w:p w14:paraId="5E5FAB6D" w14:textId="77777777" w:rsidR="006B3DED" w:rsidRDefault="006B3DED" w:rsidP="006B3DED">
      <w:r>
        <w:t xml:space="preserve">This plugin collects tables </w:t>
      </w:r>
      <w:r w:rsidR="00277925">
        <w:t xml:space="preserve">or sections </w:t>
      </w:r>
      <w:r>
        <w:t xml:space="preserve">from a transport stream. The tables can be displayed or saved in a human readable format, saved in binary </w:t>
      </w:r>
      <w:r w:rsidR="002B4FBA">
        <w:t xml:space="preserve">or XML </w:t>
      </w:r>
      <w:r>
        <w:t xml:space="preserve">files or sent over UDP/IP to some collecting server. It is equivalent to the </w:t>
      </w:r>
      <w:r w:rsidRPr="005B151B">
        <w:rPr>
          <w:rStyle w:val="Codeintext"/>
        </w:rPr>
        <w:t>tstables</w:t>
      </w:r>
      <w:r>
        <w:t xml:space="preserve"> utility. Actually, the following two commands produce the same result</w:t>
      </w:r>
      <w:r w:rsidR="00293E1A">
        <w:t>:</w:t>
      </w:r>
    </w:p>
    <w:p w14:paraId="1740672A" w14:textId="77777777" w:rsidR="006B3DED" w:rsidRDefault="006B3DED" w:rsidP="006B3DED">
      <w:pPr>
        <w:pStyle w:val="UsageSyntax"/>
      </w:pPr>
      <w:r>
        <w:t xml:space="preserve">tstables </w:t>
      </w:r>
      <w:r>
        <w:rPr>
          <w:i/>
          <w:iCs/>
        </w:rPr>
        <w:t>options</w:t>
      </w:r>
      <w:r>
        <w:t xml:space="preserve"> </w:t>
      </w:r>
      <w:r>
        <w:rPr>
          <w:i/>
          <w:iCs/>
        </w:rPr>
        <w:t>filename</w:t>
      </w:r>
      <w:r w:rsidR="00FE69CD">
        <w:rPr>
          <w:i/>
          <w:iCs/>
        </w:rPr>
        <w:br/>
      </w:r>
      <w:r>
        <w:t xml:space="preserve">tsp –I file </w:t>
      </w:r>
      <w:r>
        <w:rPr>
          <w:i/>
          <w:iCs/>
        </w:rPr>
        <w:t>filename</w:t>
      </w:r>
      <w:r>
        <w:t xml:space="preserve"> –P tables </w:t>
      </w:r>
      <w:r>
        <w:rPr>
          <w:i/>
          <w:iCs/>
        </w:rPr>
        <w:t>options</w:t>
      </w:r>
      <w:r>
        <w:t xml:space="preserve"> –O drop</w:t>
      </w:r>
    </w:p>
    <w:p w14:paraId="1CC285AF" w14:textId="77777777" w:rsidR="006B3DED" w:rsidRPr="0010024C" w:rsidRDefault="00BD19C2" w:rsidP="00E233F7">
      <w:pPr>
        <w:pStyle w:val="UsageTitle"/>
      </w:pPr>
      <w:r>
        <w:t>Usage</w:t>
      </w:r>
    </w:p>
    <w:p w14:paraId="6D8F52BA" w14:textId="77777777" w:rsidR="006B3DED" w:rsidRPr="00E20F1F" w:rsidRDefault="006B3DED" w:rsidP="006B3DED">
      <w:pPr>
        <w:pStyle w:val="UsageSyntax"/>
      </w:pPr>
      <w:r w:rsidRPr="00E20F1F">
        <w:t>tsp -P tables [</w:t>
      </w:r>
      <w:r w:rsidRPr="00E20F1F">
        <w:rPr>
          <w:i/>
          <w:iCs/>
        </w:rPr>
        <w:t>options</w:t>
      </w:r>
      <w:r w:rsidRPr="00E20F1F">
        <w:t>]</w:t>
      </w:r>
    </w:p>
    <w:p w14:paraId="2E65A6B4" w14:textId="77777777" w:rsidR="006B3DED" w:rsidRPr="0010024C" w:rsidRDefault="00466C0E" w:rsidP="00E233F7">
      <w:pPr>
        <w:pStyle w:val="UsageTitle"/>
      </w:pPr>
      <w:r>
        <w:t>General o</w:t>
      </w:r>
      <w:r w:rsidR="00BD19C2">
        <w:t>ptions</w:t>
      </w:r>
    </w:p>
    <w:p w14:paraId="0CB9080F" w14:textId="77777777" w:rsidR="006B3DED" w:rsidRDefault="006B3DED" w:rsidP="006B3DED">
      <w:pPr>
        <w:ind w:left="284"/>
      </w:pPr>
      <w:r>
        <w:t xml:space="preserve">The plugin accepts exactly the same options as the </w:t>
      </w:r>
      <w:r w:rsidRPr="005B151B">
        <w:rPr>
          <w:rStyle w:val="Codeintext"/>
        </w:rPr>
        <w:t>tstables</w:t>
      </w:r>
      <w:r>
        <w:t xml:space="preserve"> utility.</w:t>
      </w:r>
    </w:p>
    <w:p w14:paraId="3176D18F" w14:textId="77777777" w:rsidR="00466C0E" w:rsidRPr="0010024C" w:rsidRDefault="00466C0E" w:rsidP="00466C0E">
      <w:pPr>
        <w:pStyle w:val="UsageTitle"/>
      </w:pPr>
      <w:r>
        <w:t>Developers options</w:t>
      </w:r>
    </w:p>
    <w:p w14:paraId="365237F0" w14:textId="77777777" w:rsidR="00466C0E" w:rsidRDefault="00466C0E" w:rsidP="00466C0E">
      <w:pPr>
        <w:ind w:left="284"/>
      </w:pPr>
      <w:r w:rsidRPr="00CF0FFB">
        <w:t xml:space="preserve">The following options are </w:t>
      </w:r>
      <w:r>
        <w:t>reserved to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pPr>
      <w:r w:rsidRPr="00CF0FFB">
        <w:t xml:space="preserve">Generic </w:t>
      </w:r>
      <w:r>
        <w:t xml:space="preserve">packet processing </w:t>
      </w:r>
      <w:r w:rsidRPr="00CF0FFB">
        <w:t>plugin options</w:t>
      </w:r>
    </w:p>
    <w:p w14:paraId="5B17D675" w14:textId="77777777" w:rsidR="00B67254" w:rsidRPr="00CF0FFB" w:rsidRDefault="00B67254" w:rsidP="00B67254">
      <w:pPr>
        <w:ind w:left="284"/>
      </w:pPr>
      <w:r w:rsidRPr="00CF0FFB">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D349F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929AB7F" w14:textId="77777777" w:rsidR="009925DB" w:rsidRDefault="009925DB" w:rsidP="009925DB">
      <w:pPr>
        <w:pStyle w:val="ReferenceSectionTitle"/>
      </w:pPr>
      <w:bookmarkStart w:id="416" w:name="_Toc162959830"/>
      <w:r>
        <w:lastRenderedPageBreak/>
        <w:t>teletext</w:t>
      </w:r>
      <w:bookmarkEnd w:id="416"/>
    </w:p>
    <w:p w14:paraId="4EA51F05" w14:textId="77777777" w:rsidR="009925DB" w:rsidRDefault="009925DB" w:rsidP="009925DB">
      <w:pPr>
        <w:pStyle w:val="UsageTitle"/>
      </w:pPr>
      <w:r w:rsidRPr="009925DB">
        <w:t>Extract Teletext subtit</w:t>
      </w:r>
      <w:r>
        <w:t>les in SRT format</w:t>
      </w:r>
    </w:p>
    <w:p w14:paraId="2FA3F4A2" w14:textId="77777777" w:rsidR="009925DB" w:rsidRDefault="009925DB" w:rsidP="009925DB">
      <w:r>
        <w:t xml:space="preserve">This plugin extracts a Teletext subtitle stream from a service and exports </w:t>
      </w:r>
      <w:r w:rsidR="00404F34">
        <w:t>it</w:t>
      </w:r>
      <w:r>
        <w:t xml:space="preserve"> in SRT format, also known as SubRip format. SRT </w:t>
      </w:r>
      <w:r w:rsidR="00404F34">
        <w:t>is a text format which can be manipulated by many video processing tools.</w:t>
      </w:r>
    </w:p>
    <w:p w14:paraId="3FECC152" w14:textId="77777777" w:rsidR="00404F34" w:rsidRPr="00404F34" w:rsidRDefault="00404F34" w:rsidP="009925DB">
      <w:r>
        <w:t xml:space="preserve">Teletext subtitles are contained in a PID which is signalled in the PMT of the service. Unlike DVB subtitles, a single Teletext PID can contain more than one subtitle stream. Typically, one PID can contain </w:t>
      </w:r>
      <w:r w:rsidR="002817E7">
        <w:t xml:space="preserve">a multiplex of </w:t>
      </w:r>
      <w:r>
        <w:t xml:space="preserve">the standard and </w:t>
      </w:r>
      <w:r w:rsidRPr="008023DF">
        <w:rPr>
          <w:i/>
        </w:rPr>
        <w:t>for hard of hearing</w:t>
      </w:r>
      <w:r>
        <w:t xml:space="preserve"> subtitles. Each subtitle stream is defined by its </w:t>
      </w:r>
      <w:r>
        <w:rPr>
          <w:i/>
        </w:rPr>
        <w:t>Teletext Page</w:t>
      </w:r>
      <w: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pPr>
      <w:r>
        <w:t>Usage</w:t>
      </w:r>
    </w:p>
    <w:p w14:paraId="26A00BC5" w14:textId="77777777" w:rsidR="009925DB" w:rsidRPr="00F3331C" w:rsidRDefault="009925DB" w:rsidP="009925DB">
      <w:pPr>
        <w:pStyle w:val="UsageSyntax"/>
      </w:pPr>
      <w:r w:rsidRPr="00CA357F">
        <w:t xml:space="preserve">tsp -P </w:t>
      </w:r>
      <w:r w:rsidR="002817E7">
        <w:t>teletext</w:t>
      </w:r>
      <w:r w:rsidRPr="00CA357F">
        <w:t xml:space="preserve"> [</w:t>
      </w:r>
      <w:r w:rsidRPr="00CA357F">
        <w:rPr>
          <w:i/>
          <w:iCs/>
        </w:rPr>
        <w:t>options</w:t>
      </w:r>
      <w:r w:rsidRPr="00CA357F">
        <w:t>]</w:t>
      </w:r>
    </w:p>
    <w:p w14:paraId="64F041EE" w14:textId="77777777" w:rsidR="009925DB" w:rsidRPr="0010024C" w:rsidRDefault="00BD19C2" w:rsidP="009925DB">
      <w:pPr>
        <w:pStyle w:val="UsageTitle"/>
      </w:pPr>
      <w:r>
        <w:t>Options</w:t>
      </w:r>
    </w:p>
    <w:p w14:paraId="701E3E98" w14:textId="77777777" w:rsidR="006147DE" w:rsidRDefault="006147DE" w:rsidP="006147DE">
      <w:pPr>
        <w:pStyle w:val="OptionName"/>
      </w:pPr>
      <w:r>
        <w:t>--brazil</w:t>
      </w:r>
    </w:p>
    <w:p w14:paraId="53544614" w14:textId="12D8A40F"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451BA42"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41870B90" w14:textId="77777777" w:rsidR="00930365" w:rsidRPr="007D4329" w:rsidRDefault="00930365" w:rsidP="00930365">
      <w:pPr>
        <w:pStyle w:val="OptionName"/>
        <w:rPr>
          <w:rFonts w:ascii="Menlo" w:hAnsi="Menlo"/>
        </w:rPr>
      </w:pPr>
      <w:r>
        <w:t>--europe</w:t>
      </w:r>
    </w:p>
    <w:p w14:paraId="74D368F4" w14:textId="10229752" w:rsidR="00930365" w:rsidRPr="00B26EC4" w:rsidRDefault="00930365" w:rsidP="00930365">
      <w:pPr>
        <w:pStyle w:val="OptionDescription"/>
      </w:pPr>
      <w:r w:rsidRPr="00B26EC4">
        <w:t xml:space="preserve">A synonym for </w:t>
      </w:r>
      <w:r w:rsidRPr="00FA7FA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6D6E4A14" w14:textId="77777777" w:rsidR="00930365" w:rsidRDefault="00930365" w:rsidP="00930365">
      <w:pPr>
        <w:pStyle w:val="OptionName"/>
      </w:pPr>
      <w:r>
        <w:t>--japan</w:t>
      </w:r>
    </w:p>
    <w:p w14:paraId="3B1CE1C5" w14:textId="0750CF6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1E83629"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pPr>
      <w:r w:rsidRPr="00CF0FFB">
        <w:t xml:space="preserve">Generic </w:t>
      </w:r>
      <w:r>
        <w:t xml:space="preserve">packet processing </w:t>
      </w:r>
      <w:r w:rsidRPr="00CF0FFB">
        <w:t>plugin options</w:t>
      </w:r>
    </w:p>
    <w:p w14:paraId="03290508" w14:textId="77777777" w:rsidR="00B67254" w:rsidRPr="00CF0FFB" w:rsidRDefault="00B67254" w:rsidP="00B67254">
      <w:pPr>
        <w:ind w:left="284"/>
      </w:pPr>
      <w:r w:rsidRPr="00CF0FFB">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F602EB"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3C77A716" w14:textId="77777777" w:rsidR="00E06CAF" w:rsidRDefault="00E06CAF" w:rsidP="00A545B1">
      <w:pPr>
        <w:pStyle w:val="ReferenceSectionTitle"/>
      </w:pPr>
      <w:bookmarkStart w:id="417" w:name="_Toc162959831"/>
      <w:r>
        <w:lastRenderedPageBreak/>
        <w:t>time</w:t>
      </w:r>
      <w:bookmarkEnd w:id="397"/>
      <w:bookmarkEnd w:id="398"/>
      <w:bookmarkEnd w:id="417"/>
    </w:p>
    <w:p w14:paraId="5551C66A" w14:textId="77777777" w:rsidR="00E06CAF" w:rsidRPr="002B550E" w:rsidRDefault="00E06CAF" w:rsidP="00E233F7">
      <w:pPr>
        <w:pStyle w:val="UsageTitle"/>
      </w:pPr>
      <w:r w:rsidRPr="002B550E">
        <w:t xml:space="preserve">Schedule </w:t>
      </w:r>
      <w:r w:rsidR="002B550E" w:rsidRPr="002B550E">
        <w:t>p</w:t>
      </w:r>
      <w:r w:rsidRPr="002B550E">
        <w:t xml:space="preserve">ackets </w:t>
      </w:r>
      <w:r w:rsidR="002B550E" w:rsidRPr="002B550E">
        <w:t>p</w:t>
      </w:r>
      <w:r w:rsidRPr="002B550E">
        <w:t xml:space="preserve">ass or </w:t>
      </w:r>
      <w:r w:rsidR="002B550E" w:rsidRPr="002B550E">
        <w:t>d</w:t>
      </w:r>
      <w:r w:rsidRPr="002B550E">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pPr>
      <w:r>
        <w:t>Usage</w:t>
      </w:r>
    </w:p>
    <w:p w14:paraId="3D0C2B94" w14:textId="77777777" w:rsidR="00E06CAF" w:rsidRDefault="00E06CAF" w:rsidP="00E06CAF">
      <w:pPr>
        <w:pStyle w:val="UsageSyntax"/>
      </w:pPr>
      <w:r>
        <w:t>tsp -P time [</w:t>
      </w:r>
      <w:r>
        <w:rPr>
          <w:i/>
          <w:iCs/>
        </w:rPr>
        <w:t>options</w:t>
      </w:r>
      <w:r>
        <w:t>]</w:t>
      </w:r>
    </w:p>
    <w:p w14:paraId="16F08F4E" w14:textId="77777777" w:rsidR="00C679A2" w:rsidRPr="0010024C" w:rsidRDefault="00C679A2" w:rsidP="00C679A2">
      <w:pPr>
        <w:pStyle w:val="UsageTitle"/>
      </w:pPr>
      <w:r w:rsidRPr="0010024C">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pPr>
      <w: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pPr>
      <w:r w:rsidRPr="00CF0FFB">
        <w:t xml:space="preserve">Generic </w:t>
      </w:r>
      <w:r>
        <w:t xml:space="preserve">packet processing </w:t>
      </w:r>
      <w:r w:rsidRPr="00CF0FFB">
        <w:t>plugin options</w:t>
      </w:r>
    </w:p>
    <w:p w14:paraId="2DA3274F" w14:textId="77777777" w:rsidR="004C409E" w:rsidRPr="00CF0FFB" w:rsidRDefault="004C409E" w:rsidP="004C409E">
      <w:pPr>
        <w:ind w:left="284"/>
      </w:pPr>
      <w:r w:rsidRPr="00CF0FFB">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62547EB"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65C5900B" w14:textId="77777777" w:rsidR="001A59AB" w:rsidRDefault="001A59AB" w:rsidP="001A59AB">
      <w:pPr>
        <w:pStyle w:val="ReferenceSectionTitle"/>
      </w:pPr>
      <w:bookmarkStart w:id="418" w:name="_Toc162959832"/>
      <w:r>
        <w:lastRenderedPageBreak/>
        <w:t>timeref</w:t>
      </w:r>
      <w:bookmarkEnd w:id="418"/>
    </w:p>
    <w:p w14:paraId="6733E689" w14:textId="77777777" w:rsidR="001A59AB" w:rsidRPr="0010024C" w:rsidRDefault="001A59AB" w:rsidP="00E233F7">
      <w:pPr>
        <w:pStyle w:val="UsageTitle"/>
      </w:pPr>
      <w:r w:rsidRPr="0010024C">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pPr>
      <w:r>
        <w:t>Usage</w:t>
      </w:r>
    </w:p>
    <w:p w14:paraId="11446839" w14:textId="77777777" w:rsidR="001A59AB" w:rsidRDefault="001A59AB" w:rsidP="001A59AB">
      <w:pPr>
        <w:pStyle w:val="UsageSyntax"/>
      </w:pPr>
      <w:r>
        <w:t>tsp -P time</w:t>
      </w:r>
      <w:r w:rsidR="001F14A6">
        <w:t>ref</w:t>
      </w:r>
      <w:r>
        <w:t xml:space="preserve"> [</w:t>
      </w:r>
      <w:r>
        <w:rPr>
          <w:i/>
          <w:iCs/>
        </w:rPr>
        <w:t>options</w:t>
      </w:r>
      <w:r>
        <w:t>]</w:t>
      </w:r>
    </w:p>
    <w:p w14:paraId="085EFF38" w14:textId="77777777" w:rsidR="001A59AB" w:rsidRPr="0010024C" w:rsidRDefault="00BD19C2" w:rsidP="00E233F7">
      <w:pPr>
        <w:pStyle w:val="UsageTitle"/>
      </w:pPr>
      <w: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lastRenderedPageBreak/>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rPr>
      </w:pPr>
      <w:r>
        <w:t>--system-synchronous</w:t>
      </w:r>
    </w:p>
    <w:p w14:paraId="242E6A61" w14:textId="77777777" w:rsidR="005D1EBD" w:rsidRDefault="005D1EBD" w:rsidP="005D1EBD">
      <w:pPr>
        <w:pStyle w:val="OptionDescription"/>
      </w:pPr>
      <w:r>
        <w:t>Keep the TDT and TOT time synchronous with the system clock. Each time a TDT or TOT is updated, the system clock value is used.</w:t>
      </w:r>
    </w:p>
    <w:p w14:paraId="23B3D2F2" w14:textId="77777777" w:rsidR="005D1EBD" w:rsidRDefault="005D1EBD" w:rsidP="005D1EBD">
      <w:pPr>
        <w:pStyle w:val="OptionDescription"/>
      </w:pPr>
      <w:r>
        <w:t xml:space="preserve">It implicitely uses </w:t>
      </w:r>
      <w:r w:rsidRPr="005D1EBD">
        <w:rPr>
          <w:rStyle w:val="Codeintext"/>
        </w:rPr>
        <w:t>--start system</w:t>
      </w:r>
      <w:r>
        <w:t xml:space="preserve"> but is immune to the jitter which may happen on the long run without system clock synchronization. If </w:t>
      </w:r>
      <w:r w:rsidRPr="005D1EBD">
        <w:rPr>
          <w:rStyle w:val="Codeintext"/>
        </w:rPr>
        <w:t>--start</w:t>
      </w:r>
      <w: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t>Note: this option is meaningful on live streams only. It is useless on offline file processing.</w:t>
      </w:r>
    </w:p>
    <w:p w14:paraId="3D8F1409" w14:textId="77777777" w:rsidR="004C409E" w:rsidRPr="00CF0FFB" w:rsidRDefault="004C409E" w:rsidP="004C409E">
      <w:pPr>
        <w:pStyle w:val="UsageTitle"/>
      </w:pPr>
      <w:r w:rsidRPr="00CF0FFB">
        <w:t xml:space="preserve">Generic </w:t>
      </w:r>
      <w:r>
        <w:t xml:space="preserve">packet processing </w:t>
      </w:r>
      <w:r w:rsidRPr="00CF0FFB">
        <w:t>plugin options</w:t>
      </w:r>
    </w:p>
    <w:p w14:paraId="350083EC" w14:textId="77777777" w:rsidR="004C409E" w:rsidRPr="00CF0FFB" w:rsidRDefault="004C409E" w:rsidP="004C409E">
      <w:pPr>
        <w:ind w:left="284"/>
      </w:pPr>
      <w:r w:rsidRPr="00CF0FFB">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491ACA9"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22138423" w14:textId="77777777" w:rsidR="00561DC3" w:rsidRDefault="00561DC3" w:rsidP="00561DC3">
      <w:pPr>
        <w:pStyle w:val="ReferenceSectionTitle"/>
      </w:pPr>
      <w:bookmarkStart w:id="419" w:name="_Toc162959833"/>
      <w:r>
        <w:lastRenderedPageBreak/>
        <w:t>timeshift</w:t>
      </w:r>
      <w:bookmarkEnd w:id="419"/>
    </w:p>
    <w:p w14:paraId="61C0EC55" w14:textId="77777777" w:rsidR="00561DC3" w:rsidRPr="0010024C" w:rsidRDefault="00561DC3" w:rsidP="00561DC3">
      <w:pPr>
        <w:pStyle w:val="UsageTitle"/>
      </w:pPr>
      <w:r w:rsidRPr="00561DC3">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pPr>
      <w:r>
        <w:t>Usage</w:t>
      </w:r>
    </w:p>
    <w:p w14:paraId="2192EFF6" w14:textId="77777777" w:rsidR="00561DC3" w:rsidRDefault="00561DC3" w:rsidP="00561DC3">
      <w:pPr>
        <w:pStyle w:val="UsageSyntax"/>
      </w:pPr>
      <w:r>
        <w:t>tsp -P timeshift [</w:t>
      </w:r>
      <w:r>
        <w:rPr>
          <w:i/>
          <w:iCs/>
        </w:rPr>
        <w:t>options</w:t>
      </w:r>
      <w:r>
        <w:t>]</w:t>
      </w:r>
    </w:p>
    <w:p w14:paraId="1D0C7AB3" w14:textId="77777777" w:rsidR="00561DC3" w:rsidRPr="0010024C" w:rsidRDefault="00561DC3" w:rsidP="00561DC3">
      <w:pPr>
        <w:pStyle w:val="UsageTitle"/>
      </w:pPr>
      <w: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pPr>
      <w:r w:rsidRPr="00CF0FFB">
        <w:t xml:space="preserve">Generic </w:t>
      </w:r>
      <w:r>
        <w:t xml:space="preserve">packet processing </w:t>
      </w:r>
      <w:r w:rsidRPr="00CF0FFB">
        <w:t>plugin options</w:t>
      </w:r>
    </w:p>
    <w:p w14:paraId="2F969F23" w14:textId="77777777" w:rsidR="00561DC3" w:rsidRPr="00CF0FFB" w:rsidRDefault="00561DC3" w:rsidP="00561DC3">
      <w:pPr>
        <w:ind w:left="284"/>
      </w:pPr>
      <w:r w:rsidRPr="00CF0FFB">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D1BF3AE" w14:textId="77777777" w:rsidR="00561DC3" w:rsidRDefault="00561DC3" w:rsidP="00561DC3">
      <w:pPr>
        <w:pStyle w:val="OptionDescription"/>
      </w:pPr>
      <w: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pPr>
      <w:r>
        <w:lastRenderedPageBreak/>
        <w:t xml:space="preserve">Several </w:t>
      </w:r>
      <w:r w:rsidRPr="00CE6802">
        <w:rPr>
          <w:rStyle w:val="Codeintext"/>
        </w:rPr>
        <w:t>--only-label</w:t>
      </w:r>
      <w:r>
        <w:t xml:space="preserve"> options may be specified.</w:t>
      </w:r>
    </w:p>
    <w:p w14:paraId="7621D1C7" w14:textId="77777777" w:rsidR="00771B68" w:rsidRDefault="00771B68" w:rsidP="00771B68">
      <w:pPr>
        <w:pStyle w:val="ReferenceSectionTitle"/>
      </w:pPr>
      <w:bookmarkStart w:id="420" w:name="_Toc162959834"/>
      <w:r>
        <w:lastRenderedPageBreak/>
        <w:t>trigger</w:t>
      </w:r>
      <w:bookmarkEnd w:id="420"/>
    </w:p>
    <w:p w14:paraId="0A79A712" w14:textId="77777777" w:rsidR="00771B68" w:rsidRPr="0010024C" w:rsidRDefault="00771B68" w:rsidP="00771B68">
      <w:pPr>
        <w:pStyle w:val="UsageTitle"/>
      </w:pPr>
      <w:r w:rsidRPr="00771B68">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pPr>
      <w:r>
        <w:t>Usage</w:t>
      </w:r>
    </w:p>
    <w:p w14:paraId="539FCC4A" w14:textId="77777777" w:rsidR="00771B68" w:rsidRDefault="00771B68" w:rsidP="00771B68">
      <w:pPr>
        <w:pStyle w:val="UsageSyntax"/>
      </w:pPr>
      <w:r>
        <w:t>tsp -P trigger [</w:t>
      </w:r>
      <w:r>
        <w:rPr>
          <w:i/>
          <w:iCs/>
        </w:rPr>
        <w:t>options</w:t>
      </w:r>
      <w:r>
        <w:t>]</w:t>
      </w:r>
    </w:p>
    <w:p w14:paraId="346D2573" w14:textId="77777777" w:rsidR="00771B68" w:rsidRPr="0010024C" w:rsidRDefault="00771B68" w:rsidP="00771B68">
      <w:pPr>
        <w:pStyle w:val="UsageTitle"/>
      </w:pPr>
      <w: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322547" w:rsidRDefault="00771B68" w:rsidP="006E183E">
      <w:pPr>
        <w:pStyle w:val="OptionName"/>
      </w:pPr>
      <w:r w:rsidRPr="00322547">
        <w:t xml:space="preserve">-l </w:t>
      </w:r>
      <w:r w:rsidR="006E183E" w:rsidRPr="00322547">
        <w:rPr>
          <w:b w:val="0"/>
          <w:i/>
        </w:rPr>
        <w:t>label1</w:t>
      </w:r>
      <w:r w:rsidR="006E183E" w:rsidRPr="00322547">
        <w:rPr>
          <w:b w:val="0"/>
        </w:rPr>
        <w:t>[-</w:t>
      </w:r>
      <w:r w:rsidR="006E183E" w:rsidRPr="00322547">
        <w:rPr>
          <w:b w:val="0"/>
          <w:i/>
        </w:rPr>
        <w:t>label2</w:t>
      </w:r>
      <w:r w:rsidR="006E183E" w:rsidRPr="00322547">
        <w:rPr>
          <w:b w:val="0"/>
        </w:rPr>
        <w:t>]</w:t>
      </w:r>
      <w:r w:rsidR="006E183E" w:rsidRPr="00322547">
        <w:br/>
      </w:r>
      <w:r w:rsidRPr="00322547">
        <w:t xml:space="preserve">--label </w:t>
      </w:r>
      <w:r w:rsidR="006E183E" w:rsidRPr="00322547">
        <w:rPr>
          <w:b w:val="0"/>
          <w:i/>
        </w:rPr>
        <w:t>label1</w:t>
      </w:r>
      <w:r w:rsidR="006E183E" w:rsidRPr="00322547">
        <w:rPr>
          <w:b w:val="0"/>
        </w:rPr>
        <w:t>[-</w:t>
      </w:r>
      <w:r w:rsidR="006E183E" w:rsidRPr="00322547">
        <w:rPr>
          <w:b w:val="0"/>
          <w:i/>
        </w:rPr>
        <w:t>label2</w:t>
      </w:r>
      <w:r w:rsidR="006E183E" w:rsidRPr="00322547">
        <w:rPr>
          <w:b w:val="0"/>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pPr>
      <w:r w:rsidRPr="00CF0FFB">
        <w:t xml:space="preserve">Generic </w:t>
      </w:r>
      <w:r>
        <w:t xml:space="preserve">packet processing </w:t>
      </w:r>
      <w:r w:rsidRPr="00CF0FFB">
        <w:t>plugin options</w:t>
      </w:r>
    </w:p>
    <w:p w14:paraId="4CF00438" w14:textId="77777777" w:rsidR="00771B68" w:rsidRPr="00CF0FFB" w:rsidRDefault="00771B68" w:rsidP="00771B68">
      <w:pPr>
        <w:ind w:left="284"/>
      </w:pPr>
      <w:r w:rsidRPr="00CF0FFB">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8C429A1" w14:textId="77777777" w:rsidR="00771B68" w:rsidRDefault="00771B68" w:rsidP="00771B68">
      <w:pPr>
        <w:pStyle w:val="OptionDescription"/>
      </w:pPr>
      <w: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t xml:space="preserve">Several </w:t>
      </w:r>
      <w:r w:rsidRPr="00CE6802">
        <w:rPr>
          <w:rStyle w:val="Codeintext"/>
        </w:rPr>
        <w:t>--only-label</w:t>
      </w:r>
      <w:r>
        <w:t xml:space="preserve"> options may be specified.</w:t>
      </w:r>
    </w:p>
    <w:p w14:paraId="362E8327" w14:textId="77777777" w:rsidR="00E06CAF" w:rsidRDefault="00E06CAF" w:rsidP="00A545B1">
      <w:pPr>
        <w:pStyle w:val="ReferenceSectionTitle"/>
      </w:pPr>
      <w:bookmarkStart w:id="421" w:name="_Ref212023725"/>
      <w:bookmarkStart w:id="422" w:name="_Toc162959835"/>
      <w:r>
        <w:lastRenderedPageBreak/>
        <w:t>tsrename</w:t>
      </w:r>
      <w:bookmarkEnd w:id="421"/>
      <w:bookmarkEnd w:id="42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pPr>
      <w: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pPr>
      <w:r w:rsidRPr="00CF0FFB">
        <w:t xml:space="preserve">Generic </w:t>
      </w:r>
      <w:r>
        <w:t xml:space="preserve">packet processing </w:t>
      </w:r>
      <w:r w:rsidRPr="00CF0FFB">
        <w:t>plugin options</w:t>
      </w:r>
    </w:p>
    <w:p w14:paraId="52C526D3" w14:textId="77777777" w:rsidR="004C409E" w:rsidRPr="00CF0FFB" w:rsidRDefault="004C409E" w:rsidP="004C409E">
      <w:pPr>
        <w:ind w:left="284"/>
      </w:pPr>
      <w:r w:rsidRPr="00CF0FFB">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9B445C"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4CD97C21" w14:textId="77777777" w:rsidR="00A771C4" w:rsidRDefault="00A771C4" w:rsidP="00A545B1">
      <w:pPr>
        <w:pStyle w:val="ReferenceSectionTitle"/>
      </w:pPr>
      <w:bookmarkStart w:id="423" w:name="_Toc162959836"/>
      <w:r>
        <w:lastRenderedPageBreak/>
        <w:t>until</w:t>
      </w:r>
      <w:bookmarkEnd w:id="399"/>
      <w:bookmarkEnd w:id="400"/>
      <w:bookmarkEnd w:id="423"/>
    </w:p>
    <w:p w14:paraId="4E7BD0DC" w14:textId="77777777" w:rsidR="00A65DA4" w:rsidRDefault="00A65DA4" w:rsidP="00E233F7">
      <w:pPr>
        <w:pStyle w:val="UsageTitle"/>
      </w:pPr>
      <w:r w:rsidRPr="00803CE0">
        <w:t xml:space="preserve">Pass </w:t>
      </w:r>
      <w:r w:rsidR="0052715C" w:rsidRPr="00803CE0">
        <w:t>p</w:t>
      </w:r>
      <w:r w:rsidRPr="00803CE0">
        <w:t xml:space="preserve">ackets </w:t>
      </w:r>
      <w:r w:rsidR="0052715C" w:rsidRPr="00803CE0">
        <w:t>u</w:t>
      </w:r>
      <w:r w:rsidRPr="00803CE0">
        <w:t xml:space="preserve">ntil </w:t>
      </w:r>
      <w:r w:rsidR="0052715C" w:rsidRPr="00803CE0">
        <w:t>some s</w:t>
      </w:r>
      <w:r w:rsidRPr="00803CE0">
        <w:t xml:space="preserve">pecified </w:t>
      </w:r>
      <w:r w:rsidR="0052715C" w:rsidRPr="00803CE0">
        <w:t>c</w:t>
      </w:r>
      <w:r w:rsidRPr="00803CE0">
        <w:t xml:space="preserve">ondition </w:t>
      </w:r>
    </w:p>
    <w:p w14:paraId="7F085DB6" w14:textId="77777777" w:rsidR="00A771C4" w:rsidRDefault="00A771C4">
      <w:r>
        <w:t>This plugin passes all TS packets to the next plugin in the chain, until one of the specified conditions is met. At this point, the plugin si</w:t>
      </w:r>
      <w:r w:rsidR="00803CE0">
        <w:t>mulates an end of input stream</w:t>
      </w:r>
      <w:r>
        <w:t xml:space="preserve"> and all subsequent packets are dropped. The previous plugins in the chain are notified to stop. When the next plugins in the chain finish the processing of the passed packet, </w:t>
      </w:r>
      <w:r w:rsidRPr="00803CE0">
        <w:rPr>
          <w:rStyle w:val="Codeintext"/>
        </w:rPr>
        <w:t>tsp</w:t>
      </w:r>
      <w:r>
        <w:t xml:space="preserve"> terminates.</w:t>
      </w:r>
    </w:p>
    <w:p w14:paraId="7F000E7E" w14:textId="77777777" w:rsidR="00A771C4" w:rsidRPr="0010024C" w:rsidRDefault="00BD19C2" w:rsidP="00E233F7">
      <w:pPr>
        <w:pStyle w:val="UsageTitle"/>
      </w:pPr>
      <w:r>
        <w:t>Usage</w:t>
      </w:r>
    </w:p>
    <w:p w14:paraId="4038EFE2" w14:textId="77777777" w:rsidR="00A771C4" w:rsidRDefault="00A771C4">
      <w:pPr>
        <w:pStyle w:val="UsageSyntax"/>
      </w:pPr>
      <w:r>
        <w:t>tsp -P until [</w:t>
      </w:r>
      <w:r>
        <w:rPr>
          <w:i/>
          <w:iCs/>
        </w:rPr>
        <w:t>options</w:t>
      </w:r>
      <w:r>
        <w:t>]</w:t>
      </w:r>
    </w:p>
    <w:p w14:paraId="63579188" w14:textId="77777777" w:rsidR="00A771C4" w:rsidRPr="0010024C" w:rsidRDefault="00BD19C2" w:rsidP="00E233F7">
      <w:pPr>
        <w:pStyle w:val="UsageTitle"/>
      </w:pPr>
      <w: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pPr>
      <w:r w:rsidRPr="00CF0FFB">
        <w:t xml:space="preserve">Generic </w:t>
      </w:r>
      <w:r>
        <w:t xml:space="preserve">packet processing </w:t>
      </w:r>
      <w:r w:rsidRPr="00CF0FFB">
        <w:t>plugin options</w:t>
      </w:r>
    </w:p>
    <w:p w14:paraId="12B4B3BB" w14:textId="77777777" w:rsidR="004C409E" w:rsidRPr="00CF0FFB" w:rsidRDefault="004C409E" w:rsidP="004C409E">
      <w:pPr>
        <w:ind w:left="284"/>
      </w:pPr>
      <w:r w:rsidRPr="00CF0FFB">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59B2E6DE"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pPr>
      <w:r>
        <w:t xml:space="preserve">Several </w:t>
      </w:r>
      <w:r w:rsidRPr="00CE6802">
        <w:rPr>
          <w:rStyle w:val="Codeintext"/>
        </w:rPr>
        <w:t>--only-label</w:t>
      </w:r>
      <w:r>
        <w:t xml:space="preserve"> options may be specified.</w:t>
      </w:r>
    </w:p>
    <w:p w14:paraId="363D6DA0" w14:textId="6466CF52" w:rsidR="00E62E61" w:rsidRDefault="00E62E61" w:rsidP="00E62E61">
      <w:pPr>
        <w:pStyle w:val="ReferenceSectionTitle"/>
      </w:pPr>
      <w:bookmarkStart w:id="424" w:name="_Toc162959837"/>
      <w:r>
        <w:lastRenderedPageBreak/>
        <w:t>vatek (output)</w:t>
      </w:r>
      <w:bookmarkEnd w:id="424"/>
    </w:p>
    <w:p w14:paraId="6DA37667" w14:textId="64EC9A0E" w:rsidR="00E62E61" w:rsidRPr="0010024C" w:rsidRDefault="00E62E61" w:rsidP="00E62E61">
      <w:pPr>
        <w:pStyle w:val="UsageTitle"/>
      </w:pPr>
      <w:r w:rsidRPr="00AD2E10">
        <w:t xml:space="preserve">Send </w:t>
      </w:r>
      <w:r>
        <w:t>the t</w:t>
      </w:r>
      <w:r w:rsidRPr="0010024C">
        <w:t xml:space="preserve">ransport </w:t>
      </w:r>
      <w:r>
        <w:t>s</w:t>
      </w:r>
      <w:r w:rsidRPr="0010024C">
        <w:t>tream</w:t>
      </w:r>
      <w:r>
        <w:t xml:space="preserve"> </w:t>
      </w:r>
      <w:r w:rsidRPr="00AD2E10">
        <w:t xml:space="preserve">to a </w:t>
      </w:r>
      <w:r>
        <w:t>VATek-based m</w:t>
      </w:r>
      <w:r w:rsidRPr="00AD2E10">
        <w:t xml:space="preserve">odulator </w:t>
      </w:r>
      <w:r>
        <w:t>d</w:t>
      </w:r>
      <w:r w:rsidRPr="00AD2E10">
        <w:t>evice</w:t>
      </w:r>
      <w:r w:rsidRPr="0010024C">
        <w:t xml:space="preserve"> </w:t>
      </w:r>
    </w:p>
    <w:p w14:paraId="6C9E1F29" w14:textId="55869B4E" w:rsidR="00E62E61" w:rsidRDefault="00E62E61" w:rsidP="00E62E61">
      <w:r>
        <w:t xml:space="preserve">This plugin sends the output transport stream to a modulator device which is based on chips from Vision Advance Technology Inc. (VATek). The final modulator device product can be from </w:t>
      </w:r>
      <w:r w:rsidR="005C5458">
        <w:t xml:space="preserve">a </w:t>
      </w:r>
      <w:r>
        <w:t>different manufacturer.</w:t>
      </w:r>
    </w:p>
    <w:p w14:paraId="091E6AB9" w14:textId="77777777" w:rsidR="00E62E61" w:rsidRPr="005423EC" w:rsidRDefault="00E62E61" w:rsidP="00E62E61">
      <w:pPr>
        <w:pStyle w:val="UsageTitle"/>
      </w:pPr>
      <w: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pPr>
      <w:r>
        <w:t>Usage</w:t>
      </w:r>
    </w:p>
    <w:p w14:paraId="4AE9E7A0" w14:textId="3A8F3D24" w:rsidR="00E62E61" w:rsidRPr="000C601A" w:rsidRDefault="00E62E61" w:rsidP="00E62E61">
      <w:pPr>
        <w:pStyle w:val="UsageSyntax"/>
      </w:pPr>
      <w:r w:rsidRPr="000C601A">
        <w:t>tsp -</w:t>
      </w:r>
      <w:r>
        <w:t>O</w:t>
      </w:r>
      <w:r w:rsidRPr="000C601A">
        <w:t xml:space="preserve"> </w:t>
      </w:r>
      <w:r w:rsidR="00783518">
        <w:t>vatek</w:t>
      </w:r>
      <w:r w:rsidRPr="000C601A">
        <w:t xml:space="preserve"> [</w:t>
      </w:r>
      <w:r w:rsidRPr="000C601A">
        <w:rPr>
          <w:i/>
          <w:iCs/>
        </w:rPr>
        <w:t>options</w:t>
      </w:r>
      <w:r w:rsidRPr="000C601A">
        <w:t>]</w:t>
      </w:r>
    </w:p>
    <w:p w14:paraId="0A67C39D" w14:textId="77777777" w:rsidR="00E62E61" w:rsidRDefault="00E62E61" w:rsidP="00E62E61">
      <w:pPr>
        <w:pStyle w:val="UsageTitle"/>
      </w:pPr>
      <w: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rPr>
      </w:pPr>
      <w:r w:rsidRPr="000B4DAF">
        <w:t xml:space="preserve">--pcradjust </w:t>
      </w:r>
      <w:r w:rsidRPr="000B4DAF">
        <w:rPr>
          <w:b w:val="0"/>
          <w:bCs w:val="0"/>
          <w:i/>
          <w:iCs/>
        </w:rPr>
        <w:t>name</w:t>
      </w:r>
    </w:p>
    <w:p w14:paraId="6F5E0699" w14:textId="603F5AE4" w:rsidR="000B4DAF" w:rsidRPr="000B4DAF" w:rsidRDefault="000B4DAF" w:rsidP="000B4DAF">
      <w:pPr>
        <w:pStyle w:val="OptionDescription"/>
        <w:rPr>
          <w:color w:val="F8F8F8"/>
        </w:rPr>
      </w:pPr>
      <w:r w:rsidRPr="000B4DAF">
        <w:t>Adjust the buffer transmission speed according to different application.</w:t>
      </w:r>
    </w:p>
    <w:p w14:paraId="052FFDAB" w14:textId="204264CB" w:rsidR="000B4DAF" w:rsidRPr="000B4DAF" w:rsidRDefault="000B4DAF" w:rsidP="000B4DAF">
      <w:pPr>
        <w:pStyle w:val="OptionDescription"/>
        <w:rPr>
          <w:color w:val="F8F8F8"/>
        </w:rPr>
      </w:pPr>
      <w:r w:rsidRPr="000B4DAF">
        <w:t xml:space="preserve">Must be one of </w:t>
      </w:r>
      <w:r w:rsidRPr="000B4DAF">
        <w:rPr>
          <w:rStyle w:val="Codeintext"/>
        </w:rPr>
        <w:t>adjust</w:t>
      </w:r>
      <w:r w:rsidRPr="000B4DAF">
        <w:t xml:space="preserve">, </w:t>
      </w:r>
      <w:r w:rsidRPr="000B4DAF">
        <w:rPr>
          <w:rStyle w:val="Codeintext"/>
        </w:rPr>
        <w:t>disable</w:t>
      </w:r>
      <w: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lastRenderedPageBreak/>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lastRenderedPageBreak/>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322547" w:rsidRDefault="00413A3C" w:rsidP="00413A3C">
      <w:pPr>
        <w:pStyle w:val="OptionDescription"/>
      </w:pPr>
      <w:r w:rsidRPr="00322547">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pPr>
      <w:r w:rsidRPr="00CF0FFB">
        <w:t xml:space="preserve">Generic </w:t>
      </w:r>
      <w:r>
        <w:t xml:space="preserve">output </w:t>
      </w:r>
      <w:r w:rsidRPr="00CF0FFB">
        <w:t>plugin options</w:t>
      </w:r>
    </w:p>
    <w:p w14:paraId="0C2ABC6D" w14:textId="6B490668" w:rsidR="00E62E61" w:rsidRPr="00CF0FFB" w:rsidRDefault="00E62E61" w:rsidP="00E62E61">
      <w:pPr>
        <w:ind w:left="284"/>
      </w:pPr>
      <w:r w:rsidRPr="00CF0FFB">
        <w:t xml:space="preserve">The following options are implicitly defined in all </w:t>
      </w:r>
      <w:r>
        <w:t>output plugins</w:t>
      </w:r>
      <w:r w:rsidRPr="00CF0FFB">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5" w:name="_Ref127072178"/>
      <w:bookmarkStart w:id="426" w:name="_Toc157506378"/>
      <w:bookmarkStart w:id="427" w:name="_Toc162959838"/>
      <w:r>
        <w:lastRenderedPageBreak/>
        <w:t>zap</w:t>
      </w:r>
      <w:bookmarkEnd w:id="425"/>
      <w:bookmarkEnd w:id="426"/>
      <w:bookmarkEnd w:id="427"/>
    </w:p>
    <w:p w14:paraId="178BA36E" w14:textId="77777777" w:rsidR="00E1712C" w:rsidRPr="0010024C" w:rsidRDefault="00357B4F" w:rsidP="00E233F7">
      <w:pPr>
        <w:pStyle w:val="UsageTitle"/>
      </w:pPr>
      <w:r w:rsidRPr="00357B4F">
        <w:t>Zap on one or more services, remove all other services</w:t>
      </w:r>
      <w:r w:rsidR="00E1712C" w:rsidRPr="0010024C">
        <w:t xml:space="preserve"> </w:t>
      </w:r>
    </w:p>
    <w:p w14:paraId="63096AA1" w14:textId="77777777" w:rsidR="003A7CEE" w:rsidRDefault="00A771C4">
      <w:r>
        <w:t xml:space="preserve">This plugin </w:t>
      </w:r>
      <w:r w:rsidR="003A7CEE">
        <w:t xml:space="preserve">keeps </w:t>
      </w:r>
      <w:r>
        <w:t xml:space="preserve">one </w:t>
      </w:r>
      <w:r w:rsidR="003A7CEE">
        <w:t>or more services in the transport stream and remove all others. If only one service is specified, this plugin</w:t>
      </w:r>
      <w:r>
        <w:t xml:space="preserve"> produces a Single Program Transport Stream (SPTS) contain</w:t>
      </w:r>
      <w:r w:rsidR="003A7CEE">
        <w:t>ing only the specified service.</w:t>
      </w:r>
    </w:p>
    <w:p w14:paraId="7B4CA11D" w14:textId="77777777" w:rsidR="00A771C4" w:rsidRDefault="00A771C4">
      <w:r>
        <w:t>The PAT and SDT are modified in order to contain only the specified service</w:t>
      </w:r>
      <w:r w:rsidR="003A7CEE">
        <w:t>s</w:t>
      </w:r>
      <w:r>
        <w:t>. Unless specified otherwise (see the relevant options), the PMT and all elementary streams of the service</w:t>
      </w:r>
      <w:r w:rsidR="003A7CEE">
        <w:t>s</w:t>
      </w:r>
      <w: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r>
        <w:t xml:space="preserve">For ATSC transport streams, the service </w:t>
      </w:r>
      <w:r w:rsidR="00000F12">
        <w:t xml:space="preserve">is extracted as with any MPEG-compliant transport stream but the PSIP signalization (PID </w:t>
      </w:r>
      <w:r w:rsidR="00000F12" w:rsidRPr="00CE6802">
        <w:rPr>
          <w:rStyle w:val="Codeintext"/>
        </w:rPr>
        <w:t>0x1FFB</w:t>
      </w:r>
      <w:r w:rsidR="00000F12">
        <w:t xml:space="preserve">) is not modified. The TVCT or CVCT still contains the description of </w:t>
      </w:r>
      <w:r w:rsidR="0085544B">
        <w:t xml:space="preserve">all </w:t>
      </w:r>
      <w:r w:rsidR="00000F12">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pPr>
      <w:r w:rsidRPr="0010024C">
        <w:t>Parameter</w:t>
      </w:r>
    </w:p>
    <w:p w14:paraId="62FF6209" w14:textId="77777777" w:rsidR="0039257E" w:rsidRDefault="0039257E">
      <w:pPr>
        <w:pStyle w:val="NormalShifted"/>
      </w:pPr>
      <w:r>
        <w:t>The parameter</w:t>
      </w:r>
      <w:r w:rsidR="00CB2A7D">
        <w:t>s specify</w:t>
      </w:r>
      <w:r>
        <w:t xml:space="preserve"> the service</w:t>
      </w:r>
      <w:r w:rsidR="00CB2A7D">
        <w:t>s</w:t>
      </w:r>
      <w:r>
        <w:t xml:space="preserve"> to keep.</w:t>
      </w:r>
    </w:p>
    <w:p w14:paraId="7A60CFA7" w14:textId="77777777" w:rsidR="0085544B" w:rsidRDefault="00A771C4">
      <w:pPr>
        <w:pStyle w:val="NormalShifted"/>
      </w:pPr>
      <w:r>
        <w:t xml:space="preserve">If </w:t>
      </w:r>
      <w:r w:rsidR="00BE7005">
        <w:t>a</w:t>
      </w:r>
      <w:r>
        <w:t xml:space="preserve"> </w:t>
      </w:r>
      <w:r w:rsidR="0039257E">
        <w:t>parameter</w:t>
      </w:r>
      <w:r>
        <w:t xml:space="preserve"> is an integer value (either decimal or hexadecimal), it is interpreted as a service id. </w:t>
      </w:r>
      <w:r w:rsidR="0039257E">
        <w:t>If its format is “</w:t>
      </w:r>
      <w:r w:rsidR="0039257E" w:rsidRPr="00842A80">
        <w:rPr>
          <w:i/>
        </w:rPr>
        <w:t>integer.integer</w:t>
      </w:r>
      <w:r w:rsidR="0039257E">
        <w:t>”,</w:t>
      </w:r>
      <w:r w:rsidR="00842A80">
        <w:t xml:space="preserve"> it is interpreted as major and minor</w:t>
      </w:r>
      <w:r w:rsidR="0039257E">
        <w:t xml:space="preserve"> ids on ATSC streams. Otherwise, the parameter</w:t>
      </w:r>
      <w:r>
        <w:t xml:space="preserve"> is interpreted as a service name, as specified in the </w:t>
      </w:r>
      <w:r w:rsidR="0085544B">
        <w:t>SDT (DVB</w:t>
      </w:r>
      <w:r w:rsidR="00155B1C">
        <w:t>, ISDB</w:t>
      </w:r>
      <w:r w:rsidR="0085544B">
        <w:t>) or VCT (ATSC).</w:t>
      </w:r>
    </w:p>
    <w:p w14:paraId="6F0B3872" w14:textId="77777777" w:rsidR="00146EA4" w:rsidRDefault="00BE7005">
      <w:pPr>
        <w:pStyle w:val="NormalShifted"/>
      </w:pPr>
      <w:r>
        <w:t xml:space="preserve">Service </w:t>
      </w:r>
      <w:r w:rsidR="00A771C4">
        <w:t>name</w:t>
      </w:r>
      <w:r>
        <w:t>s are</w:t>
      </w:r>
      <w:r w:rsidR="00A771C4">
        <w:t xml:space="preserve"> not case se</w:t>
      </w:r>
      <w:r w:rsidR="00146EA4">
        <w:t>nsitive and blanks are ignored.</w:t>
      </w:r>
    </w:p>
    <w:p w14:paraId="1C815425" w14:textId="77777777" w:rsidR="00A771C4" w:rsidRDefault="00A771C4">
      <w:pPr>
        <w:pStyle w:val="NormalShifted"/>
      </w:pPr>
      <w:r>
        <w:t>If the input TS does not contain an SDT</w:t>
      </w:r>
      <w:r w:rsidR="00146EA4">
        <w:t xml:space="preserve"> (DVB</w:t>
      </w:r>
      <w:r w:rsidR="00BE7005">
        <w:t>, ISDB</w:t>
      </w:r>
      <w:r w:rsidR="00146EA4">
        <w:t>) or VCT (ATSC)</w:t>
      </w:r>
      <w:r>
        <w:t>, use a service id.</w:t>
      </w:r>
    </w:p>
    <w:p w14:paraId="2885C41E" w14:textId="77777777" w:rsidR="00A771C4" w:rsidRPr="0010024C" w:rsidRDefault="00BD19C2" w:rsidP="00E233F7">
      <w:pPr>
        <w:pStyle w:val="UsageTitle"/>
      </w:pPr>
      <w: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0B95301"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F825173"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424C7">
        <w:t>2.5</w:t>
      </w:r>
      <w:r w:rsidRPr="008E3D2D">
        <w:fldChar w:fldCharType="end"/>
      </w:r>
      <w:r w:rsidRPr="008E3D2D">
        <w:t xml:space="preserve"> for more details.</w:t>
      </w:r>
    </w:p>
    <w:p w14:paraId="5204185E" w14:textId="77777777" w:rsidR="00066CFB" w:rsidRDefault="00066CFB" w:rsidP="00066CFB">
      <w:pPr>
        <w:pStyle w:val="OptionName"/>
      </w:pPr>
      <w: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C1E324A"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424C7">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CBB212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424C7">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421D265"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424C7">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pPr>
      <w:r w:rsidRPr="00CF0FFB">
        <w:t xml:space="preserve">Generic </w:t>
      </w:r>
      <w:r>
        <w:t xml:space="preserve">packet processing </w:t>
      </w:r>
      <w:r w:rsidRPr="00CF0FFB">
        <w:t>plugin options</w:t>
      </w:r>
    </w:p>
    <w:p w14:paraId="34B9EF83" w14:textId="77777777" w:rsidR="004C409E" w:rsidRPr="00CF0FFB" w:rsidRDefault="004C409E" w:rsidP="004C409E">
      <w:pPr>
        <w:ind w:left="284"/>
      </w:pPr>
      <w:r w:rsidRPr="00CF0FFB">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719D3E32"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0A2BB3EF" w14:textId="77777777" w:rsidR="00675D08" w:rsidRDefault="00675D08">
      <w:pPr>
        <w:pStyle w:val="OptionDescription"/>
        <w:sectPr w:rsidR="00675D08" w:rsidSect="00737E10">
          <w:headerReference w:type="even" r:id="rId47"/>
          <w:headerReference w:type="default" r:id="rId48"/>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8" w:name="_Ref196905939"/>
      <w:bookmarkStart w:id="429" w:name="_Ref218670610"/>
      <w:bookmarkStart w:id="430" w:name="_Toc162959839"/>
      <w:r>
        <w:lastRenderedPageBreak/>
        <w:t>Usage Examples</w:t>
      </w:r>
      <w:bookmarkEnd w:id="428"/>
      <w:bookmarkEnd w:id="429"/>
      <w:bookmarkEnd w:id="430"/>
    </w:p>
    <w:p w14:paraId="7E47DDCD" w14:textId="77777777" w:rsidR="00C479C1" w:rsidRDefault="00FF73D7" w:rsidP="00E86E81">
      <w:pPr>
        <w:pStyle w:val="Heading2"/>
      </w:pPr>
      <w:bookmarkStart w:id="431" w:name="_Toc162959840"/>
      <w:r>
        <w:t>TSDuck</w:t>
      </w:r>
      <w:r w:rsidR="00C479C1">
        <w:t xml:space="preserve"> </w:t>
      </w:r>
      <w:r w:rsidR="00E84FAC">
        <w:t>u</w:t>
      </w:r>
      <w:r w:rsidR="00C479C1">
        <w:t>tilities</w:t>
      </w:r>
      <w:bookmarkEnd w:id="431"/>
    </w:p>
    <w:p w14:paraId="261502F3" w14:textId="77777777" w:rsidR="00B74F66" w:rsidRDefault="00B74F66" w:rsidP="00B4767F">
      <w:pPr>
        <w:pStyle w:val="Heading3"/>
      </w:pPr>
      <w:bookmarkStart w:id="432" w:name="_Toc162959841"/>
      <w:r>
        <w:t>tsdektec examples</w:t>
      </w:r>
      <w:bookmarkEnd w:id="43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pPr>
      <w:r w:rsidRPr="00322547">
        <w:t>$ tsdektec -av</w:t>
      </w:r>
    </w:p>
    <w:p w14:paraId="4100CC88" w14:textId="77777777" w:rsidR="00B74F66" w:rsidRPr="00322547" w:rsidRDefault="00B74F66" w:rsidP="00E233F7">
      <w:pPr>
        <w:pStyle w:val="Code"/>
      </w:pPr>
    </w:p>
    <w:p w14:paraId="56B34629" w14:textId="77777777" w:rsidR="00B74F66" w:rsidRPr="00322547" w:rsidRDefault="00B74F66" w:rsidP="00E233F7">
      <w:pPr>
        <w:pStyle w:val="Code"/>
      </w:pPr>
      <w:r w:rsidRPr="00322547">
        <w:t>DTAPI version: 4.1.1.108</w:t>
      </w:r>
    </w:p>
    <w:p w14:paraId="36977B0C" w14:textId="77777777" w:rsidR="00B74F66" w:rsidRPr="00322547" w:rsidRDefault="00B74F66" w:rsidP="00E233F7">
      <w:pPr>
        <w:pStyle w:val="Code"/>
      </w:pPr>
      <w:r w:rsidRPr="00322547">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3" w:name="_Toc162959842"/>
      <w:r>
        <w:t>tslsdv</w:t>
      </w:r>
      <w:r w:rsidR="00C8146B">
        <w:t>b</w:t>
      </w:r>
      <w:r>
        <w:t xml:space="preserve"> examples</w:t>
      </w:r>
      <w:bookmarkEnd w:id="43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pPr>
      <w:r w:rsidRPr="0010024C">
        <w:t>$ tslsdvb</w:t>
      </w:r>
    </w:p>
    <w:p w14:paraId="242C4CC1" w14:textId="77777777" w:rsidR="001763E7" w:rsidRPr="0010024C" w:rsidRDefault="001763E7" w:rsidP="00E233F7">
      <w:pPr>
        <w:pStyle w:val="Code"/>
      </w:pPr>
      <w:r w:rsidRPr="0010024C">
        <w:t>/dev/dvb/adapter0 (DiBcom 3000MC/P, DVB-T)</w:t>
      </w:r>
    </w:p>
    <w:p w14:paraId="528949AD" w14:textId="77777777" w:rsidR="001763E7" w:rsidRPr="0010024C" w:rsidRDefault="001763E7" w:rsidP="00E233F7">
      <w:pPr>
        <w:pStyle w:val="Code"/>
      </w:pPr>
      <w:r w:rsidRPr="0010024C">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r>
        <w:t xml:space="preserve">The DVB receiver device name is </w:t>
      </w:r>
      <w:r w:rsidRPr="00CE6802">
        <w:rPr>
          <w:rStyle w:val="Codeintext"/>
        </w:rPr>
        <w:t>/dev/dvb/adapter0</w:t>
      </w:r>
      <w:r>
        <w:t xml:space="preserve"> but it can also be specified using the option </w:t>
      </w:r>
      <w:r w:rsidRPr="00CE6802">
        <w:rPr>
          <w:rStyle w:val="Codeintext"/>
        </w:rPr>
        <w:t>--adapter</w:t>
      </w:r>
      <w:r>
        <w:t xml:space="preserve"> (</w:t>
      </w:r>
      <w:r w:rsidRPr="00CE6802">
        <w:rPr>
          <w:rStyle w:val="Codeintext"/>
        </w:rPr>
        <w:t>-a</w:t>
      </w:r>
      <w:r>
        <w:t xml:space="preserve">) in </w:t>
      </w:r>
      <w:r w:rsidR="001319A2">
        <w:t xml:space="preserve">all </w:t>
      </w:r>
      <w:r w:rsidR="00FF73D7">
        <w:t>TSDuck</w:t>
      </w:r>
      <w:r>
        <w:t xml:space="preserve"> commands</w:t>
      </w:r>
      <w:r w:rsidR="00293E1A">
        <w:t>:</w:t>
      </w:r>
      <w: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t>” and “</w:t>
      </w:r>
      <w:r w:rsidRPr="00CE6802">
        <w:rPr>
          <w:rStyle w:val="Codeintext"/>
        </w:rPr>
        <w:t>-a 1</w:t>
      </w:r>
      <w: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pPr>
      <w:r w:rsidRPr="0010024C">
        <w:t>C:\&gt; tslsdvb</w:t>
      </w:r>
    </w:p>
    <w:p w14:paraId="7F2C9018" w14:textId="77777777" w:rsidR="008C1430" w:rsidRPr="00EC0F07" w:rsidRDefault="00222F0F" w:rsidP="00E233F7">
      <w:pPr>
        <w:pStyle w:val="Code"/>
      </w:pPr>
      <w:r w:rsidRPr="00EC0F07">
        <w:t>0: "</w:t>
      </w:r>
      <w:r w:rsidR="008C1430" w:rsidRPr="00EC0F07">
        <w:t>Nova-T Stick DVB-T Tuner (Dev1 Path0)</w:t>
      </w:r>
      <w:r w:rsidRPr="00EC0F07">
        <w:t>"</w:t>
      </w:r>
      <w:r w:rsidR="00EC0F07" w:rsidRPr="00EC0F07">
        <w:t xml:space="preserve"> </w:t>
      </w:r>
      <w:r w:rsidR="008C1430" w:rsidRPr="00EC0F07">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pPr>
      <w:r w:rsidRPr="0010024C">
        <w:t>C:\&gt; tslsdvb</w:t>
      </w:r>
    </w:p>
    <w:p w14:paraId="5A1DAC4F" w14:textId="77777777" w:rsidR="00861231" w:rsidRPr="0010024C" w:rsidRDefault="001319A2" w:rsidP="00E233F7">
      <w:pPr>
        <w:pStyle w:val="Code"/>
      </w:pPr>
      <w:r w:rsidRPr="0010024C">
        <w:t xml:space="preserve">0: </w:t>
      </w:r>
      <w:r w:rsidR="00C31AD4" w:rsidRPr="00EC0F07">
        <w:t>"</w:t>
      </w:r>
      <w:r w:rsidR="00861231" w:rsidRPr="0010024C">
        <w:t>Cinergy T USB XE (MKII) Tuner</w:t>
      </w:r>
      <w:r w:rsidR="00C31AD4" w:rsidRPr="00EC0F07">
        <w:t>"</w:t>
      </w:r>
      <w:r w:rsidR="00861231" w:rsidRPr="0010024C">
        <w:t xml:space="preserve"> (DVB-T)</w:t>
      </w:r>
    </w:p>
    <w:p w14:paraId="3F683D19" w14:textId="77777777" w:rsidR="00861231" w:rsidRPr="0010024C" w:rsidRDefault="001319A2" w:rsidP="00E233F7">
      <w:pPr>
        <w:pStyle w:val="Code"/>
      </w:pPr>
      <w:r w:rsidRPr="0010024C">
        <w:t xml:space="preserve">1: </w:t>
      </w:r>
      <w:r w:rsidR="00C31AD4" w:rsidRPr="00EC0F07">
        <w:t>"</w:t>
      </w:r>
      <w:r w:rsidR="00861231" w:rsidRPr="0010024C">
        <w:t>PCTV DiBcom BDA Digital Tuner (Dev1 Path0)</w:t>
      </w:r>
      <w:r w:rsidR="00C31AD4" w:rsidRPr="00EC0F07">
        <w:t>"</w:t>
      </w:r>
      <w:r w:rsidR="00861231" w:rsidRPr="0010024C">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pPr>
      <w:r w:rsidRPr="0010024C">
        <w:t>$ tslsdvb -v</w:t>
      </w:r>
    </w:p>
    <w:p w14:paraId="4D661DE9" w14:textId="77777777" w:rsidR="001763E7" w:rsidRPr="0010024C" w:rsidRDefault="001763E7" w:rsidP="00E233F7">
      <w:pPr>
        <w:pStyle w:val="Code"/>
      </w:pPr>
    </w:p>
    <w:p w14:paraId="61964B16" w14:textId="77777777" w:rsidR="001763E7" w:rsidRPr="0010024C" w:rsidRDefault="001763E7" w:rsidP="00E233F7">
      <w:pPr>
        <w:pStyle w:val="Code"/>
      </w:pPr>
      <w:r w:rsidRPr="0010024C">
        <w:t>/dev/dvb/adapter0 (DiBcom 3000MC/P, DVB-T)</w:t>
      </w:r>
    </w:p>
    <w:p w14:paraId="5DCB63DB" w14:textId="77777777" w:rsidR="001763E7" w:rsidRPr="0010024C" w:rsidRDefault="001763E7" w:rsidP="00E233F7">
      <w:pPr>
        <w:pStyle w:val="Code"/>
      </w:pPr>
    </w:p>
    <w:p w14:paraId="5EC2B2BB" w14:textId="77777777" w:rsidR="001763E7" w:rsidRDefault="001763E7" w:rsidP="00E233F7">
      <w:pPr>
        <w:pStyle w:val="Code"/>
      </w:pPr>
      <w:r w:rsidRPr="001763E7">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322547" w:rsidRDefault="001763E7" w:rsidP="00E233F7">
      <w:pPr>
        <w:pStyle w:val="Code"/>
      </w:pPr>
      <w:r>
        <w:t xml:space="preserve">  Guard interval .............................. </w:t>
      </w:r>
      <w:r w:rsidRPr="00322547">
        <w:t>1/32</w:t>
      </w:r>
    </w:p>
    <w:p w14:paraId="5035B5F5" w14:textId="77777777" w:rsidR="001763E7" w:rsidRPr="00322547" w:rsidRDefault="001763E7" w:rsidP="00E233F7">
      <w:pPr>
        <w:pStyle w:val="Code"/>
      </w:pPr>
      <w:r w:rsidRPr="00322547">
        <w:t xml:space="preserve">  Hierarchy ................................... none</w:t>
      </w:r>
    </w:p>
    <w:p w14:paraId="37924E3F" w14:textId="77777777" w:rsidR="001763E7" w:rsidRPr="00322547" w:rsidRDefault="001763E7" w:rsidP="00E233F7">
      <w:pPr>
        <w:pStyle w:val="Code"/>
      </w:pPr>
    </w:p>
    <w:p w14:paraId="02D0A35A" w14:textId="77777777" w:rsidR="001763E7" w:rsidRPr="00322547" w:rsidRDefault="001763E7" w:rsidP="00E233F7">
      <w:pPr>
        <w:pStyle w:val="Code"/>
      </w:pPr>
      <w:r w:rsidRPr="00322547">
        <w:t xml:space="preserve">  Capabilities: inversion auto, FEC 1/2, FEC 2/3, FEC 3/4, FEC 5/6, FEC 7/8,</w:t>
      </w:r>
    </w:p>
    <w:p w14:paraId="19176CB8" w14:textId="77777777" w:rsidR="001763E7" w:rsidRPr="00322547" w:rsidRDefault="001763E7" w:rsidP="00E233F7">
      <w:pPr>
        <w:pStyle w:val="Code"/>
      </w:pPr>
      <w:r w:rsidRPr="00322547">
        <w:t xml:space="preserve">    FEC auto, QPSK, 16-QAM, 64-QAM, QAM auto, transmission mode auto,</w:t>
      </w:r>
    </w:p>
    <w:p w14:paraId="32B28B17" w14:textId="77777777" w:rsidR="001763E7" w:rsidRPr="00322547" w:rsidRDefault="001763E7" w:rsidP="00E233F7">
      <w:pPr>
        <w:pStyle w:val="Code"/>
      </w:pPr>
      <w:r w:rsidRPr="00322547">
        <w:t xml:space="preserve">    guard interval auto, hierarchy auto, recover</w:t>
      </w:r>
    </w:p>
    <w:p w14:paraId="068EBD56" w14:textId="77777777" w:rsidR="001763E7" w:rsidRPr="00322547" w:rsidRDefault="001763E7" w:rsidP="00E233F7">
      <w:pPr>
        <w:pStyle w:val="Code"/>
      </w:pPr>
    </w:p>
    <w:p w14:paraId="2D0246C3" w14:textId="77777777" w:rsidR="001763E7" w:rsidRPr="00322547" w:rsidRDefault="001763E7" w:rsidP="00E233F7">
      <w:pPr>
        <w:pStyle w:val="Code"/>
      </w:pPr>
      <w:r w:rsidRPr="00322547">
        <w:lastRenderedPageBreak/>
        <w:t>/dev/dvb/adapter1 (DiBcom 3000MC/P, DVB-T)</w:t>
      </w:r>
    </w:p>
    <w:p w14:paraId="4B617B5C" w14:textId="77777777" w:rsidR="001763E7" w:rsidRPr="00322547" w:rsidRDefault="001763E7" w:rsidP="00E233F7">
      <w:pPr>
        <w:pStyle w:val="Code"/>
      </w:pPr>
    </w:p>
    <w:p w14:paraId="75C64E10" w14:textId="77777777" w:rsidR="001763E7" w:rsidRDefault="001763E7" w:rsidP="00E233F7">
      <w:pPr>
        <w:pStyle w:val="Code"/>
      </w:pPr>
      <w:r w:rsidRPr="00322547">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322547" w:rsidRDefault="001763E7" w:rsidP="00E233F7">
      <w:pPr>
        <w:pStyle w:val="Code"/>
      </w:pPr>
      <w:r>
        <w:t xml:space="preserve">  Guard interval .............................. </w:t>
      </w:r>
      <w:r w:rsidRPr="00322547">
        <w:t>1/32</w:t>
      </w:r>
    </w:p>
    <w:p w14:paraId="394F6B74" w14:textId="77777777" w:rsidR="001763E7" w:rsidRPr="00322547" w:rsidRDefault="001763E7" w:rsidP="00E233F7">
      <w:pPr>
        <w:pStyle w:val="Code"/>
      </w:pPr>
      <w:r w:rsidRPr="00322547">
        <w:t xml:space="preserve">  Hierarchy ................................... none</w:t>
      </w:r>
    </w:p>
    <w:p w14:paraId="36DA20E6" w14:textId="77777777" w:rsidR="001763E7" w:rsidRPr="00322547" w:rsidRDefault="001763E7" w:rsidP="00E233F7">
      <w:pPr>
        <w:pStyle w:val="Code"/>
      </w:pPr>
    </w:p>
    <w:p w14:paraId="692CF6A3" w14:textId="77777777" w:rsidR="001763E7" w:rsidRPr="00322547" w:rsidRDefault="001763E7" w:rsidP="00E233F7">
      <w:pPr>
        <w:pStyle w:val="Code"/>
      </w:pPr>
      <w:r w:rsidRPr="00322547">
        <w:t xml:space="preserve">  Capabilities: inversion auto, FEC 1/2, FEC 2/3, FEC 3/4, FEC 5/6, FEC 7/8,</w:t>
      </w:r>
    </w:p>
    <w:p w14:paraId="7CFEB84F" w14:textId="77777777" w:rsidR="001763E7" w:rsidRDefault="001763E7" w:rsidP="00E233F7">
      <w:pPr>
        <w:pStyle w:val="Code"/>
      </w:pPr>
      <w:r w:rsidRPr="00322547">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4" w:name="_Toc162959843"/>
      <w:r>
        <w:t>tsscan examples</w:t>
      </w:r>
      <w:bookmarkEnd w:id="43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322547" w:rsidRDefault="00891AA2" w:rsidP="00E233F7">
      <w:pPr>
        <w:pStyle w:val="Code"/>
      </w:pPr>
      <w:r w:rsidRPr="00322547">
        <w:t>--- ---------------- -------- ------ ------ ------ ---- ------</w:t>
      </w:r>
    </w:p>
    <w:p w14:paraId="0E1F1CC5" w14:textId="77777777" w:rsidR="00891AA2" w:rsidRPr="00322547" w:rsidRDefault="00891AA2" w:rsidP="00E233F7">
      <w:pPr>
        <w:pStyle w:val="Code"/>
      </w:pPr>
      <w:r w:rsidRPr="00322547">
        <w:t xml:space="preserve">  1 TF1              SMR6     0x0601 0x0006 0x20FA 0x01 0x0064</w:t>
      </w:r>
    </w:p>
    <w:p w14:paraId="5A9F6976" w14:textId="77777777" w:rsidR="00891AA2" w:rsidRPr="00322547" w:rsidRDefault="00891AA2" w:rsidP="00E233F7">
      <w:pPr>
        <w:pStyle w:val="Code"/>
      </w:pPr>
      <w:r w:rsidRPr="00322547">
        <w:t xml:space="preserve">  2 France 2         GR1      0x0101 0x0001 0x20FA 0x01 0x006E</w:t>
      </w:r>
    </w:p>
    <w:p w14:paraId="309DC10A" w14:textId="77777777" w:rsidR="00891AA2" w:rsidRPr="00322547" w:rsidRDefault="00891AA2" w:rsidP="00E233F7">
      <w:pPr>
        <w:pStyle w:val="Code"/>
      </w:pPr>
      <w:r w:rsidRPr="00322547">
        <w:t xml:space="preserve">  3 France 3         GR1      0x0111 0x0001 0x20FA 0x01 0x00D2</w:t>
      </w:r>
    </w:p>
    <w:p w14:paraId="2F036910" w14:textId="77777777" w:rsidR="00891AA2" w:rsidRPr="00322547" w:rsidRDefault="00891AA2" w:rsidP="00E233F7">
      <w:pPr>
        <w:pStyle w:val="Code"/>
      </w:pPr>
      <w:r w:rsidRPr="00322547">
        <w:t xml:space="preserve">  4 CANAL+           CNH      0x0301 0x0003 0x20FA 0x01 0x0500</w:t>
      </w:r>
    </w:p>
    <w:p w14:paraId="30E248C8" w14:textId="77777777" w:rsidR="00891AA2" w:rsidRPr="00322547" w:rsidRDefault="00891AA2" w:rsidP="00E233F7">
      <w:pPr>
        <w:pStyle w:val="Code"/>
      </w:pPr>
      <w:r w:rsidRPr="00322547">
        <w:t xml:space="preserve">  5 France 5         GR1      0x0104 0x0001 0x20FA 0x01 0x0136</w:t>
      </w:r>
    </w:p>
    <w:p w14:paraId="740EDC72" w14:textId="77777777" w:rsidR="00891AA2" w:rsidRPr="00322547" w:rsidRDefault="00891AA2" w:rsidP="00E233F7">
      <w:pPr>
        <w:pStyle w:val="Code"/>
      </w:pPr>
      <w:r w:rsidRPr="00322547">
        <w:t xml:space="preserve">  6 M6               MULTI4   0x0401 0x0004 0x20FA 0x01 0x006E</w:t>
      </w:r>
    </w:p>
    <w:p w14:paraId="792BFFAA" w14:textId="77777777" w:rsidR="00891AA2" w:rsidRPr="00322547" w:rsidRDefault="00891AA2" w:rsidP="00E233F7">
      <w:pPr>
        <w:pStyle w:val="Code"/>
      </w:pPr>
      <w:r w:rsidRPr="00322547">
        <w:t xml:space="preserve">  7 ARTE             GR1      0x0105 0x0001 0x20FA 0x01 0x01FE</w:t>
      </w:r>
    </w:p>
    <w:p w14:paraId="27FC1F82" w14:textId="77777777" w:rsidR="00891AA2" w:rsidRPr="00322547" w:rsidRDefault="00891AA2" w:rsidP="00E233F7">
      <w:pPr>
        <w:pStyle w:val="Code"/>
      </w:pPr>
      <w:r w:rsidRPr="00322547">
        <w:t xml:space="preserve">  8 Direct 8         NTN      0x0201 0x0002 0x20FA 0x01 0x0500</w:t>
      </w:r>
    </w:p>
    <w:p w14:paraId="0E5196B8" w14:textId="77777777" w:rsidR="00891AA2" w:rsidRPr="00322547" w:rsidRDefault="00891AA2" w:rsidP="00E233F7">
      <w:pPr>
        <w:pStyle w:val="Code"/>
      </w:pPr>
      <w:r w:rsidRPr="00322547">
        <w:t xml:space="preserve">  9 W9               MULTI4   0x0402 0x0004 0x20FA 0x01 0x00D2</w:t>
      </w:r>
    </w:p>
    <w:p w14:paraId="6B0FD82C" w14:textId="77777777" w:rsidR="00891AA2" w:rsidRPr="00322547" w:rsidRDefault="00891AA2" w:rsidP="00E233F7">
      <w:pPr>
        <w:pStyle w:val="Code"/>
      </w:pPr>
      <w:r w:rsidRPr="00322547">
        <w:t xml:space="preserve"> 10 TMC              SMR6     0x0606 0x0006 0x20FA 0x01 0x0258</w:t>
      </w:r>
    </w:p>
    <w:p w14:paraId="59E50D30" w14:textId="77777777" w:rsidR="00891AA2" w:rsidRPr="00322547" w:rsidRDefault="00891AA2" w:rsidP="00E233F7">
      <w:pPr>
        <w:pStyle w:val="Code"/>
      </w:pPr>
      <w:r w:rsidRPr="00322547">
        <w:t xml:space="preserve"> 11 NT1              MULTI4   0x0403 0x0004 0x20FA 0x01 0x0136</w:t>
      </w:r>
    </w:p>
    <w:p w14:paraId="4337D85C" w14:textId="77777777" w:rsidR="00891AA2" w:rsidRPr="00322547" w:rsidRDefault="00891AA2" w:rsidP="00E233F7">
      <w:pPr>
        <w:pStyle w:val="Code"/>
      </w:pPr>
      <w:r w:rsidRPr="00322547">
        <w:t xml:space="preserve"> 12 NRJ12            SMR6     0x0602 0x0006 0x20FA 0x01 0x00C8</w:t>
      </w:r>
    </w:p>
    <w:p w14:paraId="507406CE" w14:textId="77777777" w:rsidR="00891AA2" w:rsidRPr="00322547" w:rsidRDefault="00891AA2" w:rsidP="00E233F7">
      <w:pPr>
        <w:pStyle w:val="Code"/>
      </w:pPr>
      <w:r w:rsidRPr="00322547">
        <w:t xml:space="preserve"> 13 LCP              GR1      0x0106 0x0001 0x20FA 0x01 0x0262</w:t>
      </w:r>
    </w:p>
    <w:p w14:paraId="0E35EE52" w14:textId="77777777" w:rsidR="00891AA2" w:rsidRPr="00322547" w:rsidRDefault="00891AA2" w:rsidP="00E233F7">
      <w:pPr>
        <w:pStyle w:val="Code"/>
      </w:pPr>
      <w:r w:rsidRPr="00322547">
        <w:t xml:space="preserve"> 14 France 4         NTN      0x0207 0x0002 0x20FA 0x01 0x0506</w:t>
      </w:r>
    </w:p>
    <w:p w14:paraId="46047F54" w14:textId="77777777" w:rsidR="00891AA2" w:rsidRPr="00322547" w:rsidRDefault="00891AA2" w:rsidP="00E233F7">
      <w:pPr>
        <w:pStyle w:val="Code"/>
      </w:pPr>
      <w:r w:rsidRPr="00322547">
        <w:t xml:space="preserve"> 15 BFM TV           NTN      0x0203 0x0002 0x20FA 0x01 0x0502</w:t>
      </w:r>
    </w:p>
    <w:p w14:paraId="3595948E" w14:textId="77777777" w:rsidR="00891AA2" w:rsidRPr="00322547" w:rsidRDefault="00891AA2" w:rsidP="00E233F7">
      <w:pPr>
        <w:pStyle w:val="Code"/>
      </w:pPr>
      <w:r w:rsidRPr="00322547">
        <w:t xml:space="preserve"> 16 i&gt;TELE           NTN      0x0204 0x0002 0x20FA 0x01 0x0503</w:t>
      </w:r>
    </w:p>
    <w:p w14:paraId="4670D9A9" w14:textId="77777777" w:rsidR="00891AA2" w:rsidRPr="00322547" w:rsidRDefault="00891AA2" w:rsidP="00E233F7">
      <w:pPr>
        <w:pStyle w:val="Code"/>
      </w:pPr>
      <w:r w:rsidRPr="00322547">
        <w:lastRenderedPageBreak/>
        <w:t xml:space="preserve"> 17 Virgin 17        NTN      0x0205 0x0002 0x20FA 0x01 0x0504</w:t>
      </w:r>
    </w:p>
    <w:p w14:paraId="725B0C92" w14:textId="77777777" w:rsidR="00891AA2" w:rsidRPr="00322547" w:rsidRDefault="00891AA2" w:rsidP="00E233F7">
      <w:pPr>
        <w:pStyle w:val="Code"/>
      </w:pPr>
      <w:r w:rsidRPr="00322547">
        <w:t xml:space="preserve"> 18 Gulli            NTN      0x0206 0x0002 0x20FA 0x01 0x0505</w:t>
      </w:r>
    </w:p>
    <w:p w14:paraId="29FE37A0" w14:textId="77777777" w:rsidR="00891AA2" w:rsidRPr="00322547" w:rsidRDefault="00891AA2" w:rsidP="00E233F7">
      <w:pPr>
        <w:pStyle w:val="Code"/>
      </w:pPr>
      <w:r w:rsidRPr="00322547">
        <w:t xml:space="preserve"> 20 France Ô         GR1      0x0176 0x0001 0x20FA 0x01 0x02C6</w:t>
      </w:r>
    </w:p>
    <w:p w14:paraId="18A8AEE6" w14:textId="77777777" w:rsidR="00891AA2" w:rsidRPr="00322547" w:rsidRDefault="00891AA2" w:rsidP="00E233F7">
      <w:pPr>
        <w:pStyle w:val="Code"/>
      </w:pPr>
      <w:r w:rsidRPr="00322547">
        <w:t xml:space="preserve"> 21 Canal 21         Multi-7  0x0802 0x0008 0x20FA 0x01 0x10E1</w:t>
      </w:r>
    </w:p>
    <w:p w14:paraId="1A4A62C2" w14:textId="77777777" w:rsidR="00891AA2" w:rsidRPr="00322547" w:rsidRDefault="00891AA2" w:rsidP="00E233F7">
      <w:pPr>
        <w:pStyle w:val="Code"/>
      </w:pPr>
      <w:r w:rsidRPr="00322547">
        <w:t xml:space="preserve"> 22 IDF1             Multi-7  0x0803 0x0008 0x20FA 0x01 0x10E2</w:t>
      </w:r>
    </w:p>
    <w:p w14:paraId="32BB5E9B" w14:textId="77777777" w:rsidR="00891AA2" w:rsidRPr="00322547" w:rsidRDefault="00891AA2" w:rsidP="00E233F7">
      <w:pPr>
        <w:pStyle w:val="Code"/>
      </w:pPr>
      <w:r w:rsidRPr="00322547">
        <w:t xml:space="preserve"> 23 NRJ Paris        Multi-7  0x0804 0x0008 0x20FA 0x01 0x10E3</w:t>
      </w:r>
    </w:p>
    <w:p w14:paraId="592927A4" w14:textId="77777777" w:rsidR="00891AA2" w:rsidRPr="00322547" w:rsidRDefault="00891AA2" w:rsidP="00E233F7">
      <w:pPr>
        <w:pStyle w:val="Code"/>
      </w:pPr>
      <w:r w:rsidRPr="00322547">
        <w:t xml:space="preserve"> 24 CAP 24           Multi-7  0x0805 0x0008 0x20FA 0x01 0x10E4</w:t>
      </w:r>
    </w:p>
    <w:p w14:paraId="1AE2956C" w14:textId="77777777" w:rsidR="00891AA2" w:rsidRPr="00322547" w:rsidRDefault="00891AA2" w:rsidP="00E233F7">
      <w:pPr>
        <w:pStyle w:val="Code"/>
      </w:pPr>
      <w:r w:rsidRPr="00322547">
        <w:t xml:space="preserve"> 30 TPS STAR         CNH      0x0306 0x0003 0x20FA 0x01 0x0505</w:t>
      </w:r>
    </w:p>
    <w:p w14:paraId="018B17B8" w14:textId="77777777" w:rsidR="00891AA2" w:rsidRPr="00322547" w:rsidRDefault="00891AA2" w:rsidP="00E233F7">
      <w:pPr>
        <w:pStyle w:val="Code"/>
      </w:pPr>
      <w:r w:rsidRPr="00322547">
        <w:t xml:space="preserve"> 31 PARIS PREMIERE   MULTI4   0x0404 0x0004 0x20FA 0x01 0x019A</w:t>
      </w:r>
    </w:p>
    <w:p w14:paraId="5019AC42" w14:textId="77777777" w:rsidR="00891AA2" w:rsidRPr="00322547" w:rsidRDefault="00891AA2" w:rsidP="00E233F7">
      <w:pPr>
        <w:pStyle w:val="Code"/>
      </w:pPr>
      <w:r w:rsidRPr="00322547">
        <w:t xml:space="preserve"> 32 CANAL+ SPORT     CNH      0x0303 0x0003 0x20FA 0x01 0x0502</w:t>
      </w:r>
    </w:p>
    <w:p w14:paraId="03F24596" w14:textId="77777777" w:rsidR="00891AA2" w:rsidRPr="00322547" w:rsidRDefault="00891AA2" w:rsidP="00E233F7">
      <w:pPr>
        <w:pStyle w:val="Code"/>
      </w:pPr>
      <w:r w:rsidRPr="00322547">
        <w:t xml:space="preserve"> 33 CANAL+ CINEMA    CNH      0x0302 0x0003 0x20FA 0x01 0x0501</w:t>
      </w:r>
    </w:p>
    <w:p w14:paraId="00642FC3" w14:textId="77777777" w:rsidR="00891AA2" w:rsidRPr="00322547" w:rsidRDefault="00891AA2" w:rsidP="00E233F7">
      <w:pPr>
        <w:pStyle w:val="Code"/>
      </w:pPr>
      <w:r w:rsidRPr="00322547">
        <w:t xml:space="preserve"> 34 AB1              MULTI4   0x0406 0x0004 0x20FA 0x01 0x0262</w:t>
      </w:r>
    </w:p>
    <w:p w14:paraId="1E88FC05" w14:textId="77777777" w:rsidR="00891AA2" w:rsidRPr="00322547" w:rsidRDefault="00891AA2" w:rsidP="00E233F7">
      <w:pPr>
        <w:pStyle w:val="Code"/>
      </w:pPr>
      <w:r w:rsidRPr="00322547">
        <w:t xml:space="preserve"> 35 PLANETE          CNH      0x0304 0x0003 0x20FA 0x01 0x0503</w:t>
      </w:r>
    </w:p>
    <w:p w14:paraId="08391DCB" w14:textId="77777777" w:rsidR="00891AA2" w:rsidRPr="00322547" w:rsidRDefault="00891AA2" w:rsidP="00E233F7">
      <w:pPr>
        <w:pStyle w:val="Code"/>
      </w:pPr>
      <w:r w:rsidRPr="00322547">
        <w:t xml:space="preserve"> 36 TF6              MULTI4   0x0405 0x0004 0x20FA 0x01 0x01FE</w:t>
      </w:r>
    </w:p>
    <w:p w14:paraId="1238ABAC" w14:textId="77777777" w:rsidR="00891AA2" w:rsidRPr="00322547" w:rsidRDefault="00891AA2" w:rsidP="00E233F7">
      <w:pPr>
        <w:pStyle w:val="Code"/>
      </w:pPr>
      <w:r w:rsidRPr="00322547">
        <w:t xml:space="preserve"> 37 CANAL J          CNH      0x0305 0x0003 0x20FA 0x01 0x0504</w:t>
      </w:r>
    </w:p>
    <w:p w14:paraId="231E9E6F" w14:textId="77777777" w:rsidR="00891AA2" w:rsidRPr="00322547" w:rsidRDefault="00891AA2" w:rsidP="00E233F7">
      <w:pPr>
        <w:pStyle w:val="Code"/>
      </w:pPr>
      <w:r w:rsidRPr="00322547">
        <w:t xml:space="preserve"> 38 LCI              SMR6     0x0603 0x0006 0x20FA 0x01 0x012C</w:t>
      </w:r>
    </w:p>
    <w:p w14:paraId="68B0BD99" w14:textId="77777777" w:rsidR="00891AA2" w:rsidRPr="00322547" w:rsidRDefault="00891AA2" w:rsidP="00E233F7">
      <w:pPr>
        <w:pStyle w:val="Code"/>
      </w:pPr>
      <w:r w:rsidRPr="00322547">
        <w:t xml:space="preserve"> 39 Eurosport France SMR6     0x0604 0x0006 0x20FA 0x01 0x0190</w:t>
      </w:r>
    </w:p>
    <w:p w14:paraId="5F66760A" w14:textId="77777777" w:rsidR="00891AA2" w:rsidRPr="00322547" w:rsidRDefault="00891AA2" w:rsidP="00E233F7">
      <w:pPr>
        <w:pStyle w:val="Code"/>
      </w:pPr>
      <w:r w:rsidRPr="00322547">
        <w:t xml:space="preserve">                              0x01FF 0x0001 0x20FA      0x03F2</w:t>
      </w:r>
    </w:p>
    <w:p w14:paraId="78CB4734" w14:textId="77777777" w:rsidR="00891AA2" w:rsidRPr="00322547" w:rsidRDefault="00891AA2" w:rsidP="00E233F7">
      <w:pPr>
        <w:pStyle w:val="Code"/>
      </w:pPr>
      <w:r w:rsidRPr="00322547">
        <w:t xml:space="preserve">                              0x02FF 0x0002 0x20FA      0x050A</w:t>
      </w:r>
    </w:p>
    <w:p w14:paraId="29779379" w14:textId="77777777" w:rsidR="00891AA2" w:rsidRPr="00322547" w:rsidRDefault="00891AA2" w:rsidP="00E233F7">
      <w:pPr>
        <w:pStyle w:val="Code"/>
      </w:pPr>
      <w:r w:rsidRPr="00322547">
        <w:t xml:space="preserve">                     CNH      0x03F0 0x0003 0x20FA 0x0C 0x050A</w:t>
      </w:r>
    </w:p>
    <w:p w14:paraId="6B614CEA" w14:textId="77777777" w:rsidR="00891AA2" w:rsidRPr="00322547" w:rsidRDefault="00891AA2" w:rsidP="00E233F7">
      <w:pPr>
        <w:pStyle w:val="Code"/>
      </w:pPr>
      <w:r w:rsidRPr="00322547">
        <w:t xml:space="preserve">                     CNH      0x03F1 0x0003 0x20FA 0x0C 0x050B</w:t>
      </w:r>
    </w:p>
    <w:p w14:paraId="0ED0A38C" w14:textId="77777777" w:rsidR="00891AA2" w:rsidRPr="00322547" w:rsidRDefault="00891AA2" w:rsidP="00E233F7">
      <w:pPr>
        <w:pStyle w:val="Code"/>
      </w:pPr>
      <w:r w:rsidRPr="00322547">
        <w:t xml:space="preserve">                              0x04FF 0x0004 0x20FA 0x0C 0x03F2</w:t>
      </w:r>
    </w:p>
    <w:p w14:paraId="751EF31E" w14:textId="77777777" w:rsidR="00891AA2" w:rsidRPr="00322547" w:rsidRDefault="00891AA2" w:rsidP="00E233F7">
      <w:pPr>
        <w:pStyle w:val="Code"/>
      </w:pPr>
      <w:r w:rsidRPr="00322547">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5" w:name="_Toc162959844"/>
      <w:r>
        <w:t>tssmartcard examples</w:t>
      </w:r>
      <w:bookmarkEnd w:id="43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pPr>
      <w:r>
        <w:t xml:space="preserve">    </w:t>
      </w:r>
      <w:r w:rsidRPr="00FE4E12">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pPr>
      <w:r>
        <w:t xml:space="preserve">    </w:t>
      </w:r>
      <w:r w:rsidRPr="00FE4E12">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pPr>
      <w:r w:rsidRPr="004A7EAA">
        <w:t xml:space="preserve">    </w:t>
      </w:r>
      <w:r w:rsidRPr="00FE4E12">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6" w:name="_Ref195438366"/>
      <w:bookmarkStart w:id="437" w:name="_Toc162959845"/>
      <w:r>
        <w:t>tsterinfo examples</w:t>
      </w:r>
      <w:bookmarkEnd w:id="436"/>
      <w:bookmarkEnd w:id="437"/>
    </w:p>
    <w:p w14:paraId="4B0D3AC4" w14:textId="77777777" w:rsidR="00891AA2" w:rsidRPr="00A15F82" w:rsidRDefault="00891AA2" w:rsidP="00891AA2">
      <w:r>
        <w:t>Converting UHF channels to frequencies</w:t>
      </w:r>
      <w:r w:rsidR="00293E1A">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8" w:name="_Toc162959846"/>
      <w:r>
        <w:t>tshides examples</w:t>
      </w:r>
      <w:bookmarkEnd w:id="43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pPr>
      <w:r w:rsidRPr="004A7EAA">
        <w:t>USB mode ........ 0x0200</w:t>
      </w:r>
    </w:p>
    <w:p w14:paraId="1EC78578" w14:textId="77777777" w:rsidR="004A7EAA" w:rsidRPr="004A7EAA" w:rsidRDefault="004A7EAA" w:rsidP="004A7EAA">
      <w:pPr>
        <w:pStyle w:val="Code"/>
      </w:pPr>
      <w:r w:rsidRPr="004A7EAA">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9" w:name="_Ref525735228"/>
      <w:bookmarkStart w:id="440" w:name="_Toc162959847"/>
      <w:r>
        <w:t>tsswitch examples</w:t>
      </w:r>
      <w:bookmarkEnd w:id="439"/>
      <w:bookmarkEnd w:id="44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A3E6E07" w:rsidR="00427854" w:rsidRDefault="00427854" w:rsidP="00427854">
      <w:pPr>
        <w:pStyle w:val="Caption"/>
      </w:pPr>
      <w:bookmarkStart w:id="441" w:name="_Toc162960300"/>
      <w:r w:rsidRPr="00E233F7">
        <w:t xml:space="preserve">Figure </w:t>
      </w:r>
      <w:r w:rsidRPr="00E233F7">
        <w:fldChar w:fldCharType="begin"/>
      </w:r>
      <w:r w:rsidRPr="00E233F7">
        <w:instrText xml:space="preserve"> SEQ Figure \* ARABIC </w:instrText>
      </w:r>
      <w:r w:rsidRPr="00E233F7">
        <w:fldChar w:fldCharType="separate"/>
      </w:r>
      <w:r w:rsidR="001424C7">
        <w:rPr>
          <w:noProof/>
        </w:rPr>
        <w:t>4</w:t>
      </w:r>
      <w:r w:rsidRPr="00E233F7">
        <w:fldChar w:fldCharType="end"/>
      </w:r>
      <w:r w:rsidRPr="00E233F7">
        <w:t xml:space="preserve">: </w:t>
      </w:r>
      <w:r>
        <w:t>Sample input switching configuration</w:t>
      </w:r>
      <w:bookmarkEnd w:id="44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322547" w:rsidRDefault="00A372D0" w:rsidP="00A372D0">
      <w:pPr>
        <w:pStyle w:val="Code"/>
      </w:pPr>
      <w:r>
        <w:t xml:space="preserve">           </w:t>
      </w:r>
      <w:r w:rsidRPr="00322547">
        <w:t>-I http --infinite http://server.foo.com/service2/ \</w:t>
      </w:r>
      <w:r w:rsidRPr="00322547">
        <w:br/>
        <w:t xml:space="preserve">           -I fork 'tsp –I dvb ... –P zap service3' \</w:t>
      </w:r>
    </w:p>
    <w:p w14:paraId="3CB61AE2" w14:textId="77777777" w:rsidR="00A372D0" w:rsidRDefault="00A372D0" w:rsidP="00A372D0">
      <w:pPr>
        <w:pStyle w:val="Code"/>
      </w:pPr>
      <w:r w:rsidRPr="00322547">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2" w:name="_Ref57728727"/>
      <w:bookmarkStart w:id="443" w:name="_Toc162959848"/>
      <w:r>
        <w:t>tsxml example</w:t>
      </w:r>
      <w:bookmarkEnd w:id="442"/>
      <w:r w:rsidR="003F1A7B">
        <w:t>s</w:t>
      </w:r>
      <w:bookmarkEnd w:id="44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4" w:name="_Ref63239410"/>
      <w:bookmarkStart w:id="445" w:name="_Toc162959849"/>
      <w:r>
        <w:t xml:space="preserve">tsscan </w:t>
      </w:r>
      <w:r w:rsidR="00AD5F98">
        <w:t>using</w:t>
      </w:r>
      <w:r>
        <w:t xml:space="preserve"> a tuner emulator</w:t>
      </w:r>
      <w:bookmarkEnd w:id="444"/>
      <w:bookmarkEnd w:id="44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1028A3E"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424C7">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322547" w:rsidRDefault="0042485A" w:rsidP="0042485A">
      <w:pPr>
        <w:pStyle w:val="Code"/>
      </w:pPr>
      <w:r>
        <w:t xml:space="preserve">  </w:t>
      </w:r>
      <w:r w:rsidRPr="00322547">
        <w:t>--- ------------------ -------- ------ ------ ------ ---- ------</w:t>
      </w:r>
    </w:p>
    <w:p w14:paraId="7E045664" w14:textId="77777777" w:rsidR="0042485A" w:rsidRPr="00322547" w:rsidRDefault="0042485A" w:rsidP="0042485A">
      <w:pPr>
        <w:pStyle w:val="Code"/>
      </w:pPr>
      <w:r w:rsidRPr="00322547">
        <w:t xml:space="preserve">    1 Rai 1              RAI      0x0D49 0x0001 0x013E 0x01 0x0102</w:t>
      </w:r>
    </w:p>
    <w:p w14:paraId="07732E65" w14:textId="77777777" w:rsidR="0042485A" w:rsidRPr="00322547" w:rsidRDefault="0042485A" w:rsidP="0042485A">
      <w:pPr>
        <w:pStyle w:val="Code"/>
      </w:pPr>
      <w:r w:rsidRPr="00322547">
        <w:t xml:space="preserve">    2 Rai 2              RAI      0x0D4A 0x0001 0x013E 0x01 0x0101</w:t>
      </w:r>
    </w:p>
    <w:p w14:paraId="68C79A1A" w14:textId="77777777" w:rsidR="0042485A" w:rsidRPr="00322547" w:rsidRDefault="0042485A" w:rsidP="0042485A">
      <w:pPr>
        <w:pStyle w:val="Code"/>
      </w:pPr>
      <w:r w:rsidRPr="00322547">
        <w:t xml:space="preserve">    3 Rai 3 TGR Sardegna RAI      0x0D4B 0x0001 0x013E 0x01 0x0100</w:t>
      </w:r>
    </w:p>
    <w:p w14:paraId="4C6FC73D" w14:textId="77777777" w:rsidR="0042485A" w:rsidRPr="00322547" w:rsidRDefault="0042485A" w:rsidP="0042485A">
      <w:pPr>
        <w:pStyle w:val="Code"/>
      </w:pPr>
      <w:r w:rsidRPr="00322547">
        <w:t xml:space="preserve">   48 Rai News 24        RAI      0x0D53 0x0001 0x013E 0x01 0x0118</w:t>
      </w:r>
    </w:p>
    <w:p w14:paraId="773B494C" w14:textId="77777777" w:rsidR="0042485A" w:rsidRDefault="0042485A" w:rsidP="0042485A">
      <w:pPr>
        <w:pStyle w:val="Code"/>
      </w:pPr>
      <w:r w:rsidRPr="00322547">
        <w:t xml:space="preserve">  </w:t>
      </w:r>
      <w:r>
        <w:t>100 Test HEVC main10   Rai      0x0D52 0x0001 0x013E 0x1F 0x012C</w:t>
      </w:r>
    </w:p>
    <w:p w14:paraId="3877D628" w14:textId="77777777" w:rsidR="0042485A" w:rsidRPr="00322547" w:rsidRDefault="0042485A" w:rsidP="0042485A">
      <w:pPr>
        <w:pStyle w:val="Code"/>
      </w:pPr>
      <w:r>
        <w:t xml:space="preserve">      </w:t>
      </w:r>
      <w:r w:rsidRPr="00322547">
        <w:t>Rai Radio1         RAI      0x0D4C 0x0001 0x013E 0x02 0x0103</w:t>
      </w:r>
    </w:p>
    <w:p w14:paraId="685F8596" w14:textId="77777777" w:rsidR="0042485A" w:rsidRPr="00322547" w:rsidRDefault="0042485A" w:rsidP="0042485A">
      <w:pPr>
        <w:pStyle w:val="Code"/>
      </w:pPr>
      <w:r w:rsidRPr="00322547">
        <w:t xml:space="preserve">      Rai Radio2         RAI      0x0D4D 0x0001 0x013E 0x02 0x0104</w:t>
      </w:r>
    </w:p>
    <w:p w14:paraId="3394A927" w14:textId="77777777" w:rsidR="0042485A" w:rsidRPr="00322547" w:rsidRDefault="0042485A" w:rsidP="0042485A">
      <w:pPr>
        <w:pStyle w:val="Code"/>
      </w:pPr>
      <w:r w:rsidRPr="00322547">
        <w:t xml:space="preserve">      Rai Radio3         RAI      0x0D4E 0x0001 0x013E 0x02 0x0105</w:t>
      </w:r>
    </w:p>
    <w:p w14:paraId="692A18F4" w14:textId="77777777" w:rsidR="0042485A" w:rsidRPr="00322547" w:rsidRDefault="0042485A" w:rsidP="0042485A">
      <w:pPr>
        <w:pStyle w:val="Code"/>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322547" w:rsidRDefault="0042485A" w:rsidP="0042485A">
      <w:pPr>
        <w:pStyle w:val="Code"/>
      </w:pPr>
      <w:r>
        <w:t xml:space="preserve">  </w:t>
      </w:r>
      <w:r w:rsidRPr="00322547">
        <w:t>0x0009 0x47D1 0x217C 0x0027</w:t>
      </w:r>
    </w:p>
    <w:p w14:paraId="6EB5E63F" w14:textId="77777777" w:rsidR="0042485A" w:rsidRPr="00322547" w:rsidRDefault="0042485A" w:rsidP="0042485A">
      <w:pPr>
        <w:pStyle w:val="Code"/>
      </w:pPr>
      <w:r w:rsidRPr="00322547">
        <w:t xml:space="preserve">  0x000A 0x47D1 0x217C 0x0028</w:t>
      </w:r>
    </w:p>
    <w:p w14:paraId="534EEF0E" w14:textId="77777777" w:rsidR="0042485A" w:rsidRPr="00322547" w:rsidRDefault="0042485A" w:rsidP="0042485A">
      <w:pPr>
        <w:pStyle w:val="Code"/>
      </w:pPr>
      <w:r w:rsidRPr="00322547">
        <w:t xml:space="preserve">  0x000B 0x47D1 0x217C 0x0029</w:t>
      </w:r>
    </w:p>
    <w:p w14:paraId="1635C2C8" w14:textId="77777777" w:rsidR="0042485A" w:rsidRPr="00322547" w:rsidRDefault="0042485A" w:rsidP="0042485A">
      <w:pPr>
        <w:pStyle w:val="Code"/>
      </w:pPr>
      <w:r w:rsidRPr="00322547">
        <w:t xml:space="preserve">  0x000C 0x47D1 0x217C 0x002A</w:t>
      </w:r>
    </w:p>
    <w:p w14:paraId="277E2C34" w14:textId="77777777" w:rsidR="0042485A" w:rsidRPr="00322547" w:rsidRDefault="0042485A" w:rsidP="0042485A">
      <w:pPr>
        <w:pStyle w:val="Code"/>
      </w:pPr>
      <w:r w:rsidRPr="00322547">
        <w:t xml:space="preserve">  0x000D 0x47D1 0x217C 0x002B</w:t>
      </w:r>
    </w:p>
    <w:p w14:paraId="2E728D8D" w14:textId="77777777" w:rsidR="0042485A" w:rsidRPr="00322547" w:rsidRDefault="0042485A" w:rsidP="0042485A">
      <w:pPr>
        <w:pStyle w:val="Code"/>
      </w:pPr>
      <w:r w:rsidRPr="00322547">
        <w:t xml:space="preserve">  0x000E 0x47D1 0x217C 0x002C</w:t>
      </w:r>
    </w:p>
    <w:p w14:paraId="7BAD18B6" w14:textId="77777777" w:rsidR="0042485A" w:rsidRPr="00322547" w:rsidRDefault="0042485A" w:rsidP="0042485A">
      <w:pPr>
        <w:pStyle w:val="Code"/>
      </w:pPr>
      <w:r w:rsidRPr="00322547">
        <w:t xml:space="preserve">  0x000F 0x47D1 0x217C 0x002D</w:t>
      </w:r>
    </w:p>
    <w:p w14:paraId="3A99EAB0" w14:textId="77777777" w:rsidR="0042485A" w:rsidRPr="00322547" w:rsidRDefault="0042485A" w:rsidP="0042485A">
      <w:pPr>
        <w:pStyle w:val="Code"/>
      </w:pPr>
      <w:r w:rsidRPr="00322547">
        <w:lastRenderedPageBreak/>
        <w:t xml:space="preserve">  0x0010 0x47D1 0x217C 0x002E</w:t>
      </w:r>
    </w:p>
    <w:p w14:paraId="3DCD436B" w14:textId="77777777" w:rsidR="0042485A" w:rsidRDefault="0042485A" w:rsidP="0042485A">
      <w:pPr>
        <w:pStyle w:val="Code"/>
      </w:pPr>
      <w:r w:rsidRPr="00322547">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322547" w:rsidRDefault="0042485A" w:rsidP="0042485A">
      <w:pPr>
        <w:pStyle w:val="Code"/>
      </w:pPr>
      <w:r>
        <w:t xml:space="preserve">  </w:t>
      </w:r>
      <w:r w:rsidRPr="00322547">
        <w:t>0x0019 0x47D1 0x217C 0x0038</w:t>
      </w:r>
    </w:p>
    <w:p w14:paraId="36332569" w14:textId="77777777" w:rsidR="0042485A" w:rsidRPr="00322547" w:rsidRDefault="0042485A" w:rsidP="0042485A">
      <w:pPr>
        <w:pStyle w:val="Code"/>
      </w:pPr>
      <w:r w:rsidRPr="00322547">
        <w:t xml:space="preserve">  0x001A 0x47D1 0x217C 0x0039</w:t>
      </w:r>
    </w:p>
    <w:p w14:paraId="632F0AF4" w14:textId="77777777" w:rsidR="0042485A" w:rsidRPr="00322547" w:rsidRDefault="0042485A" w:rsidP="0042485A">
      <w:pPr>
        <w:pStyle w:val="Code"/>
      </w:pPr>
      <w:r w:rsidRPr="00322547">
        <w:t xml:space="preserve">  0x001B 0x47D1 0x217C 0x003A</w:t>
      </w:r>
    </w:p>
    <w:p w14:paraId="1EC41C5E" w14:textId="77777777" w:rsidR="0042485A" w:rsidRPr="00322547" w:rsidRDefault="0042485A" w:rsidP="0042485A">
      <w:pPr>
        <w:pStyle w:val="Code"/>
      </w:pPr>
      <w:r w:rsidRPr="00322547">
        <w:t xml:space="preserve">  0x001C 0x47D1 0x217C 0x003C</w:t>
      </w:r>
    </w:p>
    <w:p w14:paraId="648100F0" w14:textId="77777777" w:rsidR="0042485A" w:rsidRPr="00322547" w:rsidRDefault="0042485A" w:rsidP="0042485A">
      <w:pPr>
        <w:pStyle w:val="Code"/>
      </w:pPr>
      <w:r w:rsidRPr="00322547">
        <w:t xml:space="preserve">  0x001D 0x47D1 0x217C 0x003B</w:t>
      </w:r>
    </w:p>
    <w:p w14:paraId="440DD945" w14:textId="77777777" w:rsidR="0042485A" w:rsidRPr="00322547" w:rsidRDefault="0042485A" w:rsidP="0042485A">
      <w:pPr>
        <w:pStyle w:val="Code"/>
      </w:pPr>
      <w:r w:rsidRPr="00322547">
        <w:t xml:space="preserve">  0x001E 0x47D1 0x217C 0x003E</w:t>
      </w:r>
    </w:p>
    <w:p w14:paraId="6254FCFD" w14:textId="77777777" w:rsidR="0042485A" w:rsidRDefault="0042485A" w:rsidP="0042485A">
      <w:pPr>
        <w:pStyle w:val="Code"/>
      </w:pPr>
      <w:r w:rsidRPr="00322547">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322547" w:rsidRDefault="0042485A" w:rsidP="0042485A">
      <w:pPr>
        <w:pStyle w:val="Code"/>
      </w:pPr>
      <w:r>
        <w:t xml:space="preserve">  </w:t>
      </w:r>
      <w:r w:rsidRPr="00322547">
        <w:t>--- ------------------- ------ ------ ------ ---- ------</w:t>
      </w:r>
    </w:p>
    <w:p w14:paraId="48F57A39" w14:textId="77777777" w:rsidR="0042485A" w:rsidRPr="00322547" w:rsidRDefault="0042485A" w:rsidP="0042485A">
      <w:pPr>
        <w:pStyle w:val="Code"/>
      </w:pPr>
      <w:r w:rsidRPr="00322547">
        <w:t xml:space="preserve">    4 Rete4 HD            0x0BBC 0x03A2 0x0110 0x19 0x00D6</w:t>
      </w:r>
    </w:p>
    <w:p w14:paraId="0C5EB80C" w14:textId="77777777" w:rsidR="0042485A" w:rsidRPr="00322547" w:rsidRDefault="0042485A" w:rsidP="0042485A">
      <w:pPr>
        <w:pStyle w:val="Code"/>
      </w:pPr>
      <w:r w:rsidRPr="00322547">
        <w:t xml:space="preserve">    5 Canale5 HD          0x0BBD 0x03A2 0x0110 0x19 0x00D7</w:t>
      </w:r>
    </w:p>
    <w:p w14:paraId="28C767F2" w14:textId="77777777" w:rsidR="0042485A" w:rsidRPr="00322547" w:rsidRDefault="0042485A" w:rsidP="0042485A">
      <w:pPr>
        <w:pStyle w:val="Code"/>
      </w:pPr>
      <w:r w:rsidRPr="00322547">
        <w:t xml:space="preserve">    6 Italia1 HD          0x0BBE 0x03A2 0x0110 0x19 0x0041</w:t>
      </w:r>
    </w:p>
    <w:p w14:paraId="04EB829D" w14:textId="77777777" w:rsidR="0042485A" w:rsidRDefault="0042485A" w:rsidP="0042485A">
      <w:pPr>
        <w:pStyle w:val="Code"/>
      </w:pPr>
      <w:r w:rsidRPr="00322547">
        <w:t xml:space="preserve">   </w:t>
      </w:r>
      <w:r>
        <w:t>55 Mediaset Extra      0x0BEF 0x03A2 0x0110 0x01 0x00FF</w:t>
      </w:r>
    </w:p>
    <w:p w14:paraId="59FE7063" w14:textId="77777777" w:rsidR="0042485A" w:rsidRPr="00322547" w:rsidRDefault="0042485A" w:rsidP="0042485A">
      <w:pPr>
        <w:pStyle w:val="Code"/>
      </w:pPr>
      <w:r>
        <w:t xml:space="preserve">   </w:t>
      </w:r>
      <w:r w:rsidRPr="00322547">
        <w:t>66 Mediaset Italia Due 0x0BFA 0x03A2 0x0110 0x01 0x010A</w:t>
      </w:r>
    </w:p>
    <w:p w14:paraId="112A7E61" w14:textId="77777777" w:rsidR="0042485A" w:rsidRPr="00322547" w:rsidRDefault="0042485A" w:rsidP="0042485A">
      <w:pPr>
        <w:pStyle w:val="Code"/>
      </w:pPr>
      <w:r w:rsidRPr="00322547">
        <w:t xml:space="preserve">  504 Rete4 HD            0x0C20 0x03A2 0x0110 0x19 0x00CC</w:t>
      </w:r>
    </w:p>
    <w:p w14:paraId="263EFEBF" w14:textId="77777777" w:rsidR="0042485A" w:rsidRPr="00322547" w:rsidRDefault="0042485A" w:rsidP="0042485A">
      <w:pPr>
        <w:pStyle w:val="Code"/>
      </w:pPr>
      <w:r w:rsidRPr="00322547">
        <w:t xml:space="preserve">  505 Canale5 HD          0x0C21 0x03A2 0x0110 0x19 0x00CD</w:t>
      </w:r>
    </w:p>
    <w:p w14:paraId="59BF9F01" w14:textId="77777777" w:rsidR="0042485A" w:rsidRPr="00322547" w:rsidRDefault="0042485A" w:rsidP="0042485A">
      <w:pPr>
        <w:pStyle w:val="Code"/>
      </w:pPr>
      <w:r w:rsidRPr="00322547">
        <w:t xml:space="preserve">  506 Italia1 HD          0x0C22 0x03A2 0x0110 0x19 0x00CE</w:t>
      </w:r>
    </w:p>
    <w:p w14:paraId="2743DD5B" w14:textId="77777777" w:rsidR="0042485A" w:rsidRPr="00322547" w:rsidRDefault="0042485A" w:rsidP="0042485A">
      <w:pPr>
        <w:pStyle w:val="Code"/>
      </w:pPr>
      <w:r w:rsidRPr="00322547">
        <w:t xml:space="preserve">  566 Mediaset Italia Due 0x0C5E 0x03A2 0x0110 0x01 0x010B</w:t>
      </w:r>
    </w:p>
    <w:p w14:paraId="718FA66D" w14:textId="77777777" w:rsidR="0042485A" w:rsidRPr="00322547" w:rsidRDefault="0042485A" w:rsidP="0042485A">
      <w:pPr>
        <w:pStyle w:val="Code"/>
      </w:pPr>
      <w:r w:rsidRPr="00322547">
        <w:t xml:space="preserve">      Servizio 31         0x001F 0x03A2 0x0110      0x0065</w:t>
      </w:r>
    </w:p>
    <w:p w14:paraId="2EF0908B" w14:textId="77777777" w:rsidR="0042485A" w:rsidRPr="00322547" w:rsidRDefault="0042485A" w:rsidP="0042485A">
      <w:pPr>
        <w:pStyle w:val="Code"/>
      </w:pPr>
      <w:r w:rsidRPr="00322547">
        <w:t xml:space="preserve">      Servizio 32         0x0020 0x03A2 0x0110      0x0066</w:t>
      </w:r>
    </w:p>
    <w:p w14:paraId="5DE60288" w14:textId="77777777" w:rsidR="0042485A" w:rsidRPr="00322547" w:rsidRDefault="0042485A" w:rsidP="0042485A">
      <w:pPr>
        <w:pStyle w:val="Code"/>
      </w:pPr>
      <w:r w:rsidRPr="00322547">
        <w:t xml:space="preserve">      Servizio 33         0x0021 0x03A2 0x0110      0x0067</w:t>
      </w:r>
    </w:p>
    <w:p w14:paraId="5BFBF3AC" w14:textId="77777777" w:rsidR="0042485A" w:rsidRPr="00322547" w:rsidRDefault="0042485A" w:rsidP="0042485A">
      <w:pPr>
        <w:pStyle w:val="Code"/>
      </w:pPr>
      <w:r w:rsidRPr="00322547">
        <w:t xml:space="preserve">      Servizio 34         0x0022 0x03A2 0x0110      0x0068</w:t>
      </w:r>
    </w:p>
    <w:p w14:paraId="6BBFE646" w14:textId="77777777" w:rsidR="0042485A" w:rsidRPr="00322547" w:rsidRDefault="0042485A" w:rsidP="0042485A">
      <w:pPr>
        <w:pStyle w:val="Code"/>
      </w:pPr>
      <w:r w:rsidRPr="00322547">
        <w:t xml:space="preserve">      Servizio 35         0x0023 0x03A2 0x0110      0x0069</w:t>
      </w:r>
    </w:p>
    <w:p w14:paraId="3BF1EEA3" w14:textId="77777777" w:rsidR="0042485A" w:rsidRPr="00322547" w:rsidRDefault="0042485A" w:rsidP="0042485A">
      <w:pPr>
        <w:pStyle w:val="Code"/>
      </w:pPr>
      <w:r w:rsidRPr="00322547">
        <w:t xml:space="preserve">      Servizio 36         0x0024 0x03A2 0x0110      0x006A</w:t>
      </w:r>
    </w:p>
    <w:p w14:paraId="4B5CA992" w14:textId="77777777" w:rsidR="0042485A" w:rsidRPr="00322547" w:rsidRDefault="0042485A" w:rsidP="0042485A">
      <w:pPr>
        <w:pStyle w:val="Code"/>
      </w:pPr>
      <w:r w:rsidRPr="00322547">
        <w:t xml:space="preserve">      Servizio 37         0x0025 0x03A2 0x0110      0x006B</w:t>
      </w:r>
    </w:p>
    <w:p w14:paraId="3CE23562" w14:textId="77777777" w:rsidR="0042485A" w:rsidRPr="00322547" w:rsidRDefault="0042485A" w:rsidP="0042485A">
      <w:pPr>
        <w:pStyle w:val="Code"/>
      </w:pPr>
      <w:r w:rsidRPr="00322547">
        <w:t xml:space="preserve">      Servizio 38         0x0026 0x03A2 0x0110      0x006C</w:t>
      </w:r>
    </w:p>
    <w:p w14:paraId="4D26C74B" w14:textId="77777777" w:rsidR="0042485A" w:rsidRPr="00322547" w:rsidRDefault="0042485A" w:rsidP="0042485A">
      <w:pPr>
        <w:pStyle w:val="Code"/>
      </w:pPr>
      <w:r w:rsidRPr="00322547">
        <w:t xml:space="preserve">      Servizio 39         0x0027 0x03A2 0x0110      0x006D</w:t>
      </w:r>
    </w:p>
    <w:p w14:paraId="63B86827" w14:textId="77777777" w:rsidR="0042485A" w:rsidRPr="00322547" w:rsidRDefault="0042485A" w:rsidP="0042485A">
      <w:pPr>
        <w:pStyle w:val="Code"/>
      </w:pPr>
      <w:r w:rsidRPr="00322547">
        <w:t xml:space="preserve">      Ghost               0x0063 0x03A2 0x0110      0x0063</w:t>
      </w:r>
    </w:p>
    <w:p w14:paraId="34808D31" w14:textId="77777777" w:rsidR="0042485A" w:rsidRPr="00322547"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322547" w:rsidRDefault="0042485A" w:rsidP="0042485A">
      <w:pPr>
        <w:pStyle w:val="Code"/>
      </w:pPr>
      <w:r>
        <w:t xml:space="preserve">  </w:t>
      </w:r>
      <w:r w:rsidRPr="00322547">
        <w:t>--- -------------- -------- ------ ------ ------ ---- ------</w:t>
      </w:r>
    </w:p>
    <w:p w14:paraId="3F4AB9FB" w14:textId="77777777" w:rsidR="0042485A" w:rsidRPr="00322547" w:rsidRDefault="0042485A" w:rsidP="0042485A">
      <w:pPr>
        <w:pStyle w:val="Code"/>
      </w:pPr>
      <w:r w:rsidRPr="00322547">
        <w:t xml:space="preserve">   57 Rai Sport + HD Rai      0x2197 0x0005 0x013E 0x01 0x0211</w:t>
      </w:r>
    </w:p>
    <w:p w14:paraId="30CDB9E3" w14:textId="77777777" w:rsidR="0042485A" w:rsidRPr="00322547" w:rsidRDefault="0042485A" w:rsidP="0042485A">
      <w:pPr>
        <w:pStyle w:val="Code"/>
      </w:pPr>
      <w:r w:rsidRPr="00322547">
        <w:t xml:space="preserve">  502 Rai 2 HD       Rai      0x2190 0x0005 0x013E 0x01 0x020D</w:t>
      </w:r>
    </w:p>
    <w:p w14:paraId="5F60FBED" w14:textId="77777777" w:rsidR="0042485A" w:rsidRPr="00322547" w:rsidRDefault="0042485A" w:rsidP="0042485A">
      <w:pPr>
        <w:pStyle w:val="Code"/>
      </w:pPr>
      <w:r w:rsidRPr="00322547">
        <w:t xml:space="preserve">  503 Rai 3 HD       Rai      0x2191 0x0005 0x013E 0x01 0x0229</w:t>
      </w:r>
    </w:p>
    <w:p w14:paraId="26AD915C" w14:textId="77777777" w:rsidR="0042485A" w:rsidRPr="00322547" w:rsidRDefault="0042485A" w:rsidP="0042485A">
      <w:pPr>
        <w:pStyle w:val="Code"/>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322547" w:rsidRDefault="0042485A" w:rsidP="0042485A">
      <w:pPr>
        <w:pStyle w:val="Code"/>
      </w:pPr>
      <w:r>
        <w:t xml:space="preserve">  </w:t>
      </w:r>
      <w:r w:rsidRPr="00322547">
        <w:t>--- ------------------ ------------ ------ ------ ------ ---- ------</w:t>
      </w:r>
    </w:p>
    <w:p w14:paraId="4BC114CC" w14:textId="77777777" w:rsidR="0042485A" w:rsidRPr="00322547" w:rsidRDefault="0042485A" w:rsidP="0042485A">
      <w:pPr>
        <w:pStyle w:val="Code"/>
      </w:pPr>
      <w:r w:rsidRPr="00322547">
        <w:t xml:space="preserve">   19 Sardegna1          Sardegna1 TV 0x0001 0x1771 0x1F41 0x01 0x0100</w:t>
      </w:r>
    </w:p>
    <w:p w14:paraId="4947A78E" w14:textId="77777777" w:rsidR="0042485A" w:rsidRPr="00322547" w:rsidRDefault="0042485A" w:rsidP="0042485A">
      <w:pPr>
        <w:pStyle w:val="Code"/>
      </w:pPr>
      <w:r w:rsidRPr="00322547">
        <w:t xml:space="preserve">  172 Sardegna2 - EjaTV  Sardegna1 TV 0x0002 0x1771 0x1F41 0x01 0x0200</w:t>
      </w:r>
    </w:p>
    <w:p w14:paraId="5CF3DD6F" w14:textId="77777777" w:rsidR="0042485A" w:rsidRPr="00322547" w:rsidRDefault="0042485A" w:rsidP="0042485A">
      <w:pPr>
        <w:pStyle w:val="Code"/>
      </w:pPr>
      <w:r w:rsidRPr="00322547">
        <w:t xml:space="preserve">  272 Sardegna3 - MATEX  Sardegna1 TV 0x0003 0x1771 0x1F41 0x01 0x0300</w:t>
      </w:r>
    </w:p>
    <w:p w14:paraId="1282C5EA" w14:textId="77777777" w:rsidR="0042485A" w:rsidRPr="00322547" w:rsidRDefault="0042485A" w:rsidP="0042485A">
      <w:pPr>
        <w:pStyle w:val="Code"/>
      </w:pPr>
      <w:r w:rsidRPr="00322547">
        <w:t xml:space="preserve">  607 Canale40 Regionale SARDEGNA TV  0x000B 0x1771 0x1F41 0x01 0x0BBE</w:t>
      </w:r>
    </w:p>
    <w:p w14:paraId="3DEF6CA3" w14:textId="77777777" w:rsidR="0042485A" w:rsidRPr="00322547" w:rsidRDefault="0042485A" w:rsidP="0042485A">
      <w:pPr>
        <w:pStyle w:val="Code"/>
      </w:pPr>
      <w:r w:rsidRPr="00322547">
        <w:t xml:space="preserve">  641 Sardegna4          Sardegna1 TV 0x0007 0x1771 0x1F41 0x01 0x010A</w:t>
      </w:r>
    </w:p>
    <w:p w14:paraId="25277FC2" w14:textId="77777777" w:rsidR="0042485A" w:rsidRPr="00322547" w:rsidRDefault="0042485A" w:rsidP="0042485A">
      <w:pPr>
        <w:pStyle w:val="Code"/>
      </w:pPr>
      <w:r w:rsidRPr="00322547">
        <w:t xml:space="preserve">  642 Sardegna5          Sardegna1 TV 0x0008 0x1771 0x1F41 0x01 0x0114</w:t>
      </w:r>
    </w:p>
    <w:p w14:paraId="775D0772" w14:textId="77777777" w:rsidR="0042485A" w:rsidRPr="00322547" w:rsidRDefault="0042485A" w:rsidP="0042485A">
      <w:pPr>
        <w:pStyle w:val="Code"/>
      </w:pPr>
      <w:r w:rsidRPr="00322547">
        <w:t xml:space="preserve">  643 Sardegna6          Sardegna1 TV 0x0009 0x1771 0x1F41 0x01 0x011E</w:t>
      </w:r>
    </w:p>
    <w:p w14:paraId="46F395AD" w14:textId="77777777" w:rsidR="0042485A" w:rsidRPr="00322547" w:rsidRDefault="0042485A" w:rsidP="0042485A">
      <w:pPr>
        <w:pStyle w:val="Code"/>
      </w:pPr>
      <w:r w:rsidRPr="00322547">
        <w:t xml:space="preserve">      Radio SuperSound   Sardegna1 TV 0x0006 0x1771 0x1F41 0x02 0x00E3</w:t>
      </w:r>
    </w:p>
    <w:p w14:paraId="09C1F208" w14:textId="77777777" w:rsidR="0042485A" w:rsidRPr="00322547"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322547" w:rsidRDefault="0042485A" w:rsidP="0042485A">
      <w:pPr>
        <w:pStyle w:val="Code"/>
      </w:pPr>
      <w:r>
        <w:t xml:space="preserve">  </w:t>
      </w:r>
      <w:r w:rsidRPr="00322547">
        <w:t>--- ----------------- --------- ------ ------ ------ ---- ------</w:t>
      </w:r>
    </w:p>
    <w:p w14:paraId="26ED9991" w14:textId="77777777" w:rsidR="0042485A" w:rsidRPr="00322547" w:rsidRDefault="0042485A" w:rsidP="0042485A">
      <w:pPr>
        <w:pStyle w:val="Code"/>
      </w:pPr>
      <w:r w:rsidRPr="00322547">
        <w:t xml:space="preserve">   13 Telecostasmeralda Harmonic  0x0001 0x0082 0x01CA 0x01 0x1029</w:t>
      </w:r>
    </w:p>
    <w:p w14:paraId="042919A2" w14:textId="77777777" w:rsidR="0042485A" w:rsidRDefault="0042485A" w:rsidP="0042485A">
      <w:pPr>
        <w:pStyle w:val="Code"/>
      </w:pPr>
      <w:r w:rsidRPr="00322547">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322547" w:rsidRDefault="0042485A" w:rsidP="0042485A">
      <w:pPr>
        <w:pStyle w:val="Code"/>
      </w:pPr>
      <w:r>
        <w:t xml:space="preserve">  </w:t>
      </w:r>
      <w:r w:rsidRPr="00322547">
        <w:t>--- ---------------- ---------------- ------ ------ ------ ---- ------</w:t>
      </w:r>
    </w:p>
    <w:p w14:paraId="222ADD48" w14:textId="77777777" w:rsidR="0042485A" w:rsidRPr="00322547" w:rsidRDefault="0042485A" w:rsidP="0042485A">
      <w:pPr>
        <w:pStyle w:val="Code"/>
      </w:pPr>
      <w:r w:rsidRPr="00322547">
        <w:t xml:space="preserve">   14 Telesardegna     Telesardegna     0x0001 0xA800 0x3001 0x01 0x0820</w:t>
      </w:r>
    </w:p>
    <w:p w14:paraId="6177C714" w14:textId="77777777" w:rsidR="0042485A" w:rsidRPr="00322547" w:rsidRDefault="0042485A" w:rsidP="0042485A">
      <w:pPr>
        <w:pStyle w:val="Code"/>
      </w:pPr>
      <w:r w:rsidRPr="00322547">
        <w:t xml:space="preserve">  114 Telesardegna 1   Telesardegna     0x0002 0xA800 0x3001 0x01 0x0821</w:t>
      </w:r>
    </w:p>
    <w:p w14:paraId="4B1D45BF" w14:textId="77777777" w:rsidR="0042485A" w:rsidRPr="00322547" w:rsidRDefault="0042485A" w:rsidP="0042485A">
      <w:pPr>
        <w:pStyle w:val="Code"/>
      </w:pPr>
      <w:r w:rsidRPr="00322547">
        <w:t xml:space="preserve">  214 Telesardegna 2   Telesardegna     0x0003 0xA800 0x3001 0x01 0x0822</w:t>
      </w:r>
    </w:p>
    <w:p w14:paraId="3D09976A" w14:textId="77777777" w:rsidR="0042485A" w:rsidRPr="00322547" w:rsidRDefault="0042485A" w:rsidP="0042485A">
      <w:pPr>
        <w:pStyle w:val="Code"/>
      </w:pPr>
      <w:r w:rsidRPr="00322547">
        <w:t xml:space="preserve">  609 Telesardegna 3   Telesardegna     0x0004 0xA800 0x3001 0x01 0x0823</w:t>
      </w:r>
    </w:p>
    <w:p w14:paraId="34028DFB" w14:textId="77777777" w:rsidR="0042485A" w:rsidRPr="00322547"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322547" w:rsidRDefault="0042485A" w:rsidP="0042485A">
      <w:pPr>
        <w:pStyle w:val="Code"/>
      </w:pPr>
      <w:r>
        <w:t xml:space="preserve">  </w:t>
      </w:r>
      <w:r w:rsidRPr="00322547">
        <w:t>--- ----------------- --------- ------ ------ ------ ---- ------</w:t>
      </w:r>
    </w:p>
    <w:p w14:paraId="4F274CA1" w14:textId="77777777" w:rsidR="0042485A" w:rsidRPr="00322547" w:rsidRDefault="0042485A" w:rsidP="0042485A">
      <w:pPr>
        <w:pStyle w:val="Code"/>
      </w:pPr>
      <w:r w:rsidRPr="00322547">
        <w:t xml:space="preserve">   10 Videolina         Videolina 0x0001 0x0129 0x217C 0x01 0x0405</w:t>
      </w:r>
    </w:p>
    <w:p w14:paraId="31B39F52" w14:textId="77777777" w:rsidR="0042485A" w:rsidRPr="00322547" w:rsidRDefault="0042485A" w:rsidP="0042485A">
      <w:pPr>
        <w:pStyle w:val="Code"/>
      </w:pPr>
      <w:r w:rsidRPr="00322547">
        <w:t xml:space="preserve">   13 TeleCostaSmeralda Videolina 0x0005 0x0129 0x217C 0x01 0x0407</w:t>
      </w:r>
    </w:p>
    <w:p w14:paraId="52F3D6AB" w14:textId="77777777" w:rsidR="0042485A" w:rsidRPr="00322547" w:rsidRDefault="0042485A" w:rsidP="0042485A">
      <w:pPr>
        <w:pStyle w:val="Code"/>
      </w:pPr>
      <w:r w:rsidRPr="00322547">
        <w:t xml:space="preserve">  110 Videolina 2       Videolina 0x0002 0x0129 0x217C 0x01 0x0402</w:t>
      </w:r>
    </w:p>
    <w:p w14:paraId="6F7F3BB4" w14:textId="77777777" w:rsidR="0042485A" w:rsidRPr="00322547" w:rsidRDefault="0042485A" w:rsidP="0042485A">
      <w:pPr>
        <w:pStyle w:val="Code"/>
      </w:pPr>
      <w:r w:rsidRPr="00322547">
        <w:t xml:space="preserve">  210 Videolina  3      Videolina 0x0003 0x0129 0x217C 0x01 0x0403</w:t>
      </w:r>
    </w:p>
    <w:p w14:paraId="7F226392" w14:textId="77777777" w:rsidR="0042485A" w:rsidRDefault="0042485A" w:rsidP="0042485A">
      <w:pPr>
        <w:pStyle w:val="Code"/>
      </w:pPr>
      <w:r w:rsidRPr="00322547">
        <w:t xml:space="preserve">  </w:t>
      </w:r>
      <w:r>
        <w:t>510 Videolina HD Test Videolina 0x0006 0x0129 0x217C 0x01 0x0406</w:t>
      </w:r>
    </w:p>
    <w:p w14:paraId="6552C98E" w14:textId="77777777" w:rsidR="0042485A" w:rsidRPr="00322547" w:rsidRDefault="0042485A" w:rsidP="0042485A">
      <w:pPr>
        <w:pStyle w:val="Code"/>
      </w:pPr>
      <w:r>
        <w:t xml:space="preserve">  </w:t>
      </w:r>
      <w:r w:rsidRPr="00322547">
        <w:t>601 Videolina 4       Videolina 0x0004 0x0129 0x217C 0x01 0x0404</w:t>
      </w:r>
    </w:p>
    <w:p w14:paraId="340B2D9E" w14:textId="77777777" w:rsidR="0042485A" w:rsidRPr="00322547" w:rsidRDefault="0042485A" w:rsidP="0042485A">
      <w:pPr>
        <w:pStyle w:val="Code"/>
      </w:pPr>
      <w:r w:rsidRPr="00322547">
        <w:t xml:space="preserve">      Radiolina         Videolina 0x000A 0x0129 0x217C 0x02 0x0210</w:t>
      </w:r>
    </w:p>
    <w:p w14:paraId="2BE1E8DB" w14:textId="77777777" w:rsidR="0042485A" w:rsidRDefault="0042485A" w:rsidP="0042485A">
      <w:pPr>
        <w:pStyle w:val="Code"/>
      </w:pPr>
      <w:r w:rsidRPr="00322547">
        <w:t xml:space="preserve">      </w:t>
      </w:r>
      <w:r>
        <w:t>Rad1              Videolina 0x000B 0x0129 0x217C 0x0C 0x006F</w:t>
      </w:r>
    </w:p>
    <w:p w14:paraId="14AEE6F6" w14:textId="3F1AB114" w:rsidR="0042485A" w:rsidRPr="00322547" w:rsidRDefault="0042485A" w:rsidP="0042485A">
      <w:pPr>
        <w:pStyle w:val="Code"/>
      </w:pPr>
      <w:r>
        <w:t xml:space="preserve">      </w:t>
      </w:r>
      <w:r w:rsidRPr="00322547">
        <w:t>Radio Bonaria     Videolina 0x000C 0x0129 0x217C 0x02 0x0070</w:t>
      </w:r>
    </w:p>
    <w:p w14:paraId="7E082953" w14:textId="4A075953" w:rsidR="00C12A8F" w:rsidRDefault="00C12A8F" w:rsidP="00C12A8F">
      <w:pPr>
        <w:pStyle w:val="Heading3"/>
      </w:pPr>
      <w:bookmarkStart w:id="446" w:name="_Ref80608293"/>
      <w:bookmarkStart w:id="447" w:name="_Toc162959850"/>
      <w:r>
        <w:t>tspcap examples</w:t>
      </w:r>
      <w:bookmarkEnd w:id="446"/>
      <w:bookmarkEnd w:id="44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t xml:space="preserve">  IP bitrate:            2,088,218 bits/second</w:t>
      </w:r>
    </w:p>
    <w:p w14:paraId="3D2664FF" w14:textId="77777777" w:rsidR="0072697D" w:rsidRDefault="0072697D" w:rsidP="0072697D">
      <w:pPr>
        <w:pStyle w:val="Code"/>
      </w:pPr>
      <w:r>
        <w:lastRenderedPageBreak/>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pPr>
      <w:bookmarkStart w:id="448" w:name="_Ref127069508"/>
      <w:bookmarkStart w:id="449" w:name="_Toc157506391"/>
      <w:bookmarkStart w:id="450" w:name="_Toc162959851"/>
      <w:bookmarkEnd w:id="20"/>
      <w:bookmarkEnd w:id="21"/>
      <w:r>
        <w:t xml:space="preserve">TSP </w:t>
      </w:r>
      <w:r w:rsidR="00E84FAC">
        <w:t>e</w:t>
      </w:r>
      <w:r>
        <w:t>xamples</w:t>
      </w:r>
      <w:bookmarkEnd w:id="448"/>
      <w:bookmarkEnd w:id="449"/>
      <w:bookmarkEnd w:id="450"/>
    </w:p>
    <w:p w14:paraId="52554C1C" w14:textId="77777777" w:rsidR="00A771C4" w:rsidRDefault="00A771C4">
      <w:r>
        <w:t xml:space="preserve">This </w:t>
      </w:r>
      <w:r w:rsidR="00C479C1">
        <w:t xml:space="preserve">section </w:t>
      </w:r>
      <w: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pPr>
      <w:bookmarkStart w:id="451" w:name="_Toc162959852"/>
      <w:r>
        <w:t>Capturin</w:t>
      </w:r>
      <w:r w:rsidR="00C479C1">
        <w:t>g a TS from an external source</w:t>
      </w:r>
      <w:bookmarkEnd w:id="451"/>
    </w:p>
    <w:p w14:paraId="4A8B67B8" w14:textId="77777777" w:rsidR="00A771C4" w:rsidRDefault="00A771C4">
      <w: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pPr>
      <w:bookmarkStart w:id="452" w:name="_Toc162959853"/>
      <w:r>
        <w:lastRenderedPageBreak/>
        <w:t>Routing a TS betw</w:t>
      </w:r>
      <w:r w:rsidR="00C479C1">
        <w:t>een several physical transports</w:t>
      </w:r>
      <w:bookmarkEnd w:id="452"/>
    </w:p>
    <w:p w14:paraId="4794AF63" w14:textId="77777777" w:rsidR="00A771C4" w:rsidRDefault="00A771C4">
      <w: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322547" w:rsidRDefault="00A771C4" w:rsidP="00E233F7">
      <w:pPr>
        <w:pStyle w:val="Code"/>
      </w:pPr>
      <w:r w:rsidRPr="00322547">
        <w:t>tsp –I dvb –t 11856:v:0:27500 -O dektec</w:t>
      </w:r>
    </w:p>
    <w:p w14:paraId="1A4728F5" w14:textId="77777777" w:rsidR="00A771C4" w:rsidRDefault="00C479C1" w:rsidP="00B4767F">
      <w:pPr>
        <w:pStyle w:val="Heading3"/>
      </w:pPr>
      <w:bookmarkStart w:id="453" w:name="_Toc162959854"/>
      <w:r>
        <w:t>Using IP multicast</w:t>
      </w:r>
      <w:bookmarkEnd w:id="453"/>
    </w:p>
    <w:p w14:paraId="36FB0D4E" w14:textId="77777777" w:rsidR="00A771C4" w:rsidRDefault="00A771C4">
      <w:r>
        <w:t>The following example reads a transport stream from the second Dektec DVB-ASI input device (“</w:t>
      </w:r>
      <w:r>
        <w:rPr>
          <w:i/>
          <w:iCs/>
        </w:rPr>
        <w:t>device 1</w:t>
      </w:r>
      <w:r>
        <w:t>”), extracts the service named “Arte”, with French audio track only (identified as “fra” in the PMT) and broadcasts the resulting SPTS on the LAN using multicast IP (port 1000 on multicast address 224.10.11.12).</w:t>
      </w:r>
    </w:p>
    <w:p w14:paraId="583A3C0E" w14:textId="77777777" w:rsidR="00A771C4" w:rsidRPr="00322547" w:rsidRDefault="00A771C4" w:rsidP="00E233F7">
      <w:pPr>
        <w:pStyle w:val="Code"/>
      </w:pPr>
      <w:r w:rsidRPr="00322547">
        <w:t>tsp –I dektec –d 1 \</w:t>
      </w:r>
    </w:p>
    <w:p w14:paraId="4D1ED34E" w14:textId="77777777" w:rsidR="00A771C4" w:rsidRPr="00322547" w:rsidRDefault="00A771C4" w:rsidP="00E233F7">
      <w:pPr>
        <w:pStyle w:val="Code"/>
      </w:pPr>
      <w:r w:rsidRPr="00322547">
        <w:t xml:space="preserve">    -P zap arte -a fra \</w:t>
      </w:r>
    </w:p>
    <w:p w14:paraId="329D3898" w14:textId="77777777" w:rsidR="00A771C4" w:rsidRDefault="00A771C4" w:rsidP="00E233F7">
      <w:pPr>
        <w:pStyle w:val="Code"/>
      </w:pPr>
      <w:r w:rsidRPr="00322547">
        <w:t xml:space="preserve">    </w:t>
      </w:r>
      <w:r>
        <w:t>-O ip 224.10.11.12:1000</w:t>
      </w:r>
    </w:p>
    <w:p w14:paraId="5490F037" w14:textId="77777777" w:rsidR="00A771C4" w:rsidRDefault="00A771C4">
      <w: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pPr>
      <w:bookmarkStart w:id="454" w:name="_Toc162959855"/>
      <w:r>
        <w:t>Regulating the output speed</w:t>
      </w:r>
      <w:bookmarkEnd w:id="454"/>
    </w:p>
    <w:p w14:paraId="02216768" w14:textId="77777777" w:rsidR="00A771C4" w:rsidRDefault="00A771C4">
      <w: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322547" w:rsidRDefault="00A771C4" w:rsidP="00E233F7">
      <w:pPr>
        <w:pStyle w:val="Code"/>
      </w:pPr>
      <w:r>
        <w:t xml:space="preserve">    </w:t>
      </w:r>
      <w:r w:rsidRPr="00322547">
        <w:t>-P zap arte \</w:t>
      </w:r>
    </w:p>
    <w:p w14:paraId="5BF69EB6" w14:textId="77777777" w:rsidR="00A771C4" w:rsidRPr="00322547" w:rsidRDefault="00A771C4" w:rsidP="00E233F7">
      <w:pPr>
        <w:pStyle w:val="Code"/>
      </w:pPr>
      <w:r w:rsidRPr="00322547">
        <w:t xml:space="preserve">    -P pcrbitrate \</w:t>
      </w:r>
    </w:p>
    <w:p w14:paraId="1F339B03" w14:textId="77777777" w:rsidR="00A771C4" w:rsidRPr="00322547" w:rsidRDefault="00A771C4" w:rsidP="00E233F7">
      <w:pPr>
        <w:pStyle w:val="Code"/>
      </w:pPr>
      <w:r w:rsidRPr="00322547">
        <w:t xml:space="preserve">    -P regulate \</w:t>
      </w:r>
    </w:p>
    <w:p w14:paraId="19CE9556" w14:textId="77777777" w:rsidR="00A771C4" w:rsidRPr="00322547" w:rsidRDefault="00A771C4" w:rsidP="00E233F7">
      <w:pPr>
        <w:pStyle w:val="Code"/>
      </w:pPr>
      <w:r w:rsidRPr="00322547">
        <w:t xml:space="preserve">    -O ip 224.10.11.12:1000</w:t>
      </w:r>
    </w:p>
    <w:p w14:paraId="2543D684" w14:textId="77777777" w:rsidR="00A771C4" w:rsidRDefault="00A771C4">
      <w: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t xml:space="preserve"> plugin re</w:t>
      </w:r>
      <w:r w:rsidR="00FB5240">
        <w:t>-</w:t>
      </w:r>
      <w:r>
        <w:t xml:space="preserve">computes the expected </w:t>
      </w:r>
      <w:r w:rsidR="00FB5240">
        <w:t xml:space="preserve">TS </w:t>
      </w:r>
      <w:r>
        <w:t xml:space="preserve">bitrate after extraction of the selected service. Then, the </w:t>
      </w:r>
      <w:r w:rsidRPr="002F43E1">
        <w:rPr>
          <w:rStyle w:val="Codeintext"/>
        </w:rPr>
        <w:t>regulate</w:t>
      </w:r>
      <w:r>
        <w:t xml:space="preserve"> plugin introduces wait periods to slow down the stream to the previously computed bitrate.</w:t>
      </w:r>
    </w:p>
    <w:p w14:paraId="36894A5D" w14:textId="77777777" w:rsidR="00A771C4" w:rsidRDefault="00A771C4">
      <w:r>
        <w:t>On the contrary, when the input source is a live transponder, this kind of regulation may be useless since the input source is already regulated at the appropriate speed.</w:t>
      </w:r>
    </w:p>
    <w:p w14:paraId="4BF6A568" w14:textId="77777777" w:rsidR="00A771C4" w:rsidRDefault="00A771C4">
      <w:r>
        <w:t xml:space="preserve">Unfortunately, this is not completely true in all cases. The </w:t>
      </w:r>
      <w:r>
        <w:rPr>
          <w:i/>
          <w:iCs/>
        </w:rPr>
        <w:t>average</w:t>
      </w:r>
      <w: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r>
        <w:t>To avoid burst in case of non</w:t>
      </w:r>
      <w:r w:rsidR="002529D8">
        <w:t>-</w:t>
      </w:r>
      <w: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pPr>
      <w:r>
        <w:t xml:space="preserve">    </w:t>
      </w:r>
      <w:r w:rsidR="002529D8" w:rsidRPr="00322547">
        <w:t>-P zap arte</w:t>
      </w:r>
      <w:r w:rsidRPr="00322547">
        <w:t xml:space="preserve"> \</w:t>
      </w:r>
    </w:p>
    <w:p w14:paraId="245ABDFA" w14:textId="77777777" w:rsidR="00A771C4" w:rsidRPr="00322547" w:rsidRDefault="00A771C4" w:rsidP="00E233F7">
      <w:pPr>
        <w:pStyle w:val="Code"/>
      </w:pPr>
      <w:r w:rsidRPr="00322547">
        <w:t xml:space="preserve">    -P pcrbitrate </w:t>
      </w:r>
      <w:r w:rsidR="004D5E8E" w:rsidRPr="00322547">
        <w:t>--</w:t>
      </w:r>
      <w:r w:rsidRPr="00322547">
        <w:t>min-pcr 256 \</w:t>
      </w:r>
    </w:p>
    <w:p w14:paraId="4836D638" w14:textId="77777777" w:rsidR="00A771C4" w:rsidRDefault="00A771C4" w:rsidP="00E233F7">
      <w:pPr>
        <w:pStyle w:val="Code"/>
      </w:pPr>
      <w:r w:rsidRPr="00322547">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pPr>
      <w:bookmarkStart w:id="455" w:name="_Toc162959856"/>
      <w:r>
        <w:lastRenderedPageBreak/>
        <w:t>Schedul</w:t>
      </w:r>
      <w:r w:rsidR="00C479C1">
        <w:t>ing the recording of a program</w:t>
      </w:r>
      <w:bookmarkEnd w:id="455"/>
    </w:p>
    <w:p w14:paraId="6BD0E224" w14:textId="77777777" w:rsidR="00A771C4" w:rsidRDefault="00A771C4" w:rsidP="00A771C4">
      <w:r>
        <w:t>The following example records the contents of the channel named “France 2” between 17:15 and 17:30 the 6</w:t>
      </w:r>
      <w:r w:rsidRPr="0085165E">
        <w:rPr>
          <w:vertAlign w:val="superscript"/>
        </w:rPr>
        <w:t>th</w:t>
      </w:r>
      <w: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322547" w:rsidRDefault="00A771C4" w:rsidP="00E233F7">
      <w:pPr>
        <w:pStyle w:val="Code"/>
      </w:pPr>
      <w:r>
        <w:t xml:space="preserve">    </w:t>
      </w:r>
      <w:r w:rsidRPr="00322547">
        <w:t>-P zap france2 \</w:t>
      </w:r>
    </w:p>
    <w:p w14:paraId="55BE61E5" w14:textId="77777777" w:rsidR="00A771C4" w:rsidRPr="00322547" w:rsidRDefault="00A771C4" w:rsidP="00E233F7">
      <w:pPr>
        <w:pStyle w:val="Code"/>
      </w:pPr>
      <w:r w:rsidRPr="00322547">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pPr>
      <w:bookmarkStart w:id="456" w:name="_Toc162959857"/>
      <w:r>
        <w:t>Extracting selected packets</w:t>
      </w:r>
      <w:bookmarkEnd w:id="456"/>
    </w:p>
    <w:p w14:paraId="2DCE69EA" w14:textId="77777777" w:rsidR="00A771C4" w:rsidRDefault="00A771C4">
      <w:r>
        <w:t>The following silly example dumps the content of the 20</w:t>
      </w:r>
      <w:r>
        <w:rPr>
          <w:vertAlign w:val="superscript"/>
        </w:rPr>
        <w:t>th</w:t>
      </w:r>
      <w:r>
        <w:t xml:space="preserve"> TS packet with the </w:t>
      </w:r>
      <w:r>
        <w:rPr>
          <w:i/>
          <w:iCs/>
        </w:rPr>
        <w:t>payload unit start indicator</w:t>
      </w:r>
      <w: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r>
        <w:t xml:space="preserve">Note that the </w:t>
      </w:r>
      <w:r w:rsidRPr="002F43E1">
        <w:rPr>
          <w:rStyle w:val="Codeintext"/>
        </w:rPr>
        <w:t>filter</w:t>
      </w:r>
      <w:r>
        <w:rPr>
          <w:i/>
          <w:iCs/>
        </w:rPr>
        <w:t xml:space="preserve"> </w:t>
      </w:r>
      <w:r>
        <w:t>plugin selects packets matching any of the specified conditions (an “</w:t>
      </w:r>
      <w:r>
        <w:rPr>
          <w:i/>
          <w:iCs/>
        </w:rPr>
        <w:t>or</w:t>
      </w:r>
      <w:r>
        <w:t>” selection). Here, to select packets matching two conditions (an “</w:t>
      </w:r>
      <w:r>
        <w:rPr>
          <w:i/>
          <w:iCs/>
        </w:rPr>
        <w:t>and</w:t>
      </w:r>
      <w:r>
        <w:t xml:space="preserve">” selection), we chain two </w:t>
      </w:r>
      <w:r w:rsidRPr="002F43E1">
        <w:rPr>
          <w:rStyle w:val="Codeintext"/>
        </w:rPr>
        <w:t>filter</w:t>
      </w:r>
      <w:r>
        <w:t xml:space="preserve"> plugins.</w:t>
      </w:r>
    </w:p>
    <w:p w14:paraId="541FCBAA" w14:textId="77777777" w:rsidR="00A771C4" w:rsidRDefault="00A771C4" w:rsidP="00B4767F">
      <w:pPr>
        <w:pStyle w:val="Heading3"/>
      </w:pPr>
      <w:bookmarkStart w:id="457" w:name="_Toc162959858"/>
      <w:r>
        <w:t>Monitoring sele</w:t>
      </w:r>
      <w:r w:rsidR="00C479C1">
        <w:t>cted MPEG tables (here, EMM’s)</w:t>
      </w:r>
      <w:bookmarkEnd w:id="457"/>
    </w:p>
    <w:p w14:paraId="62D51405" w14:textId="77777777" w:rsidR="00A771C4" w:rsidRDefault="00A771C4">
      <w: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t xml:space="preserve">t, we ask for a </w:t>
      </w:r>
      <w:r>
        <w:rPr>
          <w:i/>
          <w:iCs/>
        </w:rPr>
        <w:t>normalized</w:t>
      </w:r>
      <w:r>
        <w:t xml:space="preserve"> output format and we filter the conditions we need</w:t>
      </w:r>
      <w:r w:rsidR="00293E1A">
        <w:t>:</w:t>
      </w:r>
      <w:r>
        <w:t xml:space="preserve"> a line starting with “</w:t>
      </w:r>
      <w:r w:rsidRPr="00CE6802">
        <w:rPr>
          <w:rStyle w:val="Codeintext"/>
        </w:rPr>
        <w:t>pid:</w:t>
      </w:r>
      <w:r>
        <w:t>” for description of a PID, “</w:t>
      </w:r>
      <w:r w:rsidRPr="00CE6802">
        <w:rPr>
          <w:rStyle w:val="Codeintext"/>
        </w:rPr>
        <w:t>:emm:</w:t>
      </w:r>
      <w:r>
        <w:t>” for a PID carrying EMM’s, “</w:t>
      </w:r>
      <w:r w:rsidRPr="00CE6802">
        <w:rPr>
          <w:rStyle w:val="Codeintext"/>
        </w:rPr>
        <w:t>:cas=256:</w:t>
      </w:r>
      <w: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322547" w:rsidRDefault="00A771C4" w:rsidP="00E233F7">
      <w:pPr>
        <w:pStyle w:val="Code"/>
      </w:pPr>
      <w:r>
        <w:t xml:space="preserve">    </w:t>
      </w:r>
      <w:r w:rsidRPr="00322547">
        <w:t>0030:  80 F4 FA FB D9 C5 D0 A2 C7 22 BA 77 51 B9 C8 96  .ôúûÙÅÐ¢Ç"ºwQ¹È.</w:t>
      </w:r>
    </w:p>
    <w:p w14:paraId="0F7161C7" w14:textId="77777777" w:rsidR="00A771C4" w:rsidRPr="00322547" w:rsidRDefault="00A771C4" w:rsidP="00E233F7">
      <w:pPr>
        <w:pStyle w:val="Code"/>
      </w:pPr>
      <w:r w:rsidRPr="00322547">
        <w:t xml:space="preserve">    0040:  A3 79 9E 5A 24 74 2A 01 7D 00 62 A3 EC D4 AF DF  £y.Z$t*.}.b£ìÔ¯ß</w:t>
      </w:r>
    </w:p>
    <w:p w14:paraId="0BC0CACA" w14:textId="77777777" w:rsidR="00A771C4" w:rsidRPr="00322547" w:rsidRDefault="00A771C4" w:rsidP="00E233F7">
      <w:pPr>
        <w:pStyle w:val="Code"/>
      </w:pPr>
      <w:r w:rsidRPr="00322547">
        <w:t xml:space="preserve">    0050:  F2 43 B1 3A 72 B5 B3 E0 C9 22 68 2D 50 F0 FE 82  òC±:rµ³àÉ"h-Pðþ.</w:t>
      </w:r>
    </w:p>
    <w:p w14:paraId="7E306366" w14:textId="77777777" w:rsidR="00A771C4" w:rsidRDefault="00A771C4" w:rsidP="00E233F7">
      <w:pPr>
        <w:pStyle w:val="Code"/>
      </w:pPr>
      <w:r w:rsidRPr="00322547">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pPr>
      <w:bookmarkStart w:id="458" w:name="_Ref62212316"/>
      <w:bookmarkStart w:id="459" w:name="_Toc162959859"/>
      <w:r>
        <w:t>Scannin</w:t>
      </w:r>
      <w:r w:rsidR="00C479C1">
        <w:t>g all services by CAS operator</w:t>
      </w:r>
      <w:bookmarkEnd w:id="458"/>
      <w:bookmarkEnd w:id="459"/>
    </w:p>
    <w:p w14:paraId="303505C6" w14:textId="77777777" w:rsidR="00A771C4" w:rsidRDefault="00A771C4">
      <w:r>
        <w:t>The following complex example scans a complete satellite network, looking for the list of services which are scrambled for an operator.</w:t>
      </w:r>
    </w:p>
    <w:p w14:paraId="7D2B3F51" w14:textId="77777777" w:rsidR="00A771C4" w:rsidRDefault="00A771C4">
      <w:r>
        <w:t>We assume that we have a DVB-S adapter and a dish which is pointed to the Astra satellite.</w:t>
      </w:r>
    </w:p>
    <w:p w14:paraId="7F28F4B7" w14:textId="77777777" w:rsidR="00A771C4" w:rsidRDefault="00A771C4">
      <w: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t>Then, each transponder is analyzed during 3 seconds (“-P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pPr>
      <w:r w:rsidRPr="00A23580">
        <w:t xml:space="preserve">tsp -I </w:t>
      </w:r>
      <w:r w:rsidR="00C20C1C" w:rsidRPr="00A23580">
        <w:t>dvb</w:t>
      </w:r>
      <w:r w:rsidR="005A3136" w:rsidRPr="00A23580">
        <w:t xml:space="preserve"> </w:t>
      </w:r>
      <w:r w:rsidRPr="00A23580">
        <w:t>$inittune -P nitscan -t -O drop | \</w:t>
      </w:r>
    </w:p>
    <w:p w14:paraId="0DC2FE28" w14:textId="77777777" w:rsidR="00A771C4" w:rsidRPr="00A23580" w:rsidRDefault="00A771C4" w:rsidP="00E233F7">
      <w:pPr>
        <w:pStyle w:val="Code"/>
      </w:pPr>
      <w:r w:rsidRPr="00A23580">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pPr>
      <w:r w:rsidRPr="001D4F30">
        <w:t xml:space="preserve">    </w:t>
      </w:r>
      <w:r w:rsidRPr="00322547">
        <w:t xml:space="preserve">tsp -I </w:t>
      </w:r>
      <w:r w:rsidR="00C20C1C" w:rsidRPr="00322547">
        <w:t>dvb</w:t>
      </w:r>
      <w:r w:rsidRPr="00322547">
        <w:t xml:space="preserve"> -t $tune \</w:t>
      </w:r>
    </w:p>
    <w:p w14:paraId="0E6FCD46" w14:textId="77777777" w:rsidR="00A771C4" w:rsidRDefault="00A771C4" w:rsidP="00E233F7">
      <w:pPr>
        <w:pStyle w:val="Code"/>
      </w:pPr>
      <w:r w:rsidRPr="00322547">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pPr>
      <w:r>
        <w:t xml:space="preserve">    </w:t>
      </w:r>
      <w:r w:rsidRPr="0010024C">
        <w:t>grep ":ecm:" | \</w:t>
      </w:r>
    </w:p>
    <w:p w14:paraId="0917C6B5" w14:textId="77777777" w:rsidR="00A771C4" w:rsidRPr="0010024C" w:rsidRDefault="00A771C4" w:rsidP="00E233F7">
      <w:pPr>
        <w:pStyle w:val="Code"/>
      </w:pPr>
      <w:r w:rsidRPr="0010024C">
        <w:t xml:space="preserve">    grep ":cas=$cas:" | \</w:t>
      </w:r>
    </w:p>
    <w:p w14:paraId="702EB5EA" w14:textId="77777777" w:rsidR="00A771C4" w:rsidRDefault="00A771C4" w:rsidP="00E233F7">
      <w:pPr>
        <w:pStyle w:val="Code"/>
      </w:pPr>
      <w:r w:rsidRPr="001F72AA">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t>The output of this script gives the following output (107 lines):</w:t>
      </w:r>
    </w:p>
    <w:p w14:paraId="7EE3C6AF" w14:textId="77777777" w:rsidR="00A771C4" w:rsidRDefault="00A771C4" w:rsidP="00FB5240">
      <w:pPr>
        <w:pStyle w:val="Code"/>
        <w:keepNext/>
      </w:pPr>
      <w:r>
        <w:lastRenderedPageBreak/>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pPr>
      <w:bookmarkStart w:id="460" w:name="_Toc162959860"/>
      <w:r>
        <w:t>On-the-fly replacement of a</w:t>
      </w:r>
      <w:r w:rsidR="00A75641">
        <w:t>n</w:t>
      </w:r>
      <w:r w:rsidR="00C479C1">
        <w:t xml:space="preserve"> SI table</w:t>
      </w:r>
      <w:bookmarkEnd w:id="460"/>
    </w:p>
    <w:p w14:paraId="700436F9" w14:textId="77777777" w:rsidR="001953F2" w:rsidRDefault="001953F2" w:rsidP="001953F2">
      <w:r>
        <w:t xml:space="preserve">The following example tests an updated version of a </w:t>
      </w:r>
      <w:r w:rsidRPr="00A75641">
        <w:rPr>
          <w:i/>
        </w:rPr>
        <w:t xml:space="preserve">Bouquet Association Table </w:t>
      </w:r>
      <w:r>
        <w:t>(BAT) on a live transport stream.</w:t>
      </w:r>
    </w:p>
    <w:p w14:paraId="6CBDE2AB" w14:textId="77777777" w:rsidR="00A75641" w:rsidRDefault="00A75641" w:rsidP="001953F2">
      <w: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r>
        <w:t>We capture one transport stream (the “R4” from the French DTTV network</w:t>
      </w:r>
      <w:r w:rsidR="005F42C8">
        <w:t>, on UHF channel 24</w:t>
      </w:r>
      <w:r>
        <w:t xml:space="preserve">). We remove the BAT of the </w:t>
      </w:r>
      <w:r w:rsidRPr="00CF3652">
        <w:rPr>
          <w:i/>
        </w:rPr>
        <w:t>Tv Numéric</w:t>
      </w:r>
      <w:r>
        <w:t xml:space="preserve"> operator and we replace it with a new one, the table we wish to test. The new table is stored in binary section format into a file named </w:t>
      </w:r>
      <w:r w:rsidRPr="00CE6802">
        <w:rPr>
          <w:rStyle w:val="Codeintext"/>
        </w:rPr>
        <w:t>BAT_TvNumeric_V3.si</w:t>
      </w:r>
      <w:r>
        <w:t>.</w:t>
      </w:r>
    </w:p>
    <w:p w14:paraId="613F6601" w14:textId="77777777" w:rsidR="00A75641" w:rsidRPr="00A75641" w:rsidRDefault="00A75641" w:rsidP="001953F2">
      <w:r>
        <w:t xml:space="preserve">First, we capture all tables from the PID </w:t>
      </w:r>
      <w:r w:rsidRPr="00CE6802">
        <w:rPr>
          <w:rStyle w:val="Codeintext"/>
        </w:rPr>
        <w:t>0x0011</w:t>
      </w:r>
      <w: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1" w:name="_Ref214352395"/>
      <w:bookmarkStart w:id="462" w:name="_Toc162959861"/>
      <w:r>
        <w:t>Performing</w:t>
      </w:r>
      <w:r w:rsidR="00933BBC">
        <w:t xml:space="preserve"> the</w:t>
      </w:r>
      <w:r>
        <w:t xml:space="preserve"> global analysis of a transponder</w:t>
      </w:r>
      <w:bookmarkEnd w:id="461"/>
      <w:bookmarkEnd w:id="46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lastRenderedPageBreak/>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322547" w:rsidRDefault="00933BBC" w:rsidP="00E233F7">
      <w:pPr>
        <w:pStyle w:val="Code"/>
      </w:pPr>
      <w:r w:rsidRPr="00322547">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322547" w:rsidRDefault="00933BBC" w:rsidP="00E233F7">
      <w:pPr>
        <w:pStyle w:val="Code"/>
      </w:pPr>
      <w:r>
        <w:t xml:space="preserve">|  0x0078  MPEG-2 Video  ...............................  </w:t>
      </w:r>
      <w:r w:rsidRPr="00322547">
        <w:t>C    3,404,836 b/s  |</w:t>
      </w:r>
    </w:p>
    <w:p w14:paraId="08C5F293" w14:textId="77777777" w:rsidR="00933BBC" w:rsidRDefault="00933BBC" w:rsidP="00E233F7">
      <w:pPr>
        <w:pStyle w:val="Code"/>
      </w:pPr>
      <w:r w:rsidRPr="00322547">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lastRenderedPageBreak/>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3" w:name="_Ref214353315"/>
      <w:bookmarkStart w:id="464" w:name="_Toc162959862"/>
      <w:r>
        <w:t>Performing the global analysis of a network</w:t>
      </w:r>
      <w:bookmarkEnd w:id="463"/>
      <w:bookmarkEnd w:id="46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CA8EC18"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424C7">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lastRenderedPageBreak/>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322547" w:rsidRDefault="0063472F" w:rsidP="00E233F7">
      <w:pPr>
        <w:pStyle w:val="Code"/>
      </w:pPr>
      <w:r>
        <w:tab/>
        <w:t xml:space="preserve">    </w:t>
      </w:r>
      <w:r w:rsidRPr="00322547">
        <w:t>-P psi -a -o $*.psi \</w:t>
      </w:r>
    </w:p>
    <w:p w14:paraId="4FF9F43C" w14:textId="77777777" w:rsidR="0063472F" w:rsidRPr="00322547" w:rsidRDefault="0063472F" w:rsidP="00E233F7">
      <w:pPr>
        <w:pStyle w:val="Code"/>
      </w:pPr>
      <w:r w:rsidRPr="00322547">
        <w:tab/>
        <w:t xml:space="preserve">    -O drop</w:t>
      </w:r>
    </w:p>
    <w:p w14:paraId="431B8CB8" w14:textId="77777777" w:rsidR="0063472F" w:rsidRPr="00322547" w:rsidRDefault="0063472F" w:rsidP="00E233F7">
      <w:pPr>
        <w:pStyle w:val="Code"/>
      </w:pPr>
    </w:p>
    <w:p w14:paraId="12F25067" w14:textId="77777777" w:rsidR="0063472F" w:rsidRPr="00322547" w:rsidRDefault="0063472F" w:rsidP="00E233F7">
      <w:pPr>
        <w:pStyle w:val="Code"/>
      </w:pPr>
      <w:r w:rsidRPr="00322547">
        <w:t># Capture TS content:</w:t>
      </w:r>
    </w:p>
    <w:p w14:paraId="750345EC" w14:textId="77777777" w:rsidR="0063472F" w:rsidRPr="00322547" w:rsidRDefault="0063472F" w:rsidP="00E233F7">
      <w:pPr>
        <w:pStyle w:val="Code"/>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5" w:name="_Ref62212323"/>
      <w:bookmarkStart w:id="466" w:name="_Toc162959863"/>
      <w:r>
        <w:t>Monitoring the stuffing rate of all transponders in a network</w:t>
      </w:r>
      <w:bookmarkEnd w:id="465"/>
      <w:bookmarkEnd w:id="46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lastRenderedPageBreak/>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D8830AC" w:rsidR="0041503F" w:rsidRPr="00E233F7" w:rsidRDefault="0041503F" w:rsidP="00E233F7">
      <w:pPr>
        <w:pStyle w:val="Caption"/>
      </w:pPr>
      <w:bookmarkStart w:id="467" w:name="_Toc16296030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424C7">
        <w:rPr>
          <w:noProof/>
        </w:rPr>
        <w:t>5</w:t>
      </w:r>
      <w:r w:rsidR="00BB603E" w:rsidRPr="00E233F7">
        <w:fldChar w:fldCharType="end"/>
      </w:r>
      <w:r w:rsidRPr="00E233F7">
        <w:t>: Stuffing bitrate sample diagram</w:t>
      </w:r>
      <w:bookmarkEnd w:id="467"/>
    </w:p>
    <w:p w14:paraId="323A6B08" w14:textId="77777777" w:rsidR="00351C20" w:rsidRDefault="00351C20" w:rsidP="00B4767F">
      <w:pPr>
        <w:pStyle w:val="Heading3"/>
      </w:pPr>
      <w:bookmarkStart w:id="468" w:name="_Ref62212327"/>
      <w:bookmarkStart w:id="469" w:name="_Toc162959864"/>
      <w:r>
        <w:t>Analyzing the bitrate of all services in a network</w:t>
      </w:r>
      <w:bookmarkEnd w:id="468"/>
      <w:bookmarkEnd w:id="469"/>
    </w:p>
    <w:p w14:paraId="0628E54E" w14:textId="3C1A3609"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424C7">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322547" w:rsidRDefault="00351C20" w:rsidP="00E233F7">
      <w:pPr>
        <w:pStyle w:val="Code"/>
      </w:pPr>
      <w:r>
        <w:t xml:space="preserve">        pidgrep=$(sed &lt;&lt;&lt;"$line" -e 's/.*:pidlist=//' -e 's/:.*//' </w:t>
      </w:r>
      <w:r w:rsidR="00EF094B" w:rsidRPr="00322547">
        <w:t>\</w:t>
      </w:r>
    </w:p>
    <w:p w14:paraId="0311B0DA" w14:textId="77777777" w:rsidR="00351C20" w:rsidRPr="00322547" w:rsidRDefault="00EF094B" w:rsidP="00E233F7">
      <w:pPr>
        <w:pStyle w:val="Code"/>
      </w:pPr>
      <w:r w:rsidRPr="00322547">
        <w:t xml:space="preserve">                                 </w:t>
      </w:r>
      <w:r w:rsidR="00351C20" w:rsidRPr="00322547">
        <w:t>-e 's/^/-e :pid=/' \</w:t>
      </w:r>
    </w:p>
    <w:p w14:paraId="58BA4B5F" w14:textId="77777777" w:rsidR="00351C20" w:rsidRPr="00322547" w:rsidRDefault="00351C20" w:rsidP="00E233F7">
      <w:pPr>
        <w:pStyle w:val="Code"/>
      </w:pPr>
      <w:r w:rsidRPr="00322547">
        <w:t xml:space="preserve">                                 -e 's/,/: -e :pid=/g' -e 's/$/:/')</w:t>
      </w:r>
    </w:p>
    <w:p w14:paraId="7DEA73D8" w14:textId="77777777" w:rsidR="00351C20" w:rsidRDefault="00351C20" w:rsidP="00E233F7">
      <w:pPr>
        <w:pStyle w:val="Code"/>
      </w:pPr>
      <w:r w:rsidRPr="00322547">
        <w:lastRenderedPageBreak/>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F9FAC72" w:rsidR="00351C20" w:rsidRDefault="00351C20" w:rsidP="00351C20">
      <w:r>
        <w:t xml:space="preserve">When used in conjunction with the makefile from </w:t>
      </w:r>
      <w:r w:rsidR="00D57DD4">
        <w:fldChar w:fldCharType="begin"/>
      </w:r>
      <w:r>
        <w:instrText xml:space="preserve"> REF _Ref214353315 \r \h </w:instrText>
      </w:r>
      <w:r w:rsidR="00D57DD4">
        <w:fldChar w:fldCharType="separate"/>
      </w:r>
      <w:r w:rsidR="001424C7">
        <w:t>5.2.11</w:t>
      </w:r>
      <w:r w:rsidR="00D57DD4">
        <w:fldChar w:fldCharType="end"/>
      </w:r>
      <w: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0" w:name="_Ref62212332"/>
      <w:bookmarkStart w:id="471" w:name="_Toc162959865"/>
      <w:r>
        <w:t>Analyzing the number of PCR per second</w:t>
      </w:r>
      <w:bookmarkEnd w:id="470"/>
      <w:bookmarkEnd w:id="471"/>
    </w:p>
    <w:p w14:paraId="334FD85D" w14:textId="32B8D80B"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424C7">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lastRenderedPageBreak/>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615FEC0" w:rsidR="00340021" w:rsidRDefault="00340021" w:rsidP="0063472F">
      <w:r>
        <w:t xml:space="preserve">When used in conjunction with the makefile from </w:t>
      </w:r>
      <w:r w:rsidR="00D57DD4">
        <w:fldChar w:fldCharType="begin"/>
      </w:r>
      <w:r>
        <w:instrText xml:space="preserve"> REF _Ref214353315 \r \h </w:instrText>
      </w:r>
      <w:r w:rsidR="00D57DD4">
        <w:fldChar w:fldCharType="separate"/>
      </w:r>
      <w:r w:rsidR="001424C7">
        <w:t>5.2.11</w:t>
      </w:r>
      <w:r w:rsidR="00D57DD4">
        <w:fldChar w:fldCharType="end"/>
      </w:r>
      <w: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2" w:name="_Toc162959866"/>
      <w:r>
        <w:t>Injecting a System Software Update (SSU) service</w:t>
      </w:r>
      <w:bookmarkEnd w:id="472"/>
    </w:p>
    <w:p w14:paraId="1197C85F" w14:textId="2600F017"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424C7">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lastRenderedPageBreak/>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pPr>
      <w:r w:rsidRPr="00B93087">
        <w:t>&lt;?xml version="1.0" encoding="UTF-8"?&gt;</w:t>
      </w:r>
    </w:p>
    <w:p w14:paraId="379AEE36" w14:textId="77777777" w:rsidR="00B93087" w:rsidRPr="00B93087" w:rsidRDefault="00B93087" w:rsidP="00B93087">
      <w:pPr>
        <w:pStyle w:val="Code"/>
      </w:pPr>
      <w:r w:rsidRPr="00B93087">
        <w:t>&lt;tsduck&gt;</w:t>
      </w:r>
    </w:p>
    <w:p w14:paraId="4DB168CE" w14:textId="77777777" w:rsidR="00B93087" w:rsidRPr="00B93087" w:rsidRDefault="00B93087" w:rsidP="00B93087">
      <w:pPr>
        <w:pStyle w:val="Code"/>
      </w:pPr>
      <w:r w:rsidRPr="00B93087">
        <w:t xml:space="preserve">  &lt;PMT service_id="0x04F0"&gt;</w:t>
      </w:r>
    </w:p>
    <w:p w14:paraId="2A0E82D9" w14:textId="77777777" w:rsidR="00B93087" w:rsidRPr="00B93087" w:rsidRDefault="00B93087" w:rsidP="00B93087">
      <w:pPr>
        <w:pStyle w:val="Code"/>
      </w:pPr>
      <w:r w:rsidRPr="00B93087">
        <w:t xml:space="preserve">    &lt;component elementary_PID="0x1F00" stream_type="0x0B"&gt;</w:t>
      </w:r>
    </w:p>
    <w:p w14:paraId="09BE9AC6" w14:textId="77777777" w:rsidR="00B93087" w:rsidRPr="00B93087" w:rsidRDefault="00B93087" w:rsidP="00B93087">
      <w:pPr>
        <w:pStyle w:val="Code"/>
      </w:pPr>
      <w:r w:rsidRPr="00B93087">
        <w:t xml:space="preserve">      &lt;data_broadcast_id_de</w:t>
      </w:r>
      <w:r>
        <w:t>scriptor data_broadcast_id="0x00</w:t>
      </w:r>
      <w:r w:rsidRPr="00B93087">
        <w:t>0A"&gt;</w:t>
      </w:r>
    </w:p>
    <w:p w14:paraId="70444C88" w14:textId="77777777" w:rsidR="00B93087" w:rsidRPr="00B93087" w:rsidRDefault="00B93087" w:rsidP="00B93087">
      <w:pPr>
        <w:pStyle w:val="Code"/>
      </w:pPr>
      <w:r w:rsidRPr="00B93087">
        <w:t xml:space="preserve">        &lt;selector_bytes&gt;</w:t>
      </w:r>
    </w:p>
    <w:p w14:paraId="0738FCDD" w14:textId="77777777" w:rsidR="00B93087" w:rsidRPr="00B93087" w:rsidRDefault="00B93087" w:rsidP="00B93087">
      <w:pPr>
        <w:pStyle w:val="Code"/>
      </w:pPr>
      <w:r w:rsidRPr="00B93087">
        <w:t xml:space="preserve">          0C 00 12 22 F1 DF 06 FF FF FF FF F0 F0</w:t>
      </w:r>
    </w:p>
    <w:p w14:paraId="30495CB7" w14:textId="77777777" w:rsidR="00B93087" w:rsidRPr="00B93087" w:rsidRDefault="00B93087" w:rsidP="00B93087">
      <w:pPr>
        <w:pStyle w:val="Code"/>
      </w:pPr>
      <w:r w:rsidRPr="00B93087">
        <w:t xml:space="preserve">        &lt;/selector_bytes&gt;</w:t>
      </w:r>
    </w:p>
    <w:p w14:paraId="09769553" w14:textId="77777777" w:rsidR="00B93087" w:rsidRPr="00B93087" w:rsidRDefault="00B93087" w:rsidP="00B93087">
      <w:pPr>
        <w:pStyle w:val="Code"/>
      </w:pPr>
      <w:r w:rsidRPr="00B93087">
        <w:t xml:space="preserve">      &lt;/data_broadcast_id_descriptor&gt;</w:t>
      </w:r>
    </w:p>
    <w:p w14:paraId="254B5783" w14:textId="77777777" w:rsidR="00B93087" w:rsidRPr="00B93087" w:rsidRDefault="00B93087" w:rsidP="00B93087">
      <w:pPr>
        <w:pStyle w:val="Code"/>
      </w:pPr>
      <w:r w:rsidRPr="00B93087">
        <w:t xml:space="preserve">    &lt;/component&gt;</w:t>
      </w:r>
    </w:p>
    <w:p w14:paraId="56690592" w14:textId="77777777" w:rsidR="00B93087" w:rsidRPr="00B93087" w:rsidRDefault="00B93087" w:rsidP="00B93087">
      <w:pPr>
        <w:pStyle w:val="Code"/>
      </w:pPr>
      <w:r w:rsidRPr="00B93087">
        <w:t xml:space="preserve">  &lt;/PMT&gt;</w:t>
      </w:r>
    </w:p>
    <w:p w14:paraId="160788BC" w14:textId="77777777" w:rsidR="00B93087" w:rsidRPr="00B93087" w:rsidRDefault="00B93087" w:rsidP="00B93087">
      <w:pPr>
        <w:pStyle w:val="Code"/>
      </w:pPr>
      <w:r w:rsidRPr="00B93087">
        <w:t xml:space="preserve">  </w:t>
      </w:r>
    </w:p>
    <w:p w14:paraId="3A154DD8" w14:textId="77777777" w:rsidR="00B93087" w:rsidRPr="00B93087" w:rsidRDefault="00B93087" w:rsidP="00B93087">
      <w:pPr>
        <w:pStyle w:val="Code"/>
      </w:pPr>
      <w:r w:rsidRPr="00B93087">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322547" w:rsidRDefault="0072203B" w:rsidP="00E233F7">
      <w:pPr>
        <w:pStyle w:val="Code"/>
      </w:pPr>
      <w:r>
        <w:t xml:space="preserve">    </w:t>
      </w:r>
      <w:r w:rsidRPr="00322547">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322547" w:rsidRDefault="00470746" w:rsidP="00E233F7">
      <w:pPr>
        <w:pStyle w:val="Code"/>
      </w:pPr>
      <w:r>
        <w:lastRenderedPageBreak/>
        <w:t xml:space="preserve">    </w:t>
      </w:r>
      <w:r w:rsidRPr="00322547">
        <w:t>-O dektec -u 24 --convolution 2/3 --guard 1/32</w:t>
      </w:r>
    </w:p>
    <w:p w14:paraId="05F88D5D" w14:textId="77777777" w:rsidR="008C4C35" w:rsidRDefault="008C4C35" w:rsidP="00B4767F">
      <w:pPr>
        <w:pStyle w:val="Heading3"/>
      </w:pPr>
      <w:bookmarkStart w:id="473" w:name="_Ref206408360"/>
      <w:bookmarkStart w:id="474" w:name="_Toc162959867"/>
      <w:r>
        <w:t>Analyzing EPG data</w:t>
      </w:r>
      <w:bookmarkEnd w:id="473"/>
      <w:bookmarkEnd w:id="47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lastRenderedPageBreak/>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5" w:name="_Toc162959868"/>
      <w:r>
        <w:t>Analyzing audio and video attributes</w:t>
      </w:r>
      <w:bookmarkEnd w:id="47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lastRenderedPageBreak/>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6" w:name="_Toc162959869"/>
      <w:r>
        <w:t xml:space="preserve">Conditional Access System </w:t>
      </w:r>
      <w:r w:rsidR="00DD65FF">
        <w:t xml:space="preserve">scrambling and ECM </w:t>
      </w:r>
      <w:r>
        <w:t>functional tests</w:t>
      </w:r>
      <w:bookmarkEnd w:id="47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322547" w:rsidRDefault="00DD65FF" w:rsidP="00E233F7">
      <w:pPr>
        <w:pStyle w:val="Code"/>
      </w:pPr>
      <w:r w:rsidRPr="00322547">
        <w:t>tsp -I dvb –u 21 \</w:t>
      </w:r>
    </w:p>
    <w:p w14:paraId="306BE64B" w14:textId="77777777" w:rsidR="00DD65FF" w:rsidRPr="00322547" w:rsidRDefault="00DD65FF" w:rsidP="00E233F7">
      <w:pPr>
        <w:pStyle w:val="Code"/>
      </w:pPr>
      <w:r w:rsidRPr="00322547">
        <w:t xml:space="preserve">    -P scrambler bfmtv \</w:t>
      </w:r>
    </w:p>
    <w:p w14:paraId="366E907B" w14:textId="77777777" w:rsidR="00DD65FF" w:rsidRPr="00322547" w:rsidRDefault="00DD65FF" w:rsidP="00E233F7">
      <w:pPr>
        <w:pStyle w:val="Code"/>
      </w:pPr>
      <w:r w:rsidRPr="00322547">
        <w:t xml:space="preserve">        -e ecmg1:10000 \</w:t>
      </w:r>
    </w:p>
    <w:p w14:paraId="4AA9923A" w14:textId="77777777" w:rsidR="00DD65FF" w:rsidRDefault="00DD65FF" w:rsidP="00E233F7">
      <w:pPr>
        <w:pStyle w:val="Code"/>
      </w:pPr>
      <w:r w:rsidRPr="00322547">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322547" w:rsidRDefault="00DD65FF" w:rsidP="00E233F7">
      <w:pPr>
        <w:pStyle w:val="Code"/>
      </w:pPr>
      <w:r>
        <w:t xml:space="preserve">    </w:t>
      </w:r>
      <w:r w:rsidRPr="00322547">
        <w:t>-O dektec –u 21 --conv 2/3 --guard 1/32</w:t>
      </w:r>
    </w:p>
    <w:p w14:paraId="0821131B" w14:textId="77777777" w:rsidR="00C45555" w:rsidRDefault="00C45555" w:rsidP="00B4767F">
      <w:pPr>
        <w:pStyle w:val="Heading3"/>
      </w:pPr>
      <w:bookmarkStart w:id="477" w:name="_Toc162959870"/>
      <w:r>
        <w:t>Complete Conditional Access System test bed</w:t>
      </w:r>
      <w:bookmarkEnd w:id="477"/>
    </w:p>
    <w:p w14:paraId="77E69CEA" w14:textId="267A0117" w:rsidR="00C45555" w:rsidRDefault="00CD2A17" w:rsidP="00CD2A17">
      <w:r>
        <w:t xml:space="preserve">The following command </w:t>
      </w:r>
      <w:r w:rsidR="002A6C71">
        <w:t>implement</w:t>
      </w:r>
      <w:r w:rsidR="00B3195C">
        <w:t>s</w:t>
      </w:r>
      <w:r>
        <w:t xml:space="preserve">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47E6B010" w14:textId="064D5C04" w:rsidR="00D544AB" w:rsidRDefault="00CD2A17" w:rsidP="00CD2A17">
      <w:r>
        <w:t xml:space="preserve">The command uses the French DVB-T </w:t>
      </w:r>
      <w:r w:rsidR="002A6C71">
        <w:t>network,</w:t>
      </w:r>
      <w:r>
        <w:t xml:space="preserve"> but it can be easily adapted to any environment.</w:t>
      </w:r>
    </w:p>
    <w:p w14:paraId="7414D6C7" w14:textId="77777777" w:rsidR="00B3195C" w:rsidRDefault="00B3195C" w:rsidP="00CD2A17"/>
    <w:p w14:paraId="77FD277B" w14:textId="77777777" w:rsidR="00E110EE" w:rsidRPr="00E110EE" w:rsidRDefault="00D544AB" w:rsidP="00515FB8">
      <w:pPr>
        <w:keepNext/>
        <w:jc w:val="center"/>
      </w:pPr>
      <w:r>
        <w:rPr>
          <w:noProof/>
        </w:rPr>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3C4AD42" w:rsidR="00E110EE" w:rsidRPr="00E233F7" w:rsidRDefault="00E110EE" w:rsidP="00E233F7">
      <w:pPr>
        <w:pStyle w:val="Caption"/>
      </w:pPr>
      <w:bookmarkStart w:id="478" w:name="_Toc16296030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424C7">
        <w:rPr>
          <w:noProof/>
        </w:rPr>
        <w:t>6</w:t>
      </w:r>
      <w:r w:rsidR="00BB603E" w:rsidRPr="00E233F7">
        <w:fldChar w:fldCharType="end"/>
      </w:r>
      <w:r w:rsidRPr="00E233F7">
        <w:t>: Conditional Access System sample test bed</w:t>
      </w:r>
      <w:bookmarkEnd w:id="478"/>
    </w:p>
    <w:p w14:paraId="60CFBC00" w14:textId="77777777" w:rsidR="002A6C71" w:rsidRDefault="002A6C71" w:rsidP="002A6C71">
      <w:r>
        <w:t>The command transforms the R2 MUX into a new R9 MUX with new services (actually renamed services from R2) and outputs the resulting TS to a modulator on a different UHF channel. In the meantime, the service named "</w:t>
      </w:r>
      <w:r w:rsidRPr="00CD2A17">
        <w:rPr>
          <w:i/>
        </w:rPr>
        <w:t>Gulli Test</w:t>
      </w:r>
      <w:r>
        <w:t>" is scrambled using an external ECMG and EMM injection is allowed from an external EMMG.</w:t>
      </w:r>
    </w:p>
    <w:p w14:paraId="1C6C2ED5" w14:textId="77777777" w:rsidR="002A6C71" w:rsidRDefault="002A6C71" w:rsidP="002A6C71">
      <w:r>
        <w:lastRenderedPageBreak/>
        <w:t>The modulated output stream can be used alone (direct connection to STB) or mixed with the public antenna signals using a UHF coupler.</w:t>
      </w:r>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pPr>
      <w:r w:rsidRPr="0010024C">
        <w:t># EMM parameters</w:t>
      </w:r>
    </w:p>
    <w:p w14:paraId="6C3873CF" w14:textId="77777777" w:rsidR="00C45555" w:rsidRPr="0010024C" w:rsidRDefault="00C45555" w:rsidP="00E233F7">
      <w:pPr>
        <w:pStyle w:val="Code"/>
      </w:pPr>
      <w:r w:rsidRPr="0010024C">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322547" w:rsidRDefault="00C45555" w:rsidP="00E233F7">
      <w:pPr>
        <w:pStyle w:val="Code"/>
      </w:pPr>
      <w:r>
        <w:t xml:space="preserve">    </w:t>
      </w:r>
      <w:r w:rsidRPr="00322547">
        <w:t>-P svrename bfmtv    -i 0x0903 -l 42 -n "BFM TV Test" \</w:t>
      </w:r>
    </w:p>
    <w:p w14:paraId="691FCF7A" w14:textId="77777777" w:rsidR="00C45555" w:rsidRPr="00322547" w:rsidRDefault="00C45555" w:rsidP="00E233F7">
      <w:pPr>
        <w:pStyle w:val="Code"/>
      </w:pPr>
      <w:r w:rsidRPr="00322547">
        <w:t xml:space="preserve">    -P svrename 'i&gt;tele' -i 0x0904 -l 43 -n "i&gt;TELE Test" \</w:t>
      </w:r>
    </w:p>
    <w:p w14:paraId="046771F0" w14:textId="77777777" w:rsidR="00C45555" w:rsidRDefault="00C45555" w:rsidP="00E233F7">
      <w:pPr>
        <w:pStyle w:val="Code"/>
      </w:pPr>
      <w:r w:rsidRPr="00322547">
        <w:t xml:space="preserve">    </w:t>
      </w:r>
      <w:r>
        <w:t>-P svrename virgin17 -i 0x0905 -l 44 -n "Virgin 17 Test" \</w:t>
      </w:r>
    </w:p>
    <w:p w14:paraId="0F8AA5E9" w14:textId="77777777" w:rsidR="00C45555" w:rsidRPr="00322547" w:rsidRDefault="00C45555" w:rsidP="00E233F7">
      <w:pPr>
        <w:pStyle w:val="Code"/>
      </w:pPr>
      <w:r>
        <w:t xml:space="preserve">    </w:t>
      </w:r>
      <w:r w:rsidRPr="00322547">
        <w:t>-P svrename gulli    -i 0x0906 -l 45 -n "Gulli Test" \</w:t>
      </w:r>
    </w:p>
    <w:p w14:paraId="550B8514" w14:textId="77777777" w:rsidR="00C45555" w:rsidRPr="00322547" w:rsidRDefault="00C45555" w:rsidP="00E233F7">
      <w:pPr>
        <w:pStyle w:val="Code"/>
      </w:pPr>
      <w:r w:rsidRPr="00322547">
        <w:t xml:space="preserve">    -P svrename france4  -i 0x0907 -l 46 -n "France 4 Test" \</w:t>
      </w:r>
    </w:p>
    <w:p w14:paraId="35FD3B44" w14:textId="77777777" w:rsidR="00C45555" w:rsidRPr="00322547" w:rsidRDefault="00C45555" w:rsidP="00E233F7">
      <w:pPr>
        <w:pStyle w:val="Code"/>
      </w:pPr>
      <w:r w:rsidRPr="00322547">
        <w:t xml:space="preserve">    -P svrename 0x02FF   -i 0x09FF \</w:t>
      </w:r>
    </w:p>
    <w:p w14:paraId="4ED761DD" w14:textId="77777777" w:rsidR="006456A9" w:rsidRPr="00322547" w:rsidRDefault="00C45555" w:rsidP="00E233F7">
      <w:pPr>
        <w:pStyle w:val="Code"/>
      </w:pPr>
      <w:r w:rsidRPr="00322547">
        <w:t xml:space="preserve">    -P scrambler GulliTest -e $ECMG -s $SUPER_CAS_ID -p $PMT_CADESC_PRIVATE </w:t>
      </w:r>
      <w:r w:rsidR="006456A9" w:rsidRPr="00322547">
        <w:t>\</w:t>
      </w:r>
    </w:p>
    <w:p w14:paraId="37D24409" w14:textId="77777777" w:rsidR="00C45555" w:rsidRDefault="006456A9" w:rsidP="00E233F7">
      <w:pPr>
        <w:pStyle w:val="Code"/>
      </w:pPr>
      <w:r w:rsidRPr="00322547">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9" w:name="_Toc162959871"/>
      <w:r>
        <w:t>Emulation of a Conditional Access head-end</w:t>
      </w:r>
      <w:bookmarkEnd w:id="47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lastRenderedPageBreak/>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lastRenderedPageBreak/>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pPr>
      <w:r>
        <w:t xml:space="preserve">    </w:t>
      </w:r>
      <w:r w:rsidRPr="00322547">
        <w:t>protocol_version = 0x02</w:t>
      </w:r>
    </w:p>
    <w:p w14:paraId="1A476263" w14:textId="77777777" w:rsidR="00A63128" w:rsidRPr="00322547" w:rsidRDefault="00A63128" w:rsidP="00A63128">
      <w:pPr>
        <w:pStyle w:val="Code"/>
      </w:pPr>
      <w:r w:rsidRPr="00322547">
        <w:t xml:space="preserve">    message_type = 0x0001</w:t>
      </w:r>
    </w:p>
    <w:p w14:paraId="3F9639FF" w14:textId="77777777" w:rsidR="00A63128" w:rsidRDefault="00A63128" w:rsidP="00A63128">
      <w:pPr>
        <w:pStyle w:val="Code"/>
      </w:pPr>
      <w:r w:rsidRPr="00322547">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pPr>
      <w:r>
        <w:t xml:space="preserve">    </w:t>
      </w:r>
      <w:r w:rsidRPr="00322547">
        <w:t>protocol_version = 0x02</w:t>
      </w:r>
    </w:p>
    <w:p w14:paraId="7378860A" w14:textId="77777777" w:rsidR="00A63128" w:rsidRPr="00322547" w:rsidRDefault="00A63128" w:rsidP="00A63128">
      <w:pPr>
        <w:pStyle w:val="Code"/>
      </w:pPr>
      <w:r w:rsidRPr="00322547">
        <w:t xml:space="preserve">    message_type = 0x0003</w:t>
      </w:r>
    </w:p>
    <w:p w14:paraId="71BB358D" w14:textId="77777777" w:rsidR="00A63128" w:rsidRDefault="00A63128" w:rsidP="00A63128">
      <w:pPr>
        <w:pStyle w:val="Code"/>
      </w:pPr>
      <w:r w:rsidRPr="00322547">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pPr>
      <w:r>
        <w:t xml:space="preserve">    </w:t>
      </w:r>
      <w:r w:rsidRPr="00322547">
        <w:t>protocol_version = 0x02</w:t>
      </w:r>
    </w:p>
    <w:p w14:paraId="693768E8" w14:textId="77777777" w:rsidR="00A63128" w:rsidRPr="00322547" w:rsidRDefault="00A63128" w:rsidP="00A63128">
      <w:pPr>
        <w:pStyle w:val="Code"/>
      </w:pPr>
      <w:r w:rsidRPr="00322547">
        <w:t xml:space="preserve">    message_type = 0x0101</w:t>
      </w:r>
    </w:p>
    <w:p w14:paraId="0DC06F1D" w14:textId="77777777" w:rsidR="00A63128" w:rsidRDefault="00A63128" w:rsidP="00A63128">
      <w:pPr>
        <w:pStyle w:val="Code"/>
      </w:pPr>
      <w:r w:rsidRPr="00322547">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pPr>
      <w:r>
        <w:t xml:space="preserve">    </w:t>
      </w:r>
      <w:r w:rsidRPr="00322547">
        <w:t>protocol_version = 0x02</w:t>
      </w:r>
    </w:p>
    <w:p w14:paraId="544E5B41" w14:textId="77777777" w:rsidR="00A63128" w:rsidRPr="00322547" w:rsidRDefault="00A63128" w:rsidP="00A63128">
      <w:pPr>
        <w:pStyle w:val="Code"/>
      </w:pPr>
      <w:r w:rsidRPr="00322547">
        <w:t xml:space="preserve">    message_type = 0x0201</w:t>
      </w:r>
    </w:p>
    <w:p w14:paraId="5D0FBE94" w14:textId="77777777" w:rsidR="00A63128" w:rsidRDefault="00A63128" w:rsidP="00A63128">
      <w:pPr>
        <w:pStyle w:val="Code"/>
      </w:pPr>
      <w:r w:rsidRPr="00322547">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pPr>
      <w:r>
        <w:t xml:space="preserve">    </w:t>
      </w:r>
      <w:r w:rsidRPr="00322547">
        <w:t>CP = 1</w:t>
      </w:r>
    </w:p>
    <w:p w14:paraId="560AAC66" w14:textId="77777777" w:rsidR="00A63128" w:rsidRPr="00322547" w:rsidRDefault="00A63128" w:rsidP="00A63128">
      <w:pPr>
        <w:pStyle w:val="Code"/>
      </w:pPr>
      <w:r w:rsidRPr="00322547">
        <w:t xml:space="preserve">    CW (8 bytes) = 8B 37 0B 94 69 64 93 CE</w:t>
      </w:r>
    </w:p>
    <w:p w14:paraId="7284A064" w14:textId="77777777" w:rsidR="00A63128" w:rsidRPr="00322547" w:rsidRDefault="00A63128" w:rsidP="00A63128">
      <w:pPr>
        <w:pStyle w:val="Code"/>
      </w:pPr>
    </w:p>
    <w:p w14:paraId="650A0646" w14:textId="77777777" w:rsidR="00A63128" w:rsidRDefault="00A63128" w:rsidP="00A63128">
      <w:pPr>
        <w:pStyle w:val="Code"/>
      </w:pPr>
      <w:r>
        <w:lastRenderedPageBreak/>
        <w:t>* 127.0.0.1:1302: 2018/04/10 23:11:58: sending message:</w:t>
      </w:r>
    </w:p>
    <w:p w14:paraId="4C9FA5A3" w14:textId="77777777" w:rsidR="00A63128" w:rsidRPr="00322547" w:rsidRDefault="00A63128" w:rsidP="00A63128">
      <w:pPr>
        <w:pStyle w:val="Code"/>
      </w:pPr>
      <w:r>
        <w:t xml:space="preserve">    </w:t>
      </w:r>
      <w:r w:rsidRPr="00322547">
        <w:t>ECM_response (ECMG&lt;=&gt;SCS)</w:t>
      </w:r>
    </w:p>
    <w:p w14:paraId="23A241DF" w14:textId="77777777" w:rsidR="00A63128" w:rsidRPr="00322547" w:rsidRDefault="00A63128" w:rsidP="00A63128">
      <w:pPr>
        <w:pStyle w:val="Code"/>
      </w:pPr>
      <w:r w:rsidRPr="00322547">
        <w:t xml:space="preserve">    protocol_version = 0x02</w:t>
      </w:r>
    </w:p>
    <w:p w14:paraId="22C5D1D1" w14:textId="77777777" w:rsidR="00A63128" w:rsidRPr="00322547" w:rsidRDefault="00A63128" w:rsidP="00A63128">
      <w:pPr>
        <w:pStyle w:val="Code"/>
      </w:pPr>
      <w:r w:rsidRPr="00322547">
        <w:t xml:space="preserve">    message_type = 0x0202</w:t>
      </w:r>
    </w:p>
    <w:p w14:paraId="1A0F158C" w14:textId="77777777" w:rsidR="00A63128" w:rsidRDefault="00A63128" w:rsidP="00A63128">
      <w:pPr>
        <w:pStyle w:val="Code"/>
      </w:pPr>
      <w:r w:rsidRPr="00322547">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pPr>
      <w:r w:rsidRPr="00394DAA">
        <w:t>tsp -v \</w:t>
      </w:r>
    </w:p>
    <w:p w14:paraId="171E70BE" w14:textId="77777777" w:rsidR="009235E0" w:rsidRPr="00394DAA" w:rsidRDefault="00013EF5" w:rsidP="009235E0">
      <w:pPr>
        <w:pStyle w:val="Code"/>
      </w:pPr>
      <w:r w:rsidRPr="00394DAA">
        <w:t xml:space="preserve">    -I ip 224.10.11.12:9999</w:t>
      </w:r>
      <w:r w:rsidR="009235E0" w:rsidRPr="00394DAA">
        <w:t xml:space="preserve"> \</w:t>
      </w:r>
    </w:p>
    <w:p w14:paraId="05D7EA84" w14:textId="77777777" w:rsidR="009235E0" w:rsidRDefault="009235E0" w:rsidP="009235E0">
      <w:pPr>
        <w:pStyle w:val="Code"/>
      </w:pPr>
      <w:r w:rsidRPr="00394DAA">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0" w:name="_Toc162959872"/>
      <w:r>
        <w:t>Multi-Protocol Encapsulation (MPE)</w:t>
      </w:r>
      <w:bookmarkEnd w:id="480"/>
    </w:p>
    <w:p w14:paraId="66C42533" w14:textId="71452334"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424C7">
        <w:t>[14]</w:t>
      </w:r>
      <w:r w:rsidR="002D0BB1">
        <w:fldChar w:fldCharType="end"/>
      </w:r>
      <w:r w:rsidR="002D0BB1">
        <w:t xml:space="preserve"> for more details on MPE.</w:t>
      </w:r>
    </w:p>
    <w:p w14:paraId="0DD3F703" w14:textId="77777777" w:rsidR="00B763DE" w:rsidRDefault="00B763DE" w:rsidP="00B763DE">
      <w:pPr>
        <w:pStyle w:val="Heading4"/>
      </w:pPr>
      <w:bookmarkStart w:id="481" w:name="_Toc162959873"/>
      <w:r>
        <w:lastRenderedPageBreak/>
        <w:t>MPE insertion in an existing transport stream</w:t>
      </w:r>
      <w:bookmarkEnd w:id="48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B817B82" w:rsidR="006F41EE" w:rsidRPr="006409F0" w:rsidRDefault="006F41EE" w:rsidP="006F41EE">
      <w:pPr>
        <w:pStyle w:val="Caption"/>
      </w:pPr>
      <w:bookmarkStart w:id="482" w:name="_Toc162960303"/>
      <w:r w:rsidRPr="006409F0">
        <w:t xml:space="preserve">Figure </w:t>
      </w:r>
      <w:r w:rsidRPr="00E233F7">
        <w:fldChar w:fldCharType="begin"/>
      </w:r>
      <w:r w:rsidRPr="006409F0">
        <w:instrText xml:space="preserve"> SEQ Figure \* ARABIC </w:instrText>
      </w:r>
      <w:r w:rsidRPr="00E233F7">
        <w:fldChar w:fldCharType="separate"/>
      </w:r>
      <w:r w:rsidR="001424C7">
        <w:rPr>
          <w:noProof/>
        </w:rPr>
        <w:t>7</w:t>
      </w:r>
      <w:r w:rsidRPr="00E233F7">
        <w:fldChar w:fldCharType="end"/>
      </w:r>
      <w:r w:rsidRPr="006409F0">
        <w:t xml:space="preserve">: Multi-Protocol Encapsulation (MPE) </w:t>
      </w:r>
      <w:r w:rsidRPr="00E233F7">
        <w:t>sample test bed</w:t>
      </w:r>
      <w:bookmarkEnd w:id="48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2CD6422D" w:rsidR="002D0BB1" w:rsidRPr="002D0BB1" w:rsidRDefault="002D0BB1" w:rsidP="006F41EE">
      <w:r>
        <w:t xml:space="preserve">Let’s review the various steps and commands in </w:t>
      </w:r>
      <w:r w:rsidR="00B3195C">
        <w:t>detail</w:t>
      </w:r>
      <w:r>
        <w:t>.</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lastRenderedPageBreak/>
        <w:t>&lt;?xml version="1.0" encoding="UTF-8"?&gt;</w:t>
      </w:r>
    </w:p>
    <w:p w14:paraId="049FFC17" w14:textId="77777777" w:rsidR="00AB582D" w:rsidRDefault="00AB582D" w:rsidP="00AB582D">
      <w:pPr>
        <w:pStyle w:val="Code"/>
      </w:pPr>
      <w:r>
        <w:t>&lt;tsduck&gt;</w:t>
      </w:r>
    </w:p>
    <w:p w14:paraId="0896A925" w14:textId="77777777" w:rsidR="00AB582D" w:rsidRPr="00322547" w:rsidRDefault="00AB582D" w:rsidP="00AB582D">
      <w:pPr>
        <w:pStyle w:val="Code"/>
      </w:pPr>
      <w:r>
        <w:t xml:space="preserve">  </w:t>
      </w:r>
      <w:r w:rsidRPr="00322547">
        <w:t>&lt;!-- See ETSI EN 301 192, section 8.3 --&gt;</w:t>
      </w:r>
    </w:p>
    <w:p w14:paraId="16E3990E" w14:textId="77777777" w:rsidR="00AB582D" w:rsidRPr="00322547" w:rsidRDefault="00AB582D" w:rsidP="00AB582D">
      <w:pPr>
        <w:pStyle w:val="Code"/>
      </w:pPr>
      <w:r w:rsidRPr="00322547">
        <w:t xml:space="preserve">  &lt;PMT service_id="700"&gt;</w:t>
      </w:r>
    </w:p>
    <w:p w14:paraId="347372CC" w14:textId="77777777" w:rsidR="00AB582D" w:rsidRDefault="00AB582D" w:rsidP="00AB582D">
      <w:pPr>
        <w:pStyle w:val="Code"/>
      </w:pPr>
      <w:r w:rsidRPr="00322547">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322547" w:rsidRDefault="00AB582D" w:rsidP="00AB582D">
      <w:pPr>
        <w:pStyle w:val="Code"/>
      </w:pPr>
      <w:r>
        <w:t xml:space="preserve">  </w:t>
      </w:r>
      <w:r w:rsidRPr="00322547">
        <w:t xml:space="preserve">&lt;!-- See ETSI EN 301 192, section </w:t>
      </w:r>
      <w:r w:rsidR="00634B6C" w:rsidRPr="00322547">
        <w:t>7.2</w:t>
      </w:r>
      <w:r w:rsidRPr="00322547">
        <w:t xml:space="preserve"> --&gt;</w:t>
      </w:r>
    </w:p>
    <w:p w14:paraId="710C2D54" w14:textId="77777777" w:rsidR="00AB582D" w:rsidRPr="00322547" w:rsidRDefault="00AB582D" w:rsidP="00AB582D">
      <w:pPr>
        <w:pStyle w:val="Code"/>
      </w:pPr>
      <w:r w:rsidRPr="00322547">
        <w:t xml:space="preserve">  &lt;PMT service_id="701"&gt;</w:t>
      </w:r>
    </w:p>
    <w:p w14:paraId="7B33F64F" w14:textId="77777777" w:rsidR="00AB582D" w:rsidRDefault="00AB582D" w:rsidP="00AB582D">
      <w:pPr>
        <w:pStyle w:val="Code"/>
      </w:pPr>
      <w:r w:rsidRPr="00322547">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pPr>
      <w:r w:rsidRPr="00B9707F">
        <w:t xml:space="preserve">    </w:t>
      </w:r>
      <w:r w:rsidRPr="00394DAA">
        <w:t>-P mpeinject 224.250.250.1:9000 --max-queue 512 \</w:t>
      </w:r>
    </w:p>
    <w:p w14:paraId="428AA48B" w14:textId="77777777" w:rsidR="00AB582D" w:rsidRPr="00AB582D" w:rsidRDefault="00AB582D" w:rsidP="00AB582D">
      <w:pPr>
        <w:pStyle w:val="Code"/>
      </w:pPr>
      <w:r w:rsidRPr="00394DAA">
        <w:t xml:space="preserve">                 </w:t>
      </w:r>
      <w:r w:rsidRPr="00AB582D">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lastRenderedPageBreak/>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3" w:name="_Toc162959874"/>
      <w:r>
        <w:lastRenderedPageBreak/>
        <w:t>Creating a transport stream from scratch</w:t>
      </w:r>
      <w:bookmarkEnd w:id="48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pPr>
      <w:r>
        <w:t xml:space="preserve">    </w:t>
      </w:r>
      <w:r w:rsidRPr="0090707A">
        <w:t>-P mpeinject 230.2.3.4:4000 --pid 5003 --max-queue 512 \</w:t>
      </w:r>
    </w:p>
    <w:p w14:paraId="512A2AA2" w14:textId="77777777" w:rsidR="0090707A" w:rsidRDefault="0090707A" w:rsidP="0090707A">
      <w:pPr>
        <w:pStyle w:val="Code"/>
      </w:pPr>
      <w:r w:rsidRPr="0090707A">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lastRenderedPageBreak/>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4" w:name="_Toc162959875"/>
      <w:r>
        <w:t>Creating a transport stream from scratch with PCR</w:t>
      </w:r>
      <w:bookmarkEnd w:id="48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322547" w:rsidRDefault="00BC69BE" w:rsidP="00BC69BE">
      <w:pPr>
        <w:pStyle w:val="Code"/>
      </w:pPr>
      <w:r w:rsidRPr="00322547">
        <w:t>BITRATE=30000000</w:t>
      </w:r>
    </w:p>
    <w:p w14:paraId="1B762A85" w14:textId="77777777" w:rsidR="00BC69BE" w:rsidRPr="00322547" w:rsidRDefault="00BC69BE" w:rsidP="00BC69BE">
      <w:pPr>
        <w:pStyle w:val="Code"/>
      </w:pPr>
      <w:r w:rsidRPr="00322547">
        <w:t>PCR_PER_SEC=5</w:t>
      </w:r>
    </w:p>
    <w:p w14:paraId="1F49F1E2" w14:textId="77777777" w:rsidR="00BC69BE" w:rsidRPr="00322547" w:rsidRDefault="00BC69BE" w:rsidP="00BC69BE">
      <w:pPr>
        <w:pStyle w:val="Code"/>
      </w:pPr>
      <w:r w:rsidRPr="00322547">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pPr>
      <w:r>
        <w:t xml:space="preserve">    </w:t>
      </w:r>
      <w:r w:rsidRPr="00BC69BE">
        <w:t>-P mpeinject 230.2.3.4:4000 --pid 5003 --max-queue 512 \</w:t>
      </w:r>
    </w:p>
    <w:p w14:paraId="6FF4C91E" w14:textId="77777777" w:rsidR="00BC69BE" w:rsidRDefault="00BC69BE" w:rsidP="00BC69BE">
      <w:pPr>
        <w:pStyle w:val="Code"/>
      </w:pPr>
      <w:r w:rsidRPr="00BC69BE">
        <w:t xml:space="preserve">    </w:t>
      </w:r>
      <w:r>
        <w:t>-O ip 230.5.6.7:4500 --packet-burst 7 --enforce-burst</w:t>
      </w:r>
    </w:p>
    <w:p w14:paraId="1CD46C33" w14:textId="77777777" w:rsidR="00BC69BE" w:rsidRDefault="00BC69BE" w:rsidP="00B763DE">
      <w:r>
        <w:lastRenderedPageBreak/>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322547" w:rsidRDefault="002D18EA" w:rsidP="002D18EA">
      <w:pPr>
        <w:pStyle w:val="Code"/>
      </w:pPr>
      <w:r>
        <w:t xml:space="preserve">|   Total  Global PID's ................................. </w:t>
      </w:r>
      <w:r w:rsidRPr="00322547">
        <w:t>C   23,328,239 b/s  |</w:t>
      </w:r>
    </w:p>
    <w:p w14:paraId="614D3ABB" w14:textId="77777777" w:rsidR="002D18EA" w:rsidRDefault="002D18EA" w:rsidP="002D18EA">
      <w:pPr>
        <w:pStyle w:val="Code"/>
      </w:pPr>
      <w:r w:rsidRPr="00322547">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lastRenderedPageBreak/>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pPr>
      <w:bookmarkStart w:id="485" w:name="_Toc162959876"/>
      <w:r w:rsidRPr="00BE6076">
        <w:t>DVB-T2 Modulator Interface (T2-MI)</w:t>
      </w:r>
      <w:bookmarkEnd w:id="48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322547" w:rsidRDefault="00B3263F" w:rsidP="00B3263F">
      <w:pPr>
        <w:pStyle w:val="Code"/>
      </w:pPr>
      <w:r w:rsidRPr="00322547">
        <w:t>$ tsp -I dvb ... -P t2mi --identify -O drop</w:t>
      </w:r>
    </w:p>
    <w:p w14:paraId="2BB2E6B2" w14:textId="77777777" w:rsidR="00B3263F" w:rsidRPr="00322547" w:rsidRDefault="00B3263F" w:rsidP="00B3263F">
      <w:pPr>
        <w:pStyle w:val="Code"/>
      </w:pPr>
      <w:r w:rsidRPr="00322547">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lastRenderedPageBreak/>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322547" w:rsidRDefault="00B3263F" w:rsidP="00B3263F">
      <w:pPr>
        <w:pStyle w:val="Code"/>
      </w:pPr>
      <w:r w:rsidRPr="00322547">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322547" w:rsidRDefault="00747B89" w:rsidP="00747B89">
      <w:pPr>
        <w:pStyle w:val="Code"/>
      </w:pPr>
      <w:r w:rsidRPr="00322547">
        <w:t xml:space="preserve">$ tsp -I dvb ... -P t2mi --pid 0x1000 </w:t>
      </w:r>
      <w:r w:rsidR="009251C7" w:rsidRPr="00322547">
        <w:t>--</w:t>
      </w:r>
      <w:r w:rsidRPr="00322547">
        <w:t>plp 1</w:t>
      </w:r>
      <w:r w:rsidR="00087194" w:rsidRPr="00322547">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322547" w:rsidRDefault="00087194" w:rsidP="00087194">
      <w:pPr>
        <w:pStyle w:val="Code"/>
      </w:pPr>
      <w:r>
        <w:t xml:space="preserve">    </w:t>
      </w:r>
      <w:r w:rsidRPr="00322547">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6" w:name="_Toc162959877"/>
      <w:r>
        <w:lastRenderedPageBreak/>
        <w:t>Merging transport streams</w:t>
      </w:r>
      <w:bookmarkEnd w:id="48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5EDC87B"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424C7">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322547" w:rsidRDefault="00460B61" w:rsidP="00460B61">
      <w:pPr>
        <w:pStyle w:val="Code"/>
      </w:pPr>
      <w:r>
        <w:t xml:space="preserve">|  0x113D  RNE RADIO 4 .................................. </w:t>
      </w:r>
      <w:r w:rsidRPr="00322547">
        <w:t>C      141,045 b/s  |</w:t>
      </w:r>
    </w:p>
    <w:p w14:paraId="240DA366" w14:textId="77777777" w:rsidR="00460B61" w:rsidRDefault="00460B61" w:rsidP="00460B61">
      <w:pPr>
        <w:pStyle w:val="Code"/>
      </w:pPr>
      <w:r w:rsidRPr="00322547">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pPr>
      <w:r w:rsidRPr="00DF773C">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lastRenderedPageBreak/>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322547" w:rsidRDefault="00DE0FA0" w:rsidP="00DE0FA0">
      <w:pPr>
        <w:pStyle w:val="Code"/>
      </w:pPr>
      <w:r>
        <w:t xml:space="preserve">    </w:t>
      </w:r>
      <w:r w:rsidRPr="00322547">
        <w:t>-P merge "tsp -I dvb</w:t>
      </w:r>
      <w:r w:rsidR="00581C00" w:rsidRPr="00322547">
        <w:t xml:space="preserve"> -a</w:t>
      </w:r>
      <w:r w:rsidRPr="00322547">
        <w:t xml:space="preserve"> </w:t>
      </w:r>
      <w:r w:rsidR="00581C00" w:rsidRPr="00322547">
        <w:t xml:space="preserve">0 </w:t>
      </w:r>
      <w:r w:rsidRPr="00322547">
        <w:t>@ts1022.txt -P zap TV5MondeEurope" \</w:t>
      </w:r>
    </w:p>
    <w:p w14:paraId="1F42CEDF" w14:textId="77777777" w:rsidR="00DE0FA0" w:rsidRPr="00322547" w:rsidRDefault="00DE0FA0" w:rsidP="00DE0FA0">
      <w:pPr>
        <w:pStyle w:val="Code"/>
      </w:pPr>
      <w:r w:rsidRPr="00322547">
        <w:t xml:space="preserve">    -P analyze -i 30 -o merged.txt \</w:t>
      </w:r>
    </w:p>
    <w:p w14:paraId="6106FE60" w14:textId="77777777" w:rsidR="00DE0FA0" w:rsidRPr="00322547" w:rsidRDefault="00DE0FA0" w:rsidP="00DE0FA0">
      <w:pPr>
        <w:pStyle w:val="Code"/>
      </w:pPr>
      <w:r w:rsidRPr="00322547">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rsidRPr="00322547">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7" w:name="_Toc162959878"/>
      <w:r>
        <w:t>Injecting SCTE 35 cue information</w:t>
      </w:r>
      <w:bookmarkEnd w:id="48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 xml:space="preserve">in real time. It is usually impossible to define in advance the list of all splicing events in the life of a service. Moreover, inserting cue information section needs </w:t>
      </w:r>
      <w:r>
        <w:lastRenderedPageBreak/>
        <w:t>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8" w:name="_Toc162959879"/>
      <w:r>
        <w:t>Real-time live stream</w:t>
      </w:r>
      <w:bookmarkEnd w:id="48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80157FD"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424C7">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424C7">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322547" w:rsidRDefault="001E6525" w:rsidP="001E6525">
      <w:pPr>
        <w:pStyle w:val="Code"/>
      </w:pPr>
      <w:r>
        <w:t xml:space="preserve">    </w:t>
      </w:r>
      <w:r w:rsidRPr="00322547">
        <w:t>-O dektec –u 24 --convolution 2/3 --guard 1/32</w:t>
      </w:r>
    </w:p>
    <w:p w14:paraId="1EE5F2A8" w14:textId="77777777" w:rsidR="00297C4E" w:rsidRDefault="00297C4E" w:rsidP="00297C4E">
      <w:r>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w:t>
      </w:r>
      <w:r w:rsidR="007C7875">
        <w:lastRenderedPageBreak/>
        <w:t>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9" w:name="_Toc162959880"/>
      <w:r>
        <w:t>Cue insertion in offline files</w:t>
      </w:r>
      <w:bookmarkEnd w:id="489"/>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0" w:name="_Toc162959881"/>
      <w:r>
        <w:t>Encapsulating PID’s into a private tunnel</w:t>
      </w:r>
      <w:bookmarkEnd w:id="49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2346237B"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w:t>
      </w:r>
      <w:r w:rsidR="00B3195C">
        <w:t>external</w:t>
      </w:r>
      <w:r w:rsidR="005A0FCB">
        <w:t xml:space="preserve">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322547" w:rsidRDefault="00242CCA" w:rsidP="00242CCA">
      <w:pPr>
        <w:pStyle w:val="Code"/>
      </w:pPr>
      <w:r w:rsidRPr="00322547">
        <w:lastRenderedPageBreak/>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322547" w:rsidRDefault="00242CCA" w:rsidP="00242CCA">
      <w:pPr>
        <w:pStyle w:val="Code"/>
      </w:pPr>
      <w:r w:rsidRPr="00322547">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322547" w:rsidRDefault="00EA39B8" w:rsidP="00EA39B8">
      <w:pPr>
        <w:pStyle w:val="Code"/>
      </w:pPr>
      <w:r w:rsidRPr="00322547">
        <w:t>tsp -I ... \</w:t>
      </w:r>
    </w:p>
    <w:p w14:paraId="3036973A" w14:textId="77777777" w:rsidR="00EA39B8" w:rsidRPr="00322547" w:rsidRDefault="00EA39B8" w:rsidP="00EA39B8">
      <w:pPr>
        <w:pStyle w:val="Code"/>
      </w:pPr>
      <w:r w:rsidRPr="00322547">
        <w:t xml:space="preserve">    -P encap -o 0x1000 -p 0x03E8 -p 0x03F2 -p 0x03FD -p 0x0413 \</w:t>
      </w:r>
    </w:p>
    <w:p w14:paraId="395464DC" w14:textId="77777777" w:rsidR="00EA39B8" w:rsidRDefault="00EA39B8" w:rsidP="00EA39B8">
      <w:pPr>
        <w:pStyle w:val="Code"/>
      </w:pPr>
      <w:r w:rsidRPr="00322547">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1" w:name="_Toc162959882"/>
      <w:r>
        <w:t>Interleaving input files and merging their PSI</w:t>
      </w:r>
      <w:bookmarkEnd w:id="49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lastRenderedPageBreak/>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2" w:name="_Toc162959883"/>
      <w:r>
        <w:t>Using Secure Reliable Transport (SRT) transmission</w:t>
      </w:r>
      <w:bookmarkEnd w:id="492"/>
    </w:p>
    <w:p w14:paraId="0212FD70" w14:textId="5222DC76"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424C7">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322547" w:rsidRDefault="00AD23E8" w:rsidP="00E55AE9">
      <w:pPr>
        <w:pStyle w:val="Code"/>
      </w:pPr>
      <w:r w:rsidRPr="00322547">
        <w:t>tsp -v \</w:t>
      </w:r>
    </w:p>
    <w:p w14:paraId="008C1641" w14:textId="77777777" w:rsidR="00AD23E8" w:rsidRPr="00322547" w:rsidRDefault="00AD23E8" w:rsidP="00E55AE9">
      <w:pPr>
        <w:pStyle w:val="Code"/>
      </w:pPr>
      <w:r w:rsidRPr="00322547">
        <w:t xml:space="preserve">    -I file input.ts --infinite \</w:t>
      </w:r>
    </w:p>
    <w:p w14:paraId="193E655A" w14:textId="77777777" w:rsidR="00AD23E8" w:rsidRDefault="00AD23E8" w:rsidP="00E55AE9">
      <w:pPr>
        <w:pStyle w:val="Code"/>
      </w:pPr>
      <w:r w:rsidRPr="00322547">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322547" w:rsidRDefault="00AD23E8" w:rsidP="00E55AE9">
      <w:pPr>
        <w:pStyle w:val="Code"/>
      </w:pPr>
      <w:r w:rsidRPr="00322547">
        <w:t>tsp -v \</w:t>
      </w:r>
    </w:p>
    <w:p w14:paraId="56A06F8A" w14:textId="77777777" w:rsidR="00AD23E8" w:rsidRPr="00322547" w:rsidRDefault="00AD23E8" w:rsidP="00E55AE9">
      <w:pPr>
        <w:pStyle w:val="Code"/>
      </w:pPr>
      <w:r w:rsidRPr="00322547">
        <w:t xml:space="preserve">    -I file input.ts --infinite \</w:t>
      </w:r>
    </w:p>
    <w:p w14:paraId="63E3E217" w14:textId="77777777" w:rsidR="00AD23E8" w:rsidRDefault="00AD23E8" w:rsidP="00E55AE9">
      <w:pPr>
        <w:pStyle w:val="Code"/>
      </w:pPr>
      <w:r w:rsidRPr="00322547">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pPr>
      <w:r w:rsidRPr="008279AA">
        <w:t xml:space="preserve">           </w:t>
      </w:r>
      <w:r w:rsidR="00AD23E8" w:rsidRPr="00B226D9">
        <w:t xml:space="preserve">--passphrase baguettess --pbkeylen 16 </w:t>
      </w:r>
      <w:r w:rsidR="00E55AE9" w:rsidRPr="00B226D9">
        <w:t>\</w:t>
      </w:r>
    </w:p>
    <w:p w14:paraId="2D3FCDBA" w14:textId="77777777" w:rsidR="00AD23E8" w:rsidRPr="00B226D9" w:rsidRDefault="00E55AE9" w:rsidP="00E55AE9">
      <w:pPr>
        <w:pStyle w:val="Code"/>
      </w:pPr>
      <w:r w:rsidRPr="00B226D9">
        <w:t xml:space="preserve">           </w:t>
      </w:r>
      <w:r w:rsidR="00AD23E8" w:rsidRPr="00B226D9">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322547" w:rsidRDefault="00AD23E8" w:rsidP="00B2287B">
      <w:pPr>
        <w:pStyle w:val="Code"/>
      </w:pPr>
      <w:r w:rsidRPr="00322547">
        <w:t>tsp -v \</w:t>
      </w:r>
    </w:p>
    <w:p w14:paraId="57DF9B75" w14:textId="77777777" w:rsidR="00AD23E8" w:rsidRPr="00322547" w:rsidRDefault="00AD23E8" w:rsidP="00B2287B">
      <w:pPr>
        <w:pStyle w:val="Code"/>
      </w:pPr>
      <w:r w:rsidRPr="00322547">
        <w:t xml:space="preserve">    -I file input.ts --infinite \</w:t>
      </w:r>
    </w:p>
    <w:p w14:paraId="385BBDC8" w14:textId="77777777" w:rsidR="00AD23E8" w:rsidRPr="00B2287B" w:rsidRDefault="00AD23E8" w:rsidP="00B2287B">
      <w:pPr>
        <w:pStyle w:val="Code"/>
      </w:pPr>
      <w:r w:rsidRPr="00322547">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3" w:name="_Toc162959884"/>
      <w:r w:rsidRPr="00B4767F">
        <w:lastRenderedPageBreak/>
        <w:t>Preserving</w:t>
      </w:r>
      <w:r>
        <w:t xml:space="preserve"> EIT’s through ffmpeg processing</w:t>
      </w:r>
      <w:bookmarkEnd w:id="49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9E6E4AF"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424C7">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322547" w:rsidRDefault="00171066" w:rsidP="00171066">
      <w:pPr>
        <w:pStyle w:val="Code"/>
      </w:pPr>
      <w:r>
        <w:t xml:space="preserve">    </w:t>
      </w:r>
      <w:r w:rsidRPr="00322547">
        <w:t xml:space="preserve">-map 0:v -codec:v </w:t>
      </w:r>
      <w:r w:rsidR="00402962" w:rsidRPr="00322547">
        <w:t>...</w:t>
      </w:r>
      <w:r w:rsidRPr="00322547">
        <w:t xml:space="preserve"> \</w:t>
      </w:r>
    </w:p>
    <w:p w14:paraId="727D7FEE" w14:textId="77777777" w:rsidR="00171066" w:rsidRDefault="00171066" w:rsidP="00171066">
      <w:pPr>
        <w:pStyle w:val="Code"/>
      </w:pPr>
      <w:r w:rsidRPr="00322547">
        <w:t xml:space="preserve">    -map 0:a -codec:a </w:t>
      </w:r>
      <w:r w:rsidR="00402962" w:rsidRPr="00322547">
        <w:t>...</w:t>
      </w:r>
      <w:r w:rsidRPr="00322547">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322547" w:rsidRDefault="00171066" w:rsidP="00171066">
      <w:pPr>
        <w:pStyle w:val="Code"/>
      </w:pPr>
      <w:r>
        <w:t xml:space="preserve">    </w:t>
      </w:r>
      <w:r w:rsidRPr="00322547">
        <w:t>-P filter --negate --pid 0x1FFF \</w:t>
      </w:r>
    </w:p>
    <w:p w14:paraId="178B7AAF" w14:textId="77777777" w:rsidR="00B4767F" w:rsidRPr="00322547" w:rsidRDefault="00171066" w:rsidP="00171066">
      <w:pPr>
        <w:pStyle w:val="Code"/>
      </w:pPr>
      <w:r w:rsidRPr="00322547">
        <w:t xml:space="preserve">    -O </w:t>
      </w:r>
      <w:r w:rsidR="00402962" w:rsidRPr="00322547">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lastRenderedPageBreak/>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4" w:name="_Ref52441817"/>
      <w:bookmarkStart w:id="495" w:name="_Toc162959885"/>
      <w:r>
        <w:t>JSON analysis of a transport stream</w:t>
      </w:r>
      <w:bookmarkEnd w:id="494"/>
      <w:bookmarkEnd w:id="49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322547" w:rsidRDefault="00136BEF" w:rsidP="00136BEF">
      <w:pPr>
        <w:pStyle w:val="Code"/>
      </w:pPr>
      <w:r>
        <w:t xml:space="preserve">  </w:t>
      </w:r>
      <w:r w:rsidRPr="00322547">
        <w:t>PID 0x0082, E-AC-3 Audio (fra, E-AC-3, 3/2 (L,C,R,SL,SR), @48,000 Hz, complete m...</w:t>
      </w:r>
    </w:p>
    <w:p w14:paraId="02D866EA" w14:textId="77777777" w:rsidR="00136BEF" w:rsidRPr="00322547" w:rsidRDefault="00136BEF" w:rsidP="00136BEF">
      <w:pPr>
        <w:pStyle w:val="Code"/>
      </w:pPr>
      <w:r w:rsidRPr="00322547">
        <w:t xml:space="preserve">  PID 0x0083, E-AC-3 Audio (qad, E-AC-3, stereo (L,R), @48,000 Hz, visually impair...</w:t>
      </w:r>
    </w:p>
    <w:p w14:paraId="42F0DC60" w14:textId="77777777" w:rsidR="00136BEF" w:rsidRPr="00322547" w:rsidRDefault="00136BEF" w:rsidP="00136BEF">
      <w:pPr>
        <w:pStyle w:val="Code"/>
        <w:ind w:firstLine="200"/>
      </w:pPr>
      <w:r w:rsidRPr="00322547">
        <w:lastRenderedPageBreak/>
        <w:t>PID 0x0084, E-AC-3 Audio (qaa, E-AC-3, stereo (L,R), @48,000 Hz, complete main, ...</w:t>
      </w:r>
    </w:p>
    <w:p w14:paraId="2D431FA7" w14:textId="77777777" w:rsidR="00136BEF" w:rsidRDefault="00136BEF" w:rsidP="00136BEF">
      <w:pPr>
        <w:pStyle w:val="Code"/>
      </w:pPr>
      <w:r w:rsidRPr="00322547">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322547" w:rsidRDefault="00136BEF" w:rsidP="00136BEF">
      <w:pPr>
        <w:pStyle w:val="Code"/>
      </w:pPr>
      <w:r>
        <w:t xml:space="preserve">  </w:t>
      </w:r>
      <w:r w:rsidRPr="00322547">
        <w:t>PID 0x00AA, MPEG-2 Private sections (AIT)</w:t>
      </w:r>
    </w:p>
    <w:p w14:paraId="02801314" w14:textId="77777777" w:rsidR="00136BEF" w:rsidRDefault="00136BEF" w:rsidP="00136BEF">
      <w:pPr>
        <w:pStyle w:val="Code"/>
      </w:pPr>
      <w:r w:rsidRPr="00322547">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322547" w:rsidRDefault="00136BEF" w:rsidP="00136BEF">
      <w:pPr>
        <w:pStyle w:val="Code"/>
      </w:pPr>
      <w:r>
        <w:t xml:space="preserve">  </w:t>
      </w:r>
      <w:r w:rsidRPr="00322547">
        <w:t>PID 0x00E6, E-AC-3 Audio (fra, E-AC-3, 3/2 (L,C,R,SL,SR), @48,000 Hz, complete m...</w:t>
      </w:r>
    </w:p>
    <w:p w14:paraId="03B0CAC6" w14:textId="77777777" w:rsidR="00136BEF" w:rsidRPr="00322547" w:rsidRDefault="00136BEF" w:rsidP="00136BEF">
      <w:pPr>
        <w:pStyle w:val="Code"/>
      </w:pPr>
      <w:r w:rsidRPr="00322547">
        <w:t xml:space="preserve">  PID 0x00E7, E-AC-3 Audio (qad, E-AC-3, stereo (L,R), @48,000 Hz, visually impair...</w:t>
      </w:r>
    </w:p>
    <w:p w14:paraId="305FAF20" w14:textId="77777777" w:rsidR="00136BEF" w:rsidRPr="00322547" w:rsidRDefault="00136BEF" w:rsidP="00136BEF">
      <w:pPr>
        <w:pStyle w:val="Code"/>
      </w:pPr>
      <w:r w:rsidRPr="00322547">
        <w:t xml:space="preserve">  PID 0x00E8, E-AC-3 Audio (qaa, E-AC-3, stereo (L,R), @48,000 Hz, complete main, ...</w:t>
      </w:r>
    </w:p>
    <w:p w14:paraId="61CE2402" w14:textId="77777777" w:rsidR="00136BEF" w:rsidRDefault="00136BEF" w:rsidP="00136BEF">
      <w:pPr>
        <w:pStyle w:val="Code"/>
      </w:pPr>
      <w:r w:rsidRPr="00322547">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322547" w:rsidRDefault="00136BEF" w:rsidP="00136BEF">
      <w:pPr>
        <w:pStyle w:val="Code"/>
      </w:pPr>
      <w:r>
        <w:t xml:space="preserve">  </w:t>
      </w:r>
      <w:r w:rsidRPr="00322547">
        <w:t>PID 0x010E, MPEG-2 Private sections (AIT)</w:t>
      </w:r>
    </w:p>
    <w:p w14:paraId="7504C691" w14:textId="77777777" w:rsidR="00136BEF" w:rsidRDefault="00136BEF" w:rsidP="00136BEF">
      <w:pPr>
        <w:pStyle w:val="Code"/>
      </w:pPr>
      <w:r w:rsidRPr="00322547">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6" w:name="_Ref60231450"/>
      <w:bookmarkStart w:id="497" w:name="_Toc162959886"/>
      <w:r>
        <w:t>Monitoring the bitrate of a PID</w:t>
      </w:r>
      <w:bookmarkEnd w:id="496"/>
      <w:bookmarkEnd w:id="49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lastRenderedPageBreak/>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lastRenderedPageBreak/>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8" w:name="_Toc162959887"/>
      <w:r>
        <w:lastRenderedPageBreak/>
        <w:t>Troubleshooting</w:t>
      </w:r>
      <w:bookmarkEnd w:id="49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9" w:name="_Toc162959888"/>
      <w:r>
        <w:t>Environment variables</w:t>
      </w:r>
      <w:bookmarkEnd w:id="499"/>
    </w:p>
    <w:p w14:paraId="156898D5" w14:textId="77777777" w:rsidR="000135C8" w:rsidRDefault="000135C8" w:rsidP="000135C8">
      <w:r>
        <w:t>The following environment variables affect the behavior of TSDuck.</w:t>
      </w:r>
    </w:p>
    <w:p w14:paraId="68BBECF5" w14:textId="0A1015B1" w:rsidR="000135C8" w:rsidRPr="00E233F7" w:rsidRDefault="000135C8" w:rsidP="000135C8">
      <w:pPr>
        <w:pStyle w:val="Caption"/>
      </w:pPr>
      <w:bookmarkStart w:id="500" w:name="_Toc162960315"/>
      <w:r w:rsidRPr="00E233F7">
        <w:t xml:space="preserve">Table </w:t>
      </w:r>
      <w:r w:rsidRPr="00E233F7">
        <w:fldChar w:fldCharType="begin"/>
      </w:r>
      <w:r w:rsidRPr="00E233F7">
        <w:instrText xml:space="preserve"> SEQ Tableau \* ARABIC </w:instrText>
      </w:r>
      <w:r w:rsidRPr="00E233F7">
        <w:fldChar w:fldCharType="separate"/>
      </w:r>
      <w:r w:rsidR="001424C7">
        <w:rPr>
          <w:noProof/>
        </w:rPr>
        <w:t>12</w:t>
      </w:r>
      <w:r w:rsidRPr="00E233F7">
        <w:fldChar w:fldCharType="end"/>
      </w:r>
      <w:r w:rsidRPr="00E233F7">
        <w:t xml:space="preserve">: </w:t>
      </w:r>
      <w:r>
        <w:t>Environment variables</w:t>
      </w:r>
      <w:bookmarkEnd w:id="50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13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rPr>
            </w:pPr>
            <w:r>
              <w:rPr>
                <w:rFonts w:ascii="Consolas" w:hAnsi="Consolas"/>
                <w:noProof/>
                <w:sz w:val="18"/>
              </w:rPr>
              <w:t>APPDATA</w:t>
            </w:r>
          </w:p>
        </w:tc>
        <w:tc>
          <w:tcPr>
            <w:tcW w:w="6284" w:type="dxa"/>
          </w:tcPr>
          <w:p w14:paraId="56BBCB26" w14:textId="282A6054"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424C7">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424C7">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rPr>
            </w:pPr>
            <w:r w:rsidRPr="00AA2C6F">
              <w:rPr>
                <w:rFonts w:ascii="Consolas" w:hAnsi="Consolas"/>
                <w:noProof/>
                <w:sz w:val="18"/>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rPr>
            </w:pPr>
            <w:r>
              <w:rPr>
                <w:rFonts w:ascii="Consolas" w:hAnsi="Consolas"/>
                <w:noProof/>
                <w:sz w:val="18"/>
              </w:rPr>
              <w:t>HOME</w:t>
            </w:r>
          </w:p>
        </w:tc>
        <w:tc>
          <w:tcPr>
            <w:tcW w:w="6284" w:type="dxa"/>
          </w:tcPr>
          <w:p w14:paraId="030A36CE" w14:textId="1EE64937"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424C7">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424C7">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rPr>
            </w:pPr>
            <w:r w:rsidRPr="00AA2C6F">
              <w:rPr>
                <w:rFonts w:ascii="Consolas" w:hAnsi="Consolas"/>
                <w:noProof/>
                <w:sz w:val="18"/>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rPr>
            </w:pPr>
            <w:r>
              <w:rPr>
                <w:rFonts w:ascii="Consolas" w:hAnsi="Consolas"/>
                <w:noProof/>
                <w:sz w:val="18"/>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rPr>
            </w:pPr>
            <w:r>
              <w:rPr>
                <w:rFonts w:ascii="Consolas" w:hAnsi="Consolas"/>
                <w:noProof/>
                <w:sz w:val="18"/>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rPr>
            </w:pPr>
            <w:r w:rsidRPr="00644CE3">
              <w:rPr>
                <w:rFonts w:ascii="Consolas" w:hAnsi="Consolas"/>
                <w:noProof/>
                <w:sz w:val="18"/>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rPr>
            </w:pPr>
            <w:r>
              <w:rPr>
                <w:rFonts w:ascii="Consolas" w:hAnsi="Consolas"/>
                <w:noProof/>
                <w:sz w:val="18"/>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rPr>
            </w:pPr>
            <w:r>
              <w:rPr>
                <w:rFonts w:ascii="Consolas" w:hAnsi="Consolas"/>
                <w:noProof/>
                <w:sz w:val="18"/>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rPr>
            </w:pPr>
            <w:r>
              <w:rPr>
                <w:rFonts w:ascii="Consolas" w:hAnsi="Consolas"/>
                <w:noProof/>
                <w:sz w:val="18"/>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rPr>
            </w:pPr>
            <w:r w:rsidRPr="00962B44">
              <w:rPr>
                <w:rFonts w:ascii="Consolas" w:hAnsi="Consolas"/>
                <w:noProof/>
                <w:sz w:val="18"/>
              </w:rPr>
              <w:t>TS_CERR_DEBUG_LEVEL</w:t>
            </w:r>
          </w:p>
        </w:tc>
        <w:tc>
          <w:tcPr>
            <w:tcW w:w="6284" w:type="dxa"/>
          </w:tcPr>
          <w:p w14:paraId="3A19BFEE" w14:textId="4AEF3B47"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424C7">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rPr>
            </w:pPr>
            <w:r w:rsidRPr="00771BD3">
              <w:rPr>
                <w:rFonts w:ascii="Consolas" w:hAnsi="Consolas"/>
                <w:noProof/>
                <w:sz w:val="18"/>
              </w:rPr>
              <w:t>TS_CURL_RETRY</w:t>
            </w:r>
          </w:p>
        </w:tc>
        <w:tc>
          <w:tcPr>
            <w:tcW w:w="6284" w:type="dxa"/>
          </w:tcPr>
          <w:p w14:paraId="0DCCD04B" w14:textId="6BE16F04"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1424C7">
              <w:t>6.1.2</w:t>
            </w:r>
            <w:r>
              <w:fldChar w:fldCharType="end"/>
            </w:r>
            <w:r>
              <w:t xml:space="preserve"> below.</w:t>
            </w:r>
          </w:p>
        </w:tc>
      </w:tr>
      <w:tr w:rsidR="00812916" w14:paraId="2516752C" w14:textId="77777777" w:rsidTr="00AF76CB">
        <w:trPr>
          <w:cantSplit/>
        </w:trPr>
        <w:tc>
          <w:tcPr>
            <w:tcW w:w="2813" w:type="dxa"/>
          </w:tcPr>
          <w:p w14:paraId="33E82BCB" w14:textId="3E9BACED" w:rsidR="00812916" w:rsidRPr="00AA2C6F" w:rsidRDefault="00BE47B3" w:rsidP="00AF4DEF">
            <w:pPr>
              <w:pStyle w:val="TableContent"/>
              <w:rPr>
                <w:rFonts w:ascii="Consolas" w:hAnsi="Consolas"/>
                <w:noProof/>
                <w:sz w:val="18"/>
              </w:rPr>
            </w:pPr>
            <w:r w:rsidRPr="00BE47B3">
              <w:rPr>
                <w:rFonts w:ascii="Consolas" w:hAnsi="Consolas"/>
                <w:noProof/>
                <w:sz w:val="18"/>
              </w:rPr>
              <w:t>TS_DEBUG_OPENSSL</w:t>
            </w:r>
          </w:p>
        </w:tc>
        <w:tc>
          <w:tcPr>
            <w:tcW w:w="6284" w:type="dxa"/>
          </w:tcPr>
          <w:p w14:paraId="6CE4EAF4" w14:textId="753930BF" w:rsidR="00812916" w:rsidRDefault="00BE47B3" w:rsidP="0050604F">
            <w:pPr>
              <w:pStyle w:val="TableContent"/>
            </w:pPr>
            <w:r>
              <w:t>On Unix systems</w:t>
            </w:r>
            <w:r w:rsidR="0096516C">
              <w:t xml:space="preserve"> (Linux, macOS, BSD)</w:t>
            </w:r>
            <w:r>
              <w:t>, display OpenSSL error messages on standard error.</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rPr>
            </w:pPr>
            <w:r w:rsidRPr="00812916">
              <w:rPr>
                <w:rFonts w:ascii="Consolas" w:hAnsi="Consolas"/>
                <w:noProof/>
                <w:sz w:val="18"/>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rPr>
            </w:pPr>
            <w:r w:rsidRPr="00812916">
              <w:rPr>
                <w:rFonts w:ascii="Consolas" w:hAnsi="Consolas"/>
                <w:noProof/>
                <w:sz w:val="18"/>
              </w:rPr>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rPr>
            </w:pPr>
            <w:r w:rsidRPr="00213CDB">
              <w:rPr>
                <w:rFonts w:ascii="Consolas" w:hAnsi="Consolas"/>
                <w:noProof/>
                <w:sz w:val="18"/>
              </w:rPr>
              <w:lastRenderedPageBreak/>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rPr>
            </w:pPr>
            <w:r w:rsidRPr="00AA2C6F">
              <w:rPr>
                <w:rFonts w:ascii="Consolas" w:hAnsi="Consolas"/>
                <w:noProof/>
                <w:sz w:val="18"/>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rPr>
            </w:pPr>
            <w:r>
              <w:rPr>
                <w:rFonts w:ascii="Consolas" w:hAnsi="Consolas"/>
                <w:noProof/>
                <w:sz w:val="18"/>
              </w:rPr>
              <w:t>TSDUCK_NO_USER_CONFIG</w:t>
            </w:r>
          </w:p>
        </w:tc>
        <w:tc>
          <w:tcPr>
            <w:tcW w:w="6284" w:type="dxa"/>
          </w:tcPr>
          <w:p w14:paraId="621C14EE" w14:textId="66CE45A4"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424C7">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rPr>
            </w:pPr>
            <w:r>
              <w:rPr>
                <w:rFonts w:ascii="Consolas" w:hAnsi="Consolas"/>
                <w:noProof/>
                <w:sz w:val="18"/>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rPr>
            </w:pPr>
            <w:r w:rsidRPr="007A7604">
              <w:rPr>
                <w:rFonts w:ascii="Consolas" w:hAnsi="Consolas"/>
                <w:noProof/>
                <w:sz w:val="18"/>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rPr>
            </w:pPr>
            <w:r w:rsidRPr="00943C05">
              <w:rPr>
                <w:rFonts w:ascii="Consolas" w:hAnsi="Consolas"/>
                <w:noProof/>
                <w:sz w:val="18"/>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rPr>
            </w:pPr>
            <w:r w:rsidRPr="00713B12">
              <w:rPr>
                <w:rFonts w:ascii="Consolas" w:hAnsi="Consolas"/>
                <w:noProof/>
                <w:sz w:val="18"/>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rPr>
            </w:pPr>
            <w:r>
              <w:rPr>
                <w:rFonts w:ascii="Consolas" w:hAnsi="Consolas"/>
                <w:noProof/>
                <w:sz w:val="18"/>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1" w:name="_Toc162959889"/>
      <w:r w:rsidRPr="00771BD3">
        <w:t>Search paths</w:t>
      </w:r>
      <w:bookmarkEnd w:id="501"/>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2" w:name="_Ref147596396"/>
      <w:bookmarkStart w:id="503" w:name="_Toc162959890"/>
      <w:r>
        <w:t>Web requests retry policy</w:t>
      </w:r>
      <w:bookmarkEnd w:id="502"/>
      <w:bookmarkEnd w:id="503"/>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pPr>
      <w:r w:rsidRPr="00E74E89">
        <w:t>export TS_CURL_RETRY="</w:t>
      </w:r>
      <w:r>
        <w:t>RETRY</w:t>
      </w:r>
      <w:r w:rsidRPr="00E74E89">
        <w:t>=5,</w:t>
      </w:r>
      <w:r>
        <w:t>INTERVAL</w:t>
      </w:r>
      <w:r w:rsidRPr="00E74E89">
        <w:t>=100,</w:t>
      </w:r>
      <w:r>
        <w:t>HOST</w:t>
      </w:r>
      <w:r w:rsidRPr="00E74E89">
        <w:t>=</w:t>
      </w:r>
      <w:r w:rsidR="00D94208">
        <w:t>foo1.com</w:t>
      </w:r>
      <w:r>
        <w:t>,RETRY=2,HOST=foo</w:t>
      </w:r>
      <w:r w:rsidR="00D94208">
        <w:t>2</w:t>
      </w:r>
      <w:r>
        <w:t>.</w:t>
      </w:r>
      <w:r w:rsidR="00D94208">
        <w:t>com</w:t>
      </w:r>
      <w:r w:rsidRPr="00E74E89">
        <w:t>"</w:t>
      </w:r>
    </w:p>
    <w:p w14:paraId="55D35AC9" w14:textId="735ADB29" w:rsidR="00D94208" w:rsidRPr="00E74E89" w:rsidRDefault="00D94208" w:rsidP="00D94208">
      <w:r>
        <w:t>Web requests on host foo1.com are retried 5 times after an initial failure, waiting 100 milliseconds between retr</w:t>
      </w:r>
      <w:r w:rsidR="00EC7EDD">
        <w:t>ies</w:t>
      </w:r>
      <w:r>
        <w:t xml:space="preserve">. Web requests on host foo2.com are retried 2 times only and the waiting interval remains 100 milliseconds. </w:t>
      </w:r>
    </w:p>
    <w:p w14:paraId="5A1DCE68" w14:textId="77777777" w:rsidR="00CA2A54" w:rsidRDefault="00CA2A54" w:rsidP="00CA2A54">
      <w:pPr>
        <w:pStyle w:val="Heading2"/>
      </w:pPr>
      <w:bookmarkStart w:id="504" w:name="_Toc162959891"/>
      <w:r>
        <w:lastRenderedPageBreak/>
        <w:t>Typical issues with tsp</w:t>
      </w:r>
      <w:bookmarkEnd w:id="50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pPr>
      <w:r>
        <w:t xml:space="preserve">This is typically observed when no output plugin is specified. The default output plugin is </w:t>
      </w:r>
      <w:r w:rsidRPr="001A5FB1">
        <w:rPr>
          <w:rStyle w:val="Codeintext"/>
        </w:rPr>
        <w:t>file</w:t>
      </w:r>
      <w: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pPr>
      <w:r w:rsidRPr="00A17935">
        <w:rPr>
          <w:b/>
        </w:rPr>
        <w:t>Solution:</w:t>
      </w:r>
      <w:r>
        <w:t xml:space="preserve"> If you don’t need the output transport stream, use </w:t>
      </w:r>
      <w:r w:rsidRPr="00CE6802">
        <w:rPr>
          <w:rStyle w:val="Codeintext"/>
        </w:rPr>
        <w:t>-O</w:t>
      </w:r>
      <w:r w:rsidRPr="000566D9">
        <w:t xml:space="preserve"> </w:t>
      </w:r>
      <w:r w:rsidRPr="00CE6802">
        <w:rPr>
          <w:rStyle w:val="Codeintext"/>
        </w:rPr>
        <w:t>drop</w:t>
      </w:r>
      <w: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pPr>
      <w:r>
        <w:t xml:space="preserve">The </w:t>
      </w:r>
      <w:r w:rsidRPr="001A5FB1">
        <w:rPr>
          <w:rStyle w:val="Codeintext"/>
        </w:rPr>
        <w:t>tsp</w:t>
      </w:r>
      <w:r>
        <w:t xml:space="preserve"> command processes a transport stream. It can modify or delete existing packets but it cannot create new packets. </w:t>
      </w:r>
      <w:r w:rsidRPr="001A5FB1">
        <w:rPr>
          <w:i/>
        </w:rPr>
        <w:t>Inserting packets</w:t>
      </w:r>
      <w:r>
        <w:t xml:space="preserve"> essentially means replacing null packets (aka. stuffing) </w:t>
      </w:r>
      <w:r w:rsidR="009E6304">
        <w:t>from</w:t>
      </w:r>
      <w:r>
        <w:t xml:space="preserve"> the transport stream</w:t>
      </w:r>
      <w:r w:rsidR="009E6304">
        <w:t xml:space="preserve"> with new data</w:t>
      </w:r>
      <w:r>
        <w:t>. When there is not enough or no null packets, no data can be inserted.</w:t>
      </w:r>
    </w:p>
    <w:p w14:paraId="22F545A6" w14:textId="02E533BE" w:rsidR="00D07694" w:rsidRPr="00D07694" w:rsidRDefault="00D07694" w:rsidP="00D07694">
      <w:pPr>
        <w:pStyle w:val="NormalShifted"/>
      </w:pPr>
      <w:r w:rsidRPr="00A17935">
        <w:rPr>
          <w:b/>
        </w:rPr>
        <w:t>Solution:</w:t>
      </w:r>
      <w:r>
        <w:t xml:space="preserve"> Make sure </w:t>
      </w:r>
      <w:r w:rsidR="00DE6190">
        <w:t>that</w:t>
      </w:r>
      <w:r>
        <w:t xml:space="preserve"> enough input stuffing exist. The more appropriate way to do this depends on the context. See the </w:t>
      </w:r>
      <w:r w:rsidRPr="00A17935">
        <w:rPr>
          <w:rStyle w:val="Codeintext"/>
        </w:rPr>
        <w:t>tsp</w:t>
      </w:r>
      <w:r>
        <w:t xml:space="preserve"> reference documentation in chapter </w:t>
      </w:r>
      <w:r>
        <w:fldChar w:fldCharType="begin"/>
      </w:r>
      <w:r>
        <w:instrText xml:space="preserve"> REF _Ref49505384 \r \h </w:instrText>
      </w:r>
      <w:r>
        <w:fldChar w:fldCharType="separate"/>
      </w:r>
      <w:r w:rsidR="001424C7">
        <w:t>3</w:t>
      </w:r>
      <w:r>
        <w:fldChar w:fldCharType="end"/>
      </w:r>
      <w:r>
        <w:t>, especially the section named “</w:t>
      </w:r>
      <w:r w:rsidR="00DE6190">
        <w:t>m</w:t>
      </w:r>
      <w:r w:rsidRPr="00056F0E">
        <w:t>odifying, inserting and deleting packets</w:t>
      </w:r>
      <w:r>
        <w:t>”.</w:t>
      </w:r>
    </w:p>
    <w:p w14:paraId="367DA827" w14:textId="77777777" w:rsidR="0095792C" w:rsidRDefault="00692EE7" w:rsidP="00E86E81">
      <w:pPr>
        <w:pStyle w:val="Heading1"/>
      </w:pPr>
      <w:bookmarkStart w:id="505" w:name="_Ref196905955"/>
      <w:bookmarkStart w:id="506" w:name="_Toc162959892"/>
      <w:bookmarkEnd w:id="22"/>
      <w:bookmarkEnd w:id="23"/>
      <w:r>
        <w:lastRenderedPageBreak/>
        <w:t>Hardware Device Support</w:t>
      </w:r>
      <w:bookmarkEnd w:id="505"/>
      <w:bookmarkEnd w:id="506"/>
    </w:p>
    <w:p w14:paraId="0DA8B883" w14:textId="77777777" w:rsidR="00692EE7" w:rsidRDefault="00402FCB" w:rsidP="00E86E81">
      <w:pPr>
        <w:pStyle w:val="Heading2"/>
      </w:pPr>
      <w:bookmarkStart w:id="507" w:name="_Ref196552305"/>
      <w:bookmarkStart w:id="508" w:name="_Toc162959893"/>
      <w:r>
        <w:t>Tuner</w:t>
      </w:r>
      <w:r w:rsidR="008B5B28">
        <w:t xml:space="preserve"> </w:t>
      </w:r>
      <w:r w:rsidR="007E475F">
        <w:t>r</w:t>
      </w:r>
      <w:r w:rsidR="00692EE7">
        <w:t xml:space="preserve">eceiver </w:t>
      </w:r>
      <w:r w:rsidR="007E475F">
        <w:t>d</w:t>
      </w:r>
      <w:r w:rsidR="00692EE7">
        <w:t>evices</w:t>
      </w:r>
      <w:bookmarkEnd w:id="507"/>
      <w:r>
        <w:t xml:space="preserve"> (DVB, ATSC, ISDB)</w:t>
      </w:r>
      <w:bookmarkEnd w:id="508"/>
    </w:p>
    <w:p w14:paraId="1CBB32FD" w14:textId="77777777" w:rsidR="008B5B28" w:rsidRDefault="008B5B28" w:rsidP="00B4767F">
      <w:pPr>
        <w:pStyle w:val="Heading3"/>
      </w:pPr>
      <w:bookmarkStart w:id="509" w:name="_Toc162959894"/>
      <w:r>
        <w:t>Overview</w:t>
      </w:r>
      <w:bookmarkEnd w:id="509"/>
    </w:p>
    <w:p w14:paraId="549FCCA1" w14:textId="77777777" w:rsidR="008B5B28" w:rsidRDefault="008B5B28" w:rsidP="008B5B28">
      <w:r>
        <w:t xml:space="preserve">The </w:t>
      </w:r>
      <w:r w:rsidR="00402FCB">
        <w:t>tuner</w:t>
      </w:r>
      <w:r>
        <w:t xml:space="preserve"> receiver devices are specialized hardware devices which receive DVB-T, DVB-S, DVB-C</w:t>
      </w:r>
      <w:r w:rsidR="00402FCB">
        <w:t>,</w:t>
      </w:r>
      <w:r>
        <w:t xml:space="preserve"> ATSC</w:t>
      </w:r>
      <w:r w:rsidR="00402FCB">
        <w:t>, ISDB-T, ISDB-S</w:t>
      </w:r>
      <w:r>
        <w:t xml:space="preserve"> signals and transmit the demodulated binary transport stream to the computer system.</w:t>
      </w:r>
    </w:p>
    <w:p w14:paraId="117A2996" w14:textId="77777777" w:rsidR="000A3294" w:rsidRDefault="008B5B28" w:rsidP="008B5B28">
      <w:r>
        <w:t xml:space="preserve">The input of a </w:t>
      </w:r>
      <w:r w:rsidR="00402FCB">
        <w:t>tuner</w:t>
      </w:r>
      <w:r>
        <w:t xml:space="preserve"> receiver device is the antenna cable. The receiver device has either an F-connector (</w:t>
      </w:r>
      <w:r w:rsidR="00402FCB">
        <w:t>satellite, cable</w:t>
      </w:r>
      <w:r>
        <w:t>) or a standard TV connector (</w:t>
      </w:r>
      <w:r w:rsidR="00402FCB">
        <w:t>terrestrial, cable</w:t>
      </w:r>
      <w:r w:rsidR="000A3294">
        <w:t>).</w:t>
      </w:r>
    </w:p>
    <w:p w14:paraId="169A24F4" w14:textId="77777777" w:rsidR="008B5B28" w:rsidRDefault="008B5B28" w:rsidP="008B5B28">
      <w:r>
        <w:t xml:space="preserve">Most </w:t>
      </w:r>
      <w:r w:rsidR="00402FCB">
        <w:t>terrestrial</w:t>
      </w:r>
      <w:r>
        <w:t xml:space="preserve"> receiver</w:t>
      </w:r>
      <w:r w:rsidR="005B661E">
        <w:t>s</w:t>
      </w:r>
      <w:r>
        <w:t xml:space="preserve"> come with a small linear antenna. The usage of such an antenna should be avoided when possible since the reception is usually very poor. </w:t>
      </w:r>
      <w:r w:rsidR="005B661E">
        <w:t>Always u</w:t>
      </w:r>
      <w:r>
        <w:t xml:space="preserve">se </w:t>
      </w:r>
      <w:r w:rsidR="005B661E">
        <w:t xml:space="preserve">the signal coming from </w:t>
      </w:r>
      <w:r>
        <w:t>a classical roof TV antenna</w:t>
      </w:r>
      <w:r w:rsidR="005B661E">
        <w:t xml:space="preserve"> when available (wall </w:t>
      </w:r>
      <w:r w:rsidR="000A3294">
        <w:t xml:space="preserve">TV </w:t>
      </w:r>
      <w:r w:rsidR="005B661E">
        <w:t>socket)</w:t>
      </w:r>
      <w:r>
        <w:t>.</w:t>
      </w:r>
    </w:p>
    <w:p w14:paraId="328866BB" w14:textId="77777777" w:rsidR="008B5B28" w:rsidRDefault="008B5B28" w:rsidP="008B5B28">
      <w:r>
        <w:t xml:space="preserve">The physical output of a </w:t>
      </w:r>
      <w:r w:rsidR="00402FCB">
        <w:t>tuner</w:t>
      </w:r>
      <w:r w:rsidR="00D94DF2">
        <w:t xml:space="preserve"> receiver is a standard PC bus, usually</w:t>
      </w:r>
      <w:r>
        <w:t xml:space="preserve"> PCI</w:t>
      </w:r>
      <w:r w:rsidR="00D94DF2">
        <w:t xml:space="preserve">e or USB. Legacy devices also included PCI, </w:t>
      </w:r>
      <w:r>
        <w:t>PCMCIA (PC Card) or Express Card. Some PCI</w:t>
      </w:r>
      <w:r w:rsidR="00FD0B03">
        <w:t>e</w:t>
      </w:r>
      <w:r>
        <w:t xml:space="preserve"> dev</w:t>
      </w:r>
      <w:r w:rsidR="000A3294">
        <w:t xml:space="preserve">ices are actually composed of one or more </w:t>
      </w:r>
      <w:r>
        <w:t>USB receiver</w:t>
      </w:r>
      <w:r w:rsidR="000A3294">
        <w:t>s</w:t>
      </w:r>
      <w:r>
        <w:t xml:space="preserve"> and a USB-to-PCI bridge.</w:t>
      </w:r>
    </w:p>
    <w:p w14:paraId="35D9CF5A" w14:textId="77777777" w:rsidR="001A3EC2" w:rsidRDefault="001A3EC2" w:rsidP="008B5B28">
      <w:r>
        <w:t>Most receivers simply contain a tuner and a demodulator. They transmit the complete transport stream over the bus</w:t>
      </w:r>
      <w:r w:rsidR="000A3294">
        <w:t xml:space="preserve"> (PCI</w:t>
      </w:r>
      <w:r w:rsidR="001B2324">
        <w:t>e</w:t>
      </w:r>
      <w:r w:rsidR="000A3294">
        <w:t>, USB, etc</w:t>
      </w:r>
      <w:r>
        <w:t>.</w:t>
      </w:r>
      <w:r w:rsidR="000A3294">
        <w:t>)</w:t>
      </w:r>
      <w:r>
        <w:t xml:space="preserve"> The demultiplexing and MPEG audio / video decoding is performed by some software, either in the kernel of the operating system or in a user-space application. Since </w:t>
      </w:r>
      <w:r w:rsidR="00FF73D7">
        <w:t>TSDuck</w:t>
      </w:r>
      <w:r>
        <w:t xml:space="preserve"> works on transport stream</w:t>
      </w:r>
      <w:r w:rsidR="00354571">
        <w:t>s</w:t>
      </w:r>
      <w:r>
        <w:t>, the embedded hardware demux are never used.</w:t>
      </w:r>
      <w:r w:rsidR="00354571">
        <w:t xml:space="preserve"> So, the simplest and cheapest receivers are usually fine for </w:t>
      </w:r>
      <w:r w:rsidR="00FF73D7">
        <w:t>TSDuck</w:t>
      </w:r>
      <w:r w:rsidR="00354571">
        <w:t>.</w:t>
      </w:r>
    </w:p>
    <w:p w14:paraId="7FF48B1B" w14:textId="77777777" w:rsidR="001A3EC2" w:rsidRDefault="001A3EC2" w:rsidP="008B5B28">
      <w:r>
        <w:t xml:space="preserve">Some receivers contain two </w:t>
      </w:r>
      <w:r w:rsidR="00A60D42">
        <w:t xml:space="preserve">or more </w:t>
      </w:r>
      <w:r>
        <w:t xml:space="preserve">tuners in order to receive </w:t>
      </w:r>
      <w:r w:rsidR="00A60D42">
        <w:t xml:space="preserve">several </w:t>
      </w:r>
      <w:r>
        <w:t>independent transport streams. The</w:t>
      </w:r>
      <w:r w:rsidR="009A566A">
        <w:t>y usually appear as distinc</w:t>
      </w:r>
      <w:r>
        <w:t>t devices in the operating system.</w:t>
      </w:r>
    </w:p>
    <w:p w14:paraId="63897BB9" w14:textId="77777777" w:rsidR="00E4729F" w:rsidRDefault="00E4729F" w:rsidP="008B5B28">
      <w:r>
        <w:t>Some receivers support multiple protocols, for instance DVB-T</w:t>
      </w:r>
      <w:r w:rsidR="00140BF4">
        <w:t>/T2</w:t>
      </w:r>
      <w:r>
        <w:t xml:space="preserve"> and DVB-C.</w:t>
      </w:r>
      <w:r w:rsidR="00140BF4">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pPr>
      <w:bookmarkStart w:id="510" w:name="_Toc162959895"/>
      <w:r>
        <w:t>Operating s</w:t>
      </w:r>
      <w:r w:rsidR="009A566A">
        <w:t xml:space="preserve">ystem </w:t>
      </w:r>
      <w:r>
        <w:t>i</w:t>
      </w:r>
      <w:r w:rsidR="009A566A">
        <w:t>ntegration</w:t>
      </w:r>
      <w:bookmarkEnd w:id="510"/>
    </w:p>
    <w:p w14:paraId="6E976767" w14:textId="77777777" w:rsidR="009A566A" w:rsidRPr="00F35DB0" w:rsidRDefault="009A566A" w:rsidP="00E86E81">
      <w:pPr>
        <w:pStyle w:val="Heading4"/>
      </w:pPr>
      <w:bookmarkStart w:id="511" w:name="_Toc162959896"/>
      <w:r w:rsidRPr="00F35DB0">
        <w:t xml:space="preserve">Linux </w:t>
      </w:r>
      <w:r w:rsidR="00E84FAC">
        <w:t>p</w:t>
      </w:r>
      <w:r w:rsidRPr="00F35DB0">
        <w:t>latforms</w:t>
      </w:r>
      <w:bookmarkEnd w:id="51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727C99C"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424C7">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B8A61A4" w:rsidR="00AE423A" w:rsidRPr="00AE423A" w:rsidRDefault="00AE423A" w:rsidP="00AE423A">
      <w:pPr>
        <w:rPr>
          <w:rFonts w:ascii="Times New Roman" w:hAnsi="Times New Roman"/>
          <w:sz w:val="24"/>
          <w:szCs w:val="24"/>
          <w:lang w:eastAsia="ja-JP"/>
        </w:rPr>
      </w:pPr>
      <w:r>
        <w:lastRenderedPageBreak/>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424C7">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pPr>
      <w:r w:rsidRPr="00BE7B1D">
        <w:t>options dvb-usb-dib0700 adapter_nr=0,1</w:t>
      </w:r>
    </w:p>
    <w:p w14:paraId="34215CE4" w14:textId="77777777" w:rsidR="00F55233" w:rsidRPr="00C75C71" w:rsidRDefault="00F55233" w:rsidP="00BE7B1D">
      <w:pPr>
        <w:pStyle w:val="Code"/>
      </w:pPr>
      <w:r w:rsidRPr="00C75C71">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pPr>
      <w:r w:rsidRPr="00C75C71">
        <w:t>$ tslsdvb</w:t>
      </w:r>
    </w:p>
    <w:p w14:paraId="03D2FD92" w14:textId="77777777" w:rsidR="000D2375" w:rsidRPr="00C75C71" w:rsidRDefault="000D2375" w:rsidP="00BE7B1D">
      <w:pPr>
        <w:pStyle w:val="Code"/>
      </w:pPr>
      <w:r w:rsidRPr="00C75C71">
        <w:t>/dev/dvb/adapter0 (DiBcom 3000MC/P, DVB-T)</w:t>
      </w:r>
    </w:p>
    <w:p w14:paraId="50568CE0" w14:textId="77777777" w:rsidR="000D2375" w:rsidRPr="00C75C71" w:rsidRDefault="000D2375" w:rsidP="00BE7B1D">
      <w:pPr>
        <w:pStyle w:val="Code"/>
      </w:pPr>
      <w:r w:rsidRPr="00C75C71">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pPr>
      <w:bookmarkStart w:id="512" w:name="_Ref295118152"/>
      <w:bookmarkStart w:id="513" w:name="_Ref295118156"/>
      <w:bookmarkStart w:id="514" w:name="_Toc162959897"/>
      <w:r w:rsidRPr="00F35DB0">
        <w:t xml:space="preserve">Microsoft Windows </w:t>
      </w:r>
      <w:r w:rsidR="00E84FAC">
        <w:t>p</w:t>
      </w:r>
      <w:r w:rsidRPr="00F35DB0">
        <w:t>latforms</w:t>
      </w:r>
      <w:bookmarkEnd w:id="512"/>
      <w:bookmarkEnd w:id="513"/>
      <w:bookmarkEnd w:id="514"/>
    </w:p>
    <w:p w14:paraId="41D508BF" w14:textId="77777777" w:rsidR="00E44B41" w:rsidRPr="00E44B41" w:rsidRDefault="00E44B41" w:rsidP="001301C9">
      <w:pPr>
        <w:rPr>
          <w:b/>
        </w:rPr>
      </w:pPr>
      <w:r w:rsidRPr="00E44B41">
        <w:rPr>
          <w:b/>
        </w:rPr>
        <w:t>DirectShow framework</w:t>
      </w:r>
      <w:r w:rsidR="00293E1A">
        <w:rPr>
          <w: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5" w:name="_Toc162959898"/>
      <w:r>
        <w:lastRenderedPageBreak/>
        <w:t>MacOS p</w:t>
      </w:r>
      <w:r w:rsidR="00FB3EBF">
        <w:t>latforms</w:t>
      </w:r>
      <w:bookmarkEnd w:id="51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pPr>
      <w:bookmarkStart w:id="516" w:name="_Ref216082863"/>
      <w:bookmarkStart w:id="517" w:name="_Ref216082892"/>
      <w:bookmarkStart w:id="518" w:name="_Ref216082936"/>
      <w:bookmarkStart w:id="519" w:name="_Ref216082938"/>
      <w:bookmarkStart w:id="520" w:name="_Toc162959899"/>
      <w:r>
        <w:t xml:space="preserve">Device </w:t>
      </w:r>
      <w:r w:rsidR="007E475F">
        <w:t>n</w:t>
      </w:r>
      <w:r w:rsidR="009A02B5">
        <w:t>aming</w:t>
      </w:r>
      <w:bookmarkEnd w:id="516"/>
      <w:bookmarkEnd w:id="517"/>
      <w:bookmarkEnd w:id="518"/>
      <w:bookmarkEnd w:id="519"/>
      <w:bookmarkEnd w:id="520"/>
    </w:p>
    <w:p w14:paraId="44BE5CD5" w14:textId="77777777" w:rsidR="00406088" w:rsidRDefault="002D4786" w:rsidP="002D4786">
      <w:r>
        <w:t xml:space="preserve">All </w:t>
      </w:r>
      <w:r w:rsidR="00FF73D7">
        <w:t>TSDuck</w:t>
      </w:r>
      <w:r>
        <w:t xml:space="preserve"> modules using DVB receivers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w:t>
      </w:r>
      <w:r w:rsidR="00117511">
        <w:t xml:space="preserve">) </w:t>
      </w:r>
      <w:r>
        <w:t xml:space="preserve">use a </w:t>
      </w:r>
      <w:r>
        <w:rPr>
          <w:i/>
        </w:rPr>
        <w:t>device name</w:t>
      </w:r>
      <w: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In all cases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pPr>
      <w:bookmarkStart w:id="521" w:name="_Toc162959900"/>
      <w:r w:rsidRPr="00F35DB0">
        <w:t xml:space="preserve">Linux </w:t>
      </w:r>
      <w:r w:rsidR="007E475F">
        <w:t>p</w:t>
      </w:r>
      <w:r w:rsidRPr="00F35DB0">
        <w:t>latforms</w:t>
      </w:r>
      <w:bookmarkEnd w:id="521"/>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r w:rsidRPr="00C55A20">
        <w:t>Example:</w:t>
      </w:r>
    </w:p>
    <w:p w14:paraId="6B432736" w14:textId="77777777" w:rsidR="00C55A20" w:rsidRPr="00A5049F" w:rsidRDefault="00C55A20" w:rsidP="00C55A20">
      <w:pPr>
        <w:pStyle w:val="Code"/>
      </w:pPr>
      <w:r w:rsidRPr="00A5049F">
        <w:t xml:space="preserve">$ tslsdvb </w:t>
      </w:r>
    </w:p>
    <w:p w14:paraId="0A4427A0" w14:textId="77777777" w:rsidR="00C55A20" w:rsidRPr="00A5049F" w:rsidRDefault="00C55A20" w:rsidP="00C55A20">
      <w:pPr>
        <w:pStyle w:val="Code"/>
      </w:pPr>
      <w:r w:rsidRPr="00A5049F">
        <w:t>/dev/dvb/adapter0 ("Silicon Labs Si2168, AVerMedia TD310 Device 2.00 SN:202866000009", DVB-T, DVB-T2, DVB-C)</w:t>
      </w:r>
    </w:p>
    <w:p w14:paraId="73B0D2E7" w14:textId="77777777" w:rsidR="00C55A20" w:rsidRPr="00A5049F" w:rsidRDefault="00C55A20" w:rsidP="00C55A20">
      <w:pPr>
        <w:pStyle w:val="Code"/>
      </w:pPr>
      <w:r w:rsidRPr="00A5049F">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322547" w:rsidRDefault="00C55A20" w:rsidP="00C55A20">
      <w:pPr>
        <w:pStyle w:val="Code"/>
      </w:pPr>
      <w:r w:rsidRPr="00322547">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w:t>
      </w:r>
      <w:r>
        <w:lastRenderedPageBreak/>
        <w:t>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pPr>
      <w:bookmarkStart w:id="522" w:name="_Toc162959901"/>
      <w:r w:rsidRPr="00F35DB0">
        <w:t xml:space="preserve">Microsoft Windows </w:t>
      </w:r>
      <w:r w:rsidR="007E475F">
        <w:t>p</w:t>
      </w:r>
      <w:r w:rsidRPr="00F35DB0">
        <w:t>latforms</w:t>
      </w:r>
      <w:bookmarkEnd w:id="522"/>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pPr>
      <w:r>
        <w:t xml:space="preserve">   </w:t>
      </w:r>
      <w:r w:rsidRPr="009F5D31">
        <w:t>Device: @device:pnp:\\?\usb#vid_07ca&amp;pid_1871#202866000009#{71985f4</w:t>
      </w:r>
      <w:r w:rsidRPr="009A6025">
        <w:t>8-1ca1-11d3-9cc8-00c04f7971e0}\{cacacefd-1b5f-49f4-af24-0ce559cc1e90}</w:t>
      </w:r>
    </w:p>
    <w:p w14:paraId="27B09F5B" w14:textId="77777777" w:rsidR="009A6025" w:rsidRPr="009A6025" w:rsidRDefault="009A6025" w:rsidP="009A6025">
      <w:pPr>
        <w:pStyle w:val="Code"/>
      </w:pPr>
      <w:r w:rsidRPr="009A6025">
        <w:t>....</w:t>
      </w:r>
    </w:p>
    <w:p w14:paraId="3DDE2C1E" w14:textId="77777777" w:rsidR="009A6025" w:rsidRPr="009A6025" w:rsidRDefault="009A6025" w:rsidP="009A6025">
      <w:pPr>
        <w:pStyle w:val="Code"/>
      </w:pPr>
      <w:r w:rsidRPr="009A6025">
        <w:t>1: "AVerMedia TD310 BDA Filter" (DVB-T, DVB-T2)</w:t>
      </w:r>
    </w:p>
    <w:p w14:paraId="0F4F4E5F" w14:textId="77777777" w:rsidR="009A6025" w:rsidRPr="009A6025" w:rsidRDefault="009A6025" w:rsidP="009A6025">
      <w:pPr>
        <w:pStyle w:val="Code"/>
      </w:pPr>
      <w:r w:rsidRPr="009A6025">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322547" w:rsidRDefault="0096434F" w:rsidP="0096434F">
      <w:pPr>
        <w:pStyle w:val="Code"/>
      </w:pPr>
      <w:r w:rsidRPr="00322547">
        <w:t>C:\&gt; tsp -I dvb -d "AVerMedia TD310 BDA Filter" ...</w:t>
      </w:r>
    </w:p>
    <w:p w14:paraId="05E905A3" w14:textId="77777777" w:rsidR="0096434F" w:rsidRPr="00322547" w:rsidRDefault="0096434F" w:rsidP="0096434F">
      <w:pPr>
        <w:pStyle w:val="Code"/>
      </w:pPr>
      <w:r w:rsidRPr="00322547">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0B03F65" w:rsidR="009A6025" w:rsidRDefault="0096434F" w:rsidP="00C55A20">
      <w:r>
        <w:t xml:space="preserve">Note that, when the device path starts with </w:t>
      </w:r>
      <w:r w:rsidRPr="00CE6802">
        <w:rPr>
          <w:rStyle w:val="Codeintext"/>
        </w:rPr>
        <w:t>@</w:t>
      </w:r>
      <w:r>
        <w:t>, we must double it (</w:t>
      </w:r>
      <w:r w:rsidRPr="00CE6802">
        <w:rPr>
          <w:rStyle w:val="Codeintext"/>
        </w:rPr>
        <w:t>@@</w:t>
      </w:r>
      <w:r>
        <w:t xml:space="preserve">) to avoid the interpretation as partial command line redirection (see section </w:t>
      </w:r>
      <w:r>
        <w:fldChar w:fldCharType="begin"/>
      </w:r>
      <w:r>
        <w:instrText xml:space="preserve"> REF _Ref515457548 \r \h </w:instrText>
      </w:r>
      <w:r>
        <w:fldChar w:fldCharType="separate"/>
      </w:r>
      <w:r w:rsidR="001424C7">
        <w:t>3.1.5</w:t>
      </w:r>
      <w:r>
        <w:fldChar w:fldCharType="end"/>
      </w:r>
      <w:r>
        <w:t xml:space="preserve"> for more details).</w:t>
      </w:r>
    </w:p>
    <w:p w14:paraId="404B3A79" w14:textId="77777777" w:rsidR="00545CE8" w:rsidRDefault="00545CE8" w:rsidP="00545CE8">
      <w:pPr>
        <w:pStyle w:val="Heading3"/>
      </w:pPr>
      <w:bookmarkStart w:id="523" w:name="_Ref63235428"/>
      <w:bookmarkStart w:id="524" w:name="_Toc162959902"/>
      <w:r>
        <w:t>Tuner emulator</w:t>
      </w:r>
      <w:bookmarkEnd w:id="523"/>
      <w:bookmarkEnd w:id="524"/>
    </w:p>
    <w:p w14:paraId="210F088E" w14:textId="77777777" w:rsidR="00545CE8" w:rsidRDefault="00545CE8" w:rsidP="00545CE8">
      <w:r>
        <w:t xml:space="preserve">For specific tasks such as troubleshooting scanning issues on a remote location, TSDuck includes a </w:t>
      </w:r>
      <w:r>
        <w:rPr>
          <w:i/>
        </w:rPr>
        <w:t xml:space="preserve">tuner emulator </w:t>
      </w:r>
      <w:r>
        <w:t>feature. The tuner emulator is not connected to a physical device. Instead, it emulates the beh</w:t>
      </w:r>
      <w:r w:rsidR="00CE78E5">
        <w:t>a</w:t>
      </w:r>
      <w:r>
        <w:t>vior of a regular tuner</w:t>
      </w:r>
      <w:r w:rsidR="002D0B93">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pPr>
      <w:bookmarkStart w:id="525" w:name="_Toc162959903"/>
      <w:r>
        <w:t>Principles</w:t>
      </w:r>
      <w:bookmarkEnd w:id="525"/>
    </w:p>
    <w:p w14:paraId="07C909B4" w14:textId="77777777" w:rsidR="00BB2FC7" w:rsidRDefault="00BB2FC7" w:rsidP="00076A27">
      <w:r>
        <w:t xml:space="preserve">A tuner emulator can be used anywhere a physical tuner is used, for instance with the </w:t>
      </w:r>
      <w:r w:rsidRPr="00AB01C5">
        <w:rPr>
          <w:rStyle w:val="Codeintext"/>
        </w:rPr>
        <w:t>tsscan</w:t>
      </w:r>
      <w:r>
        <w:t xml:space="preserve"> command or the </w:t>
      </w:r>
      <w:r w:rsidRPr="00AB01C5">
        <w:rPr>
          <w:rStyle w:val="Codeintext"/>
        </w:rPr>
        <w:t>dvb</w:t>
      </w:r>
      <w:r>
        <w:rPr>
          <w:i/>
        </w:rPr>
        <w:t xml:space="preserve"> </w:t>
      </w:r>
      <w:r w:rsidRPr="00BB2FC7">
        <w:t>input</w:t>
      </w:r>
      <w:r>
        <w:rPr>
          <w:i/>
        </w:rPr>
        <w:t xml:space="preserve"> </w:t>
      </w:r>
      <w:r>
        <w:t>plugin.</w:t>
      </w:r>
    </w:p>
    <w:p w14:paraId="4685F264" w14:textId="77777777" w:rsidR="002D0B93" w:rsidRDefault="00AB01C5" w:rsidP="00076A27">
      <w:r>
        <w:t xml:space="preserve">The </w:t>
      </w:r>
      <w:r w:rsidR="00BB2FC7" w:rsidRPr="00AB01C5">
        <w:rPr>
          <w:i/>
        </w:rPr>
        <w:t>device name</w:t>
      </w:r>
      <w:r w:rsidR="00BB2FC7">
        <w:t xml:space="preserve"> of a tuner is the path of an XML file. Using </w:t>
      </w:r>
      <w:r w:rsidR="00B249AF">
        <w:t xml:space="preserve">a name ending in </w:t>
      </w:r>
      <w:r w:rsidR="00B249AF" w:rsidRPr="00AB01C5">
        <w:rPr>
          <w:rStyle w:val="Codeintext"/>
        </w:rPr>
        <w:t>.xml</w:t>
      </w:r>
      <w:r w:rsidR="00B249AF">
        <w:rPr>
          <w:i/>
        </w:rPr>
        <w:t xml:space="preserve"> </w:t>
      </w:r>
      <w:r w:rsidR="00BB2FC7">
        <w:t xml:space="preserve">as tuner device name means that the corresponding command or plugin will automatically use </w:t>
      </w:r>
      <w:r w:rsidR="00B249AF">
        <w:t>the tuner emulator.</w:t>
      </w:r>
    </w:p>
    <w:p w14:paraId="1BB0C26B" w14:textId="77777777" w:rsidR="00B249AF" w:rsidRDefault="00B249AF" w:rsidP="00076A27">
      <w:r>
        <w:lastRenderedPageBreak/>
        <w:t xml:space="preserve">The XML file contains the characteristics of the tuner, namely its type and </w:t>
      </w:r>
      <w:r w:rsidR="00076A27">
        <w:t xml:space="preserve">the </w:t>
      </w:r>
      <w:r>
        <w:t xml:space="preserve">list of frequencies </w:t>
      </w:r>
      <w:r w:rsidR="00A064C7">
        <w:t xml:space="preserve">(or </w:t>
      </w:r>
      <w:r w:rsidR="00A064C7" w:rsidRPr="00AB01C5">
        <w:rPr>
          <w:i/>
        </w:rPr>
        <w:t>channels</w:t>
      </w:r>
      <w:r w:rsidR="00A064C7">
        <w:t xml:space="preserve">) </w:t>
      </w:r>
      <w:r>
        <w:t>which are populated with a signal.</w:t>
      </w:r>
    </w:p>
    <w:p w14:paraId="671F3F69" w14:textId="77777777" w:rsidR="00B249AF" w:rsidRDefault="00B249AF" w:rsidP="00076A27">
      <w:r>
        <w:t xml:space="preserve">For each frequency, there is </w:t>
      </w:r>
      <w:r w:rsidR="003A7951">
        <w:t xml:space="preserve">either </w:t>
      </w:r>
      <w:r>
        <w:t>an associated transport stream file</w:t>
      </w:r>
      <w:r w:rsidR="003A7951">
        <w:t xml:space="preserve"> or a shell command which generates a transport stream on its standard output</w:t>
      </w:r>
      <w:r>
        <w:t>. Receiving packets from that frequency means reading packets from th</w:t>
      </w:r>
      <w:r w:rsidR="00E77AB4">
        <w:t>e</w:t>
      </w:r>
      <w:r>
        <w:t xml:space="preserve"> transport stream file, endlessly (at end of file, loop back at the begi</w:t>
      </w:r>
      <w:r w:rsidR="00A064C7">
        <w:t>nning of</w:t>
      </w:r>
      <w:r w:rsidR="003A7951">
        <w:t xml:space="preserve"> the file) or reading </w:t>
      </w:r>
      <w:r w:rsidR="00E77AB4">
        <w:t xml:space="preserve">packets </w:t>
      </w:r>
      <w:r w:rsidR="003A7951">
        <w:t>from the output of the command.</w:t>
      </w:r>
    </w:p>
    <w:p w14:paraId="34D0965B" w14:textId="77777777" w:rsidR="00A064C7" w:rsidRPr="00BB2FC7" w:rsidRDefault="00AB01C5" w:rsidP="00076A27">
      <w:r>
        <w:t xml:space="preserve">Each channel has a </w:t>
      </w:r>
      <w:r w:rsidR="00A064C7" w:rsidRPr="00AB01C5">
        <w:rPr>
          <w:i/>
        </w:rPr>
        <w:t>bandwidth</w:t>
      </w:r>
      <w:r w:rsidR="00A064C7">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r>
        <w:t xml:space="preserve">Note that the command </w:t>
      </w:r>
      <w:r w:rsidRPr="00AB01C5">
        <w:rPr>
          <w:rStyle w:val="Codeintext"/>
        </w:rPr>
        <w:t>tslsdvb</w:t>
      </w:r>
      <w: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pPr>
      <w:bookmarkStart w:id="526" w:name="_Toc162959904"/>
      <w:r>
        <w:t>Tuner emulator XML file</w:t>
      </w:r>
      <w:bookmarkEnd w:id="526"/>
    </w:p>
    <w:p w14:paraId="51534801" w14:textId="77777777" w:rsidR="003F1A7B" w:rsidRDefault="00DA3F6A" w:rsidP="003F1A7B">
      <w: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r>
        <w:t xml:space="preserve">The </w:t>
      </w:r>
      <w:r w:rsidRPr="00AB01C5">
        <w:rPr>
          <w:rStyle w:val="Codeintext"/>
        </w:rPr>
        <w:t>&lt;default&gt;</w:t>
      </w:r>
      <w:r>
        <w:t xml:space="preserve"> entry is optional. It contains default values for the </w:t>
      </w:r>
      <w:r w:rsidRPr="00AB01C5">
        <w:rPr>
          <w:rStyle w:val="Codeintext"/>
        </w:rPr>
        <w:t>&lt;channel&gt;</w:t>
      </w:r>
      <w:r>
        <w:t xml:space="preserve"> entries. The </w:t>
      </w:r>
      <w:r w:rsidRPr="00AB01C5">
        <w:rPr>
          <w:rStyle w:val="Codeintext"/>
        </w:rPr>
        <w:t>delivery</w:t>
      </w:r>
      <w:r>
        <w:t xml:space="preserve"> and </w:t>
      </w:r>
      <w:r w:rsidRPr="00AB01C5">
        <w:rPr>
          <w:rStyle w:val="Codeintext"/>
        </w:rPr>
        <w:t>bandwidth</w:t>
      </w:r>
      <w:r>
        <w:t xml:space="preserve"> attributes values are used when missing in a </w:t>
      </w:r>
      <w:r w:rsidRPr="00AB01C5">
        <w:rPr>
          <w:rStyle w:val="Codeintext"/>
        </w:rPr>
        <w:t>&lt;channel&gt;</w:t>
      </w:r>
      <w:r>
        <w:t xml:space="preserve"> entry.</w:t>
      </w:r>
    </w:p>
    <w:p w14:paraId="0C6027FE" w14:textId="77777777" w:rsidR="00DA3F6A" w:rsidRDefault="00DA3F6A" w:rsidP="003F1A7B">
      <w:r>
        <w:t xml:space="preserve">The value of the </w:t>
      </w:r>
      <w:r w:rsidRPr="00AB01C5">
        <w:rPr>
          <w:rStyle w:val="Codeintext"/>
        </w:rPr>
        <w:t>delivery</w:t>
      </w:r>
      <w:r>
        <w:rPr>
          <w:i/>
        </w:rPr>
        <w:t xml:space="preserve"> </w:t>
      </w:r>
      <w:r>
        <w:t>attribute</w:t>
      </w:r>
      <w:r w:rsidR="00F00AD0">
        <w:t xml:space="preserve"> shall be one of the names which are documented in the </w:t>
      </w:r>
      <w:r w:rsidR="00F00AD0" w:rsidRPr="00AB01C5">
        <w:rPr>
          <w:rStyle w:val="Codeintext"/>
        </w:rPr>
        <w:t>dvb</w:t>
      </w:r>
      <w:r w:rsidR="00F00AD0">
        <w:rPr>
          <w:i/>
        </w:rPr>
        <w:t xml:space="preserve"> </w:t>
      </w:r>
      <w:r w:rsidR="00F00AD0">
        <w:t xml:space="preserve">plugin option </w:t>
      </w:r>
      <w:r w:rsidR="00F00AD0" w:rsidRPr="00F00AD0">
        <w:rPr>
          <w:rStyle w:val="Codeintext"/>
        </w:rPr>
        <w:t>--delivery-system</w:t>
      </w:r>
      <w:r w:rsidR="00F00AD0">
        <w:t>.</w:t>
      </w:r>
    </w:p>
    <w:p w14:paraId="5FEAE874" w14:textId="77777777" w:rsidR="00F00AD0" w:rsidRDefault="00F00AD0" w:rsidP="003F1A7B">
      <w:r>
        <w:t xml:space="preserve">The optional </w:t>
      </w:r>
      <w:r w:rsidRPr="00AB01C5">
        <w:rPr>
          <w:rStyle w:val="Codeintext"/>
        </w:rPr>
        <w:t>directory</w:t>
      </w:r>
      <w:r>
        <w:t xml:space="preserve"> attribute indicates the root directory of transport stream file </w:t>
      </w:r>
      <w:r w:rsidR="00F6132C">
        <w:t>paths</w:t>
      </w:r>
      <w:r>
        <w:t xml:space="preserve"> in the </w:t>
      </w:r>
      <w:r w:rsidRPr="00AB01C5">
        <w:rPr>
          <w:rStyle w:val="Codeintext"/>
        </w:rPr>
        <w:t>&lt;channel&gt;</w:t>
      </w:r>
      <w:r>
        <w:t xml:space="preserve"> entries. I</w:t>
      </w:r>
      <w:r w:rsidR="00F6132C">
        <w:t>f</w:t>
      </w:r>
      <w:r>
        <w:t xml:space="preserve"> the directory path is not absolute, it </w:t>
      </w:r>
      <w:r w:rsidR="00F6132C">
        <w:t xml:space="preserve">is </w:t>
      </w:r>
      <w:r>
        <w:t>interpreted relatively</w:t>
      </w:r>
      <w:r w:rsidR="00F6132C">
        <w:t xml:space="preserve"> to</w:t>
      </w:r>
      <w:r>
        <w:t xml:space="preserve"> the XML file</w:t>
      </w:r>
      <w:r w:rsidR="00F6132C">
        <w:t xml:space="preserve"> location</w:t>
      </w:r>
      <w:r>
        <w:t>, not the current directory of the command which uses the terminal emulator. This allows a more flexible and portable file structure.</w:t>
      </w:r>
    </w:p>
    <w:p w14:paraId="51E49849" w14:textId="77777777" w:rsidR="00461F43" w:rsidRDefault="00461F43" w:rsidP="003F1A7B">
      <w:r>
        <w:t xml:space="preserve">Each </w:t>
      </w:r>
      <w:r w:rsidRPr="00AB01C5">
        <w:rPr>
          <w:rStyle w:val="Codeintext"/>
        </w:rPr>
        <w:t>&lt;channel&gt;</w:t>
      </w:r>
      <w:r>
        <w:t xml:space="preserve"> entry describes a </w:t>
      </w:r>
      <w:r w:rsidR="00EE70C9">
        <w:t xml:space="preserve">frequency. The </w:t>
      </w:r>
      <w:r w:rsidR="00EE70C9" w:rsidRPr="00AB01C5">
        <w:rPr>
          <w:rStyle w:val="Codeintext"/>
        </w:rPr>
        <w:t>frequency</w:t>
      </w:r>
      <w:r w:rsidR="00EE70C9">
        <w:rPr>
          <w:i/>
        </w:rPr>
        <w:t xml:space="preserve"> </w:t>
      </w:r>
      <w:r w:rsidR="00EE70C9">
        <w:t xml:space="preserve">attribute describes the center frequency in Hz and the </w:t>
      </w:r>
      <w:r w:rsidR="00EE70C9" w:rsidRPr="00AB01C5">
        <w:rPr>
          <w:rStyle w:val="Codeintext"/>
        </w:rPr>
        <w:t>bandwidth</w:t>
      </w:r>
      <w:r w:rsidR="00EE70C9">
        <w:rPr>
          <w:i/>
        </w:rPr>
        <w:t xml:space="preserve"> </w:t>
      </w:r>
      <w:r w:rsidR="00EE70C9">
        <w:t>attribute the width in Hz around the center frequency where reception is possible.</w:t>
      </w:r>
    </w:p>
    <w:p w14:paraId="49B302CF" w14:textId="77777777" w:rsidR="00A63E33" w:rsidRPr="00A63E33" w:rsidRDefault="00A63E33" w:rsidP="003F1A7B">
      <w:r>
        <w:t xml:space="preserve">Exactly one of </w:t>
      </w:r>
      <w:r w:rsidRPr="00AB01C5">
        <w:rPr>
          <w:rStyle w:val="Codeintext"/>
        </w:rPr>
        <w:t>file</w:t>
      </w:r>
      <w:r>
        <w:t xml:space="preserve"> or </w:t>
      </w:r>
      <w:r w:rsidRPr="00AB01C5">
        <w:rPr>
          <w:rStyle w:val="Codeintext"/>
        </w:rPr>
        <w:t>pipe</w:t>
      </w:r>
      <w:r>
        <w:t xml:space="preserve"> attribute</w:t>
      </w:r>
      <w:r w:rsidR="0016694F">
        <w:t>s</w:t>
      </w:r>
      <w:r>
        <w:t xml:space="preserve"> shall be present and not empty.</w:t>
      </w:r>
    </w:p>
    <w:p w14:paraId="737F9451" w14:textId="77777777" w:rsidR="00EE70C9" w:rsidRDefault="00EE70C9" w:rsidP="003F1A7B">
      <w:r>
        <w:t xml:space="preserve">The </w:t>
      </w:r>
      <w:r w:rsidRPr="00AB01C5">
        <w:rPr>
          <w:rStyle w:val="Codeintext"/>
        </w:rPr>
        <w:t>file</w:t>
      </w:r>
      <w:r>
        <w:rPr>
          <w:i/>
        </w:rPr>
        <w:t xml:space="preserve"> </w:t>
      </w:r>
      <w:r>
        <w:t xml:space="preserve">attribute points to a transport stream file which is read as “content of the frequency”. If the file path is not absolute, it is interpreted relatively to the </w:t>
      </w:r>
      <w:r w:rsidRPr="00AB01C5">
        <w:rPr>
          <w:rStyle w:val="Codeintext"/>
        </w:rPr>
        <w:t>directory</w:t>
      </w:r>
      <w:r>
        <w:t xml:space="preserve"> attribute of the </w:t>
      </w:r>
      <w:r w:rsidRPr="00AB01C5">
        <w:rPr>
          <w:rStyle w:val="Codeintext"/>
        </w:rPr>
        <w:t>&lt;default&gt;</w:t>
      </w:r>
      <w:r>
        <w:t xml:space="preserve"> entry. If there is no default directory, it is interpreted relatively to the </w:t>
      </w:r>
      <w:r w:rsidRPr="00EE70C9">
        <w:t>XML</w:t>
      </w:r>
      <w:r>
        <w:t xml:space="preserve"> file location,</w:t>
      </w:r>
    </w:p>
    <w:p w14:paraId="0069CE75" w14:textId="77777777" w:rsidR="00A63E33" w:rsidRPr="00EE70C9" w:rsidRDefault="00A63E33" w:rsidP="003F1A7B">
      <w:r>
        <w:t xml:space="preserve">The </w:t>
      </w:r>
      <w:r w:rsidRPr="00AB01C5">
        <w:rPr>
          <w:rStyle w:val="Codeintext"/>
        </w:rPr>
        <w:t>pipe</w:t>
      </w:r>
      <w:r>
        <w:rPr>
          <w:i/>
        </w:rPr>
        <w:t xml:space="preserve"> </w:t>
      </w:r>
      <w:r>
        <w:t xml:space="preserve">attribute contains a shell command which </w:t>
      </w:r>
      <w:r w:rsidR="00E329DD">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F3A5F68" w:rsidR="000C3114" w:rsidRPr="003F1A7B" w:rsidRDefault="000C3114" w:rsidP="003F1A7B">
      <w:r>
        <w:lastRenderedPageBreak/>
        <w:t xml:space="preserve">See an example of tuner emulator usage in section </w:t>
      </w:r>
      <w:r>
        <w:fldChar w:fldCharType="begin"/>
      </w:r>
      <w:r>
        <w:instrText xml:space="preserve"> REF _Ref63239410 \r \h </w:instrText>
      </w:r>
      <w:r>
        <w:fldChar w:fldCharType="separate"/>
      </w:r>
      <w:r w:rsidR="001424C7">
        <w:t>5.1.9</w:t>
      </w:r>
      <w:r>
        <w:fldChar w:fldCharType="end"/>
      </w:r>
      <w:r>
        <w:t>.</w:t>
      </w:r>
    </w:p>
    <w:p w14:paraId="12B42BE5" w14:textId="77777777" w:rsidR="007F5C40" w:rsidRDefault="007F5C40" w:rsidP="00B4767F">
      <w:pPr>
        <w:pStyle w:val="Heading3"/>
      </w:pPr>
      <w:bookmarkStart w:id="527" w:name="_Toc162959905"/>
      <w:r>
        <w:t xml:space="preserve">Tested </w:t>
      </w:r>
      <w:r w:rsidR="007E475F">
        <w:t>d</w:t>
      </w:r>
      <w:r>
        <w:t>evices</w:t>
      </w:r>
      <w:bookmarkEnd w:id="52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993E929" w:rsidR="000C22F7" w:rsidRPr="00E233F7" w:rsidRDefault="000C22F7" w:rsidP="000C22F7">
      <w:pPr>
        <w:pStyle w:val="Caption"/>
      </w:pPr>
      <w:bookmarkStart w:id="528" w:name="_Toc162960316"/>
      <w:r w:rsidRPr="00E233F7">
        <w:t xml:space="preserve">Table </w:t>
      </w:r>
      <w:r w:rsidRPr="00E233F7">
        <w:fldChar w:fldCharType="begin"/>
      </w:r>
      <w:r w:rsidRPr="00E233F7">
        <w:instrText xml:space="preserve"> SEQ Tableau \* ARABIC </w:instrText>
      </w:r>
      <w:r w:rsidRPr="00E233F7">
        <w:fldChar w:fldCharType="separate"/>
      </w:r>
      <w:r w:rsidR="001424C7">
        <w:rPr>
          <w:noProof/>
        </w:rPr>
        <w:t>13</w:t>
      </w:r>
      <w:r w:rsidRPr="00E233F7">
        <w:fldChar w:fldCharType="end"/>
      </w:r>
      <w:r>
        <w:t>: Tested DVB receiver devices</w:t>
      </w:r>
      <w:bookmarkEnd w:id="52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BD9F000"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424C7">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7F4681A4"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424C7">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4358BBB7"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424C7">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A9BFF2D"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424C7">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BE7C1F1"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424C7">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53C0D09"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424C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CCA7F87"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424C7">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CAEF67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424C7">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4A112DA" w:rsidR="008D7D67" w:rsidRPr="00F821BC" w:rsidRDefault="008D7D67" w:rsidP="00F821BC">
            <w:pPr>
              <w:pStyle w:val="TableContent"/>
              <w:rPr>
                <w:vertAlign w:val="superscript"/>
              </w:rPr>
            </w:pPr>
            <w:r w:rsidRPr="00F821BC">
              <w:t xml:space="preserve">WinTV Nova-TD-500 </w:t>
            </w:r>
            <w:r w:rsidRPr="00F821BC">
              <w:rPr>
                <w:vertAlign w:val="superscript"/>
              </w:rPr>
              <w:t>(</w:t>
            </w:r>
            <w:r>
              <w:rPr>
                <w:vertAlign w:val="superscript"/>
              </w:rPr>
              <w:fldChar w:fldCharType="begin"/>
            </w:r>
            <w:r>
              <w:rPr>
                <w:vertAlign w:val="superscript"/>
              </w:rPr>
              <w:instrText xml:space="preserve"> REF _Ref498342157 \r \h </w:instrText>
            </w:r>
            <w:r w:rsidR="004130F9">
              <w:rPr>
                <w:vertAlign w:val="superscript"/>
              </w:rPr>
              <w:instrText xml:space="preserve"> \* MERGEFORMAT </w:instrText>
            </w:r>
            <w:r>
              <w:rPr>
                <w:vertAlign w:val="superscript"/>
              </w:rPr>
            </w:r>
            <w:r>
              <w:rPr>
                <w:vertAlign w:val="superscript"/>
              </w:rPr>
              <w:fldChar w:fldCharType="separate"/>
            </w:r>
            <w:r w:rsidR="001424C7">
              <w:rPr>
                <w:vertAlign w:val="superscript"/>
              </w:rPr>
              <w:t>9</w:t>
            </w:r>
            <w:r>
              <w:rPr>
                <w:vertAlign w:val="superscript"/>
              </w:rPr>
              <w:fldChar w:fldCharType="end"/>
            </w:r>
            <w:r w:rsidRPr="00F821BC">
              <w:rPr>
                <w:vertAlign w:val="superscript"/>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2378DE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424C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424C7">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E4934AA"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424C7">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C98262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424C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424C7">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84C2BBF"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424C7">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E29F6EC"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424C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424C7">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DDB8F74"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424C7">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CEEC478"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424C7">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12F2F1C"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424C7">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ED6700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424C7">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9EC3DDC"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424C7">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CECCCF0"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424C7">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538AFA9"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424C7">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2431E6A"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424C7">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1E31232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424C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666C1D83"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424C7">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A1B433E"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424C7">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6E3E166"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424C7">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6D821BB"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424C7">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0D7899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424C7">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187C504"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424C7">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7A1D3BA"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424C7">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B1F727E"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424C7">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424C7">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B6793CB"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424C7">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610F2FED"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424C7">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50CFA6A"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424C7">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60D2DD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424C7">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E1FA051"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424C7">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165D6605"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424C7">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0C5C6429"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424C7">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4681263B" w:rsidR="00C732F2" w:rsidRPr="004267CE" w:rsidRDefault="00C732F2" w:rsidP="00C732F2">
            <w:pPr>
              <w:pStyle w:val="TableContent"/>
            </w:pPr>
            <w:r w:rsidRPr="00456ECD">
              <w:t>Cinergy T USB XE Rev 2</w:t>
            </w:r>
            <w:r w:rsidRPr="004267CE">
              <w:rPr>
                <w:vertAlign w:val="superscript"/>
              </w:rPr>
              <w:t xml:space="preserve"> (</w:t>
            </w:r>
            <w:r>
              <w:rPr>
                <w:vertAlign w:val="superscript"/>
              </w:rPr>
              <w:fldChar w:fldCharType="begin"/>
            </w:r>
            <w:r>
              <w:rPr>
                <w:vertAlign w:val="superscript"/>
              </w:rPr>
              <w:instrText xml:space="preserve"> REF _Ref498334078 \r \h  \* MERGEFORMAT </w:instrText>
            </w:r>
            <w:r>
              <w:rPr>
                <w:vertAlign w:val="superscript"/>
              </w:rPr>
            </w:r>
            <w:r>
              <w:rPr>
                <w:vertAlign w:val="superscript"/>
              </w:rPr>
              <w:fldChar w:fldCharType="separate"/>
            </w:r>
            <w:r w:rsidR="001424C7">
              <w:rPr>
                <w:vertAlign w:val="superscript"/>
              </w:rPr>
              <w:t>24</w:t>
            </w:r>
            <w:r>
              <w:rPr>
                <w:vertAlign w:val="superscript"/>
              </w:rPr>
              <w:fldChar w:fldCharType="end"/>
            </w:r>
            <w:r w:rsidRPr="004267CE">
              <w:rPr>
                <w:vertAlign w:val="superscript"/>
              </w:rPr>
              <w:t>)</w:t>
            </w:r>
          </w:p>
        </w:tc>
        <w:tc>
          <w:tcPr>
            <w:tcW w:w="1170" w:type="dxa"/>
          </w:tcPr>
          <w:p w14:paraId="559A2FFA" w14:textId="77777777" w:rsidR="00C732F2" w:rsidRPr="004267CE" w:rsidRDefault="00C732F2" w:rsidP="00C732F2">
            <w:pPr>
              <w:pStyle w:val="TableContent"/>
            </w:pPr>
            <w:r>
              <w:t>DVB-T</w:t>
            </w:r>
          </w:p>
        </w:tc>
        <w:tc>
          <w:tcPr>
            <w:tcW w:w="540" w:type="dxa"/>
          </w:tcPr>
          <w:p w14:paraId="172F6DC7" w14:textId="77777777" w:rsidR="00C732F2" w:rsidRPr="004267CE" w:rsidRDefault="00C732F2" w:rsidP="00C732F2">
            <w:pPr>
              <w:pStyle w:val="TableContent"/>
            </w:pPr>
            <w:r>
              <w:t>1</w:t>
            </w:r>
          </w:p>
        </w:tc>
        <w:tc>
          <w:tcPr>
            <w:tcW w:w="630" w:type="dxa"/>
          </w:tcPr>
          <w:p w14:paraId="11932A9C" w14:textId="77777777" w:rsidR="00C732F2" w:rsidRPr="004267CE" w:rsidRDefault="00C732F2" w:rsidP="00C732F2">
            <w:pPr>
              <w:pStyle w:val="TableContent"/>
            </w:pPr>
            <w:r>
              <w:t>USB</w:t>
            </w:r>
          </w:p>
        </w:tc>
        <w:tc>
          <w:tcPr>
            <w:tcW w:w="1710" w:type="dxa"/>
            <w:shd w:val="clear" w:color="auto" w:fill="D4F5E2" w:themeFill="text2" w:themeFillTint="33"/>
          </w:tcPr>
          <w:p w14:paraId="55D668CE" w14:textId="396B69D3" w:rsidR="00C732F2" w:rsidRPr="004267CE" w:rsidRDefault="00C732F2" w:rsidP="00C732F2">
            <w:pPr>
              <w:pStyle w:val="TableContent"/>
            </w:pPr>
            <w:r>
              <w:t>Tested OK</w:t>
            </w:r>
            <w:r w:rsidRPr="004267CE">
              <w:rPr>
                <w:vertAlign w:val="superscript"/>
              </w:rPr>
              <w:t xml:space="preserve"> (</w:t>
            </w:r>
            <w:r>
              <w:rPr>
                <w:vertAlign w:val="superscript"/>
              </w:rPr>
              <w:fldChar w:fldCharType="begin"/>
            </w:r>
            <w:r>
              <w:rPr>
                <w:vertAlign w:val="superscript"/>
              </w:rPr>
              <w:instrText xml:space="preserve"> REF _Ref498334213 \r \h  \* MERGEFORMAT </w:instrText>
            </w:r>
            <w:r>
              <w:rPr>
                <w:vertAlign w:val="superscript"/>
              </w:rPr>
            </w:r>
            <w:r>
              <w:rPr>
                <w:vertAlign w:val="superscript"/>
              </w:rPr>
              <w:fldChar w:fldCharType="separate"/>
            </w:r>
            <w:r w:rsidR="001424C7">
              <w:rPr>
                <w:vertAlign w:val="superscript"/>
              </w:rPr>
              <w:t>25</w:t>
            </w:r>
            <w:r>
              <w:rPr>
                <w:vertAlign w:val="superscript"/>
              </w:rPr>
              <w:fldChar w:fldCharType="end"/>
            </w:r>
            <w:r w:rsidRPr="004267CE">
              <w:rPr>
                <w:vertAlign w:val="superscript"/>
              </w:rPr>
              <w:t>)</w:t>
            </w:r>
          </w:p>
        </w:tc>
        <w:tc>
          <w:tcPr>
            <w:tcW w:w="1530" w:type="dxa"/>
            <w:shd w:val="clear" w:color="auto" w:fill="D4F5E2" w:themeFill="text2" w:themeFillTint="33"/>
          </w:tcPr>
          <w:p w14:paraId="1D7F8147" w14:textId="77777777" w:rsidR="00C732F2" w:rsidRPr="004267CE" w:rsidRDefault="00C732F2" w:rsidP="00C732F2">
            <w:pPr>
              <w:pStyle w:val="TableContent"/>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4D9874F2"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1424C7">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4B41EAD2"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1424C7">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66A632F7"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424C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pPr>
            <w:r>
              <w:t>S482 DVB-S2</w:t>
            </w:r>
          </w:p>
        </w:tc>
        <w:tc>
          <w:tcPr>
            <w:tcW w:w="1170" w:type="dxa"/>
          </w:tcPr>
          <w:p w14:paraId="512B5118" w14:textId="77777777" w:rsidR="00C732F2" w:rsidRDefault="00C732F2" w:rsidP="00C732F2">
            <w:pPr>
              <w:pStyle w:val="TableContent"/>
            </w:pPr>
            <w:r>
              <w:t>DVB-S/S2</w:t>
            </w:r>
          </w:p>
        </w:tc>
        <w:tc>
          <w:tcPr>
            <w:tcW w:w="540" w:type="dxa"/>
          </w:tcPr>
          <w:p w14:paraId="05D2DCA4" w14:textId="77777777" w:rsidR="00C732F2" w:rsidRDefault="00C732F2" w:rsidP="00C732F2">
            <w:pPr>
              <w:pStyle w:val="TableContent"/>
            </w:pPr>
            <w:r>
              <w:t>2</w:t>
            </w:r>
          </w:p>
        </w:tc>
        <w:tc>
          <w:tcPr>
            <w:tcW w:w="630" w:type="dxa"/>
          </w:tcPr>
          <w:p w14:paraId="056727AB" w14:textId="77777777" w:rsidR="00C732F2" w:rsidRDefault="00C732F2" w:rsidP="00C732F2">
            <w:pPr>
              <w:pStyle w:val="TableContent"/>
            </w:pPr>
            <w: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9" w:name="_Ref498333463"/>
      <w:r>
        <w:t>Number of tuners.</w:t>
      </w:r>
      <w:bookmarkEnd w:id="52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0"/>
    </w:p>
    <w:p w14:paraId="26564D23" w14:textId="77777777" w:rsidR="00FA0FD2" w:rsidRDefault="00FA0FD2" w:rsidP="003825A3">
      <w:pPr>
        <w:pStyle w:val="Spacedlist"/>
      </w:pPr>
      <w:bookmarkStart w:id="531" w:name="_Ref48046163"/>
      <w:r>
        <w:t>This tuner discards null packets and cannot be used to modify a running TS on the fly and cannot compute reliable bitrates.</w:t>
      </w:r>
      <w:bookmarkEnd w:id="531"/>
    </w:p>
    <w:p w14:paraId="57DA0351" w14:textId="77777777" w:rsidR="001B0666" w:rsidRDefault="001B0666" w:rsidP="00AA564F">
      <w:pPr>
        <w:pStyle w:val="Spacedlist"/>
      </w:pPr>
      <w:bookmarkStart w:id="532" w:name="_Ref498330696"/>
      <w:r>
        <w:t>The DVBSky S960C has a DVB-CI CAM slot (not CI+).</w:t>
      </w:r>
      <w:bookmarkEnd w:id="532"/>
    </w:p>
    <w:p w14:paraId="61BE1ED4" w14:textId="77777777" w:rsidR="00C54249" w:rsidRDefault="00C54249" w:rsidP="00AA564F">
      <w:pPr>
        <w:pStyle w:val="Spacedlist"/>
      </w:pPr>
      <w:bookmarkStart w:id="533" w:name="_Ref503461591"/>
      <w:r>
        <w:t>The GoTView MasterHD3 has two demodulators</w:t>
      </w:r>
      <w:bookmarkEnd w:id="53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4"/>
    </w:p>
    <w:p w14:paraId="188CFCDA" w14:textId="77777777" w:rsidR="00BC0F83" w:rsidRDefault="00BC0F83" w:rsidP="00AA564F">
      <w:pPr>
        <w:pStyle w:val="Spacedlist"/>
      </w:pPr>
      <w:bookmarkStart w:id="535" w:name="_Ref498331082"/>
      <w:r>
        <w:t xml:space="preserve">The </w:t>
      </w:r>
      <w:r w:rsidRPr="0060074B">
        <w:t xml:space="preserve">Hauppauge </w:t>
      </w:r>
      <w:r>
        <w:t>WinTV Nova-T-500 is a PCI board which embeds two USB tuners and a USB-to-PCI bridge.</w:t>
      </w:r>
      <w:bookmarkEnd w:id="535"/>
    </w:p>
    <w:p w14:paraId="73CCED84" w14:textId="77777777" w:rsidR="00BC0F83" w:rsidRDefault="00BC0F83" w:rsidP="00AA564F">
      <w:pPr>
        <w:pStyle w:val="Spacedlist"/>
      </w:pPr>
      <w:bookmarkStart w:id="536"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6"/>
    </w:p>
    <w:p w14:paraId="17C0D53F" w14:textId="77777777" w:rsidR="00201A37" w:rsidRDefault="00201A37" w:rsidP="00AA564F">
      <w:pPr>
        <w:pStyle w:val="Spacedlist"/>
      </w:pPr>
      <w:bookmarkStart w:id="537" w:name="_Ref498342157"/>
      <w:r>
        <w:t>The Nova-TD-500 is similar to the Nova-T-500 but has two aerial inputs instead of one.</w:t>
      </w:r>
      <w:bookmarkEnd w:id="537"/>
    </w:p>
    <w:p w14:paraId="5BC181C4" w14:textId="77777777" w:rsidR="00201A37" w:rsidRDefault="00201A37" w:rsidP="00AA564F">
      <w:pPr>
        <w:pStyle w:val="Spacedlist"/>
      </w:pPr>
      <w:bookmarkStart w:id="538" w:name="_Ref498331442"/>
      <w:r>
        <w:t>Do not plug antenna cables in both aerial inputs, this leads to garbage reception. Use only the top aerial input and this feeds the two tuners. The bottom aerial input is not used.</w:t>
      </w:r>
      <w:bookmarkEnd w:id="53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9" w:name="_Ref498332063"/>
      <w:r w:rsidRPr="0060074B">
        <w:t>Two different revisions exist</w:t>
      </w:r>
      <w:r>
        <w:t>:</w:t>
      </w:r>
      <w:r w:rsidRPr="0060074B">
        <w:t xml:space="preserve"> 70001 and 70009 (read the sticke</w:t>
      </w:r>
      <w:r>
        <w:t>r).</w:t>
      </w:r>
      <w:bookmarkEnd w:id="539"/>
    </w:p>
    <w:p w14:paraId="39F238EA" w14:textId="77777777" w:rsidR="00F94614" w:rsidRDefault="00F94614" w:rsidP="00AA564F">
      <w:pPr>
        <w:pStyle w:val="Spacedlist"/>
      </w:pPr>
      <w:bookmarkStart w:id="540" w:name="_Ref498332125"/>
      <w:r>
        <w:t>Revision 70001 tested, works OK. Revision 70009 not tested.</w:t>
      </w:r>
      <w:bookmarkEnd w:id="540"/>
    </w:p>
    <w:p w14:paraId="1C7E2CAC" w14:textId="77777777" w:rsidR="00F94614" w:rsidRPr="003530C6" w:rsidRDefault="00F94614" w:rsidP="00AA564F">
      <w:pPr>
        <w:pStyle w:val="Spacedlist"/>
      </w:pPr>
      <w:bookmarkStart w:id="541" w:name="_Ref498332160"/>
      <w:r>
        <w:t>Revision 70001 tested, works OK with the Hauppauge</w:t>
      </w:r>
      <w:r w:rsidRPr="00653DEB">
        <w:t xml:space="preserve"> </w:t>
      </w:r>
      <w:r>
        <w:t>driver CD version 2.5E but does not work with recent drivers versions 3.x and 4.x. Revision 70009 not tested (requires drivers CD version 4.x).</w:t>
      </w:r>
      <w:bookmarkEnd w:id="541"/>
    </w:p>
    <w:p w14:paraId="2F8476C9" w14:textId="77777777" w:rsidR="003530C6" w:rsidRPr="00FC4020" w:rsidRDefault="003530C6" w:rsidP="00AA564F">
      <w:pPr>
        <w:pStyle w:val="Spacedlist"/>
      </w:pPr>
      <w:bookmarkStart w:id="542" w:name="_Ref498332293"/>
      <w:r>
        <w:t>Model 203, revision D1F4 70019 tested.</w:t>
      </w:r>
      <w:bookmarkEnd w:id="542"/>
    </w:p>
    <w:p w14:paraId="07CDCE9F" w14:textId="77777777" w:rsidR="00FC4020" w:rsidRPr="00FC4020" w:rsidRDefault="00FC4020" w:rsidP="00AA564F">
      <w:pPr>
        <w:pStyle w:val="Spacedlist"/>
      </w:pPr>
      <w:bookmarkStart w:id="543" w:name="_Ref498332516"/>
      <w:r>
        <w:t>This is a “lite” version of the Hauppauge HVR-4000.</w:t>
      </w:r>
      <w:bookmarkEnd w:id="543"/>
    </w:p>
    <w:p w14:paraId="7D7C55D1" w14:textId="77777777" w:rsidR="00FC4020" w:rsidRDefault="00FC4020" w:rsidP="00AA564F">
      <w:pPr>
        <w:pStyle w:val="Spacedlist"/>
      </w:pPr>
      <w:bookmarkStart w:id="544" w:name="_Ref498332531"/>
      <w:r>
        <w:t xml:space="preserve">Need the </w:t>
      </w:r>
      <w:r w:rsidRPr="00B755F9">
        <w:rPr>
          <w:rFonts w:ascii="Consolas" w:hAnsi="Consolas" w:cs="Consolas"/>
        </w:rPr>
        <w:t>dvb-fe-cx24116.fw</w:t>
      </w:r>
      <w:r>
        <w:t xml:space="preserve"> firmware file.</w:t>
      </w:r>
      <w:bookmarkEnd w:id="54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pPr>
      <w:r w:rsidRPr="00322547">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5" w:name="_Ref1726400"/>
      <w:r>
        <w:t xml:space="preserve">On Windows, </w:t>
      </w:r>
      <w:r w:rsidR="00EE5926">
        <w:t xml:space="preserve">the Hauppauge software installation is incomplete. After installing the drivers, </w:t>
      </w:r>
      <w:r>
        <w:t>the</w:t>
      </w:r>
      <w:bookmarkEnd w:id="54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pPr>
      <w:bookmarkStart w:id="546" w:name="_Ref508800324"/>
      <w:r>
        <w:t xml:space="preserve">Need the firmware file </w:t>
      </w:r>
      <w:r w:rsidRPr="004F0211">
        <w:rPr>
          <w:rFonts w:ascii="Consolas" w:hAnsi="Consolas" w:cs="Consolas"/>
        </w:rPr>
        <w:t>dvb-demod-si2168-b40-01.fw</w:t>
      </w:r>
      <w:r>
        <w:t>.</w:t>
      </w:r>
      <w:bookmarkEnd w:id="546"/>
    </w:p>
    <w:p w14:paraId="3E2D82F1" w14:textId="77777777" w:rsidR="00452471" w:rsidRDefault="00AA564F" w:rsidP="00452471">
      <w:pPr>
        <w:pStyle w:val="Spacedlist"/>
      </w:pPr>
      <w:bookmarkStart w:id="547" w:name="_Ref498333272"/>
      <w:bookmarkStart w:id="548" w:name="_Ref486591907"/>
      <w:r>
        <w:t>Need the firmware file for Montage M88DS3103-based DVB receiver devices on Linux</w:t>
      </w:r>
      <w:r w:rsidR="00452471" w:rsidRPr="00452471">
        <w:t xml:space="preserve"> </w:t>
      </w:r>
      <w:r w:rsidR="00452471">
        <w:t>from the OpenELEC dvb-firmware package</w:t>
      </w:r>
      <w:r>
        <w:t>.</w:t>
      </w:r>
      <w:bookmarkEnd w:id="54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8"/>
    </w:p>
    <w:p w14:paraId="2AC009EE" w14:textId="77777777" w:rsidR="00452471" w:rsidRDefault="00452471" w:rsidP="00AA564F">
      <w:pPr>
        <w:pStyle w:val="Spacedlist"/>
      </w:pPr>
      <w:bookmarkStart w:id="549" w:name="_Ref498333274"/>
      <w:r>
        <w:t>Documented to work on Linux. But the experience demonstrates that it is mostly unreliable.</w:t>
      </w:r>
      <w:bookmarkEnd w:id="549"/>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0"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0"/>
    </w:p>
    <w:p w14:paraId="3CA86D0F" w14:textId="77777777" w:rsidR="00200DFA" w:rsidRDefault="00200DFA" w:rsidP="00AA564F">
      <w:pPr>
        <w:pStyle w:val="Spacedlist"/>
      </w:pPr>
      <w:bookmarkStart w:id="551" w:name="_Ref498333611"/>
      <w:r>
        <w:t>The TechniSat drivers for Windows have a proprietary and unusual interface. They cannot be integrated in a DirectShow reception graph and, consequently, cannot be used by TSDuck.</w:t>
      </w:r>
      <w:bookmarkEnd w:id="551"/>
    </w:p>
    <w:p w14:paraId="246CBDD4" w14:textId="77777777" w:rsidR="00200DFA" w:rsidRDefault="00200DFA" w:rsidP="00AA564F">
      <w:pPr>
        <w:pStyle w:val="Spacedlist"/>
      </w:pPr>
      <w:bookmarkStart w:id="552" w:name="_Ref295117691"/>
      <w:r>
        <w:t xml:space="preserve">DVB tuners drivers for Windows: </w:t>
      </w:r>
      <w:r w:rsidRPr="00E233F7">
        <w:t>http://www.tt-pc.com/2959/PC_Products.html</w:t>
      </w:r>
      <w:bookmarkEnd w:id="552"/>
    </w:p>
    <w:p w14:paraId="7ABB3EA3" w14:textId="77777777" w:rsidR="004267CE" w:rsidRPr="00354648" w:rsidRDefault="004267CE" w:rsidP="00AA564F">
      <w:pPr>
        <w:pStyle w:val="Spacedlist"/>
      </w:pPr>
      <w:bookmarkStart w:id="553" w:name="_Ref498334078"/>
      <w:r>
        <w:t>Two different revisions exist: Rev 1 and Rev 2. They use different chipsets and need different drivers. Only the Rev 2 has been tested with TSDuck.</w:t>
      </w:r>
      <w:bookmarkEnd w:id="553"/>
    </w:p>
    <w:p w14:paraId="7C5EDE22" w14:textId="77777777" w:rsidR="00944C83" w:rsidRPr="00944C83" w:rsidRDefault="00354648" w:rsidP="00944C83">
      <w:pPr>
        <w:pStyle w:val="Spacedlist"/>
      </w:pPr>
      <w:bookmarkStart w:id="554" w:name="_Ref504662233"/>
      <w:r w:rsidRPr="00944C83">
        <w:t>Reported as identical to GoTView Master HD3.</w:t>
      </w:r>
      <w:bookmarkStart w:id="555" w:name="_Ref498334213"/>
      <w:bookmarkStart w:id="556" w:name="_Ref212439980"/>
      <w:bookmarkEnd w:id="554"/>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5"/>
      <w:r w:rsidR="00944C83">
        <w:br/>
      </w:r>
      <w:r w:rsidRPr="00E233F7">
        <w:t>http://www.otit.fi/~crope/v4l-dvb/af9015/af9015_firmware_cutter/firmware_files/4.95.0/</w:t>
      </w:r>
      <w:r w:rsidR="00944C83">
        <w:br/>
      </w:r>
      <w:r w:rsidRPr="00E233F7">
        <w:t>dvb-usb-af9015.fw</w:t>
      </w:r>
      <w:bookmarkEnd w:id="556"/>
    </w:p>
    <w:p w14:paraId="73D211E1" w14:textId="77777777" w:rsidR="00944C83" w:rsidRDefault="00DC0D70" w:rsidP="00DC0D70">
      <w:pPr>
        <w:pStyle w:val="Spacedlist"/>
      </w:pPr>
      <w:bookmarkStart w:id="557" w:name="_Ref36999462"/>
      <w:r>
        <w:t>The ISDB-T tuners MyGica S270 and PLEX PX-S1UD are internally identical.</w:t>
      </w:r>
      <w:bookmarkEnd w:id="557"/>
    </w:p>
    <w:p w14:paraId="5D04E4DD" w14:textId="77777777" w:rsidR="008D4705" w:rsidRDefault="008D4705" w:rsidP="00DC0D70">
      <w:pPr>
        <w:pStyle w:val="Spacedlist"/>
      </w:pPr>
      <w:bookmarkStart w:id="558" w:name="_Ref36999642"/>
      <w:r>
        <w:t xml:space="preserve">Need the firmware file from </w:t>
      </w:r>
      <w:r w:rsidRPr="008D4705">
        <w:t>http://plex-net.co.jp/plex/px-s1ud/PX-S1UD_driver_Ver.1.0.1.zip or https://www.linuxtv.org/downloads/firmware/isdbt_rio.inp</w:t>
      </w:r>
      <w:bookmarkEnd w:id="558"/>
    </w:p>
    <w:p w14:paraId="1FCCE381" w14:textId="77777777" w:rsidR="00866C9C" w:rsidRDefault="00866C9C" w:rsidP="00DC0D70">
      <w:pPr>
        <w:pStyle w:val="Spacedlist"/>
      </w:pPr>
      <w:bookmarkStart w:id="559" w:name="_Ref39061852"/>
      <w:r>
        <w:t xml:space="preserve">Need the firmware file </w:t>
      </w:r>
      <w:r w:rsidRPr="00866C9C">
        <w:t>https://linuxtv.org/downloads/firmware/dvb-usb-dib0700-1.20.fw</w:t>
      </w:r>
      <w:bookmarkEnd w:id="559"/>
    </w:p>
    <w:p w14:paraId="124090F3" w14:textId="77777777" w:rsidR="00C67F37" w:rsidRDefault="00C67F37" w:rsidP="00DC0D70">
      <w:pPr>
        <w:pStyle w:val="Spacedlist"/>
      </w:pPr>
      <w:bookmarkStart w:id="560" w:name="_Ref37688953"/>
      <w:r>
        <w:t>The TBS 5580 device has two tuners. The first one supports DVB-T/T2, DVB-C/C2 and ISDB-T. The second tuner supports DVB-S/S2/S2X with a CI interface.</w:t>
      </w:r>
      <w:bookmarkEnd w:id="560"/>
    </w:p>
    <w:p w14:paraId="52057FE3" w14:textId="77777777" w:rsidR="00344910" w:rsidRDefault="00344910" w:rsidP="00FF289A">
      <w:pPr>
        <w:pStyle w:val="Spacedlist"/>
        <w:jc w:val="left"/>
      </w:pPr>
      <w:bookmarkStart w:id="561" w:name="_Ref41217892"/>
      <w:r>
        <w:t>Need the firmware file</w:t>
      </w:r>
      <w:bookmarkEnd w:id="56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2"/>
    </w:p>
    <w:p w14:paraId="24AE4FF4" w14:textId="77777777" w:rsidR="00692EE7" w:rsidRDefault="00692EE7" w:rsidP="00E86E81">
      <w:pPr>
        <w:pStyle w:val="Heading2"/>
      </w:pPr>
      <w:bookmarkStart w:id="563" w:name="_Toc162959906"/>
      <w:r>
        <w:t xml:space="preserve">Dektec </w:t>
      </w:r>
      <w:r w:rsidR="007E475F">
        <w:t>d</w:t>
      </w:r>
      <w:r>
        <w:t>evices</w:t>
      </w:r>
      <w:bookmarkEnd w:id="563"/>
    </w:p>
    <w:p w14:paraId="4E3DF970" w14:textId="77777777" w:rsidR="00E66E7E" w:rsidRPr="00E66E7E" w:rsidRDefault="00E66E7E" w:rsidP="00B4767F">
      <w:pPr>
        <w:pStyle w:val="Heading3"/>
      </w:pPr>
      <w:bookmarkStart w:id="564" w:name="_Toc162959907"/>
      <w:r>
        <w:t>Overview</w:t>
      </w:r>
      <w:bookmarkEnd w:id="564"/>
    </w:p>
    <w:p w14:paraId="3A972790" w14:textId="010FC8B1" w:rsidR="00692EE7" w:rsidRDefault="008B3E37" w:rsidP="00692EE7">
      <w:r>
        <w:t xml:space="preserve">The </w:t>
      </w:r>
      <w:r w:rsidR="00935F81">
        <w:t>Dektec devices include a wide range of professional MPEG/DVB devices</w:t>
      </w:r>
      <w:r w:rsidR="00293E1A">
        <w:t>:</w:t>
      </w:r>
      <w:r w:rsidR="00935F81">
        <w:t xml:space="preserve"> ASI input or output, modulators (QPSK, QAM, OFDM, ATSC, DMB, ISDB</w:t>
      </w:r>
      <w:r>
        <w:t>, etc)</w:t>
      </w:r>
      <w:r w:rsidR="000B3D7B">
        <w:t>, demodulators</w:t>
      </w:r>
      <w:r>
        <w:t xml:space="preserve"> and</w:t>
      </w:r>
      <w:r w:rsidR="00935F81">
        <w:t xml:space="preserve"> IP multicasting. The PCI devices are named DTA-1xx and the USB devices are named DTU-2xx. The ASI devices can perform either input, output or both. See </w:t>
      </w:r>
      <w:r w:rsidR="00D57DD4">
        <w:fldChar w:fldCharType="begin"/>
      </w:r>
      <w:r w:rsidR="00935F81">
        <w:instrText xml:space="preserve"> REF _Ref126664330 \r \h </w:instrText>
      </w:r>
      <w:r w:rsidR="00D57DD4">
        <w:fldChar w:fldCharType="separate"/>
      </w:r>
      <w:r w:rsidR="001424C7">
        <w:t>[38]</w:t>
      </w:r>
      <w:r w:rsidR="00D57DD4">
        <w:fldChar w:fldCharType="end"/>
      </w:r>
      <w:r w:rsidR="00935F81">
        <w:t xml:space="preserve"> for more details.</w:t>
      </w:r>
    </w:p>
    <w:p w14:paraId="53D58C0A" w14:textId="7E9BE495" w:rsidR="002B3B98" w:rsidRDefault="00935F81" w:rsidP="002B3B98">
      <w:r>
        <w:t xml:space="preserve">The </w:t>
      </w:r>
      <w:r w:rsidRPr="00097A76">
        <w:rPr>
          <w:rStyle w:val="Codeintext"/>
        </w:rPr>
        <w:t>tsp</w:t>
      </w:r>
      <w:r>
        <w:t xml:space="preserve"> plugin named </w:t>
      </w:r>
      <w:r w:rsidRPr="00CE6802">
        <w:rPr>
          <w:rStyle w:val="Codeintext"/>
        </w:rPr>
        <w:t>dektec</w:t>
      </w:r>
      <w:r>
        <w:t xml:space="preserve"> can perform input or output on any Dektec device, provided that the appropriate drivers are installed on the system. Dektec provides drivers and API for their devices on Windows and Linux (see </w:t>
      </w:r>
      <w:r w:rsidR="00E054FA">
        <w:fldChar w:fldCharType="begin"/>
      </w:r>
      <w:r w:rsidR="00E054FA">
        <w:instrText xml:space="preserve"> REF _Ref484007856 \r \h </w:instrText>
      </w:r>
      <w:r w:rsidR="00E054FA">
        <w:fldChar w:fldCharType="separate"/>
      </w:r>
      <w:r w:rsidR="001424C7">
        <w:t>[39]</w:t>
      </w:r>
      <w:r w:rsidR="00E054FA">
        <w:fldChar w:fldCharType="end"/>
      </w:r>
      <w:r>
        <w:t>).</w:t>
      </w:r>
      <w:r w:rsidR="002B3B98">
        <w:t xml:space="preserve"> For each operating system, there are two Dektec drivers</w:t>
      </w:r>
      <w:r w:rsidR="00293E1A">
        <w:t>:</w:t>
      </w:r>
      <w:r w:rsidR="002B3B98">
        <w:t xml:space="preserve"> one for all PCI devices and one for all USB devices.</w:t>
      </w:r>
    </w:p>
    <w:p w14:paraId="426A3579" w14:textId="77777777" w:rsidR="002B3B98" w:rsidRDefault="002B3B98" w:rsidP="00B4767F">
      <w:pPr>
        <w:pStyle w:val="Heading3"/>
      </w:pPr>
      <w:bookmarkStart w:id="565" w:name="_Toc162959908"/>
      <w:r>
        <w:t xml:space="preserve">Linux </w:t>
      </w:r>
      <w:r w:rsidR="007E475F">
        <w:t>p</w:t>
      </w:r>
      <w:r>
        <w:t>latforms</w:t>
      </w:r>
      <w:bookmarkEnd w:id="565"/>
    </w:p>
    <w:p w14:paraId="7F9234A0" w14:textId="77777777" w:rsidR="00A40CDD" w:rsidRDefault="002B3B98" w:rsidP="00A40CDD">
      <w:r>
        <w:t>The Dektec drivers are provided in source format. They must be compiled for each specific vers</w:t>
      </w:r>
      <w:r w:rsidR="00A40CDD">
        <w:t>ion of the Linux kernel.</w:t>
      </w:r>
    </w:p>
    <w:p w14:paraId="26F9DDE1" w14:textId="5A608FA8" w:rsidR="00E054FA" w:rsidRPr="003D5B2A" w:rsidRDefault="00E054FA" w:rsidP="005A7393">
      <w:r>
        <w:t xml:space="preserve">For a better integration with the various distros, an independent project </w:t>
      </w:r>
      <w:r w:rsidR="003D5B2A">
        <w:t xml:space="preserve">has been setup to create DKMS packages for Dektec drivers (see </w:t>
      </w:r>
      <w:r w:rsidR="003D5B2A">
        <w:fldChar w:fldCharType="begin"/>
      </w:r>
      <w:r w:rsidR="003D5B2A">
        <w:instrText xml:space="preserve"> REF _Ref484008060 \r \h </w:instrText>
      </w:r>
      <w:r w:rsidR="003D5B2A">
        <w:fldChar w:fldCharType="separate"/>
      </w:r>
      <w:r w:rsidR="001424C7">
        <w:t>[40]</w:t>
      </w:r>
      <w:r w:rsidR="003D5B2A">
        <w:fldChar w:fldCharType="end"/>
      </w:r>
      <w:r w:rsidR="003D5B2A">
        <w:t>). This project provides a s</w:t>
      </w:r>
      <w:r w:rsidR="00731B12">
        <w:t>cript to build packages for Red</w:t>
      </w:r>
      <w:r w:rsidR="003D5B2A">
        <w:t xml:space="preserve">Hat, CentOS, </w:t>
      </w:r>
      <w:r w:rsidR="00731B12">
        <w:t xml:space="preserve">AlmaLinux, </w:t>
      </w:r>
      <w:r w:rsidR="003D5B2A">
        <w:t xml:space="preserve">Fedora and Ubuntu distros, using the source code from the Dektec site. Pre-built packages are also available from the </w:t>
      </w:r>
      <w:r w:rsidR="003D5B2A">
        <w:rPr>
          <w:i/>
        </w:rPr>
        <w:t>releases</w:t>
      </w:r>
      <w:r w:rsidR="003D5B2A">
        <w:t xml:space="preserve"> section in </w:t>
      </w:r>
      <w:r w:rsidR="003D5B2A">
        <w:fldChar w:fldCharType="begin"/>
      </w:r>
      <w:r w:rsidR="003D5B2A">
        <w:instrText xml:space="preserve"> REF _Ref484008060 \r \h </w:instrText>
      </w:r>
      <w:r w:rsidR="003D5B2A">
        <w:fldChar w:fldCharType="separate"/>
      </w:r>
      <w:r w:rsidR="001424C7">
        <w:t>[40]</w:t>
      </w:r>
      <w:r w:rsidR="003D5B2A">
        <w:fldChar w:fldCharType="end"/>
      </w:r>
      <w:r w:rsidR="003D5B2A">
        <w:t>.</w:t>
      </w:r>
    </w:p>
    <w:p w14:paraId="5AC1CF09" w14:textId="77777777" w:rsidR="002B3B98" w:rsidRDefault="002B3B98" w:rsidP="00B4767F">
      <w:pPr>
        <w:pStyle w:val="Heading3"/>
      </w:pPr>
      <w:bookmarkStart w:id="566" w:name="_Toc162959909"/>
      <w:r>
        <w:t xml:space="preserve">Microsoft Windows </w:t>
      </w:r>
      <w:r w:rsidR="007E475F">
        <w:t>p</w:t>
      </w:r>
      <w:r>
        <w:t>latforms</w:t>
      </w:r>
      <w:bookmarkEnd w:id="566"/>
    </w:p>
    <w:p w14:paraId="5830855A" w14:textId="11D1DD4F" w:rsidR="002B3B98" w:rsidRDefault="002B3B98" w:rsidP="002B3B98">
      <w:r>
        <w:t>The Dektec drivers are provided in binary format and can be directly installed. An installation guide is included in the zip file of each driver.</w:t>
      </w:r>
      <w:r w:rsidR="003D5B2A">
        <w:t xml:space="preserve"> See </w:t>
      </w:r>
      <w:r w:rsidR="003D5B2A">
        <w:fldChar w:fldCharType="begin"/>
      </w:r>
      <w:r w:rsidR="003D5B2A">
        <w:instrText xml:space="preserve"> REF _Ref484007856 \r \h </w:instrText>
      </w:r>
      <w:r w:rsidR="003D5B2A">
        <w:fldChar w:fldCharType="separate"/>
      </w:r>
      <w:r w:rsidR="001424C7">
        <w:t>[39]</w:t>
      </w:r>
      <w:r w:rsidR="003D5B2A">
        <w:fldChar w:fldCharType="end"/>
      </w:r>
      <w:r w:rsidR="003D5B2A">
        <w:t>.</w:t>
      </w:r>
    </w:p>
    <w:p w14:paraId="5878BBEA" w14:textId="77777777" w:rsidR="00FB3EBF" w:rsidRDefault="00FB3EBF" w:rsidP="00B4767F">
      <w:pPr>
        <w:pStyle w:val="Heading3"/>
      </w:pPr>
      <w:bookmarkStart w:id="567" w:name="_Toc162959910"/>
      <w:r>
        <w:t xml:space="preserve">MacOS </w:t>
      </w:r>
      <w:r w:rsidR="007E475F">
        <w:t>p</w:t>
      </w:r>
      <w:r>
        <w:t>latforms</w:t>
      </w:r>
      <w:bookmarkEnd w:id="567"/>
    </w:p>
    <w:p w14:paraId="2ACDE144" w14:textId="77777777" w:rsidR="00FB3EBF" w:rsidRPr="002B3B98" w:rsidRDefault="00FB3EBF" w:rsidP="002B3B98">
      <w:r>
        <w:t>Dektec provides no support for macOS. All Dektec features of TSDuck are disabled on macOS.</w:t>
      </w:r>
    </w:p>
    <w:p w14:paraId="3747BEB4" w14:textId="77777777" w:rsidR="008B3E37" w:rsidRDefault="007E475F" w:rsidP="00B4767F">
      <w:pPr>
        <w:pStyle w:val="Heading3"/>
      </w:pPr>
      <w:bookmarkStart w:id="568" w:name="_Toc162959911"/>
      <w:r>
        <w:t>Tested d</w:t>
      </w:r>
      <w:r w:rsidR="008B3E37">
        <w:t>evices</w:t>
      </w:r>
      <w:bookmarkEnd w:id="568"/>
    </w:p>
    <w:p w14:paraId="566BC06D" w14:textId="77777777" w:rsidR="008B3E37" w:rsidRDefault="008B3E37" w:rsidP="008B3E37">
      <w:r>
        <w:t>The following Dektec devices have been succes</w:t>
      </w:r>
      <w:r w:rsidR="002B67E9">
        <w:t>s</w:t>
      </w:r>
      <w:r>
        <w:t xml:space="preserve">fully tested with </w:t>
      </w:r>
      <w:r w:rsidR="00FF73D7">
        <w:t>TSDuck</w:t>
      </w:r>
      <w:r w:rsidR="00293E1A">
        <w:t>:</w:t>
      </w:r>
    </w:p>
    <w:p w14:paraId="7EC208E9" w14:textId="77777777" w:rsidR="008B3E37" w:rsidRDefault="000D56EC" w:rsidP="006456A9">
      <w:pPr>
        <w:pStyle w:val="ListBullet"/>
        <w:tabs>
          <w:tab w:val="left" w:pos="1418"/>
        </w:tabs>
      </w:pPr>
      <w:r>
        <w:t>DTA-140</w:t>
      </w:r>
      <w:r>
        <w:tab/>
      </w:r>
      <w:r w:rsidR="008B3E37">
        <w:t>: PCI ASI input and output.</w:t>
      </w:r>
    </w:p>
    <w:p w14:paraId="74DCC163" w14:textId="77777777" w:rsidR="000D56EC" w:rsidRPr="008B3E37" w:rsidRDefault="000D56EC" w:rsidP="006456A9">
      <w:pPr>
        <w:pStyle w:val="ListBullet"/>
        <w:tabs>
          <w:tab w:val="left" w:pos="1418"/>
        </w:tabs>
      </w:pPr>
      <w:r>
        <w:lastRenderedPageBreak/>
        <w:t>DTU-245</w:t>
      </w:r>
      <w:r>
        <w:tab/>
        <w:t>: USB ASI input and output.</w:t>
      </w:r>
    </w:p>
    <w:p w14:paraId="53F3DEC9" w14:textId="77777777" w:rsidR="00A8204E" w:rsidRDefault="00A8204E" w:rsidP="006456A9">
      <w:pPr>
        <w:pStyle w:val="ListBullet"/>
        <w:tabs>
          <w:tab w:val="left" w:pos="1418"/>
        </w:tabs>
      </w:pPr>
      <w:r w:rsidRPr="008B3E37">
        <w:t>DTA-107</w:t>
      </w:r>
      <w:r>
        <w:tab/>
      </w:r>
      <w:r w:rsidRPr="008B3E37">
        <w:t>: PCI DVB-S modulator.</w:t>
      </w:r>
    </w:p>
    <w:p w14:paraId="4DB6AD8B" w14:textId="77777777" w:rsidR="0008629C" w:rsidRDefault="0008629C" w:rsidP="006456A9">
      <w:pPr>
        <w:pStyle w:val="ListBullet"/>
        <w:tabs>
          <w:tab w:val="left" w:pos="1418"/>
        </w:tabs>
      </w:pPr>
      <w:r w:rsidRPr="008B3E37">
        <w:t>DTA-107</w:t>
      </w:r>
      <w:r>
        <w:t>S2</w:t>
      </w:r>
      <w:r>
        <w:tab/>
      </w:r>
      <w:r w:rsidRPr="008B3E37">
        <w:t>: PCI DVB-S</w:t>
      </w:r>
      <w:r>
        <w:t>2</w:t>
      </w:r>
      <w:r w:rsidRPr="008B3E37">
        <w:t xml:space="preserve"> modulator.</w:t>
      </w:r>
    </w:p>
    <w:p w14:paraId="742C963E" w14:textId="77777777" w:rsidR="008B3E37" w:rsidRDefault="000D56EC" w:rsidP="006456A9">
      <w:pPr>
        <w:pStyle w:val="ListBullet"/>
        <w:tabs>
          <w:tab w:val="left" w:pos="1418"/>
        </w:tabs>
      </w:pPr>
      <w:r>
        <w:t>DTA-110T</w:t>
      </w:r>
      <w:r>
        <w:tab/>
      </w:r>
      <w:r w:rsidR="008B3E37" w:rsidRPr="008B3E37">
        <w:t xml:space="preserve">: </w:t>
      </w:r>
      <w:r w:rsidR="008B3E37">
        <w:t xml:space="preserve">PCI </w:t>
      </w:r>
      <w:r w:rsidR="008B3E37" w:rsidRPr="008B3E37">
        <w:t>DVB-T</w:t>
      </w:r>
      <w:r w:rsidR="008B3E37" w:rsidRPr="00175BE1">
        <w:t xml:space="preserve"> modulator</w:t>
      </w:r>
      <w:r w:rsidR="008B3E37" w:rsidRPr="008B3E37">
        <w:t>.</w:t>
      </w:r>
    </w:p>
    <w:p w14:paraId="6D8CC62D" w14:textId="77777777" w:rsidR="00A8204E" w:rsidRDefault="00A8204E" w:rsidP="006456A9">
      <w:pPr>
        <w:pStyle w:val="ListBullet"/>
        <w:tabs>
          <w:tab w:val="left" w:pos="1418"/>
        </w:tabs>
      </w:pPr>
      <w:r w:rsidRPr="00A8204E">
        <w:t>DTA-115</w:t>
      </w:r>
      <w:r w:rsidRPr="00A8204E">
        <w:tab/>
        <w:t>: PCI multi-standard modulator (some modulation types are subjec</w:t>
      </w:r>
      <w:r>
        <w:t>t to optional licences</w:t>
      </w:r>
      <w:r w:rsidRPr="00A8204E">
        <w:t>)</w:t>
      </w:r>
      <w:r w:rsidR="002529B7">
        <w:t xml:space="preserve"> with an additional bidirectional ASI port.</w:t>
      </w:r>
    </w:p>
    <w:p w14:paraId="4C9B9DB7" w14:textId="77777777" w:rsidR="00491486" w:rsidRDefault="00491486" w:rsidP="00491486">
      <w:pPr>
        <w:pStyle w:val="ListBullet"/>
        <w:tabs>
          <w:tab w:val="left" w:pos="1418"/>
        </w:tabs>
      </w:pPr>
      <w:r w:rsidRPr="00A8204E">
        <w:t>DT</w:t>
      </w:r>
      <w:r>
        <w:t>U-3</w:t>
      </w:r>
      <w:r w:rsidRPr="00A8204E">
        <w:t>15</w:t>
      </w:r>
      <w:r w:rsidRPr="00A8204E">
        <w:tab/>
        <w:t xml:space="preserve">: </w:t>
      </w:r>
      <w:r>
        <w:t>USB-3</w:t>
      </w:r>
      <w:r w:rsidRPr="00A8204E">
        <w:t xml:space="preserve"> multi-standard modulator</w:t>
      </w:r>
      <w:r>
        <w:t xml:space="preserve"> </w:t>
      </w:r>
      <w:r w:rsidRPr="00A8204E">
        <w:t>(subjec</w:t>
      </w:r>
      <w:r>
        <w:t>t to optional licences</w:t>
      </w:r>
      <w:r w:rsidRPr="00A8204E">
        <w:t>)</w:t>
      </w:r>
      <w:r>
        <w:t>.</w:t>
      </w:r>
    </w:p>
    <w:p w14:paraId="08FE4894" w14:textId="77777777" w:rsidR="002B163A" w:rsidRDefault="002B163A" w:rsidP="00491486">
      <w:pPr>
        <w:pStyle w:val="ListBullet"/>
        <w:tabs>
          <w:tab w:val="left" w:pos="1418"/>
        </w:tabs>
      </w:pPr>
      <w:r>
        <w:t>DTA-2137</w:t>
      </w:r>
      <w:r w:rsidR="00AF74CB">
        <w:t>C</w:t>
      </w:r>
      <w:r>
        <w:tab/>
        <w:t>: PCIe DVB-S/S2 demodulator</w:t>
      </w:r>
      <w:r w:rsidR="00AF74CB">
        <w:t xml:space="preserve"> with ASI outputs</w:t>
      </w:r>
      <w:r>
        <w:t>.</w:t>
      </w:r>
    </w:p>
    <w:p w14:paraId="1E331A1A" w14:textId="77777777" w:rsidR="00227AE3" w:rsidRPr="00922B4B" w:rsidRDefault="00227AE3" w:rsidP="00491486">
      <w:pPr>
        <w:pStyle w:val="ListBullet"/>
        <w:tabs>
          <w:tab w:val="left" w:pos="1418"/>
        </w:tabs>
      </w:pPr>
      <w:r w:rsidRPr="00922B4B">
        <w:t>DTA-2138B</w:t>
      </w:r>
      <w:r w:rsidRPr="00922B4B">
        <w:tab/>
        <w:t>: PCIe DVB-T/T2, DVB-C/C2, ISDB-T demodulator.</w:t>
      </w:r>
    </w:p>
    <w:p w14:paraId="297D2419" w14:textId="77777777" w:rsidR="00A771C4" w:rsidRDefault="000D56EC" w:rsidP="00FF73D7">
      <w:r>
        <w:t xml:space="preserve">Any other Dektec device should work with </w:t>
      </w:r>
      <w:r w:rsidR="00FF73D7">
        <w:t>TSDuck</w:t>
      </w:r>
      <w:r>
        <w:t>.</w:t>
      </w:r>
      <w:r w:rsidR="00B464AC">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B2F3713" w:rsidR="00B464AC" w:rsidRDefault="00B464AC" w:rsidP="00FF73D7">
      <w:r>
        <w:t xml:space="preserve">It is possible that new Dektec devices introduce new features or protocols which are not yet supported by TSDuck. Please report this in the TSDuck issue tracker (see </w:t>
      </w:r>
      <w:r>
        <w:fldChar w:fldCharType="begin"/>
      </w:r>
      <w:r>
        <w:instrText xml:space="preserve"> REF _Ref496878988 \r \h </w:instrText>
      </w:r>
      <w:r>
        <w:fldChar w:fldCharType="separate"/>
      </w:r>
      <w:r w:rsidR="001424C7">
        <w:t>[52]</w:t>
      </w:r>
      <w:r>
        <w:fldChar w:fldCharType="end"/>
      </w:r>
      <w:r>
        <w:t>) so that the new feature can be implemented.</w:t>
      </w:r>
    </w:p>
    <w:p w14:paraId="3891576F" w14:textId="77777777" w:rsidR="00E75294" w:rsidRDefault="00E75294" w:rsidP="00E75294">
      <w:pPr>
        <w:pStyle w:val="Heading2"/>
      </w:pPr>
      <w:bookmarkStart w:id="569" w:name="_Toc162959912"/>
      <w:r>
        <w:t>HiDes Devices</w:t>
      </w:r>
      <w:bookmarkEnd w:id="569"/>
    </w:p>
    <w:p w14:paraId="3AD41657" w14:textId="77777777" w:rsidR="00E75294" w:rsidRPr="00E66E7E" w:rsidRDefault="00E75294" w:rsidP="00B4767F">
      <w:pPr>
        <w:pStyle w:val="Heading3"/>
      </w:pPr>
      <w:bookmarkStart w:id="570" w:name="_Toc162959913"/>
      <w:r>
        <w:t>Overview</w:t>
      </w:r>
      <w:bookmarkEnd w:id="570"/>
    </w:p>
    <w:p w14:paraId="7569D959" w14:textId="5393E590" w:rsidR="00E75294" w:rsidRPr="00E75294" w:rsidRDefault="00E75294" w:rsidP="00E75294">
      <w:r w:rsidRPr="00E75294">
        <w:t>HiDes</w:t>
      </w:r>
      <w:r>
        <w:t xml:space="preserve"> </w:t>
      </w:r>
      <w:r w:rsidRPr="00E75294">
        <w:t>is a company from Taiwan, a manufacturer</w:t>
      </w:r>
      <w:r>
        <w:t xml:space="preserve"> </w:t>
      </w:r>
      <w:r w:rsidRPr="00E75294">
        <w:t>of cheap DVB-T devices</w:t>
      </w:r>
      <w:r>
        <w:t xml:space="preserve"> (see </w:t>
      </w:r>
      <w:r>
        <w:fldChar w:fldCharType="begin"/>
      </w:r>
      <w:r>
        <w:instrText xml:space="preserve"> REF _Ref517425531 \r \h </w:instrText>
      </w:r>
      <w:r>
        <w:fldChar w:fldCharType="separate"/>
      </w:r>
      <w:r w:rsidR="001424C7">
        <w:t>[41]</w:t>
      </w:r>
      <w:r>
        <w:fldChar w:fldCharType="end"/>
      </w:r>
      <w:r>
        <w:t>)</w:t>
      </w:r>
      <w:r w:rsidRPr="00E75294">
        <w:t>. These devices are based on chips from</w:t>
      </w:r>
      <w:r>
        <w:t xml:space="preserve"> </w:t>
      </w:r>
      <w:r w:rsidRPr="00E75294">
        <w:t>ITE Technologies Inc., also from Taiwan.</w:t>
      </w:r>
    </w:p>
    <w:p w14:paraId="78C4320D" w14:textId="77777777" w:rsidR="00E75294" w:rsidRPr="00E75294" w:rsidRDefault="00E75294" w:rsidP="00E75294">
      <w:r w:rsidRPr="00E75294">
        <w:t>The UT-100C model is a USB DVB-T modulator adaptor (transmission).</w:t>
      </w:r>
      <w:r>
        <w:t xml:space="preserve"> </w:t>
      </w:r>
      <w:r w:rsidRPr="00E75294">
        <w:t>This device is probably the cheapest modulator on Earth for Digital TV.</w:t>
      </w:r>
    </w:p>
    <w:p w14:paraId="19C10D58" w14:textId="77777777" w:rsidR="00E75294" w:rsidRDefault="00E75294" w:rsidP="00E75294">
      <w:r w:rsidRPr="00E75294">
        <w:t xml:space="preserve">Other models </w:t>
      </w:r>
      <w:r>
        <w:t xml:space="preserve">from HiDes </w:t>
      </w:r>
      <w:r w:rsidRPr="00E75294">
        <w:t>include reception</w:t>
      </w:r>
      <w:r>
        <w:t>, ISDB-T support</w:t>
      </w:r>
      <w:r w:rsidRPr="00E75294">
        <w:t xml:space="preserve"> or PCIe interface.</w:t>
      </w:r>
      <w:r>
        <w:t xml:space="preserve"> Currently, only USB DVB-T modulators are supported by TSDuck.</w:t>
      </w:r>
    </w:p>
    <w:p w14:paraId="1E299CBF" w14:textId="3CDC0F8E" w:rsidR="00E75294" w:rsidRDefault="00E75294" w:rsidP="00E75294">
      <w:r>
        <w:t xml:space="preserve">The tsp plugin named </w:t>
      </w:r>
      <w:r w:rsidRPr="00CE6802">
        <w:rPr>
          <w:rStyle w:val="Codeintext"/>
        </w:rPr>
        <w:t>hides</w:t>
      </w:r>
      <w:r>
        <w:t xml:space="preserve"> can perform output on HiDes devices, provided that the appropriate drivers are installed on the system. These drivers are available at </w:t>
      </w:r>
      <w:r>
        <w:fldChar w:fldCharType="begin"/>
      </w:r>
      <w:r>
        <w:instrText xml:space="preserve"> REF _Ref517425746 \r \h </w:instrText>
      </w:r>
      <w:r>
        <w:fldChar w:fldCharType="separate"/>
      </w:r>
      <w:r w:rsidR="001424C7">
        <w:t>[42]</w:t>
      </w:r>
      <w:r>
        <w:fldChar w:fldCharType="end"/>
      </w:r>
      <w:r>
        <w:t>.</w:t>
      </w:r>
    </w:p>
    <w:p w14:paraId="3D6F1292" w14:textId="77777777" w:rsidR="00E75294" w:rsidRDefault="00E75294" w:rsidP="00B4767F">
      <w:pPr>
        <w:pStyle w:val="Heading3"/>
      </w:pPr>
      <w:bookmarkStart w:id="571" w:name="_Toc162959914"/>
      <w:r>
        <w:t xml:space="preserve">Linux </w:t>
      </w:r>
      <w:r w:rsidR="006930BE">
        <w:t>p</w:t>
      </w:r>
      <w:r>
        <w:t>latforms</w:t>
      </w:r>
      <w:bookmarkEnd w:id="571"/>
    </w:p>
    <w:p w14:paraId="692833F1" w14:textId="77777777" w:rsidR="00E75294" w:rsidRDefault="00E75294" w:rsidP="00E75294">
      <w:r>
        <w:t xml:space="preserve">The drivers </w:t>
      </w:r>
      <w:r w:rsidR="005F7EA2">
        <w:t xml:space="preserve">for HiDes devices </w:t>
      </w:r>
      <w:r>
        <w:t>are provided in source format.</w:t>
      </w:r>
      <w:r w:rsidR="00D55ABD">
        <w:t xml:space="preserve"> It is unclear if these drivers were provided by HiDes or ITE.</w:t>
      </w:r>
      <w:r>
        <w:t xml:space="preserve"> They must be compiled for each specific version of the Linux kernel.</w:t>
      </w:r>
    </w:p>
    <w:p w14:paraId="465D9AA3" w14:textId="6A0CC35A" w:rsidR="00E75294" w:rsidRDefault="00E75294" w:rsidP="00E75294">
      <w:r>
        <w:t xml:space="preserve">For a better integration with the various distros, an independent project has been setup to create DKMS packages for </w:t>
      </w:r>
      <w:r w:rsidR="00D55ABD">
        <w:t xml:space="preserve">HiDes </w:t>
      </w:r>
      <w:r>
        <w:t>drivers (see</w:t>
      </w:r>
      <w:r w:rsidR="00D55ABD">
        <w:t xml:space="preserve"> </w:t>
      </w:r>
      <w:r w:rsidR="00D55ABD">
        <w:fldChar w:fldCharType="begin"/>
      </w:r>
      <w:r w:rsidR="00D55ABD">
        <w:instrText xml:space="preserve"> REF _Ref517425746 \r \h </w:instrText>
      </w:r>
      <w:r w:rsidR="00D55ABD">
        <w:fldChar w:fldCharType="separate"/>
      </w:r>
      <w:r w:rsidR="001424C7">
        <w:t>[42]</w:t>
      </w:r>
      <w:r w:rsidR="00D55ABD">
        <w:fldChar w:fldCharType="end"/>
      </w:r>
      <w:r w:rsidR="00D55ABD">
        <w:t>)</w:t>
      </w:r>
      <w:r>
        <w:t>. This project provides a s</w:t>
      </w:r>
      <w:r w:rsidR="00731B12">
        <w:t>cript to build packages for Red</w:t>
      </w:r>
      <w:r>
        <w:t xml:space="preserve">Hat, CentOS, </w:t>
      </w:r>
      <w:r w:rsidR="00731B12">
        <w:t xml:space="preserve">AlmaLinux, </w:t>
      </w:r>
      <w:r>
        <w:t xml:space="preserve">Fedora and Ubuntu distros. Pre-built packages are also available from the </w:t>
      </w:r>
      <w:r>
        <w:rPr>
          <w:i/>
        </w:rPr>
        <w:t>releases</w:t>
      </w:r>
      <w:r>
        <w:t xml:space="preserve"> section in</w:t>
      </w:r>
      <w:r w:rsidR="00D55ABD">
        <w:t xml:space="preserve"> </w:t>
      </w:r>
      <w:r w:rsidR="00D55ABD">
        <w:fldChar w:fldCharType="begin"/>
      </w:r>
      <w:r w:rsidR="00D55ABD">
        <w:instrText xml:space="preserve"> REF _Ref517425746 \r \h </w:instrText>
      </w:r>
      <w:r w:rsidR="00D55ABD">
        <w:fldChar w:fldCharType="separate"/>
      </w:r>
      <w:r w:rsidR="001424C7">
        <w:t>[42]</w:t>
      </w:r>
      <w:r w:rsidR="00D55ABD">
        <w:fldChar w:fldCharType="end"/>
      </w:r>
      <w:r>
        <w:t>.</w:t>
      </w:r>
    </w:p>
    <w:p w14:paraId="1002433F" w14:textId="77777777" w:rsidR="00CC1EF5" w:rsidRDefault="00CC1EF5" w:rsidP="00CC1EF5">
      <w: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ADFC205" w:rsidR="00574066" w:rsidRDefault="00574066" w:rsidP="00574066">
      <w:r>
        <w:t>Note the ‘</w:t>
      </w:r>
      <w:r w:rsidRPr="00CE6802">
        <w:rPr>
          <w:rStyle w:val="Codeintext"/>
        </w:rPr>
        <w:t>w</w:t>
      </w:r>
      <w:r>
        <w:t xml:space="preserve">’ at the end of the driver version. This indicates a modified “waiting” version of the driver as provided in </w:t>
      </w:r>
      <w:r>
        <w:fldChar w:fldCharType="begin"/>
      </w:r>
      <w:r>
        <w:instrText xml:space="preserve"> REF _Ref517425746 \r \h </w:instrText>
      </w:r>
      <w:r>
        <w:fldChar w:fldCharType="separate"/>
      </w:r>
      <w:r w:rsidR="001424C7">
        <w:t>[42]</w:t>
      </w:r>
      <w:r>
        <w:fldChar w:fldCharType="end"/>
      </w:r>
      <w:r>
        <w:t>.</w:t>
      </w:r>
    </w:p>
    <w:p w14:paraId="45698A3E" w14:textId="77777777" w:rsidR="00574066" w:rsidRPr="00574066" w:rsidRDefault="00574066" w:rsidP="00574066">
      <w:r>
        <w:t>The original driver from HiDes or ITE has a “polling” design which is much less efficient. If you have a driver version without trailing ‘</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pPr>
      <w:bookmarkStart w:id="572" w:name="_Toc162959915"/>
      <w:r>
        <w:t xml:space="preserve">Microsoft Windows </w:t>
      </w:r>
      <w:r w:rsidR="006930BE">
        <w:t>p</w:t>
      </w:r>
      <w:r>
        <w:t>latforms</w:t>
      </w:r>
      <w:bookmarkEnd w:id="572"/>
    </w:p>
    <w:p w14:paraId="1C121166" w14:textId="77777777" w:rsidR="00E27996" w:rsidRDefault="00E75294" w:rsidP="00E75294">
      <w:r>
        <w:t xml:space="preserve">The </w:t>
      </w:r>
      <w:r w:rsidR="00516F88">
        <w:t>HiDes</w:t>
      </w:r>
      <w:r w:rsidR="00882E28">
        <w:t xml:space="preserve"> driver</w:t>
      </w:r>
      <w:r>
        <w:t xml:space="preserve"> </w:t>
      </w:r>
      <w:r w:rsidR="00882E28">
        <w:t>is</w:t>
      </w:r>
      <w:r>
        <w:t xml:space="preserve"> provided in binary format and can be directly installed. </w:t>
      </w:r>
      <w:r w:rsidR="00E27996">
        <w:t>The installer is in a</w:t>
      </w:r>
      <w:r>
        <w:t xml:space="preserve"> zip file.</w:t>
      </w:r>
    </w:p>
    <w:p w14:paraId="7C32409B" w14:textId="69F2F106" w:rsidR="00882E28" w:rsidRDefault="00E27996" w:rsidP="00E27996">
      <w:r>
        <w:t>There is no known fixed reference URL for the lates</w:t>
      </w:r>
      <w:r w:rsidR="00882E28">
        <w:t>t version of the Windows driver</w:t>
      </w:r>
      <w:r>
        <w:t>. To make sure that TSDuck users can always find a working version of th</w:t>
      </w:r>
      <w:r w:rsidR="00882E28">
        <w:t>is</w:t>
      </w:r>
      <w:r>
        <w:t xml:space="preserve"> dri</w:t>
      </w:r>
      <w:r w:rsidR="00882E28">
        <w:t>ver</w:t>
      </w:r>
      <w:r>
        <w:t xml:space="preserve">, </w:t>
      </w:r>
      <w:r w:rsidR="00882E28">
        <w:t xml:space="preserve">it is </w:t>
      </w:r>
      <w:r>
        <w:t xml:space="preserve">also available from the </w:t>
      </w:r>
      <w:r>
        <w:rPr>
          <w:i/>
        </w:rPr>
        <w:t>releases</w:t>
      </w:r>
      <w:r>
        <w:t xml:space="preserve"> section in </w:t>
      </w:r>
      <w:r>
        <w:fldChar w:fldCharType="begin"/>
      </w:r>
      <w:r>
        <w:instrText xml:space="preserve"> REF _Ref517425746 \r \h </w:instrText>
      </w:r>
      <w:r>
        <w:fldChar w:fldCharType="separate"/>
      </w:r>
      <w:r w:rsidR="001424C7">
        <w:t>[42]</w:t>
      </w:r>
      <w:r>
        <w:fldChar w:fldCharType="end"/>
      </w:r>
      <w:r>
        <w:t>.</w:t>
      </w:r>
    </w:p>
    <w:p w14:paraId="2EE5703F" w14:textId="77777777" w:rsidR="00E27996" w:rsidRDefault="00882E28" w:rsidP="00E27996">
      <w:r>
        <w:t>Unlike the Linux driver, the Windows driver has not been modified</w:t>
      </w:r>
      <w:r w:rsidR="0028618F">
        <w:t xml:space="preserve"> for TSDuck</w:t>
      </w:r>
      <w:r>
        <w:t>. T</w:t>
      </w:r>
      <w:r w:rsidR="003D03D7">
        <w:t xml:space="preserve">he original driver is anyway delivered in binary form and cannot be easily modified. </w:t>
      </w:r>
      <w:r w:rsidR="00BA315A">
        <w:t xml:space="preserve">Note that </w:t>
      </w:r>
      <w:r w:rsidR="003D03D7">
        <w:t>the original Windows driver has a standard “waiting” design and does not suffer from the “polling” design of the original Linux driver.</w:t>
      </w:r>
    </w:p>
    <w:p w14:paraId="330FF721" w14:textId="77777777" w:rsidR="007627D8" w:rsidRDefault="007627D8" w:rsidP="007627D8">
      <w: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322547" w:rsidRDefault="007627D8" w:rsidP="007627D8">
      <w:pPr>
        <w:pStyle w:val="Code"/>
      </w:pPr>
      <w:r w:rsidRPr="00322547">
        <w:t>Device .......... \\?\usb#vid_048d&amp;pid_9507#ut100cv4201504240422#{fbf6f530-07b9-11d2-a71e-0000f8004788}\{9963cc0e-ee70-11e0-ba8f-92d34824019b}</w:t>
      </w:r>
    </w:p>
    <w:p w14:paraId="0CAEB86F" w14:textId="77777777" w:rsidR="007627D8" w:rsidRPr="007627D8" w:rsidRDefault="007627D8" w:rsidP="007627D8">
      <w:pPr>
        <w:pStyle w:val="Code"/>
      </w:pPr>
      <w:r w:rsidRPr="007627D8">
        <w:t>USB mode ........ 0x0200</w:t>
      </w:r>
    </w:p>
    <w:p w14:paraId="25E62CFA" w14:textId="77777777" w:rsidR="007627D8" w:rsidRPr="007627D8" w:rsidRDefault="007627D8" w:rsidP="007627D8">
      <w:pPr>
        <w:pStyle w:val="Code"/>
      </w:pPr>
      <w:r w:rsidRPr="007627D8">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t>.</w:t>
      </w:r>
    </w:p>
    <w:p w14:paraId="345A81F2" w14:textId="77777777" w:rsidR="00BA315A" w:rsidRPr="00BA315A" w:rsidRDefault="00BA315A" w:rsidP="007627D8">
      <w:r>
        <w:t xml:space="preserve">Note </w:t>
      </w:r>
      <w:r w:rsidR="008F10D1">
        <w:t xml:space="preserve">that </w:t>
      </w:r>
      <w:r>
        <w:t xml:space="preserve">the verbose display (option </w:t>
      </w:r>
      <w:r w:rsidRPr="00CE6802">
        <w:rPr>
          <w:rStyle w:val="Codeintext"/>
        </w:rPr>
        <w:t>–v</w:t>
      </w:r>
      <w:r>
        <w:t xml:space="preserve">) is different between Windows and Linux. This is due to the distinct API’s of the HiDes drivers on distinct operating system. The command </w:t>
      </w:r>
      <w:r w:rsidRPr="00675F33">
        <w:rPr>
          <w:rStyle w:val="Codeintext"/>
        </w:rPr>
        <w:t>tshides</w:t>
      </w:r>
      <w:r>
        <w:t xml:space="preserve"> displays what is available for the platform it is running on.</w:t>
      </w:r>
    </w:p>
    <w:p w14:paraId="0F37E375" w14:textId="77777777" w:rsidR="00E75294" w:rsidRDefault="00E75294" w:rsidP="00B4767F">
      <w:pPr>
        <w:pStyle w:val="Heading3"/>
      </w:pPr>
      <w:bookmarkStart w:id="573" w:name="_Toc162959916"/>
      <w:r>
        <w:t xml:space="preserve">MacOS </w:t>
      </w:r>
      <w:r w:rsidR="006930BE">
        <w:t>p</w:t>
      </w:r>
      <w:r>
        <w:t>latforms</w:t>
      </w:r>
      <w:bookmarkEnd w:id="573"/>
    </w:p>
    <w:p w14:paraId="6E1DAF02" w14:textId="77777777" w:rsidR="00E75294" w:rsidRPr="002B3B98" w:rsidRDefault="00E27996" w:rsidP="00E75294">
      <w:r>
        <w:t>HiDes</w:t>
      </w:r>
      <w:r w:rsidR="00E75294">
        <w:t xml:space="preserve"> provides no support for macOS. All </w:t>
      </w:r>
      <w:r>
        <w:t xml:space="preserve">HiDes </w:t>
      </w:r>
      <w:r w:rsidR="00E75294">
        <w:t>features of TSDuck are disabled on macOS.</w:t>
      </w:r>
    </w:p>
    <w:p w14:paraId="03CFBFB7" w14:textId="77777777" w:rsidR="00E75294" w:rsidRDefault="006930BE" w:rsidP="00B4767F">
      <w:pPr>
        <w:pStyle w:val="Heading3"/>
      </w:pPr>
      <w:bookmarkStart w:id="574" w:name="_Toc162959917"/>
      <w:r>
        <w:t>Tested d</w:t>
      </w:r>
      <w:r w:rsidR="00E75294">
        <w:t>evices</w:t>
      </w:r>
      <w:bookmarkEnd w:id="574"/>
    </w:p>
    <w:p w14:paraId="53FA76D1" w14:textId="77777777" w:rsidR="00E75294" w:rsidRDefault="00E75294" w:rsidP="00E75294">
      <w:r>
        <w:t xml:space="preserve">The following </w:t>
      </w:r>
      <w:r w:rsidR="00E27996">
        <w:t xml:space="preserve">HiDes </w:t>
      </w:r>
      <w:r>
        <w:t>devices have been successfully tested with TSDuck:</w:t>
      </w:r>
    </w:p>
    <w:p w14:paraId="4AAD17A0" w14:textId="77777777" w:rsidR="00E75294" w:rsidRDefault="00E27996" w:rsidP="009327E8">
      <w:pPr>
        <w:pStyle w:val="ListBullet"/>
        <w:tabs>
          <w:tab w:val="left" w:pos="1276"/>
        </w:tabs>
      </w:pPr>
      <w:r>
        <w:t>UT-100C</w:t>
      </w:r>
      <w:r w:rsidR="00E75294">
        <w:tab/>
        <w:t xml:space="preserve">: </w:t>
      </w:r>
      <w:r>
        <w:t>USB DVB-T modulator</w:t>
      </w:r>
      <w:r w:rsidR="00E75294">
        <w:t>.</w:t>
      </w:r>
    </w:p>
    <w:p w14:paraId="6D703DF2" w14:textId="77777777" w:rsidR="00A51B26" w:rsidRDefault="00A51B26" w:rsidP="009327E8">
      <w:pPr>
        <w:pStyle w:val="ListBullet"/>
        <w:tabs>
          <w:tab w:val="left" w:pos="1276"/>
        </w:tabs>
      </w:pPr>
      <w:r>
        <w:lastRenderedPageBreak/>
        <w:t>UT-100A</w:t>
      </w:r>
      <w:r w:rsidR="00E75294">
        <w:tab/>
        <w:t xml:space="preserve">: </w:t>
      </w:r>
      <w:r>
        <w:t>USB DVB-T receptor and modulator. Only the modulator is supported</w:t>
      </w:r>
      <w:r w:rsidR="009327E8">
        <w:t xml:space="preserve"> with TSDuck</w:t>
      </w:r>
      <w:r>
        <w:t>.</w:t>
      </w:r>
    </w:p>
    <w:p w14:paraId="0605718A" w14:textId="77777777" w:rsidR="00A03C67" w:rsidRDefault="006930BE" w:rsidP="00B4767F">
      <w:pPr>
        <w:pStyle w:val="Heading3"/>
      </w:pPr>
      <w:bookmarkStart w:id="575" w:name="_Toc162959918"/>
      <w:r>
        <w:t>Power c</w:t>
      </w:r>
      <w:r w:rsidR="00A03C67">
        <w:t>onstraints</w:t>
      </w:r>
      <w:bookmarkEnd w:id="575"/>
    </w:p>
    <w:p w14:paraId="19E18218" w14:textId="77777777" w:rsidR="00A03C67" w:rsidRDefault="00A03C67" w:rsidP="00A03C67">
      <w:r>
        <w:t>The HiDes devices have no external power. They are exclusively powered through the USB port. It has been reported that some USB ports did not provide sufficient power to the device, resulting in random corruption</w:t>
      </w:r>
      <w:r w:rsidR="00175817">
        <w:t>s</w:t>
      </w:r>
      <w:r>
        <w:t xml:space="preserve"> in the output stream.</w:t>
      </w:r>
    </w:p>
    <w:p w14:paraId="7B4886B7" w14:textId="77777777" w:rsidR="00A03C67" w:rsidRDefault="00A03C67" w:rsidP="00A03C67">
      <w:r>
        <w:t xml:space="preserve">In case of problem, try to connect the HiDes device to a powered USB </w:t>
      </w:r>
      <w:r w:rsidR="00D31FA5">
        <w:t xml:space="preserve">3.0 </w:t>
      </w:r>
      <w:r>
        <w:t>hub.</w:t>
      </w:r>
    </w:p>
    <w:p w14:paraId="28651CEF" w14:textId="59D2E9F4" w:rsidR="00A03C67" w:rsidRDefault="00485D36" w:rsidP="00A03C67">
      <w:r>
        <w:t xml:space="preserve">In </w:t>
      </w:r>
      <w:r>
        <w:fldChar w:fldCharType="begin"/>
      </w:r>
      <w:r>
        <w:instrText xml:space="preserve"> REF _Ref517425531 \r \h </w:instrText>
      </w:r>
      <w:r>
        <w:fldChar w:fldCharType="separate"/>
      </w:r>
      <w:r w:rsidR="001424C7">
        <w:t>[41]</w:t>
      </w:r>
      <w:r>
        <w:fldChar w:fldCharType="end"/>
      </w:r>
      <w:r>
        <w:t>, the HiDes documentation states that the maximum required power is 390 mA. But i</w:t>
      </w:r>
      <w:r w:rsidR="00A03C67">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pPr>
      <w:bookmarkStart w:id="576" w:name="_Toc162959919"/>
      <w:r>
        <w:t>VATek-based modulators</w:t>
      </w:r>
      <w:bookmarkEnd w:id="576"/>
    </w:p>
    <w:p w14:paraId="49E049A9" w14:textId="097D9258" w:rsidR="003A7480" w:rsidRDefault="003A7480" w:rsidP="003A7480">
      <w:pPr>
        <w:pStyle w:val="Heading3"/>
      </w:pPr>
      <w:bookmarkStart w:id="577" w:name="_Toc162959920"/>
      <w:r>
        <w:t>Overview</w:t>
      </w:r>
      <w:bookmarkEnd w:id="577"/>
    </w:p>
    <w:p w14:paraId="52702D70" w14:textId="67A2F9E0" w:rsidR="00B75DDA" w:rsidRDefault="00B75DDA" w:rsidP="00B75DDA">
      <w:r>
        <w:t>Vision Advance Technology Inc. (</w:t>
      </w:r>
      <w:r w:rsidR="00D23566">
        <w:t xml:space="preserve">aka. </w:t>
      </w:r>
      <w:r>
        <w:t xml:space="preserve">VATek, see </w:t>
      </w:r>
      <w:r w:rsidR="002D424C">
        <w:fldChar w:fldCharType="begin"/>
      </w:r>
      <w:r w:rsidR="002D424C">
        <w:instrText xml:space="preserve"> REF _Ref111556353 \r \h </w:instrText>
      </w:r>
      <w:r w:rsidR="002D424C">
        <w:fldChar w:fldCharType="separate"/>
      </w:r>
      <w:r w:rsidR="001424C7">
        <w:t>[43]</w:t>
      </w:r>
      <w:r w:rsidR="002D424C">
        <w:fldChar w:fldCharType="end"/>
      </w:r>
      <w:r w:rsidR="002D424C">
        <w:t xml:space="preserve">) is a company from Taiwan which designs modulator chips. </w:t>
      </w:r>
      <w:r>
        <w:t>The final modulator device product</w:t>
      </w:r>
      <w:r w:rsidR="002D424C">
        <w:t>s</w:t>
      </w:r>
      <w:r>
        <w:t xml:space="preserve"> can be from different manufacturer</w:t>
      </w:r>
      <w:r w:rsidR="002D424C">
        <w:t>s</w:t>
      </w:r>
      <w: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r>
        <w:t>T</w:t>
      </w:r>
      <w:r w:rsidR="002D424C">
        <w:t>here is no “device name” for VATek-based modulators, only device indexes, from 0 to N-1 (with N being the number of VATek-based devices in the system).</w:t>
      </w:r>
    </w:p>
    <w:p w14:paraId="38FB1A00" w14:textId="485D4923" w:rsidR="003A7480" w:rsidRDefault="003A7480" w:rsidP="003A7480">
      <w:pPr>
        <w:pStyle w:val="Heading3"/>
      </w:pPr>
      <w:bookmarkStart w:id="578" w:name="_Toc162959921"/>
      <w:r>
        <w:t>Tested devices</w:t>
      </w:r>
      <w:bookmarkEnd w:id="578"/>
    </w:p>
    <w:p w14:paraId="7565142C" w14:textId="598DC181" w:rsidR="0088354B" w:rsidRDefault="0088354B" w:rsidP="003A7480">
      <w:r>
        <w:t>The tested devices were based on the A3 chip from VATek:</w:t>
      </w:r>
    </w:p>
    <w:p w14:paraId="224735FE" w14:textId="5C2354AB" w:rsidR="0088354B" w:rsidRDefault="0088354B">
      <w:pPr>
        <w:pStyle w:val="ListParagraph"/>
        <w:numPr>
          <w:ilvl w:val="0"/>
          <w:numId w:val="49"/>
        </w:numPr>
        <w:ind w:left="426"/>
      </w:pPr>
      <w:r>
        <w:t>A3 developer board from VATek.</w:t>
      </w:r>
    </w:p>
    <w:p w14:paraId="022518D2" w14:textId="5B5E58F2" w:rsidR="0088354B" w:rsidRDefault="00D23566">
      <w:pPr>
        <w:pStyle w:val="ListParagraph"/>
        <w:numPr>
          <w:ilvl w:val="0"/>
          <w:numId w:val="49"/>
        </w:numPr>
        <w:ind w:left="426"/>
      </w:pPr>
      <w:r>
        <w:t xml:space="preserve">Suntechtv U3 USB modulator (see </w:t>
      </w:r>
      <w:r>
        <w:fldChar w:fldCharType="begin"/>
      </w:r>
      <w:r>
        <w:instrText xml:space="preserve"> REF _Ref113371754 \r \h </w:instrText>
      </w:r>
      <w:r>
        <w:fldChar w:fldCharType="separate"/>
      </w:r>
      <w:r w:rsidR="001424C7">
        <w:t>[45]</w:t>
      </w:r>
      <w:r>
        <w:fldChar w:fldCharType="end"/>
      </w:r>
      <w:r>
        <w:t>)</w:t>
      </w:r>
      <w:r w:rsidR="0088354B">
        <w:t>.</w:t>
      </w:r>
    </w:p>
    <w:p w14:paraId="3884966F" w14:textId="6886AA53" w:rsidR="0088354B" w:rsidRPr="0088354B" w:rsidRDefault="0088354B" w:rsidP="0088354B">
      <w:r>
        <w:t>Note that the software</w:t>
      </w:r>
      <w:r w:rsidR="00102236">
        <w:t xml:space="preserve"> (the </w:t>
      </w:r>
      <w:r w:rsidR="00102236" w:rsidRPr="00102236">
        <w:rPr>
          <w:rStyle w:val="Codeintext"/>
        </w:rPr>
        <w:t>tsvatek</w:t>
      </w:r>
      <w:r w:rsidR="00102236">
        <w:t xml:space="preserve"> command and the </w:t>
      </w:r>
      <w:r w:rsidR="00102236" w:rsidRPr="00102236">
        <w:rPr>
          <w:rStyle w:val="Codeintext"/>
        </w:rPr>
        <w:t>vatek</w:t>
      </w:r>
      <w:r w:rsidR="00102236">
        <w:t xml:space="preserve"> output plugin)</w:t>
      </w:r>
      <w:r>
        <w:t xml:space="preserve"> is developed and maintained by VATek and </w:t>
      </w:r>
      <w:r w:rsidR="00CD685D">
        <w:t>controls all devices using VATek chips. Thus, all modulator products based on the A3 chip should work identically.</w:t>
      </w:r>
    </w:p>
    <w:p w14:paraId="4A13B971" w14:textId="77777777" w:rsidR="007E2236" w:rsidRDefault="007E2236" w:rsidP="007E2236">
      <w:pPr>
        <w:pStyle w:val="Appendix1"/>
      </w:pPr>
      <w:bookmarkStart w:id="579" w:name="_Ref704235"/>
      <w:bookmarkStart w:id="580" w:name="_Toc162959922"/>
      <w:r>
        <w:lastRenderedPageBreak/>
        <w:t xml:space="preserve">TSDuck </w:t>
      </w:r>
      <w:r w:rsidR="00062084">
        <w:t xml:space="preserve">User’s </w:t>
      </w:r>
      <w:r>
        <w:t>Configuration File</w:t>
      </w:r>
      <w:bookmarkEnd w:id="579"/>
      <w:bookmarkEnd w:id="580"/>
    </w:p>
    <w:p w14:paraId="71BDFBDD" w14:textId="77777777" w:rsidR="003F5A7A" w:rsidRDefault="003F5A7A" w:rsidP="003F5A7A">
      <w:r>
        <w:t xml:space="preserve">The TSDuck </w:t>
      </w:r>
      <w:r w:rsidR="00062084">
        <w:t xml:space="preserve">user’s </w:t>
      </w:r>
      <w: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pPr>
      <w:bookmarkStart w:id="581" w:name="_Ref49502515"/>
      <w:bookmarkStart w:id="582" w:name="_Toc162959923"/>
      <w:r>
        <w:t>Configuration file location</w:t>
      </w:r>
      <w:bookmarkEnd w:id="581"/>
      <w:bookmarkEnd w:id="58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3" w:name="_Ref68542164"/>
      <w:bookmarkStart w:id="584" w:name="_Toc162959924"/>
      <w:r>
        <w:t>Configuration file format</w:t>
      </w:r>
      <w:bookmarkEnd w:id="583"/>
      <w:bookmarkEnd w:id="58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EF2C98C" w:rsidR="003F5A7A" w:rsidRPr="00E233F7" w:rsidRDefault="003F5A7A" w:rsidP="003F5A7A">
      <w:pPr>
        <w:pStyle w:val="Caption"/>
      </w:pPr>
      <w:bookmarkStart w:id="585" w:name="_Toc162960317"/>
      <w:r w:rsidRPr="00E233F7">
        <w:t xml:space="preserve">Table </w:t>
      </w:r>
      <w:r w:rsidRPr="00E233F7">
        <w:fldChar w:fldCharType="begin"/>
      </w:r>
      <w:r w:rsidRPr="00E233F7">
        <w:instrText xml:space="preserve"> SEQ Tableau \* ARABIC </w:instrText>
      </w:r>
      <w:r w:rsidRPr="00E233F7">
        <w:fldChar w:fldCharType="separate"/>
      </w:r>
      <w:r w:rsidR="001424C7">
        <w:rPr>
          <w:noProof/>
        </w:rPr>
        <w:t>14</w:t>
      </w:r>
      <w:r w:rsidRPr="00E233F7">
        <w:fldChar w:fldCharType="end"/>
      </w:r>
      <w:r w:rsidRPr="00E233F7">
        <w:t xml:space="preserve">: </w:t>
      </w:r>
      <w:r>
        <w:t>Configuration file entries</w:t>
      </w:r>
      <w:bookmarkEnd w:id="58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85"/>
        <w:gridCol w:w="5592"/>
        <w:gridCol w:w="1570"/>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rPr>
            </w:pPr>
            <w:r>
              <w:rPr>
                <w:rFonts w:ascii="Consolas" w:hAnsi="Consolas"/>
                <w:noProof/>
                <w:sz w:val="18"/>
              </w:rPr>
              <w:t>default.lnb</w:t>
            </w:r>
          </w:p>
        </w:tc>
        <w:tc>
          <w:tcPr>
            <w:tcW w:w="5723" w:type="dxa"/>
          </w:tcPr>
          <w:p w14:paraId="6FB5D731" w14:textId="2BFF37AA"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424C7">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424C7">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rPr>
            </w:pPr>
            <w:r>
              <w:rPr>
                <w:rFonts w:ascii="Consolas" w:hAnsi="Consolas"/>
                <w:noProof/>
                <w:sz w:val="18"/>
              </w:rPr>
              <w:t>default.region</w:t>
            </w:r>
          </w:p>
        </w:tc>
        <w:tc>
          <w:tcPr>
            <w:tcW w:w="5723" w:type="dxa"/>
          </w:tcPr>
          <w:p w14:paraId="74209F44" w14:textId="14E87FE9"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424C7">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424C7">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rPr>
            </w:pPr>
            <w:r>
              <w:rPr>
                <w:rFonts w:ascii="Consolas" w:hAnsi="Consolas"/>
                <w:noProof/>
                <w:sz w:val="18"/>
              </w:rPr>
              <w:t>default.time</w:t>
            </w:r>
          </w:p>
        </w:tc>
        <w:tc>
          <w:tcPr>
            <w:tcW w:w="5723" w:type="dxa"/>
          </w:tcPr>
          <w:p w14:paraId="50600DA3" w14:textId="5DECD64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424C7">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rPr>
            </w:pPr>
            <w:r>
              <w:rPr>
                <w:rFonts w:ascii="Consolas" w:hAnsi="Consolas"/>
                <w:noProof/>
                <w:sz w:val="18"/>
              </w:rPr>
              <w:lastRenderedPageBreak/>
              <w:t>leap.seconds</w:t>
            </w:r>
          </w:p>
        </w:tc>
        <w:tc>
          <w:tcPr>
            <w:tcW w:w="5723" w:type="dxa"/>
          </w:tcPr>
          <w:p w14:paraId="77D39946" w14:textId="1ABB958F"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424C7">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6" w:name="_Ref57628740"/>
      <w:bookmarkStart w:id="587" w:name="_Toc162959925"/>
      <w:r>
        <w:t>LNB names</w:t>
      </w:r>
      <w:bookmarkEnd w:id="586"/>
      <w:bookmarkEnd w:id="58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7E696D54" w:rsidR="004449F7" w:rsidRPr="00E233F7" w:rsidRDefault="004449F7" w:rsidP="004449F7">
      <w:pPr>
        <w:pStyle w:val="Caption"/>
      </w:pPr>
      <w:bookmarkStart w:id="588" w:name="_Toc162960318"/>
      <w:r w:rsidRPr="00E233F7">
        <w:t xml:space="preserve">Table </w:t>
      </w:r>
      <w:r w:rsidRPr="00E233F7">
        <w:fldChar w:fldCharType="begin"/>
      </w:r>
      <w:r w:rsidRPr="00E233F7">
        <w:instrText xml:space="preserve"> SEQ Tableau \* ARABIC </w:instrText>
      </w:r>
      <w:r w:rsidRPr="00E233F7">
        <w:fldChar w:fldCharType="separate"/>
      </w:r>
      <w:r w:rsidR="001424C7">
        <w:rPr>
          <w:noProof/>
        </w:rPr>
        <w:t>15</w:t>
      </w:r>
      <w:r w:rsidRPr="00E233F7">
        <w:fldChar w:fldCharType="end"/>
      </w:r>
      <w:r w:rsidRPr="00E233F7">
        <w:t xml:space="preserve">: </w:t>
      </w:r>
      <w:r>
        <w:t>Preconfigured LNB names and aliases</w:t>
      </w:r>
      <w:bookmarkEnd w:id="58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9" w:name="_Ref57628697"/>
      <w:bookmarkStart w:id="590" w:name="_Toc162959926"/>
      <w:r>
        <w:lastRenderedPageBreak/>
        <w:t>HF band region names</w:t>
      </w:r>
      <w:bookmarkEnd w:id="589"/>
      <w:bookmarkEnd w:id="59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3246212A" w:rsidR="00B326E2" w:rsidRPr="00E233F7" w:rsidRDefault="00B326E2" w:rsidP="00B326E2">
      <w:pPr>
        <w:pStyle w:val="Caption"/>
      </w:pPr>
      <w:bookmarkStart w:id="591" w:name="_Toc162960319"/>
      <w:r w:rsidRPr="00E233F7">
        <w:t xml:space="preserve">Table </w:t>
      </w:r>
      <w:r w:rsidRPr="00E233F7">
        <w:fldChar w:fldCharType="begin"/>
      </w:r>
      <w:r w:rsidRPr="00E233F7">
        <w:instrText xml:space="preserve"> SEQ Tableau \* ARABIC </w:instrText>
      </w:r>
      <w:r w:rsidRPr="00E233F7">
        <w:fldChar w:fldCharType="separate"/>
      </w:r>
      <w:r w:rsidR="001424C7">
        <w:rPr>
          <w:noProof/>
        </w:rPr>
        <w:t>16</w:t>
      </w:r>
      <w:r w:rsidRPr="00E233F7">
        <w:fldChar w:fldCharType="end"/>
      </w:r>
      <w:r w:rsidRPr="00E233F7">
        <w:t xml:space="preserve">: </w:t>
      </w:r>
      <w:r>
        <w:t>HF band region names</w:t>
      </w:r>
      <w:bookmarkEnd w:id="5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2" w:name="_Toc162959927"/>
      <w:r>
        <w:t>Sample configuration files</w:t>
      </w:r>
      <w:bookmarkEnd w:id="592"/>
    </w:p>
    <w:p w14:paraId="0A5D7A4F" w14:textId="77777777" w:rsidR="002F18D7" w:rsidRDefault="002F18D7" w:rsidP="002F18D7">
      <w:pPr>
        <w:pStyle w:val="Appendix3"/>
      </w:pPr>
      <w:bookmarkStart w:id="593" w:name="_Toc162959928"/>
      <w:r>
        <w:t>Generic example</w:t>
      </w:r>
      <w:bookmarkEnd w:id="593"/>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pPr>
      <w:r w:rsidRPr="00A053B3">
        <w:t># Sample configu</w:t>
      </w:r>
      <w:r w:rsidRPr="00406B59">
        <w:t>ration file</w:t>
      </w:r>
    </w:p>
    <w:p w14:paraId="32C72E7E" w14:textId="77777777" w:rsidR="002F18D7" w:rsidRPr="00140469" w:rsidRDefault="002F18D7" w:rsidP="002F18D7">
      <w:pPr>
        <w:pStyle w:val="Code"/>
      </w:pPr>
      <w:r w:rsidRPr="00406B59">
        <w:t xml:space="preserve">prepend.options = </w:t>
      </w:r>
      <w:r w:rsidRPr="00140469">
        <w:t>--verbose</w:t>
      </w:r>
    </w:p>
    <w:p w14:paraId="1E4F645A" w14:textId="77777777" w:rsidR="002F18D7" w:rsidRPr="00140469" w:rsidRDefault="002F18D7" w:rsidP="002F18D7">
      <w:pPr>
        <w:pStyle w:val="Code"/>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4" w:name="_Toc162959929"/>
      <w:r>
        <w:t>Using TSDuck on Japanese ISDB transport streams</w:t>
      </w:r>
      <w:bookmarkEnd w:id="59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pPr>
      <w:r w:rsidRPr="008312D0">
        <w:t>[tsp]</w:t>
      </w:r>
    </w:p>
    <w:p w14:paraId="39D95281" w14:textId="77777777" w:rsidR="0010657D" w:rsidRPr="008312D0" w:rsidRDefault="0010657D" w:rsidP="0010657D">
      <w:pPr>
        <w:pStyle w:val="Code"/>
      </w:pPr>
      <w:r w:rsidRPr="008312D0">
        <w:t>prepend.options = --japan</w:t>
      </w:r>
    </w:p>
    <w:p w14:paraId="613EEE10" w14:textId="77777777" w:rsidR="0010657D" w:rsidRPr="008312D0" w:rsidRDefault="0010657D" w:rsidP="0010657D">
      <w:pPr>
        <w:pStyle w:val="Code"/>
      </w:pPr>
    </w:p>
    <w:p w14:paraId="463FB56D" w14:textId="77777777" w:rsidR="0010657D" w:rsidRPr="008312D0" w:rsidRDefault="0010657D" w:rsidP="0010657D">
      <w:pPr>
        <w:pStyle w:val="Code"/>
      </w:pPr>
      <w:r w:rsidRPr="008312D0">
        <w:t>[tsanalyze]</w:t>
      </w:r>
    </w:p>
    <w:p w14:paraId="151FF9BB" w14:textId="77777777" w:rsidR="0010657D" w:rsidRPr="00646D8A" w:rsidRDefault="0010657D" w:rsidP="0010657D">
      <w:pPr>
        <w:pStyle w:val="Code"/>
      </w:pPr>
      <w:r w:rsidRPr="00646D8A">
        <w:t>prepend.options = --japan</w:t>
      </w:r>
    </w:p>
    <w:p w14:paraId="06BC3A54" w14:textId="77777777" w:rsidR="0010657D" w:rsidRPr="00646D8A" w:rsidRDefault="0010657D" w:rsidP="0010657D">
      <w:pPr>
        <w:pStyle w:val="Code"/>
      </w:pPr>
    </w:p>
    <w:p w14:paraId="7E164F40" w14:textId="77777777" w:rsidR="00406B59" w:rsidRPr="00646D8A" w:rsidRDefault="00406B59" w:rsidP="00406B59">
      <w:pPr>
        <w:pStyle w:val="Code"/>
      </w:pPr>
      <w:r w:rsidRPr="00646D8A">
        <w:t>[ts</w:t>
      </w:r>
      <w:r>
        <w:t>date</w:t>
      </w:r>
      <w:r w:rsidRPr="00646D8A">
        <w:t>]</w:t>
      </w:r>
    </w:p>
    <w:p w14:paraId="38EB46EE" w14:textId="77777777" w:rsidR="00406B59" w:rsidRPr="00646D8A" w:rsidRDefault="00406B59" w:rsidP="00406B59">
      <w:pPr>
        <w:pStyle w:val="Code"/>
      </w:pPr>
      <w:r w:rsidRPr="00646D8A">
        <w:t>prepend.options = --japan</w:t>
      </w:r>
    </w:p>
    <w:p w14:paraId="350CFBE4" w14:textId="77777777" w:rsidR="00406B59" w:rsidRPr="00646D8A" w:rsidRDefault="00406B59" w:rsidP="00406B59">
      <w:pPr>
        <w:pStyle w:val="Code"/>
      </w:pPr>
    </w:p>
    <w:p w14:paraId="4E283517" w14:textId="77777777" w:rsidR="0010657D" w:rsidRPr="00646D8A" w:rsidRDefault="00406B59" w:rsidP="00406B59">
      <w:pPr>
        <w:pStyle w:val="Code"/>
      </w:pPr>
      <w:r w:rsidRPr="00646D8A">
        <w:t xml:space="preserve"> </w:t>
      </w:r>
      <w:r w:rsidR="0010657D" w:rsidRPr="00646D8A">
        <w:t>[tscharset]</w:t>
      </w:r>
    </w:p>
    <w:p w14:paraId="77899655" w14:textId="77777777" w:rsidR="0010657D" w:rsidRPr="00646D8A" w:rsidRDefault="0010657D" w:rsidP="0010657D">
      <w:pPr>
        <w:pStyle w:val="Code"/>
      </w:pPr>
      <w:r w:rsidRPr="00646D8A">
        <w:t>prepend.options = --japan</w:t>
      </w:r>
    </w:p>
    <w:p w14:paraId="7459390E" w14:textId="77777777" w:rsidR="0010657D" w:rsidRPr="00646D8A" w:rsidRDefault="0010657D" w:rsidP="0010657D">
      <w:pPr>
        <w:pStyle w:val="Code"/>
      </w:pPr>
    </w:p>
    <w:p w14:paraId="1DEEC9CC" w14:textId="77777777" w:rsidR="0010657D" w:rsidRPr="00646D8A" w:rsidRDefault="0010657D" w:rsidP="0010657D">
      <w:pPr>
        <w:pStyle w:val="Code"/>
      </w:pPr>
      <w:r w:rsidRPr="00646D8A">
        <w:t>[tspacketize]</w:t>
      </w:r>
    </w:p>
    <w:p w14:paraId="6CC04663" w14:textId="77777777" w:rsidR="0010657D" w:rsidRPr="00646D8A" w:rsidRDefault="0010657D" w:rsidP="0010657D">
      <w:pPr>
        <w:pStyle w:val="Code"/>
      </w:pPr>
      <w:r w:rsidRPr="00646D8A">
        <w:t>prepend.options = --japan</w:t>
      </w:r>
    </w:p>
    <w:p w14:paraId="27593568" w14:textId="77777777" w:rsidR="0010657D" w:rsidRPr="00646D8A" w:rsidRDefault="0010657D" w:rsidP="0010657D">
      <w:pPr>
        <w:pStyle w:val="Code"/>
      </w:pPr>
    </w:p>
    <w:p w14:paraId="2462B0EC" w14:textId="77777777" w:rsidR="0010657D" w:rsidRPr="0010657D" w:rsidRDefault="0010657D" w:rsidP="0010657D">
      <w:pPr>
        <w:pStyle w:val="Code"/>
      </w:pPr>
      <w:r w:rsidRPr="0010657D">
        <w:t>[tspsi]</w:t>
      </w:r>
    </w:p>
    <w:p w14:paraId="792A14EA" w14:textId="77777777" w:rsidR="0010657D" w:rsidRPr="0010657D" w:rsidRDefault="0010657D" w:rsidP="0010657D">
      <w:pPr>
        <w:pStyle w:val="Code"/>
      </w:pPr>
      <w:r w:rsidRPr="0010657D">
        <w:t>prepend.options = --japan</w:t>
      </w:r>
    </w:p>
    <w:p w14:paraId="5E714446" w14:textId="77777777" w:rsidR="0010657D" w:rsidRDefault="0010657D" w:rsidP="0010657D">
      <w:pPr>
        <w:pStyle w:val="Code"/>
      </w:pPr>
    </w:p>
    <w:p w14:paraId="3A552798" w14:textId="77777777" w:rsidR="0010657D" w:rsidRPr="0010657D" w:rsidRDefault="0010657D" w:rsidP="0010657D">
      <w:pPr>
        <w:pStyle w:val="Code"/>
      </w:pPr>
      <w:r w:rsidRPr="0010657D">
        <w:t>[tsscan]</w:t>
      </w:r>
    </w:p>
    <w:p w14:paraId="6FDCB6DA" w14:textId="77777777" w:rsidR="0010657D" w:rsidRPr="0010657D" w:rsidRDefault="0010657D" w:rsidP="0010657D">
      <w:pPr>
        <w:pStyle w:val="Code"/>
      </w:pPr>
      <w:r w:rsidRPr="0010657D">
        <w:t>prepend.options = --japan</w:t>
      </w:r>
    </w:p>
    <w:p w14:paraId="015FB1B9" w14:textId="77777777" w:rsidR="0010657D" w:rsidRDefault="0010657D" w:rsidP="0010657D">
      <w:pPr>
        <w:pStyle w:val="Code"/>
      </w:pPr>
    </w:p>
    <w:p w14:paraId="4F31C8AB" w14:textId="77777777" w:rsidR="0010657D" w:rsidRPr="0010657D" w:rsidRDefault="0010657D" w:rsidP="0010657D">
      <w:pPr>
        <w:pStyle w:val="Code"/>
      </w:pPr>
      <w:r w:rsidRPr="0010657D">
        <w:t>[tstabcomp]</w:t>
      </w:r>
    </w:p>
    <w:p w14:paraId="43EC2662" w14:textId="77777777" w:rsidR="0010657D" w:rsidRPr="0010657D" w:rsidRDefault="0010657D" w:rsidP="0010657D">
      <w:pPr>
        <w:pStyle w:val="Code"/>
      </w:pPr>
      <w:r w:rsidRPr="0010657D">
        <w:t>prepend.options = --japan</w:t>
      </w:r>
    </w:p>
    <w:p w14:paraId="55894FDF" w14:textId="77777777" w:rsidR="0010657D" w:rsidRDefault="0010657D" w:rsidP="0010657D">
      <w:pPr>
        <w:pStyle w:val="Code"/>
      </w:pPr>
    </w:p>
    <w:p w14:paraId="0FCA08CA" w14:textId="77777777" w:rsidR="0010657D" w:rsidRPr="0010657D" w:rsidRDefault="0010657D" w:rsidP="0010657D">
      <w:pPr>
        <w:pStyle w:val="Code"/>
      </w:pPr>
      <w:r w:rsidRPr="0010657D">
        <w:t>[tstabdump]</w:t>
      </w:r>
    </w:p>
    <w:p w14:paraId="54BFDAA3" w14:textId="77777777" w:rsidR="0010657D" w:rsidRPr="0010657D" w:rsidRDefault="0010657D" w:rsidP="0010657D">
      <w:pPr>
        <w:pStyle w:val="Code"/>
      </w:pPr>
      <w:r w:rsidRPr="0010657D">
        <w:t>prepend.options = --japan</w:t>
      </w:r>
    </w:p>
    <w:p w14:paraId="5F339454" w14:textId="77777777" w:rsidR="0010657D" w:rsidRDefault="0010657D" w:rsidP="0010657D">
      <w:pPr>
        <w:pStyle w:val="Code"/>
      </w:pPr>
    </w:p>
    <w:p w14:paraId="58CE30AF" w14:textId="77777777" w:rsidR="0010657D" w:rsidRPr="0010657D" w:rsidRDefault="0010657D" w:rsidP="0010657D">
      <w:pPr>
        <w:pStyle w:val="Code"/>
      </w:pPr>
      <w:r w:rsidRPr="0010657D">
        <w:t>[tstables]</w:t>
      </w:r>
    </w:p>
    <w:p w14:paraId="792E7F10" w14:textId="77777777" w:rsidR="0010657D" w:rsidRPr="0010657D" w:rsidRDefault="0010657D" w:rsidP="0010657D">
      <w:pPr>
        <w:pStyle w:val="Code"/>
      </w:pPr>
      <w:r w:rsidRPr="0010657D">
        <w:t>prepend.options = --japan</w:t>
      </w:r>
    </w:p>
    <w:p w14:paraId="07CD92AF" w14:textId="77777777" w:rsidR="0010657D" w:rsidRDefault="0010657D" w:rsidP="0010657D">
      <w:pPr>
        <w:pStyle w:val="Code"/>
      </w:pPr>
    </w:p>
    <w:p w14:paraId="7480FF70" w14:textId="77777777" w:rsidR="0010657D" w:rsidRPr="0010657D" w:rsidRDefault="0010657D" w:rsidP="00922F93">
      <w:pPr>
        <w:pStyle w:val="Code"/>
        <w:keepNext/>
      </w:pPr>
      <w:r w:rsidRPr="0010657D">
        <w:t>[tsterinfo]</w:t>
      </w:r>
    </w:p>
    <w:p w14:paraId="13D470EA" w14:textId="77777777" w:rsidR="0010657D" w:rsidRPr="0010657D" w:rsidRDefault="0010657D" w:rsidP="0010657D">
      <w:pPr>
        <w:pStyle w:val="Code"/>
      </w:pPr>
      <w:r w:rsidRPr="0010657D">
        <w:t>prepend.options = --japan</w:t>
      </w:r>
    </w:p>
    <w:p w14:paraId="57FC72FC" w14:textId="77777777" w:rsidR="007E2236" w:rsidRDefault="007E2236" w:rsidP="007E2236">
      <w:pPr>
        <w:pStyle w:val="Appendix1"/>
      </w:pPr>
      <w:bookmarkStart w:id="595" w:name="_Ref697662"/>
      <w:bookmarkStart w:id="596" w:name="_Toc162959930"/>
      <w:r>
        <w:lastRenderedPageBreak/>
        <w:t>Channel Configuration XML Reference Model</w:t>
      </w:r>
      <w:bookmarkEnd w:id="595"/>
      <w:bookmarkEnd w:id="59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7" w:name="_Ref49503944"/>
      <w:bookmarkStart w:id="598" w:name="_Toc162959931"/>
      <w:r>
        <w:t>File usage</w:t>
      </w:r>
      <w:bookmarkEnd w:id="597"/>
      <w:bookmarkEnd w:id="59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pPr>
      <w:bookmarkStart w:id="599" w:name="_Toc162959932"/>
      <w:r>
        <w:t>Channel configuration file format</w:t>
      </w:r>
      <w:bookmarkEnd w:id="599"/>
    </w:p>
    <w:p w14:paraId="3D4D7C1F" w14:textId="479887F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424C7">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424C7">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424C7">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pPr>
      <w:bookmarkStart w:id="600" w:name="_Toc162959933"/>
      <w:r>
        <w:t>Tuning parameters</w:t>
      </w:r>
      <w:bookmarkEnd w:id="600"/>
    </w:p>
    <w:p w14:paraId="071E7595" w14:textId="77777777" w:rsidR="005D10C5" w:rsidRPr="005D10C5" w:rsidRDefault="005D10C5" w:rsidP="005D10C5">
      <w:r>
        <w:t>There must be exactly one tuning parameter structure per transport stream description (</w:t>
      </w:r>
      <w:r w:rsidRPr="005D10C5">
        <w:rPr>
          <w:rStyle w:val="Codeintext"/>
        </w:rPr>
        <w:t>&lt;ts&gt;</w:t>
      </w:r>
      <w:r>
        <w:t xml:space="preserve"> structure).</w:t>
      </w:r>
    </w:p>
    <w:p w14:paraId="3691810A" w14:textId="77777777" w:rsidR="007E2236" w:rsidRDefault="007E2236" w:rsidP="007E2236">
      <w:pPr>
        <w:pStyle w:val="Appendix3"/>
      </w:pPr>
      <w:bookmarkStart w:id="601" w:name="_Toc162959934"/>
      <w:r>
        <w:lastRenderedPageBreak/>
        <w:t>ATSC</w:t>
      </w:r>
      <w:bookmarkEnd w:id="601"/>
    </w:p>
    <w:p w14:paraId="0710210C" w14:textId="77777777" w:rsidR="007E2236" w:rsidRDefault="007E2236" w:rsidP="007E2236">
      <w:r>
        <w:t>T</w:t>
      </w:r>
      <w:r w:rsidR="005D10C5">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322547" w:rsidRDefault="004C4178" w:rsidP="004C4178">
      <w:pPr>
        <w:pStyle w:val="Code"/>
      </w:pPr>
      <w:r>
        <w:t xml:space="preserve">      </w:t>
      </w:r>
      <w:r w:rsidRPr="00322547">
        <w:t>inversion="</w:t>
      </w:r>
      <w:r w:rsidRPr="00322547">
        <w:rPr>
          <w:i/>
        </w:rPr>
        <w:t>on|off|auto, default=auto</w:t>
      </w:r>
      <w:r w:rsidRPr="00322547">
        <w:t>"/&gt;</w:t>
      </w:r>
    </w:p>
    <w:p w14:paraId="666ADAF3" w14:textId="77777777" w:rsidR="007E2236" w:rsidRDefault="007E2236" w:rsidP="007E2236">
      <w:pPr>
        <w:pStyle w:val="Appendix3"/>
      </w:pPr>
      <w:bookmarkStart w:id="602" w:name="_Toc162959935"/>
      <w:r>
        <w:t>DVB-C</w:t>
      </w:r>
      <w:bookmarkEnd w:id="602"/>
    </w:p>
    <w:p w14:paraId="2C5E7FC9" w14:textId="77777777" w:rsidR="005D10C5" w:rsidRDefault="005D10C5" w:rsidP="005D10C5">
      <w: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322547" w:rsidRDefault="005D10C5" w:rsidP="005D10C5">
      <w:pPr>
        <w:pStyle w:val="Code"/>
      </w:pPr>
      <w:r>
        <w:t xml:space="preserve">      </w:t>
      </w:r>
      <w:r w:rsidRPr="00322547">
        <w:t>inversion="</w:t>
      </w:r>
      <w:r w:rsidRPr="00322547">
        <w:rPr>
          <w:i/>
        </w:rPr>
        <w:t>on|off|auto, default=auto</w:t>
      </w:r>
      <w:r w:rsidRPr="00322547">
        <w:t>"/&gt;</w:t>
      </w:r>
    </w:p>
    <w:p w14:paraId="540942F2" w14:textId="77777777" w:rsidR="007E2236" w:rsidRDefault="007E2236" w:rsidP="007E2236">
      <w:pPr>
        <w:pStyle w:val="Appendix3"/>
      </w:pPr>
      <w:bookmarkStart w:id="603" w:name="_Toc162959936"/>
      <w:r>
        <w:t>DVB-S</w:t>
      </w:r>
      <w:bookmarkEnd w:id="603"/>
    </w:p>
    <w:p w14:paraId="025A2937" w14:textId="77777777" w:rsidR="005D10C5" w:rsidRDefault="005D10C5" w:rsidP="005D10C5">
      <w: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322547" w:rsidRDefault="005D10C5" w:rsidP="005D10C5">
      <w:pPr>
        <w:pStyle w:val="Code"/>
      </w:pPr>
      <w:r>
        <w:t xml:space="preserve">      </w:t>
      </w:r>
      <w:r w:rsidRPr="00322547">
        <w:t>inversion="</w:t>
      </w:r>
      <w:r w:rsidRPr="00322547">
        <w:rPr>
          <w:i/>
        </w:rPr>
        <w:t>on|off|auto, default=auto</w:t>
      </w:r>
      <w:r w:rsidRPr="00322547">
        <w:t>"</w:t>
      </w:r>
    </w:p>
    <w:p w14:paraId="4C7779FE" w14:textId="77777777" w:rsidR="005D10C5" w:rsidRPr="00322547" w:rsidRDefault="005D10C5" w:rsidP="005D10C5">
      <w:pPr>
        <w:pStyle w:val="Code"/>
        <w:rPr>
          <w:i/>
        </w:rPr>
      </w:pPr>
      <w:r w:rsidRPr="00322547">
        <w:t xml:space="preserve">      FEC="</w:t>
      </w:r>
      <w:r w:rsidRPr="00322547">
        <w:rPr>
          <w:i/>
        </w:rPr>
        <w:t>1/2|2/3|3/4|4/5|5/6|6/7|7/8|8/9|9/10|3/5|1/3|1/4|2/5|5/11|auto|none,</w:t>
      </w:r>
    </w:p>
    <w:p w14:paraId="1E8FEE07" w14:textId="77777777" w:rsidR="005D10C5" w:rsidRPr="00322547" w:rsidRDefault="005D10C5" w:rsidP="005D10C5">
      <w:pPr>
        <w:pStyle w:val="Code"/>
      </w:pPr>
      <w:r w:rsidRPr="00322547">
        <w:rPr>
          <w:i/>
        </w:rPr>
        <w:t xml:space="preserve">           default=auto</w:t>
      </w:r>
      <w:r w:rsidRPr="00322547">
        <w:t>"</w:t>
      </w:r>
    </w:p>
    <w:p w14:paraId="12AB3379" w14:textId="77777777" w:rsidR="005D10C5" w:rsidRDefault="005D10C5" w:rsidP="005D10C5">
      <w:pPr>
        <w:pStyle w:val="Code"/>
      </w:pPr>
      <w:r w:rsidRPr="00322547">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pPr>
      <w:r w:rsidRPr="00475AEA">
        <w:t xml:space="preserve">      ISI="</w:t>
      </w:r>
      <w:r w:rsidRPr="00475AEA">
        <w:rPr>
          <w:i/>
        </w:rPr>
        <w:t>uint8, optional</w:t>
      </w:r>
      <w:r w:rsidRPr="00475AEA">
        <w:t>"</w:t>
      </w:r>
    </w:p>
    <w:p w14:paraId="47B58ACE" w14:textId="77777777" w:rsidR="00553199" w:rsidRPr="00553199" w:rsidRDefault="00553199" w:rsidP="00553199">
      <w:pPr>
        <w:pStyle w:val="Code"/>
      </w:pPr>
      <w:r w:rsidRPr="00475AEA">
        <w:t xml:space="preserve">      </w:t>
      </w:r>
      <w:r w:rsidRPr="00553199">
        <w:t>PLS_code="</w:t>
      </w:r>
      <w:r w:rsidRPr="00E96368">
        <w:rPr>
          <w:i/>
        </w:rPr>
        <w:t>uint18, optional</w:t>
      </w:r>
      <w:r w:rsidRPr="00553199">
        <w:t>"</w:t>
      </w:r>
    </w:p>
    <w:p w14:paraId="1A9AD13D" w14:textId="77777777" w:rsidR="00553199" w:rsidRDefault="00553199" w:rsidP="00553199">
      <w:pPr>
        <w:pStyle w:val="Code"/>
      </w:pPr>
      <w:r w:rsidRPr="00553199">
        <w:t xml:space="preserve">      </w:t>
      </w:r>
      <w:r>
        <w:t>PLS_mode="</w:t>
      </w:r>
      <w:r w:rsidRPr="00E96368">
        <w:rPr>
          <w:i/>
        </w:rPr>
        <w:t>ROOT|GOLD|COMBO, default=ROOT</w:t>
      </w:r>
      <w:r>
        <w:t>"/&gt;</w:t>
      </w:r>
    </w:p>
    <w:p w14:paraId="4059C0D1" w14:textId="77777777" w:rsidR="007E2236" w:rsidRDefault="007E2236" w:rsidP="007E2236">
      <w:pPr>
        <w:pStyle w:val="Appendix3"/>
      </w:pPr>
      <w:bookmarkStart w:id="604" w:name="_Toc162959937"/>
      <w:r>
        <w:t>DVB-T</w:t>
      </w:r>
      <w:bookmarkEnd w:id="604"/>
    </w:p>
    <w:p w14:paraId="4E46D97B" w14:textId="77777777" w:rsidR="005D10C5" w:rsidRDefault="005D10C5" w:rsidP="005D10C5">
      <w: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322547" w:rsidRDefault="005D10C5" w:rsidP="005D10C5">
      <w:pPr>
        <w:pStyle w:val="Code"/>
      </w:pPr>
      <w:r>
        <w:t xml:space="preserve">      </w:t>
      </w:r>
      <w:r w:rsidRPr="00322547">
        <w:t>inversion="</w:t>
      </w:r>
      <w:r w:rsidRPr="00322547">
        <w:rPr>
          <w:i/>
        </w:rPr>
        <w:t>on|off|auto, default=auto</w:t>
      </w:r>
      <w:r w:rsidRPr="00322547">
        <w:t>"</w:t>
      </w:r>
    </w:p>
    <w:p w14:paraId="7A495FAD" w14:textId="77777777" w:rsidR="005D10C5" w:rsidRPr="00322547" w:rsidRDefault="005D10C5" w:rsidP="005D10C5">
      <w:pPr>
        <w:pStyle w:val="Code"/>
        <w:rPr>
          <w:i/>
        </w:rPr>
      </w:pPr>
      <w:r w:rsidRPr="00322547">
        <w:t xml:space="preserve">      HPFEC="</w:t>
      </w:r>
      <w:r w:rsidRPr="00322547">
        <w:rPr>
          <w:i/>
        </w:rPr>
        <w:t>1/2|2/3|3/4|4/5|5/6|6/7|7/8|8/9|9/10|3/5|1/3|1/4|2/5|5/11|auto|none,</w:t>
      </w:r>
    </w:p>
    <w:p w14:paraId="6BE86449" w14:textId="77777777" w:rsidR="005D10C5" w:rsidRPr="00322547" w:rsidRDefault="005D10C5" w:rsidP="005D10C5">
      <w:pPr>
        <w:pStyle w:val="Code"/>
      </w:pPr>
      <w:r w:rsidRPr="00322547">
        <w:rPr>
          <w:i/>
        </w:rPr>
        <w:t xml:space="preserve">             default=auto</w:t>
      </w:r>
      <w:r w:rsidRPr="00322547">
        <w:t>"</w:t>
      </w:r>
    </w:p>
    <w:p w14:paraId="4D5C28D9" w14:textId="77777777" w:rsidR="005D10C5" w:rsidRPr="00322547" w:rsidRDefault="005D10C5" w:rsidP="005D10C5">
      <w:pPr>
        <w:pStyle w:val="Code"/>
        <w:rPr>
          <w:i/>
        </w:rPr>
      </w:pPr>
      <w:r w:rsidRPr="00322547">
        <w:t xml:space="preserve">      LPFEC="</w:t>
      </w:r>
      <w:r w:rsidRPr="00322547">
        <w:rPr>
          <w:i/>
        </w:rPr>
        <w:t>1/2|2/3|3/4|4/5|5/6|6/7|7/8|8/9|9/10|3/5|1/3|1/4|2/5|5/11|auto|none,</w:t>
      </w:r>
    </w:p>
    <w:p w14:paraId="6397EF10" w14:textId="77777777" w:rsidR="005D10C5" w:rsidRPr="00322547" w:rsidRDefault="005D10C5" w:rsidP="005D10C5">
      <w:pPr>
        <w:pStyle w:val="Code"/>
      </w:pPr>
      <w:r w:rsidRPr="00322547">
        <w:rPr>
          <w:i/>
        </w:rPr>
        <w:t xml:space="preserve">             default=auto</w:t>
      </w:r>
      <w:r w:rsidRPr="00322547">
        <w:t>"</w:t>
      </w:r>
    </w:p>
    <w:p w14:paraId="56BB17AC" w14:textId="77777777" w:rsidR="005D10C5" w:rsidRPr="00322547" w:rsidRDefault="005D10C5" w:rsidP="005D10C5">
      <w:pPr>
        <w:pStyle w:val="Code"/>
      </w:pPr>
      <w:r w:rsidRPr="00322547">
        <w:t xml:space="preserve">      bandwidth="</w:t>
      </w:r>
      <w:r w:rsidRPr="00322547">
        <w:rPr>
          <w:i/>
        </w:rPr>
        <w:t>1.712-MHz|5-MHz|6-MHz|7-MHz|8-MHz|10-MHz|auto, default=auto</w:t>
      </w:r>
      <w:r w:rsidRPr="00322547">
        <w:t>"</w:t>
      </w:r>
    </w:p>
    <w:p w14:paraId="6287F9AC" w14:textId="77777777" w:rsidR="005D10C5" w:rsidRPr="00322547" w:rsidRDefault="005D10C5" w:rsidP="005D10C5">
      <w:pPr>
        <w:pStyle w:val="Code"/>
      </w:pPr>
      <w:r w:rsidRPr="00322547">
        <w:t xml:space="preserve">      transmission="</w:t>
      </w:r>
      <w:r w:rsidRPr="00322547">
        <w:rPr>
          <w:i/>
        </w:rPr>
        <w:t>1K|2K|4K|8K|16K|32K|auto, default=auto</w:t>
      </w:r>
      <w:r w:rsidRPr="00322547">
        <w:t>"</w:t>
      </w:r>
    </w:p>
    <w:p w14:paraId="158233AC" w14:textId="77777777" w:rsidR="005D10C5" w:rsidRPr="00322547" w:rsidRDefault="005D10C5" w:rsidP="005D10C5">
      <w:pPr>
        <w:pStyle w:val="Code"/>
      </w:pPr>
      <w:r w:rsidRPr="00322547">
        <w:t xml:space="preserve">      guard="</w:t>
      </w:r>
      <w:r w:rsidRPr="00322547">
        <w:rPr>
          <w:i/>
        </w:rPr>
        <w:t>1/4|1/8|1/16|1/32|1/128|19/128|19/256|auto, default=auto</w:t>
      </w:r>
      <w:r w:rsidRPr="00322547">
        <w:t>"</w:t>
      </w:r>
    </w:p>
    <w:p w14:paraId="3F050E73" w14:textId="77777777" w:rsidR="005D10C5" w:rsidRPr="00322547" w:rsidRDefault="005D10C5" w:rsidP="005D10C5">
      <w:pPr>
        <w:pStyle w:val="Code"/>
      </w:pPr>
      <w:r w:rsidRPr="00322547">
        <w:t xml:space="preserve">      hierarchy="</w:t>
      </w:r>
      <w:r w:rsidRPr="00322547">
        <w:rPr>
          <w:i/>
        </w:rPr>
        <w:t>1|2|4|auto|none, default=auto</w:t>
      </w:r>
      <w:r w:rsidRPr="00322547">
        <w:t>"</w:t>
      </w:r>
    </w:p>
    <w:p w14:paraId="400817C3" w14:textId="77777777" w:rsidR="005D10C5" w:rsidRDefault="005D10C5" w:rsidP="005D10C5">
      <w:pPr>
        <w:pStyle w:val="Code"/>
      </w:pPr>
      <w:r w:rsidRPr="00322547">
        <w:t xml:space="preserve">      </w:t>
      </w:r>
      <w:r>
        <w:t>PLP="</w:t>
      </w:r>
      <w:r w:rsidRPr="005D10C5">
        <w:rPr>
          <w:i/>
        </w:rPr>
        <w:t>uint8, optional</w:t>
      </w:r>
      <w:r>
        <w:t>"/&gt;</w:t>
      </w:r>
    </w:p>
    <w:p w14:paraId="11846058" w14:textId="77777777" w:rsidR="008404CC" w:rsidRDefault="008404CC" w:rsidP="008404CC">
      <w:pPr>
        <w:pStyle w:val="Appendix3"/>
      </w:pPr>
      <w:bookmarkStart w:id="605" w:name="_Toc162959938"/>
      <w:r>
        <w:t>ISDB-T</w:t>
      </w:r>
      <w:bookmarkEnd w:id="605"/>
    </w:p>
    <w:p w14:paraId="1E70D4E8" w14:textId="77777777" w:rsidR="008404CC" w:rsidRDefault="008404CC" w:rsidP="008404CC">
      <w: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322547" w:rsidRDefault="008404CC" w:rsidP="008404CC">
      <w:pPr>
        <w:pStyle w:val="Code"/>
      </w:pPr>
      <w:r>
        <w:t xml:space="preserve">       </w:t>
      </w:r>
      <w:r w:rsidRPr="00322547">
        <w:t>transmission="</w:t>
      </w:r>
      <w:r w:rsidRPr="00322547">
        <w:rPr>
          <w:i/>
        </w:rPr>
        <w:t>2K|4K|8K|auto, default=auto</w:t>
      </w:r>
      <w:r w:rsidRPr="00322547">
        <w:t>"</w:t>
      </w:r>
    </w:p>
    <w:p w14:paraId="09D782BF" w14:textId="77777777" w:rsidR="008404CC" w:rsidRPr="00322547" w:rsidRDefault="008404CC" w:rsidP="008404CC">
      <w:pPr>
        <w:pStyle w:val="Code"/>
      </w:pPr>
      <w:r w:rsidRPr="00322547">
        <w:t xml:space="preserve">       guard="</w:t>
      </w:r>
      <w:r w:rsidRPr="00322547">
        <w:rPr>
          <w:i/>
        </w:rPr>
        <w:t>1/4|1/8|1/16|1/32|auto, default=auto</w:t>
      </w:r>
      <w:r w:rsidRPr="00322547">
        <w:t>"/&gt;</w:t>
      </w:r>
    </w:p>
    <w:p w14:paraId="2BBFA25E" w14:textId="77777777" w:rsidR="00DA4E29" w:rsidRDefault="00DA4E29" w:rsidP="00DA4E29">
      <w:pPr>
        <w:pStyle w:val="Appendix3"/>
      </w:pPr>
      <w:bookmarkStart w:id="606" w:name="_Ref66723765"/>
      <w:bookmarkStart w:id="607" w:name="_Ref66723766"/>
      <w:bookmarkStart w:id="608" w:name="_Toc162959939"/>
      <w:r>
        <w:lastRenderedPageBreak/>
        <w:t>ISDB-S</w:t>
      </w:r>
      <w:bookmarkEnd w:id="608"/>
    </w:p>
    <w:p w14:paraId="71C4C6D6" w14:textId="77777777" w:rsidR="00DA4E29" w:rsidRDefault="00DA4E29" w:rsidP="00DA4E29">
      <w: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322547" w:rsidRDefault="00DA4E29" w:rsidP="00DA4E29">
      <w:pPr>
        <w:pStyle w:val="Code"/>
      </w:pPr>
      <w:r>
        <w:t xml:space="preserve">       </w:t>
      </w:r>
      <w:r w:rsidRPr="00322547">
        <w:t>inversion="</w:t>
      </w:r>
      <w:r w:rsidRPr="00322547">
        <w:rPr>
          <w:i/>
        </w:rPr>
        <w:t>on|off|auto, default=auto</w:t>
      </w:r>
      <w:r w:rsidRPr="00322547">
        <w:t>"</w:t>
      </w:r>
    </w:p>
    <w:p w14:paraId="22F013CC" w14:textId="77777777" w:rsidR="00DA4E29" w:rsidRPr="00322547" w:rsidRDefault="00DA4E29" w:rsidP="00DA4E29">
      <w:pPr>
        <w:pStyle w:val="Code"/>
      </w:pPr>
      <w:r w:rsidRPr="00322547">
        <w:t xml:space="preserve">       FEC="</w:t>
      </w:r>
      <w:r w:rsidRPr="00322547">
        <w:rPr>
          <w:i/>
        </w:rPr>
        <w:t>1/2|2/3|3/4|5/6|7/8|auto|none, default=auto</w:t>
      </w:r>
      <w:r w:rsidRPr="00322547">
        <w:t>"/&gt;</w:t>
      </w:r>
    </w:p>
    <w:p w14:paraId="6F343FC4" w14:textId="77777777" w:rsidR="00895EEF" w:rsidRDefault="00534674" w:rsidP="00534674">
      <w:pPr>
        <w:pStyle w:val="Appendix1"/>
      </w:pPr>
      <w:bookmarkStart w:id="609" w:name="_Toc162959940"/>
      <w:r>
        <w:lastRenderedPageBreak/>
        <w:t>Resource monitoring configuration file</w:t>
      </w:r>
      <w:bookmarkEnd w:id="606"/>
      <w:bookmarkEnd w:id="607"/>
      <w:bookmarkEnd w:id="60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0" w:name="_Toc162959941"/>
      <w:r>
        <w:t>Resource monitoring in TSDuck</w:t>
      </w:r>
      <w:bookmarkEnd w:id="61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pPr>
      <w:r w:rsidRPr="00BB649E">
        <w:t>* [MON] 2021/03/14 18:23, VM: 389 MB (stab</w:t>
      </w:r>
      <w:r>
        <w:t>le), CPU:2.19% (average:2.17</w:t>
      </w:r>
      <w:r w:rsidRPr="00BB649E">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pPr>
      <w:bookmarkStart w:id="611" w:name="_Toc162959942"/>
      <w:r>
        <w:t>Resource monitoring configuration file format</w:t>
      </w:r>
      <w:bookmarkEnd w:id="611"/>
    </w:p>
    <w:p w14:paraId="64DB687F" w14:textId="2A4F3B38"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424C7">
        <w:t>2.6.3</w:t>
      </w:r>
      <w:r>
        <w:fldChar w:fldCharType="end"/>
      </w:r>
      <w:r>
        <w:t xml:space="preserve">, page </w:t>
      </w:r>
      <w:r>
        <w:fldChar w:fldCharType="begin"/>
      </w:r>
      <w:r>
        <w:instrText xml:space="preserve"> PAGEREF _Ref62227334 \h </w:instrText>
      </w:r>
      <w:r>
        <w:fldChar w:fldCharType="separate"/>
      </w:r>
      <w:r w:rsidR="001424C7">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1424C7">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pPr>
      <w:bookmarkStart w:id="612" w:name="_Toc162959943"/>
      <w:r>
        <w:t>Default resource monitoring configuration</w:t>
      </w:r>
      <w:bookmarkEnd w:id="61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lastRenderedPageBreak/>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pPr>
      <w:bookmarkStart w:id="613" w:name="_Ref515728237"/>
      <w:bookmarkStart w:id="614" w:name="_Ref515728238"/>
      <w:bookmarkStart w:id="615" w:name="_Toc162959944"/>
      <w:r>
        <w:lastRenderedPageBreak/>
        <w:t xml:space="preserve">PSI/SI </w:t>
      </w:r>
      <w:r w:rsidR="008836CC">
        <w:t xml:space="preserve">XML </w:t>
      </w:r>
      <w:r w:rsidR="008836CC" w:rsidRPr="008836CC">
        <w:t>Reference</w:t>
      </w:r>
      <w:r w:rsidR="008836CC">
        <w:t xml:space="preserve"> Model</w:t>
      </w:r>
      <w:bookmarkEnd w:id="613"/>
      <w:bookmarkEnd w:id="614"/>
      <w:bookmarkEnd w:id="61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6" w:name="_Toc162959945"/>
      <w:r>
        <w:t>PSI/SI file format</w:t>
      </w:r>
      <w:bookmarkEnd w:id="616"/>
    </w:p>
    <w:p w14:paraId="4FEACE52" w14:textId="5D29B791"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424C7">
        <w:t>2.6.3</w:t>
      </w:r>
      <w:r>
        <w:fldChar w:fldCharType="end"/>
      </w:r>
      <w:r>
        <w:t xml:space="preserve">, page </w:t>
      </w:r>
      <w:r>
        <w:fldChar w:fldCharType="begin"/>
      </w:r>
      <w:r>
        <w:instrText xml:space="preserve"> PAGEREF _Ref62227334 \h </w:instrText>
      </w:r>
      <w:r>
        <w:fldChar w:fldCharType="separate"/>
      </w:r>
      <w:r w:rsidR="001424C7">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1424C7">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00B7B01"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424C7">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424C7">
        <w:rPr>
          <w:noProof/>
        </w:rPr>
        <w:t>579</w:t>
      </w:r>
      <w:r w:rsidR="001A6DAA">
        <w:fldChar w:fldCharType="end"/>
      </w:r>
      <w:r>
        <w:t>.</w:t>
      </w:r>
    </w:p>
    <w:p w14:paraId="6C637F5E" w14:textId="2D9CC486" w:rsidR="009A2D0B" w:rsidRDefault="009A2D0B" w:rsidP="009A2D0B">
      <w:pPr>
        <w:pStyle w:val="Appendix3"/>
      </w:pPr>
      <w:bookmarkStart w:id="617" w:name="_Toc162959946"/>
      <w:r>
        <w:t>XML file structure</w:t>
      </w:r>
      <w:bookmarkEnd w:id="617"/>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1CC43B1"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424C7">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424C7">
        <w:rPr>
          <w:noProof/>
        </w:rPr>
        <w:t>579</w:t>
      </w:r>
      <w:r w:rsidR="002C3A96">
        <w:fldChar w:fldCharType="end"/>
      </w:r>
      <w:r w:rsidR="002C3A96">
        <w:t>).</w:t>
      </w:r>
    </w:p>
    <w:p w14:paraId="043627CF" w14:textId="615FB5B2" w:rsidR="009A2D0B" w:rsidRDefault="009A2D0B" w:rsidP="009A2D0B">
      <w:pPr>
        <w:pStyle w:val="Appendix3"/>
      </w:pPr>
      <w:bookmarkStart w:id="618" w:name="_Toc162959947"/>
      <w:r>
        <w:t>Table metadata</w:t>
      </w:r>
      <w:bookmarkEnd w:id="618"/>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19" w:name="_Toc162959948"/>
      <w:r>
        <w:t>MPEG-defined t</w:t>
      </w:r>
      <w:r w:rsidR="003E2585">
        <w:t>ables</w:t>
      </w:r>
      <w:bookmarkEnd w:id="619"/>
    </w:p>
    <w:p w14:paraId="7893ECB4" w14:textId="77777777" w:rsidR="00CF6FD8" w:rsidRDefault="00CF6FD8" w:rsidP="00CF6FD8">
      <w:pPr>
        <w:pStyle w:val="Appendix3"/>
      </w:pPr>
      <w:bookmarkStart w:id="620" w:name="_Toc162959949"/>
      <w:r>
        <w:t>Conditional Access Table (CAT)</w:t>
      </w:r>
      <w:bookmarkEnd w:id="620"/>
    </w:p>
    <w:p w14:paraId="5DECA7F4" w14:textId="34F34C3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424C7">
        <w:t>[1]</w:t>
      </w:r>
      <w:r>
        <w:fldChar w:fldCharType="end"/>
      </w:r>
      <w:r w:rsidRPr="00CE6802">
        <w:rPr>
          <w:rStyle w:val="Codeintext"/>
        </w:rPr>
        <w:t>.</w:t>
      </w:r>
    </w:p>
    <w:p w14:paraId="5AF43180" w14:textId="77777777" w:rsidR="00CF6FD8" w:rsidRDefault="00CF6FD8" w:rsidP="00CF6FD8">
      <w:pPr>
        <w:pStyle w:val="Code"/>
      </w:pPr>
      <w:r>
        <w:lastRenderedPageBreak/>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1" w:name="_Toc162959950"/>
      <w:r>
        <w:t>DSM-CC Stream Descriptors Table</w:t>
      </w:r>
      <w:bookmarkEnd w:id="621"/>
    </w:p>
    <w:p w14:paraId="3A18F945" w14:textId="53436805" w:rsidR="00CF6FD8" w:rsidRPr="005A757F" w:rsidRDefault="00CF6FD8" w:rsidP="00CF6FD8">
      <w:r>
        <w:t xml:space="preserve">Defined by MPEG in </w:t>
      </w:r>
      <w:r>
        <w:fldChar w:fldCharType="begin"/>
      </w:r>
      <w:r>
        <w:instrText xml:space="preserve"> REF _Ref2010588 \r \h </w:instrText>
      </w:r>
      <w:r>
        <w:fldChar w:fldCharType="separate"/>
      </w:r>
      <w:r w:rsidR="001424C7">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2" w:name="_Toc162959951"/>
      <w:r>
        <w:t>Program Association Table (PAT)</w:t>
      </w:r>
      <w:bookmarkEnd w:id="622"/>
    </w:p>
    <w:p w14:paraId="408728C0" w14:textId="33750E2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424C7">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3" w:name="_Toc162959952"/>
      <w:r>
        <w:t>Program Map Table (PMT)</w:t>
      </w:r>
      <w:bookmarkEnd w:id="623"/>
    </w:p>
    <w:p w14:paraId="73C3703F" w14:textId="24C2AB4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424C7">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4" w:name="_Toc162959953"/>
      <w:r w:rsidRPr="00B5634F">
        <w:t xml:space="preserve">Transport Stream </w:t>
      </w:r>
      <w:r>
        <w:t>Description Table (TSDT)</w:t>
      </w:r>
      <w:bookmarkEnd w:id="624"/>
    </w:p>
    <w:p w14:paraId="3BDFD62B" w14:textId="78ABBC9A"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424C7">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5" w:name="_Toc162959954"/>
      <w:r>
        <w:t>DVB-defined tables</w:t>
      </w:r>
      <w:bookmarkEnd w:id="625"/>
    </w:p>
    <w:p w14:paraId="70D1A2AF" w14:textId="77777777" w:rsidR="007031A3" w:rsidRDefault="007031A3" w:rsidP="001000E6">
      <w:pPr>
        <w:pStyle w:val="Appendix3"/>
      </w:pPr>
      <w:bookmarkStart w:id="626" w:name="_Toc162959955"/>
      <w:r w:rsidRPr="002E42B6">
        <w:t>A</w:t>
      </w:r>
      <w:r>
        <w:t>pplication Information Table (AIT)</w:t>
      </w:r>
      <w:bookmarkEnd w:id="626"/>
    </w:p>
    <w:p w14:paraId="355B0AC9" w14:textId="561634D0"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424C7">
        <w:t>[12]</w:t>
      </w:r>
      <w:r w:rsidR="00D56831">
        <w:fldChar w:fldCharType="end"/>
      </w:r>
      <w:r w:rsidR="00D56831">
        <w:t xml:space="preserve"> and</w:t>
      </w:r>
      <w:r w:rsidRPr="005A757F">
        <w:t xml:space="preserve"> </w:t>
      </w:r>
      <w:r w:rsidR="005A757F">
        <w:fldChar w:fldCharType="begin"/>
      </w:r>
      <w:r w:rsidR="005A757F" w:rsidRPr="005A757F">
        <w:instrText xml:space="preserve"> REF _Ref2010283 \r \h </w:instrText>
      </w:r>
      <w:r w:rsidR="005A757F">
        <w:fldChar w:fldCharType="separate"/>
      </w:r>
      <w:r w:rsidR="001424C7">
        <w:t>[15]</w:t>
      </w:r>
      <w:r w:rsidR="005A757F">
        <w:fldChar w:fldCharType="end"/>
      </w:r>
      <w:r w:rsidRPr="005A757F">
        <w:t>.</w:t>
      </w:r>
    </w:p>
    <w:p w14:paraId="00B99A90" w14:textId="77777777" w:rsidR="007031A3" w:rsidRPr="003C654B" w:rsidRDefault="007031A3" w:rsidP="007031A3">
      <w:pPr>
        <w:pStyle w:val="Code"/>
      </w:pPr>
      <w:r w:rsidRPr="003C654B">
        <w:t>&lt;</w:t>
      </w:r>
      <w:r w:rsidRPr="003C654B">
        <w:rPr>
          <w:b/>
        </w:rPr>
        <w:t>AIT</w:t>
      </w:r>
      <w:r w:rsidRPr="003C654B">
        <w:t xml:space="preserve"> version="</w:t>
      </w:r>
      <w:r w:rsidRPr="003C654B">
        <w:rPr>
          <w:i/>
        </w:rPr>
        <w:t>uint5, default=0</w:t>
      </w:r>
      <w:r w:rsidRPr="003C654B">
        <w:t>"</w:t>
      </w:r>
    </w:p>
    <w:p w14:paraId="6B6B3C1C" w14:textId="77777777" w:rsidR="007031A3" w:rsidRPr="002E42B6" w:rsidRDefault="007031A3" w:rsidP="007031A3">
      <w:pPr>
        <w:pStyle w:val="Code"/>
      </w:pPr>
      <w:r w:rsidRPr="003C654B">
        <w:t xml:space="preserve">     </w:t>
      </w:r>
      <w:r w:rsidRPr="002E42B6">
        <w:t>current="</w:t>
      </w:r>
      <w:r w:rsidRPr="002E42B6">
        <w:rPr>
          <w:i/>
        </w:rPr>
        <w:t>bool, default=true</w:t>
      </w:r>
      <w:r w:rsidRPr="002E42B6">
        <w:t>"</w:t>
      </w:r>
    </w:p>
    <w:p w14:paraId="0BEDE80D" w14:textId="77777777" w:rsidR="007031A3" w:rsidRPr="002E42B6" w:rsidRDefault="007031A3" w:rsidP="007031A3">
      <w:pPr>
        <w:pStyle w:val="Code"/>
      </w:pPr>
      <w:r w:rsidRPr="002E42B6">
        <w:t xml:space="preserve">     test_application_flag="</w:t>
      </w:r>
      <w:r w:rsidRPr="002E42B6">
        <w:rPr>
          <w:i/>
        </w:rPr>
        <w:t>bool, default=true</w:t>
      </w:r>
      <w:r w:rsidRPr="002E42B6">
        <w:t>"</w:t>
      </w:r>
    </w:p>
    <w:p w14:paraId="40EBECB3" w14:textId="77777777" w:rsidR="007031A3" w:rsidRPr="002E42B6" w:rsidRDefault="007031A3" w:rsidP="007031A3">
      <w:pPr>
        <w:pStyle w:val="Code"/>
      </w:pPr>
      <w:r w:rsidRPr="002E42B6">
        <w:lastRenderedPageBreak/>
        <w:t xml:space="preserve">     application_type="</w:t>
      </w:r>
      <w:r w:rsidRPr="002E42B6">
        <w:rPr>
          <w:i/>
        </w:rPr>
        <w:t>uint15, required</w:t>
      </w:r>
      <w:r w:rsidRPr="002E42B6">
        <w:t>"&gt;</w:t>
      </w:r>
    </w:p>
    <w:p w14:paraId="35E46EC9" w14:textId="77777777" w:rsidR="007031A3" w:rsidRPr="002E42B6" w:rsidRDefault="007031A3" w:rsidP="007031A3">
      <w:pPr>
        <w:pStyle w:val="Code"/>
      </w:pPr>
    </w:p>
    <w:p w14:paraId="177AF41B" w14:textId="77777777" w:rsidR="007031A3" w:rsidRPr="002E42B6" w:rsidRDefault="007031A3" w:rsidP="007031A3">
      <w:pPr>
        <w:pStyle w:val="Code"/>
      </w:pPr>
      <w:r w:rsidRPr="002E42B6">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pPr>
    </w:p>
    <w:p w14:paraId="6C61B417" w14:textId="77777777" w:rsidR="007031A3" w:rsidRPr="002E42B6" w:rsidRDefault="007031A3" w:rsidP="007031A3">
      <w:pPr>
        <w:pStyle w:val="Code"/>
      </w:pPr>
      <w:r w:rsidRPr="002E42B6">
        <w:t xml:space="preserve">  &lt;!-- </w:t>
      </w:r>
      <w:r w:rsidRPr="0095048A">
        <w:rPr>
          <w:i/>
        </w:rPr>
        <w:t>One per application</w:t>
      </w:r>
      <w:r w:rsidRPr="002E42B6">
        <w:t xml:space="preserve"> --&gt;</w:t>
      </w:r>
    </w:p>
    <w:p w14:paraId="7B46B822" w14:textId="77777777" w:rsidR="007031A3" w:rsidRPr="00CE5B8A" w:rsidRDefault="007031A3" w:rsidP="007031A3">
      <w:pPr>
        <w:pStyle w:val="Code"/>
      </w:pPr>
      <w:r w:rsidRPr="002E42B6">
        <w:t xml:space="preserve">  </w:t>
      </w:r>
      <w:r w:rsidRPr="00CE5B8A">
        <w:t>&lt;application control_code="</w:t>
      </w:r>
      <w:r w:rsidRPr="00CE5B8A">
        <w:rPr>
          <w:i/>
        </w:rPr>
        <w:t>uint8, required</w:t>
      </w:r>
      <w:r w:rsidRPr="00CE5B8A">
        <w:t>"&gt;</w:t>
      </w:r>
    </w:p>
    <w:p w14:paraId="6312F233" w14:textId="77777777" w:rsidR="003C654B" w:rsidRDefault="007031A3" w:rsidP="007031A3">
      <w:pPr>
        <w:pStyle w:val="Code"/>
      </w:pPr>
      <w:r w:rsidRPr="00CE5B8A">
        <w:t xml:space="preserve">   </w:t>
      </w:r>
      <w:r w:rsidR="003C654B">
        <w:t xml:space="preserve"> &lt;application_identifier</w:t>
      </w:r>
    </w:p>
    <w:p w14:paraId="68E2867C" w14:textId="77777777" w:rsidR="007031A3" w:rsidRPr="00CE5B8A" w:rsidRDefault="003C654B" w:rsidP="007031A3">
      <w:pPr>
        <w:pStyle w:val="Code"/>
      </w:pPr>
      <w:r>
        <w:t xml:space="preserve">         organiz</w:t>
      </w:r>
      <w:r w:rsidR="007031A3" w:rsidRPr="00CE5B8A">
        <w:t>ation_id="</w:t>
      </w:r>
      <w:r w:rsidR="007031A3" w:rsidRPr="00CE5B8A">
        <w:rPr>
          <w:i/>
        </w:rPr>
        <w:t>uint32, required</w:t>
      </w:r>
      <w:r w:rsidR="007031A3" w:rsidRPr="00CE5B8A">
        <w:t>"</w:t>
      </w:r>
    </w:p>
    <w:p w14:paraId="554E3BD5" w14:textId="77777777" w:rsidR="007031A3" w:rsidRPr="00CE5B8A" w:rsidRDefault="007031A3" w:rsidP="007031A3">
      <w:pPr>
        <w:pStyle w:val="Code"/>
      </w:pPr>
      <w:r w:rsidRPr="00CE5B8A">
        <w:t xml:space="preserve">         application_id="</w:t>
      </w:r>
      <w:r w:rsidRPr="00CE5B8A">
        <w:rPr>
          <w:i/>
        </w:rPr>
        <w:t>uint16, required</w:t>
      </w:r>
      <w:r w:rsidRPr="00CE5B8A">
        <w:t>"/&gt;</w:t>
      </w:r>
    </w:p>
    <w:p w14:paraId="355A2CBA" w14:textId="77777777" w:rsidR="007031A3" w:rsidRPr="00CE5B8A" w:rsidRDefault="007031A3" w:rsidP="007031A3">
      <w:pPr>
        <w:pStyle w:val="Code"/>
      </w:pPr>
      <w:r w:rsidRPr="00CE5B8A">
        <w:t xml:space="preserve">    &lt;</w:t>
      </w:r>
      <w:r w:rsidRPr="00CE5B8A">
        <w:rPr>
          <w:i/>
        </w:rPr>
        <w:t>DESCRIPTOR_LIST</w:t>
      </w:r>
      <w:r w:rsidRPr="00CE5B8A">
        <w:t>&gt;</w:t>
      </w:r>
    </w:p>
    <w:p w14:paraId="5F72A6F2" w14:textId="77777777" w:rsidR="007031A3" w:rsidRPr="00CE5B8A" w:rsidRDefault="007031A3" w:rsidP="007031A3">
      <w:pPr>
        <w:pStyle w:val="Code"/>
      </w:pPr>
      <w:r w:rsidRPr="00CE5B8A">
        <w:t xml:space="preserve">  &lt;/application&gt;</w:t>
      </w:r>
    </w:p>
    <w:p w14:paraId="4C7B87C7" w14:textId="77777777" w:rsidR="007031A3" w:rsidRPr="00CE5B8A" w:rsidRDefault="007031A3" w:rsidP="007031A3">
      <w:pPr>
        <w:pStyle w:val="Code"/>
      </w:pPr>
    </w:p>
    <w:p w14:paraId="3A14AC6B" w14:textId="77777777" w:rsidR="007031A3" w:rsidRPr="00CE5B8A" w:rsidRDefault="007031A3" w:rsidP="007031A3">
      <w:pPr>
        <w:pStyle w:val="Code"/>
      </w:pPr>
      <w:r w:rsidRPr="00CE5B8A">
        <w:t>&lt;/AIT&gt;</w:t>
      </w:r>
    </w:p>
    <w:p w14:paraId="46275784" w14:textId="77777777" w:rsidR="007031A3" w:rsidRDefault="007031A3" w:rsidP="001000E6">
      <w:pPr>
        <w:pStyle w:val="Appendix3"/>
      </w:pPr>
      <w:bookmarkStart w:id="627" w:name="_Toc162959956"/>
      <w:r>
        <w:t>Bouquet Association Table (BAT)</w:t>
      </w:r>
      <w:bookmarkEnd w:id="627"/>
    </w:p>
    <w:p w14:paraId="6E554A34" w14:textId="4B34DFE2" w:rsidR="005A757F" w:rsidRPr="005A757F" w:rsidRDefault="005A757F" w:rsidP="005A757F">
      <w:r>
        <w:t xml:space="preserve">Defined by DVB in </w:t>
      </w:r>
      <w:r>
        <w:fldChar w:fldCharType="begin"/>
      </w:r>
      <w:r>
        <w:instrText xml:space="preserve"> REF _Ref117479848 \r \h </w:instrText>
      </w:r>
      <w:r>
        <w:fldChar w:fldCharType="separate"/>
      </w:r>
      <w:r w:rsidR="001424C7">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pPr>
      <w:r w:rsidRPr="00FA1490">
        <w:t>&lt;</w:t>
      </w:r>
      <w:r w:rsidRPr="00ED0868">
        <w:rPr>
          <w:b/>
        </w:rPr>
        <w:t>BAT</w:t>
      </w:r>
      <w:r w:rsidRPr="00FA1490">
        <w:t xml:space="preserve"> version="</w:t>
      </w:r>
      <w:r w:rsidRPr="00FA1490">
        <w:rPr>
          <w:i/>
        </w:rPr>
        <w:t>uint5, default=0</w:t>
      </w:r>
      <w:r w:rsidRPr="00FA1490">
        <w:t>"</w:t>
      </w:r>
    </w:p>
    <w:p w14:paraId="0305F7BC" w14:textId="77777777" w:rsidR="007031A3" w:rsidRDefault="007031A3" w:rsidP="007031A3">
      <w:pPr>
        <w:pStyle w:val="Code"/>
      </w:pPr>
      <w:r w:rsidRPr="00FA1490">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pPr>
      <w:bookmarkStart w:id="628" w:name="_Toc162959957"/>
      <w:r>
        <w:t>Content Identifier Table</w:t>
      </w:r>
      <w:r w:rsidR="004F1AA4">
        <w:t xml:space="preserve"> (CIT)</w:t>
      </w:r>
      <w:bookmarkEnd w:id="628"/>
    </w:p>
    <w:p w14:paraId="333194F8" w14:textId="5F824C58" w:rsidR="00CD72DE" w:rsidRPr="005A757F" w:rsidRDefault="00CD72DE" w:rsidP="00CD72DE">
      <w:r>
        <w:t xml:space="preserve">Defined by DVB in </w:t>
      </w:r>
      <w:r>
        <w:fldChar w:fldCharType="begin"/>
      </w:r>
      <w:r>
        <w:instrText xml:space="preserve"> REF _Ref50381959 \r \h </w:instrText>
      </w:r>
      <w:r>
        <w:fldChar w:fldCharType="separate"/>
      </w:r>
      <w:r w:rsidR="001424C7">
        <w:t>[9]</w:t>
      </w:r>
      <w:r>
        <w:fldChar w:fldCharType="end"/>
      </w:r>
      <w:r>
        <w:t>.</w:t>
      </w:r>
    </w:p>
    <w:p w14:paraId="102CC517" w14:textId="77777777" w:rsidR="000427A1" w:rsidRPr="00CD72DE" w:rsidRDefault="000427A1" w:rsidP="000427A1">
      <w:pPr>
        <w:pStyle w:val="Code"/>
      </w:pPr>
      <w:r w:rsidRPr="00CD72DE">
        <w:t>&lt;</w:t>
      </w:r>
      <w:r w:rsidRPr="00CD72DE">
        <w:rPr>
          <w:b/>
        </w:rPr>
        <w:t>CIT</w:t>
      </w:r>
      <w:r w:rsidRPr="00CD72DE">
        <w:t xml:space="preserve"> version="</w:t>
      </w:r>
      <w:r w:rsidRPr="00CD72DE">
        <w:rPr>
          <w:i/>
        </w:rPr>
        <w:t>uint5, default=0</w:t>
      </w:r>
      <w:r w:rsidRPr="00CD72DE">
        <w:t>"</w:t>
      </w:r>
    </w:p>
    <w:p w14:paraId="2091B26A" w14:textId="77777777" w:rsidR="000427A1" w:rsidRDefault="000427A1" w:rsidP="000427A1">
      <w:pPr>
        <w:pStyle w:val="Code"/>
      </w:pPr>
      <w:r w:rsidRPr="00CD72DE">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9" w:name="_Toc162959958"/>
      <w:r>
        <w:t>Discontinuity Information Table</w:t>
      </w:r>
      <w:bookmarkEnd w:id="629"/>
    </w:p>
    <w:p w14:paraId="0A4DEC9F" w14:textId="35AE38DF" w:rsidR="00E01A40" w:rsidRPr="005A757F" w:rsidRDefault="00E01A40" w:rsidP="00E01A40">
      <w:r>
        <w:t xml:space="preserve">Defined by DVB in </w:t>
      </w:r>
      <w:r>
        <w:fldChar w:fldCharType="begin"/>
      </w:r>
      <w:r>
        <w:instrText xml:space="preserve"> REF _Ref117479848 \r \h </w:instrText>
      </w:r>
      <w:r>
        <w:fldChar w:fldCharType="separate"/>
      </w:r>
      <w:r w:rsidR="001424C7">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0" w:name="_Toc162959959"/>
      <w:r>
        <w:lastRenderedPageBreak/>
        <w:t>Event Information Table (EIT)</w:t>
      </w:r>
      <w:bookmarkEnd w:id="630"/>
    </w:p>
    <w:p w14:paraId="48F598A4" w14:textId="637E882A" w:rsidR="00CF6FD8" w:rsidRPr="005A757F" w:rsidRDefault="00CF6FD8" w:rsidP="00CF6FD8">
      <w:r>
        <w:t xml:space="preserve">Defined by DVB in </w:t>
      </w:r>
      <w:r>
        <w:fldChar w:fldCharType="begin"/>
      </w:r>
      <w:r>
        <w:instrText xml:space="preserve"> REF _Ref117479848 \r \h </w:instrText>
      </w:r>
      <w:r>
        <w:fldChar w:fldCharType="separate"/>
      </w:r>
      <w:r w:rsidR="001424C7">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92CCACA"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424C7">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1" w:name="_Toc162959960"/>
      <w:r w:rsidRPr="009060F5">
        <w:t xml:space="preserve">IP/MAC </w:t>
      </w:r>
      <w:r>
        <w:t>Notification Table (INT)</w:t>
      </w:r>
      <w:bookmarkEnd w:id="631"/>
    </w:p>
    <w:p w14:paraId="71C5940D" w14:textId="1AC60378" w:rsidR="00CF6FD8" w:rsidRPr="005A757F" w:rsidRDefault="00CF6FD8" w:rsidP="00CF6FD8">
      <w:r>
        <w:t xml:space="preserve">Defined by DVB in </w:t>
      </w:r>
      <w:r>
        <w:fldChar w:fldCharType="begin"/>
      </w:r>
      <w:r>
        <w:instrText xml:space="preserve"> REF _Ref506824964 \r \h </w:instrText>
      </w:r>
      <w:r>
        <w:fldChar w:fldCharType="separate"/>
      </w:r>
      <w:r w:rsidR="001424C7">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2" w:name="_Toc162959961"/>
      <w:r w:rsidRPr="00B5634F">
        <w:t>Network Information Table</w:t>
      </w:r>
      <w:r>
        <w:t xml:space="preserve"> (NIT)</w:t>
      </w:r>
      <w:bookmarkEnd w:id="632"/>
    </w:p>
    <w:p w14:paraId="6D6E8E30" w14:textId="77FAD9E5" w:rsidR="00CF6FD8" w:rsidRPr="005A757F" w:rsidRDefault="00CF6FD8" w:rsidP="00CF6FD8">
      <w:r>
        <w:t xml:space="preserve">Defined by DVB in </w:t>
      </w:r>
      <w:r>
        <w:fldChar w:fldCharType="begin"/>
      </w:r>
      <w:r>
        <w:instrText xml:space="preserve"> REF _Ref117479848 \r \h </w:instrText>
      </w:r>
      <w:r>
        <w:fldChar w:fldCharType="separate"/>
      </w:r>
      <w:r w:rsidR="001424C7">
        <w:t>[5]</w:t>
      </w:r>
      <w:r>
        <w:fldChar w:fldCharType="end"/>
      </w:r>
      <w:r>
        <w:t>.</w:t>
      </w:r>
    </w:p>
    <w:p w14:paraId="4551A83F" w14:textId="77777777" w:rsidR="00CF6FD8" w:rsidRPr="00621423" w:rsidRDefault="00CF6FD8" w:rsidP="00CF6FD8">
      <w:r>
        <w:lastRenderedPageBreak/>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3" w:name="_Toc162959962"/>
      <w:r>
        <w:t>Resolution provider Notification Table (RNT)</w:t>
      </w:r>
      <w:bookmarkEnd w:id="633"/>
    </w:p>
    <w:p w14:paraId="746347D1" w14:textId="4D4B1025" w:rsidR="004F1AA4" w:rsidRPr="005A757F" w:rsidRDefault="004F1AA4" w:rsidP="004F1AA4">
      <w:r>
        <w:t xml:space="preserve">Defined by DVB in </w:t>
      </w:r>
      <w:r>
        <w:fldChar w:fldCharType="begin"/>
      </w:r>
      <w:r>
        <w:instrText xml:space="preserve"> REF _Ref50381959 \r \h </w:instrText>
      </w:r>
      <w:r>
        <w:fldChar w:fldCharType="separate"/>
      </w:r>
      <w:r w:rsidR="001424C7">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4" w:name="_Toc162959963"/>
      <w:r>
        <w:t>Running Status Table (RST)</w:t>
      </w:r>
      <w:bookmarkEnd w:id="634"/>
    </w:p>
    <w:p w14:paraId="25E961A5" w14:textId="39B9F7D7" w:rsidR="00CF6FD8" w:rsidRPr="005A757F" w:rsidRDefault="00CF6FD8" w:rsidP="00CF6FD8">
      <w:r>
        <w:t xml:space="preserve">Defined by DVB in </w:t>
      </w:r>
      <w:r>
        <w:fldChar w:fldCharType="begin"/>
      </w:r>
      <w:r>
        <w:instrText xml:space="preserve"> REF _Ref117479848 \r \h </w:instrText>
      </w:r>
      <w:r>
        <w:fldChar w:fldCharType="separate"/>
      </w:r>
      <w:r w:rsidR="001424C7">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5" w:name="_Toc162959964"/>
      <w:r>
        <w:t>Satellite Information Table (SAT)</w:t>
      </w:r>
      <w:bookmarkEnd w:id="635"/>
    </w:p>
    <w:p w14:paraId="0F149489" w14:textId="13FB2000" w:rsidR="00EC13EA" w:rsidRPr="005A757F" w:rsidRDefault="00EC13EA" w:rsidP="00EC13EA">
      <w:r>
        <w:t xml:space="preserve">Defined by DVB in </w:t>
      </w:r>
      <w:r>
        <w:fldChar w:fldCharType="begin"/>
      </w:r>
      <w:r>
        <w:instrText xml:space="preserve"> REF _Ref117479848 \r \h </w:instrText>
      </w:r>
      <w:r>
        <w:fldChar w:fldCharType="separate"/>
      </w:r>
      <w:r w:rsidR="001424C7">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lastRenderedPageBreak/>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pPr>
      <w:r>
        <w:t xml:space="preserve">    </w:t>
      </w:r>
      <w:r w:rsidRPr="00EC13EA">
        <w:t>&lt;/satellite_position&gt;</w:t>
      </w:r>
    </w:p>
    <w:p w14:paraId="6DED8E23" w14:textId="77777777" w:rsidR="00EC13EA" w:rsidRPr="00EC13EA" w:rsidRDefault="00EC13EA" w:rsidP="00EC13EA">
      <w:pPr>
        <w:pStyle w:val="Code"/>
      </w:pPr>
      <w:r w:rsidRPr="00EC13EA">
        <w:t xml:space="preserve">  &lt;/satellite_position_v2_info&gt;</w:t>
      </w:r>
    </w:p>
    <w:p w14:paraId="4D72C9FA" w14:textId="77777777" w:rsidR="00EC13EA" w:rsidRPr="00EC13EA" w:rsidRDefault="00EC13EA" w:rsidP="00EC13EA">
      <w:pPr>
        <w:pStyle w:val="Code"/>
      </w:pPr>
    </w:p>
    <w:p w14:paraId="47BB6000" w14:textId="77777777" w:rsidR="00EC13EA" w:rsidRPr="00EC13EA" w:rsidRDefault="00EC13EA" w:rsidP="00EC13EA">
      <w:pPr>
        <w:pStyle w:val="Code"/>
      </w:pPr>
      <w:r w:rsidRPr="00EC13EA">
        <w:t xml:space="preserve">  &lt;!-- </w:t>
      </w:r>
      <w:r w:rsidRPr="00EC13EA">
        <w:rPr>
          <w:i/>
          <w:iCs/>
        </w:rPr>
        <w:t>satellite_table_id=1 -&gt; cell_fragment_info</w:t>
      </w:r>
      <w:r w:rsidRPr="00EC13EA">
        <w:t xml:space="preserve"> --&gt;</w:t>
      </w:r>
    </w:p>
    <w:p w14:paraId="7A5EB437" w14:textId="77777777" w:rsidR="00EC13EA" w:rsidRPr="00322547" w:rsidRDefault="00EC13EA" w:rsidP="00EC13EA">
      <w:pPr>
        <w:pStyle w:val="Code"/>
      </w:pPr>
      <w:r w:rsidRPr="00EC13EA">
        <w:t xml:space="preserve">  </w:t>
      </w:r>
      <w:r w:rsidRPr="00322547">
        <w:t>&lt;</w:t>
      </w:r>
      <w:r w:rsidRPr="00322547">
        <w:rPr>
          <w:b/>
          <w:bCs/>
        </w:rPr>
        <w:t>cell_fragment_info</w:t>
      </w:r>
      <w:r w:rsidRPr="00322547">
        <w:t>&gt;</w:t>
      </w:r>
    </w:p>
    <w:p w14:paraId="1E34A87B" w14:textId="77777777" w:rsidR="00EC13EA" w:rsidRDefault="00EC13EA" w:rsidP="00EC13EA">
      <w:pPr>
        <w:pStyle w:val="Code"/>
      </w:pPr>
      <w:r w:rsidRPr="00322547">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pPr>
      <w:r>
        <w:t xml:space="preserve">        </w:t>
      </w:r>
      <w:r w:rsidRPr="007536F2">
        <w:t>center_longitude="</w:t>
      </w:r>
      <w:r w:rsidRPr="007536F2">
        <w:rPr>
          <w:i/>
          <w:iCs/>
        </w:rPr>
        <w:t>int19, optional</w:t>
      </w:r>
      <w:r w:rsidRPr="007536F2">
        <w:t>"</w:t>
      </w:r>
    </w:p>
    <w:p w14:paraId="4D0A59E7" w14:textId="77777777" w:rsidR="00EC13EA" w:rsidRPr="007536F2" w:rsidRDefault="00EC13EA" w:rsidP="00EC13EA">
      <w:pPr>
        <w:pStyle w:val="Code"/>
      </w:pPr>
      <w:r w:rsidRPr="007536F2">
        <w:t xml:space="preserve">        max_distance="</w:t>
      </w:r>
      <w:r w:rsidRPr="007536F2">
        <w:rPr>
          <w:i/>
          <w:iCs/>
        </w:rPr>
        <w:t>uint24, optional</w:t>
      </w:r>
      <w:r w:rsidRPr="007536F2">
        <w:t>"&gt;</w:t>
      </w:r>
    </w:p>
    <w:p w14:paraId="2127C9B0" w14:textId="77777777" w:rsidR="00EC13EA" w:rsidRPr="007536F2" w:rsidRDefault="00EC13EA" w:rsidP="00EC13EA">
      <w:pPr>
        <w:pStyle w:val="Code"/>
      </w:pPr>
      <w:r w:rsidRPr="007536F2">
        <w:t xml:space="preserve">      &lt;!--</w:t>
      </w:r>
    </w:p>
    <w:p w14:paraId="3F3D053E" w14:textId="2C56A898" w:rsidR="00EC13EA" w:rsidRPr="00D94BF8" w:rsidRDefault="00EC13EA" w:rsidP="00EC13EA">
      <w:pPr>
        <w:pStyle w:val="Code"/>
        <w:rPr>
          <w:i/>
          <w:iCs/>
        </w:rPr>
      </w:pPr>
      <w:r w:rsidRPr="00EC13EA">
        <w:t xml:space="preserve">          </w:t>
      </w:r>
      <w:r w:rsidRPr="00D94BF8">
        <w:rPr>
          <w:i/>
          <w:iCs/>
        </w:rPr>
        <w:t xml:space="preserve">center_latitude, center_longitude (tcimsbf) – </w:t>
      </w:r>
    </w:p>
    <w:p w14:paraId="0E712574" w14:textId="38EFD370" w:rsidR="00EC13EA" w:rsidRPr="00D94BF8" w:rsidRDefault="00EC13EA" w:rsidP="00EC13EA">
      <w:pPr>
        <w:pStyle w:val="Code"/>
        <w:rPr>
          <w:i/>
          <w:iCs/>
        </w:rPr>
      </w:pPr>
      <w:r w:rsidRPr="007536F2">
        <w:rPr>
          <w:i/>
          <w:iCs/>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pPr>
      <w:r>
        <w:t xml:space="preserve">    </w:t>
      </w:r>
      <w:r w:rsidRPr="00EC13EA">
        <w:t>&lt;/cell_fragment&gt;</w:t>
      </w:r>
    </w:p>
    <w:p w14:paraId="7AFA907C" w14:textId="77777777" w:rsidR="00EC13EA" w:rsidRPr="00EC13EA" w:rsidRDefault="00EC13EA" w:rsidP="00EC13EA">
      <w:pPr>
        <w:pStyle w:val="Code"/>
      </w:pPr>
      <w:r w:rsidRPr="00EC13EA">
        <w:t xml:space="preserve">  &lt;/cell_fragment_info&gt;</w:t>
      </w:r>
    </w:p>
    <w:p w14:paraId="7985E1F3" w14:textId="77777777" w:rsidR="00EC13EA" w:rsidRPr="00EC13EA" w:rsidRDefault="00EC13EA" w:rsidP="00EC13EA">
      <w:pPr>
        <w:pStyle w:val="Code"/>
      </w:pPr>
    </w:p>
    <w:p w14:paraId="203A1FB0" w14:textId="77777777" w:rsidR="00EC13EA" w:rsidRDefault="00EC13EA" w:rsidP="00EC13EA">
      <w:pPr>
        <w:pStyle w:val="Code"/>
      </w:pPr>
      <w:r w:rsidRPr="00EC13EA">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lastRenderedPageBreak/>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6" w:name="_Toc162959965"/>
      <w:r>
        <w:t>Selection Information Table</w:t>
      </w:r>
      <w:r w:rsidR="00E474D1">
        <w:t xml:space="preserve"> (SIT)</w:t>
      </w:r>
      <w:bookmarkEnd w:id="636"/>
    </w:p>
    <w:p w14:paraId="4E4FCFF6" w14:textId="4A47E7E7" w:rsidR="00CF6FD8" w:rsidRPr="005A757F" w:rsidRDefault="00CF6FD8" w:rsidP="00CF6FD8">
      <w:r>
        <w:t xml:space="preserve">Defined by DVB in </w:t>
      </w:r>
      <w:r>
        <w:fldChar w:fldCharType="begin"/>
      </w:r>
      <w:r>
        <w:instrText xml:space="preserve"> REF _Ref117479848 \r \h </w:instrText>
      </w:r>
      <w:r>
        <w:fldChar w:fldCharType="separate"/>
      </w:r>
      <w:r w:rsidR="001424C7">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7" w:name="_Toc162959966"/>
      <w:r>
        <w:t>Service Description Table (SDT)</w:t>
      </w:r>
      <w:bookmarkEnd w:id="637"/>
    </w:p>
    <w:p w14:paraId="41D94D11" w14:textId="48EBF452" w:rsidR="00CF6FD8" w:rsidRPr="005A757F" w:rsidRDefault="00CF6FD8" w:rsidP="00CF6FD8">
      <w:r>
        <w:t xml:space="preserve">Defined by DVB in </w:t>
      </w:r>
      <w:r>
        <w:fldChar w:fldCharType="begin"/>
      </w:r>
      <w:r>
        <w:instrText xml:space="preserve"> REF _Ref117479848 \r \h </w:instrText>
      </w:r>
      <w:r>
        <w:fldChar w:fldCharType="separate"/>
      </w:r>
      <w:r w:rsidR="001424C7">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8" w:name="_Toc162959967"/>
      <w:r>
        <w:t>Time and Date Table (TDT)</w:t>
      </w:r>
      <w:bookmarkEnd w:id="638"/>
    </w:p>
    <w:p w14:paraId="086A999E" w14:textId="2DDC88CD" w:rsidR="00F357F0" w:rsidRPr="005A757F" w:rsidRDefault="00F357F0" w:rsidP="00F357F0">
      <w:r>
        <w:t xml:space="preserve">Defined by DVB in </w:t>
      </w:r>
      <w:r>
        <w:fldChar w:fldCharType="begin"/>
      </w:r>
      <w:r>
        <w:instrText xml:space="preserve"> REF _Ref117479848 \r \h </w:instrText>
      </w:r>
      <w:r>
        <w:fldChar w:fldCharType="separate"/>
      </w:r>
      <w:r w:rsidR="001424C7">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9" w:name="_Toc162959968"/>
      <w:r>
        <w:t>Time Offset Table (TOT)</w:t>
      </w:r>
      <w:bookmarkEnd w:id="639"/>
    </w:p>
    <w:p w14:paraId="35045125" w14:textId="3A2DB77F" w:rsidR="00F357F0" w:rsidRPr="005A757F" w:rsidRDefault="00F357F0" w:rsidP="00F357F0">
      <w:r>
        <w:t xml:space="preserve">Defined by DVB in </w:t>
      </w:r>
      <w:r>
        <w:fldChar w:fldCharType="begin"/>
      </w:r>
      <w:r>
        <w:instrText xml:space="preserve"> REF _Ref117479848 \r \h </w:instrText>
      </w:r>
      <w:r>
        <w:fldChar w:fldCharType="separate"/>
      </w:r>
      <w:r w:rsidR="001424C7">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0" w:name="_Toc162959969"/>
      <w:r>
        <w:t>Update Notification Table (UNT)</w:t>
      </w:r>
      <w:bookmarkEnd w:id="640"/>
    </w:p>
    <w:p w14:paraId="2823AFC5" w14:textId="279186F1" w:rsidR="00727170" w:rsidRPr="005A757F" w:rsidRDefault="00727170" w:rsidP="00727170">
      <w:r>
        <w:t xml:space="preserve">Defined by DVB in </w:t>
      </w:r>
      <w:r>
        <w:fldChar w:fldCharType="begin"/>
      </w:r>
      <w:r>
        <w:instrText xml:space="preserve"> REF _Ref201665788 \r \h </w:instrText>
      </w:r>
      <w:r>
        <w:fldChar w:fldCharType="separate"/>
      </w:r>
      <w:r w:rsidR="001424C7">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lastRenderedPageBreak/>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322547" w:rsidRDefault="00727170" w:rsidP="00727170">
      <w:pPr>
        <w:pStyle w:val="Code"/>
      </w:pPr>
      <w:r>
        <w:t xml:space="preserve">        </w:t>
      </w:r>
      <w:r w:rsidRPr="00322547">
        <w:t>model="</w:t>
      </w:r>
      <w:r w:rsidRPr="00322547">
        <w:rPr>
          <w:i/>
        </w:rPr>
        <w:t>uint16, default=0x00</w:t>
      </w:r>
      <w:r w:rsidRPr="00322547">
        <w:t>"</w:t>
      </w:r>
    </w:p>
    <w:p w14:paraId="7DFAA749" w14:textId="77777777" w:rsidR="00727170" w:rsidRPr="00322547" w:rsidRDefault="00727170" w:rsidP="00727170">
      <w:pPr>
        <w:pStyle w:val="Code"/>
      </w:pPr>
      <w:r w:rsidRPr="00322547">
        <w:t xml:space="preserve">        version="</w:t>
      </w:r>
      <w:r w:rsidRPr="00322547">
        <w:rPr>
          <w:i/>
        </w:rPr>
        <w:t>uint16, default=0x00</w:t>
      </w:r>
      <w:r w:rsidRPr="00322547">
        <w:t>"&gt;</w:t>
      </w:r>
    </w:p>
    <w:p w14:paraId="13F0932F" w14:textId="77777777" w:rsidR="00727170" w:rsidRDefault="00727170" w:rsidP="00727170">
      <w:pPr>
        <w:pStyle w:val="Code"/>
      </w:pPr>
      <w:r w:rsidRPr="00322547">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1" w:name="_Toc162959970"/>
      <w:r>
        <w:t>SCTE-defined tables</w:t>
      </w:r>
      <w:bookmarkEnd w:id="641"/>
    </w:p>
    <w:p w14:paraId="08FB5E59" w14:textId="77777777" w:rsidR="000D270E" w:rsidRDefault="000D270E" w:rsidP="000D270E">
      <w:pPr>
        <w:pStyle w:val="Appendix3"/>
      </w:pPr>
      <w:bookmarkStart w:id="642" w:name="_Toc162959971"/>
      <w:r>
        <w:t>Cable Emergency Alert Table (SCTE 18)</w:t>
      </w:r>
      <w:bookmarkEnd w:id="642"/>
    </w:p>
    <w:p w14:paraId="2E5F2FA9" w14:textId="3955BACE" w:rsidR="000D270E" w:rsidRPr="005A757F" w:rsidRDefault="000D270E" w:rsidP="000D270E">
      <w:r>
        <w:t xml:space="preserve">Defined by ANSI/SCTE in </w:t>
      </w:r>
      <w:r>
        <w:fldChar w:fldCharType="begin"/>
      </w:r>
      <w:r>
        <w:instrText xml:space="preserve"> REF _Ref19281745 \r \h </w:instrText>
      </w:r>
      <w:r>
        <w:fldChar w:fldCharType="separate"/>
      </w:r>
      <w:r w:rsidR="001424C7">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lastRenderedPageBreak/>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pPr>
      <w:bookmarkStart w:id="643" w:name="_Toc162959972"/>
      <w:r>
        <w:t>S</w:t>
      </w:r>
      <w:r w:rsidRPr="00CA371E">
        <w:t>plice Info</w:t>
      </w:r>
      <w:r>
        <w:t>rmation Table (SCTE 35)</w:t>
      </w:r>
      <w:bookmarkEnd w:id="643"/>
    </w:p>
    <w:p w14:paraId="5C9F7048" w14:textId="0C753AF6" w:rsidR="00CF6FD8" w:rsidRPr="005A757F" w:rsidRDefault="00CF6FD8" w:rsidP="00CF6FD8">
      <w:r>
        <w:t xml:space="preserve">Defined by ANSI/SCTE in </w:t>
      </w:r>
      <w:r>
        <w:fldChar w:fldCharType="begin"/>
      </w:r>
      <w:r>
        <w:instrText xml:space="preserve"> REF _Ref504844880 \r \h </w:instrText>
      </w:r>
      <w:r>
        <w:fldChar w:fldCharType="separate"/>
      </w:r>
      <w:r w:rsidR="001424C7">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lastRenderedPageBreak/>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4" w:name="_Toc162959973"/>
      <w:r>
        <w:t>ATSC-defined tables</w:t>
      </w:r>
      <w:bookmarkEnd w:id="644"/>
    </w:p>
    <w:p w14:paraId="6F258530" w14:textId="77777777" w:rsidR="009D54BF" w:rsidRDefault="009D54BF" w:rsidP="009D54BF">
      <w:pPr>
        <w:pStyle w:val="Appendix3"/>
      </w:pPr>
      <w:bookmarkStart w:id="645" w:name="_Toc162959974"/>
      <w:r>
        <w:t>Cable Virtual Channel Table (CVCT)</w:t>
      </w:r>
      <w:bookmarkEnd w:id="645"/>
    </w:p>
    <w:p w14:paraId="0D736E7D" w14:textId="738A51B2" w:rsidR="009D54BF" w:rsidRDefault="009D54BF" w:rsidP="009D54BF">
      <w:r>
        <w:t xml:space="preserve">Defined by ATSC in </w:t>
      </w:r>
      <w:r>
        <w:fldChar w:fldCharType="begin"/>
      </w:r>
      <w:r>
        <w:instrText xml:space="preserve"> REF _Ref2189577 \r \h </w:instrText>
      </w:r>
      <w:r>
        <w:fldChar w:fldCharType="separate"/>
      </w:r>
      <w:r w:rsidR="001424C7">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6" w:name="_Toc162959975"/>
      <w:r>
        <w:t>Directed Channel Change Table (DCCT)</w:t>
      </w:r>
      <w:bookmarkEnd w:id="646"/>
    </w:p>
    <w:p w14:paraId="747C9610" w14:textId="1EB7604B" w:rsidR="00674B34" w:rsidRPr="00674B34" w:rsidRDefault="00674B34" w:rsidP="00674B34">
      <w:r>
        <w:t xml:space="preserve">Defined by ATSC in </w:t>
      </w:r>
      <w:r>
        <w:fldChar w:fldCharType="begin"/>
      </w:r>
      <w:r>
        <w:instrText xml:space="preserve"> REF _Ref2189577 \r \h </w:instrText>
      </w:r>
      <w:r>
        <w:fldChar w:fldCharType="separate"/>
      </w:r>
      <w:r w:rsidR="001424C7">
        <w:t>[25]</w:t>
      </w:r>
      <w:r>
        <w:fldChar w:fldCharType="end"/>
      </w:r>
      <w:r>
        <w:t>.</w:t>
      </w:r>
    </w:p>
    <w:p w14:paraId="6A95E1FD" w14:textId="77777777" w:rsidR="00674B34" w:rsidRPr="00A4213B" w:rsidRDefault="00674B34" w:rsidP="00674B34">
      <w:pPr>
        <w:pStyle w:val="Code"/>
      </w:pPr>
      <w:r w:rsidRPr="00A4213B">
        <w:t>&lt;</w:t>
      </w:r>
      <w:r w:rsidRPr="00A4213B">
        <w:rPr>
          <w:b/>
        </w:rPr>
        <w:t>DCCT</w:t>
      </w:r>
      <w:r w:rsidRPr="00A4213B">
        <w:t xml:space="preserve"> version="</w:t>
      </w:r>
      <w:r w:rsidRPr="00A4213B">
        <w:rPr>
          <w:i/>
        </w:rPr>
        <w:t>uint5, default=0</w:t>
      </w:r>
      <w:r w:rsidRPr="00A4213B">
        <w:t>"</w:t>
      </w:r>
    </w:p>
    <w:p w14:paraId="130BA29F" w14:textId="77777777" w:rsidR="00674B34" w:rsidRPr="00322547" w:rsidRDefault="00674B34" w:rsidP="00674B34">
      <w:pPr>
        <w:pStyle w:val="Code"/>
      </w:pPr>
      <w:r w:rsidRPr="00A4213B">
        <w:t xml:space="preserve">      </w:t>
      </w:r>
      <w:r w:rsidRPr="00322547">
        <w:t>protocol_version="</w:t>
      </w:r>
      <w:r w:rsidRPr="00322547">
        <w:rPr>
          <w:i/>
        </w:rPr>
        <w:t>uint8, default=0</w:t>
      </w:r>
      <w:r w:rsidRPr="00322547">
        <w:t>"</w:t>
      </w:r>
    </w:p>
    <w:p w14:paraId="406A5CF8" w14:textId="77777777" w:rsidR="00674B34" w:rsidRPr="00322547" w:rsidRDefault="00674B34" w:rsidP="00674B34">
      <w:pPr>
        <w:pStyle w:val="Code"/>
      </w:pPr>
      <w:r w:rsidRPr="00322547">
        <w:t xml:space="preserve">      dcc_subtype="</w:t>
      </w:r>
      <w:r w:rsidRPr="00322547">
        <w:rPr>
          <w:i/>
        </w:rPr>
        <w:t>uint8, default=0</w:t>
      </w:r>
      <w:r w:rsidRPr="00322547">
        <w:t>"</w:t>
      </w:r>
    </w:p>
    <w:p w14:paraId="4B7D5A34" w14:textId="77777777" w:rsidR="00674B34" w:rsidRDefault="00674B34" w:rsidP="00674B34">
      <w:pPr>
        <w:pStyle w:val="Code"/>
      </w:pPr>
      <w:r w:rsidRPr="00322547">
        <w:lastRenderedPageBreak/>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pPr>
      <w:bookmarkStart w:id="647" w:name="_Toc162959976"/>
      <w:r w:rsidRPr="00086239">
        <w:t>D</w:t>
      </w:r>
      <w:r>
        <w:t>irected Channel Change Selection Code Table (DCCSCT)</w:t>
      </w:r>
      <w:bookmarkEnd w:id="647"/>
    </w:p>
    <w:p w14:paraId="33CFF920" w14:textId="240C9013" w:rsidR="00086239" w:rsidRPr="00086239" w:rsidRDefault="00086239" w:rsidP="00086239">
      <w:r>
        <w:t xml:space="preserve">Defined by ATSC in </w:t>
      </w:r>
      <w:r>
        <w:fldChar w:fldCharType="begin"/>
      </w:r>
      <w:r>
        <w:instrText xml:space="preserve"> REF _Ref2189577 \r \h </w:instrText>
      </w:r>
      <w:r>
        <w:fldChar w:fldCharType="separate"/>
      </w:r>
      <w:r w:rsidR="001424C7">
        <w:t>[25]</w:t>
      </w:r>
      <w:r>
        <w:fldChar w:fldCharType="end"/>
      </w:r>
      <w:r>
        <w:t>.</w:t>
      </w:r>
    </w:p>
    <w:p w14:paraId="4C950EC6" w14:textId="77777777" w:rsidR="00086239" w:rsidRPr="00086239" w:rsidRDefault="00086239" w:rsidP="00086239">
      <w:pPr>
        <w:pStyle w:val="Code"/>
      </w:pPr>
      <w:r w:rsidRPr="00086239">
        <w:t>&lt;DCCSCT version="</w:t>
      </w:r>
      <w:r w:rsidRPr="002C7B82">
        <w:rPr>
          <w:i/>
        </w:rPr>
        <w:t>uint5, default=0</w:t>
      </w:r>
      <w:r w:rsidRPr="00086239">
        <w:t>"</w:t>
      </w:r>
    </w:p>
    <w:p w14:paraId="0D64AD15" w14:textId="77777777" w:rsidR="00086239" w:rsidRDefault="00086239" w:rsidP="00086239">
      <w:pPr>
        <w:pStyle w:val="Code"/>
      </w:pPr>
      <w:r w:rsidRPr="00086239">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lastRenderedPageBreak/>
        <w:t>&lt;/DCCSCT&gt;</w:t>
      </w:r>
    </w:p>
    <w:p w14:paraId="5704208E" w14:textId="77777777" w:rsidR="00BB42F6" w:rsidRDefault="00BB42F6" w:rsidP="00BB42F6">
      <w:pPr>
        <w:pStyle w:val="Appendix3"/>
      </w:pPr>
      <w:bookmarkStart w:id="648" w:name="_Toc162959977"/>
      <w:r>
        <w:t>Event Information Table (EIT)</w:t>
      </w:r>
      <w:bookmarkEnd w:id="648"/>
    </w:p>
    <w:p w14:paraId="5461DA00" w14:textId="45346A33" w:rsidR="00BB42F6" w:rsidRDefault="00BB42F6" w:rsidP="00BB42F6">
      <w:r>
        <w:t xml:space="preserve">Defined by ATSC in </w:t>
      </w:r>
      <w:r>
        <w:fldChar w:fldCharType="begin"/>
      </w:r>
      <w:r>
        <w:instrText xml:space="preserve"> REF _Ref2189577 \r \h </w:instrText>
      </w:r>
      <w:r>
        <w:fldChar w:fldCharType="separate"/>
      </w:r>
      <w:r w:rsidR="001424C7">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pPr>
      <w:r w:rsidRPr="00895210">
        <w:t>&lt;</w:t>
      </w:r>
      <w:r w:rsidRPr="00895210">
        <w:rPr>
          <w:b/>
        </w:rPr>
        <w:t>ATSC_EIT</w:t>
      </w:r>
      <w:r w:rsidRPr="00895210">
        <w:t xml:space="preserve"> version="</w:t>
      </w:r>
      <w:r w:rsidRPr="00895210">
        <w:rPr>
          <w:i/>
        </w:rPr>
        <w:t>uint5, default=0</w:t>
      </w:r>
      <w:r w:rsidRPr="00895210">
        <w:t>"</w:t>
      </w:r>
    </w:p>
    <w:p w14:paraId="1DD0ED3D" w14:textId="77777777" w:rsidR="00BB42F6" w:rsidRDefault="00BB42F6" w:rsidP="00BB42F6">
      <w:pPr>
        <w:pStyle w:val="Code"/>
      </w:pPr>
      <w:r w:rsidRPr="00895210">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pPr>
    </w:p>
    <w:p w14:paraId="2409E392" w14:textId="77777777" w:rsidR="006A3291" w:rsidRDefault="006A3291" w:rsidP="006A3291">
      <w:pPr>
        <w:pStyle w:val="Code"/>
      </w:pPr>
      <w:r w:rsidRPr="000014E0">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9" w:name="_Toc162959978"/>
      <w:r>
        <w:t>Extended Text Table (ETT)</w:t>
      </w:r>
      <w:bookmarkEnd w:id="649"/>
    </w:p>
    <w:p w14:paraId="77E87AAA" w14:textId="1B78DE83" w:rsidR="00241266" w:rsidRPr="00241266" w:rsidRDefault="00241266" w:rsidP="00241266">
      <w:r>
        <w:t xml:space="preserve">Defined by ATSC in </w:t>
      </w:r>
      <w:r>
        <w:fldChar w:fldCharType="begin"/>
      </w:r>
      <w:r>
        <w:instrText xml:space="preserve"> REF _Ref2189577 \r \h </w:instrText>
      </w:r>
      <w:r>
        <w:fldChar w:fldCharType="separate"/>
      </w:r>
      <w:r w:rsidR="001424C7">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0" w:name="_Toc162959979"/>
      <w:r>
        <w:t>Master Guide Table (MGT)</w:t>
      </w:r>
      <w:bookmarkEnd w:id="650"/>
    </w:p>
    <w:p w14:paraId="0D1A2260" w14:textId="33AE3C09" w:rsidR="00AA0919" w:rsidRDefault="00AA0919" w:rsidP="00AA0919">
      <w:r>
        <w:t xml:space="preserve">Defined by ATSC in </w:t>
      </w:r>
      <w:r>
        <w:fldChar w:fldCharType="begin"/>
      </w:r>
      <w:r>
        <w:instrText xml:space="preserve"> REF _Ref2189577 \r \h </w:instrText>
      </w:r>
      <w:r>
        <w:fldChar w:fldCharType="separate"/>
      </w:r>
      <w:r w:rsidR="001424C7">
        <w:t>[25]</w:t>
      </w:r>
      <w:r>
        <w:fldChar w:fldCharType="end"/>
      </w:r>
      <w:r>
        <w:t>.</w:t>
      </w:r>
    </w:p>
    <w:p w14:paraId="3EA568A2" w14:textId="77777777" w:rsidR="00AA0919" w:rsidRPr="00AA0919" w:rsidRDefault="00AA0919" w:rsidP="00AA0919">
      <w:pPr>
        <w:pStyle w:val="Code"/>
      </w:pPr>
      <w:r w:rsidRPr="00AA0919">
        <w:t>&lt;</w:t>
      </w:r>
      <w:r w:rsidRPr="00AA0919">
        <w:rPr>
          <w:b/>
        </w:rPr>
        <w:t>MGT</w:t>
      </w:r>
      <w:r w:rsidRPr="00AA0919">
        <w:t xml:space="preserve"> version="</w:t>
      </w:r>
      <w:r w:rsidRPr="00AA0919">
        <w:rPr>
          <w:i/>
        </w:rPr>
        <w:t>uint5, default=0" protocol_version="uint8, default=0</w:t>
      </w:r>
      <w:r w:rsidRPr="00AA0919">
        <w:t>"&gt;</w:t>
      </w:r>
    </w:p>
    <w:p w14:paraId="6AABEBAF" w14:textId="77777777" w:rsidR="00AA0919" w:rsidRDefault="00AA0919" w:rsidP="00AA0919">
      <w:pPr>
        <w:pStyle w:val="Code"/>
      </w:pPr>
    </w:p>
    <w:p w14:paraId="607D9ACC" w14:textId="77777777" w:rsidR="00AA0919" w:rsidRDefault="00AA0919" w:rsidP="00AA0919">
      <w:pPr>
        <w:pStyle w:val="Code"/>
      </w:pPr>
      <w:r w:rsidRPr="00AA0919">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lastRenderedPageBreak/>
        <w:t>&lt;/MGT&gt;</w:t>
      </w:r>
    </w:p>
    <w:p w14:paraId="5F8D5CDB" w14:textId="77777777" w:rsidR="00895210" w:rsidRDefault="00895210" w:rsidP="00895210">
      <w:pPr>
        <w:pStyle w:val="Appendix3"/>
      </w:pPr>
      <w:bookmarkStart w:id="651" w:name="_Toc162959980"/>
      <w:r w:rsidRPr="00895210">
        <w:t>Rating Region Table</w:t>
      </w:r>
      <w:r>
        <w:t xml:space="preserve"> (RRT)</w:t>
      </w:r>
      <w:bookmarkEnd w:id="651"/>
    </w:p>
    <w:p w14:paraId="4D3026AF" w14:textId="0507254C" w:rsidR="00895210" w:rsidRPr="00895210" w:rsidRDefault="00895210" w:rsidP="00895210">
      <w:r>
        <w:t xml:space="preserve">Defined by ATSC in </w:t>
      </w:r>
      <w:r>
        <w:fldChar w:fldCharType="begin"/>
      </w:r>
      <w:r>
        <w:instrText xml:space="preserve"> REF _Ref2189577 \r \h </w:instrText>
      </w:r>
      <w:r>
        <w:fldChar w:fldCharType="separate"/>
      </w:r>
      <w:r w:rsidR="001424C7">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2" w:name="_Toc162959981"/>
      <w:r>
        <w:t>System Time Table (STT)</w:t>
      </w:r>
      <w:bookmarkEnd w:id="652"/>
    </w:p>
    <w:p w14:paraId="279F44EF" w14:textId="586CD994" w:rsidR="00D730E9" w:rsidRDefault="00D730E9" w:rsidP="00D730E9">
      <w:r>
        <w:t xml:space="preserve">Defined by ATSC in </w:t>
      </w:r>
      <w:r>
        <w:fldChar w:fldCharType="begin"/>
      </w:r>
      <w:r>
        <w:instrText xml:space="preserve"> REF _Ref2189577 \r \h </w:instrText>
      </w:r>
      <w:r>
        <w:fldChar w:fldCharType="separate"/>
      </w:r>
      <w:r w:rsidR="001424C7">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3" w:name="_Toc162959982"/>
      <w:r>
        <w:t>Terrestrial Virtual Channel Table (TVCT)</w:t>
      </w:r>
      <w:bookmarkEnd w:id="653"/>
    </w:p>
    <w:p w14:paraId="72C2E550" w14:textId="5DA0D4CD" w:rsidR="00C9053D" w:rsidRDefault="00C9053D" w:rsidP="00C9053D">
      <w:r>
        <w:t xml:space="preserve">Defined by ATSC in </w:t>
      </w:r>
      <w:r>
        <w:fldChar w:fldCharType="begin"/>
      </w:r>
      <w:r>
        <w:instrText xml:space="preserve"> REF _Ref2189577 \r \h </w:instrText>
      </w:r>
      <w:r>
        <w:fldChar w:fldCharType="separate"/>
      </w:r>
      <w:r w:rsidR="001424C7">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lastRenderedPageBreak/>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4" w:name="_Toc162959983"/>
      <w:r>
        <w:t>ISDB-defined tables</w:t>
      </w:r>
      <w:bookmarkEnd w:id="654"/>
    </w:p>
    <w:p w14:paraId="31413F18" w14:textId="77777777" w:rsidR="00E05F8A" w:rsidRDefault="00E05F8A" w:rsidP="00E05F8A">
      <w:pPr>
        <w:pStyle w:val="Appendix3"/>
      </w:pPr>
      <w:bookmarkStart w:id="655" w:name="_Toc162959984"/>
      <w:r w:rsidRPr="00E05F8A">
        <w:t>Broadcaster Information Table</w:t>
      </w:r>
      <w:r>
        <w:t xml:space="preserve"> (BIT)</w:t>
      </w:r>
      <w:bookmarkEnd w:id="655"/>
    </w:p>
    <w:p w14:paraId="2F1E5B67" w14:textId="61CFD9C7" w:rsidR="00E05F8A" w:rsidRDefault="00E05F8A" w:rsidP="00E05F8A">
      <w:r>
        <w:t xml:space="preserve">Defined by ARIB in </w:t>
      </w:r>
      <w:r>
        <w:fldChar w:fldCharType="begin"/>
      </w:r>
      <w:r>
        <w:instrText xml:space="preserve"> REF _Ref37407666 \r \h </w:instrText>
      </w:r>
      <w:r>
        <w:fldChar w:fldCharType="separate"/>
      </w:r>
      <w:r w:rsidR="001424C7">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6" w:name="_Toc162959985"/>
      <w:r>
        <w:t>Common Data Table (CDT)</w:t>
      </w:r>
      <w:bookmarkEnd w:id="656"/>
    </w:p>
    <w:p w14:paraId="10AFE75A" w14:textId="79521B0D" w:rsidR="002D2140" w:rsidRDefault="002D2140" w:rsidP="002D2140">
      <w:r>
        <w:t xml:space="preserve">Defined by ARIB in </w:t>
      </w:r>
      <w:r>
        <w:fldChar w:fldCharType="begin"/>
      </w:r>
      <w:r>
        <w:instrText xml:space="preserve"> REF _Ref90577127 \r \h </w:instrText>
      </w:r>
      <w:r>
        <w:fldChar w:fldCharType="separate"/>
      </w:r>
      <w:r w:rsidR="001424C7">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pPr>
      <w:bookmarkStart w:id="657" w:name="_Toc162959986"/>
      <w:r w:rsidRPr="00796BAD">
        <w:lastRenderedPageBreak/>
        <w:t>Event Relation Table (ERT)</w:t>
      </w:r>
      <w:bookmarkEnd w:id="657"/>
    </w:p>
    <w:p w14:paraId="53FC8D72" w14:textId="28E29606" w:rsidR="00796BAD" w:rsidRDefault="00796BAD" w:rsidP="00796BAD">
      <w:r>
        <w:t xml:space="preserve">Defined by ARIB in </w:t>
      </w:r>
      <w:r>
        <w:fldChar w:fldCharType="begin"/>
      </w:r>
      <w:r>
        <w:instrText xml:space="preserve"> REF _Ref37407666 \r \h </w:instrText>
      </w:r>
      <w:r>
        <w:fldChar w:fldCharType="separate"/>
      </w:r>
      <w:r w:rsidR="001424C7">
        <w:t>[28]</w:t>
      </w:r>
      <w:r>
        <w:fldChar w:fldCharType="end"/>
      </w:r>
      <w:r>
        <w:t>.</w:t>
      </w:r>
    </w:p>
    <w:p w14:paraId="1ACB2110" w14:textId="77777777" w:rsidR="00796BAD" w:rsidRPr="00796BAD" w:rsidRDefault="00796BAD" w:rsidP="00796BAD">
      <w:pPr>
        <w:pStyle w:val="Code"/>
      </w:pPr>
      <w:r w:rsidRPr="00796BAD">
        <w:t>&lt;</w:t>
      </w:r>
      <w:r w:rsidRPr="00796BAD">
        <w:rPr>
          <w:b/>
        </w:rPr>
        <w:t>ERT</w:t>
      </w:r>
      <w:r w:rsidRPr="00796BAD">
        <w:t xml:space="preserve"> version="</w:t>
      </w:r>
      <w:r w:rsidRPr="00796BAD">
        <w:rPr>
          <w:i/>
        </w:rPr>
        <w:t>uint5, default=0</w:t>
      </w:r>
      <w:r w:rsidRPr="00796BAD">
        <w:t>"</w:t>
      </w:r>
    </w:p>
    <w:p w14:paraId="7DC023B2" w14:textId="77777777" w:rsidR="00796BAD" w:rsidRPr="00796BAD" w:rsidRDefault="00796BAD" w:rsidP="00796BAD">
      <w:pPr>
        <w:pStyle w:val="Code"/>
      </w:pPr>
      <w:r w:rsidRPr="00796BAD">
        <w:t xml:space="preserve">     current="</w:t>
      </w:r>
      <w:r w:rsidRPr="00796BAD">
        <w:rPr>
          <w:i/>
        </w:rPr>
        <w:t>bool, default=true</w:t>
      </w:r>
      <w:r w:rsidRPr="00796BAD">
        <w:t>"</w:t>
      </w:r>
    </w:p>
    <w:p w14:paraId="4F266F68" w14:textId="77777777" w:rsidR="00796BAD" w:rsidRPr="00796BAD" w:rsidRDefault="00796BAD" w:rsidP="00796BAD">
      <w:pPr>
        <w:pStyle w:val="Code"/>
      </w:pPr>
      <w:r w:rsidRPr="00796BAD">
        <w:t xml:space="preserve">     event_relation_id="</w:t>
      </w:r>
      <w:r w:rsidRPr="00796BAD">
        <w:rPr>
          <w:i/>
        </w:rPr>
        <w:t>uint16, required</w:t>
      </w:r>
      <w:r w:rsidRPr="00796BAD">
        <w:t>"</w:t>
      </w:r>
    </w:p>
    <w:p w14:paraId="108CB97B" w14:textId="77777777" w:rsidR="00796BAD" w:rsidRPr="00796BAD" w:rsidRDefault="00796BAD" w:rsidP="00796BAD">
      <w:pPr>
        <w:pStyle w:val="Code"/>
      </w:pPr>
      <w:r w:rsidRPr="00796BAD">
        <w:t xml:space="preserve">     information_provider_id="</w:t>
      </w:r>
      <w:r w:rsidRPr="00796BAD">
        <w:rPr>
          <w:i/>
        </w:rPr>
        <w:t>uint16, required</w:t>
      </w:r>
      <w:r w:rsidRPr="00796BAD">
        <w:t>"</w:t>
      </w:r>
    </w:p>
    <w:p w14:paraId="01B46F37" w14:textId="77777777" w:rsidR="00796BAD" w:rsidRDefault="00796BAD" w:rsidP="00796BAD">
      <w:pPr>
        <w:pStyle w:val="Code"/>
      </w:pPr>
      <w:r w:rsidRPr="00796BAD">
        <w:t xml:space="preserve">     relation_type="</w:t>
      </w:r>
      <w:r w:rsidRPr="00796BAD">
        <w:rPr>
          <w:i/>
        </w:rPr>
        <w:t>uint4, required</w:t>
      </w:r>
      <w:r w:rsidRPr="00796BAD">
        <w:t>"&gt;</w:t>
      </w:r>
    </w:p>
    <w:p w14:paraId="021B480F" w14:textId="77777777" w:rsidR="00796BAD" w:rsidRPr="00796BAD" w:rsidRDefault="00796BAD" w:rsidP="00796BAD">
      <w:pPr>
        <w:pStyle w:val="Code"/>
      </w:pPr>
    </w:p>
    <w:p w14:paraId="6BA807F8" w14:textId="77777777" w:rsidR="00796BAD" w:rsidRPr="00796BAD" w:rsidRDefault="00796BAD" w:rsidP="00796BAD">
      <w:pPr>
        <w:pStyle w:val="Code"/>
      </w:pPr>
      <w:r w:rsidRPr="00796BAD">
        <w:t xml:space="preserve">  &lt;!-- </w:t>
      </w:r>
      <w:r w:rsidRPr="00796BAD">
        <w:rPr>
          <w:i/>
        </w:rPr>
        <w:t>One per event relation</w:t>
      </w:r>
      <w:r w:rsidRPr="00796BAD">
        <w:t xml:space="preserve"> --&gt;</w:t>
      </w:r>
    </w:p>
    <w:p w14:paraId="28469F7D" w14:textId="77777777" w:rsidR="00796BAD" w:rsidRPr="00796BAD" w:rsidRDefault="00796BAD" w:rsidP="00796BAD">
      <w:pPr>
        <w:pStyle w:val="Code"/>
      </w:pPr>
      <w:r w:rsidRPr="00796BAD">
        <w:t xml:space="preserve">  &lt;relation</w:t>
      </w:r>
    </w:p>
    <w:p w14:paraId="38614E0F" w14:textId="77777777" w:rsidR="00796BAD" w:rsidRPr="00796BAD" w:rsidRDefault="00796BAD" w:rsidP="00796BAD">
      <w:pPr>
        <w:pStyle w:val="Code"/>
      </w:pPr>
      <w:r w:rsidRPr="00796BAD">
        <w:t xml:space="preserve">      node_id="</w:t>
      </w:r>
      <w:r w:rsidRPr="00796BAD">
        <w:rPr>
          <w:i/>
        </w:rPr>
        <w:t>uint16, required</w:t>
      </w:r>
      <w:r w:rsidRPr="00796BAD">
        <w:t>"</w:t>
      </w:r>
    </w:p>
    <w:p w14:paraId="07FC7284" w14:textId="77777777" w:rsidR="00796BAD" w:rsidRPr="00796BAD" w:rsidRDefault="00796BAD" w:rsidP="00796BAD">
      <w:pPr>
        <w:pStyle w:val="Code"/>
      </w:pPr>
      <w:r w:rsidRPr="00796BAD">
        <w:t xml:space="preserve">      collection_mode="</w:t>
      </w:r>
      <w:r w:rsidRPr="00796BAD">
        <w:rPr>
          <w:i/>
        </w:rPr>
        <w:t>uint4, required</w:t>
      </w:r>
      <w:r w:rsidRPr="00796BAD">
        <w:t>"</w:t>
      </w:r>
    </w:p>
    <w:p w14:paraId="7AC1D5FE" w14:textId="77777777" w:rsidR="00796BAD" w:rsidRPr="00796BAD" w:rsidRDefault="00796BAD" w:rsidP="00796BAD">
      <w:pPr>
        <w:pStyle w:val="Code"/>
      </w:pPr>
      <w:r w:rsidRPr="00796BAD">
        <w:t xml:space="preserve">      parent_node_id="</w:t>
      </w:r>
      <w:r w:rsidRPr="00796BAD">
        <w:rPr>
          <w:i/>
        </w:rPr>
        <w:t>uint16, required</w:t>
      </w:r>
      <w:r w:rsidRPr="00796BAD">
        <w:t>"</w:t>
      </w:r>
    </w:p>
    <w:p w14:paraId="793B5945" w14:textId="77777777" w:rsidR="00796BAD" w:rsidRPr="00796BAD" w:rsidRDefault="00796BAD" w:rsidP="00796BAD">
      <w:pPr>
        <w:pStyle w:val="Code"/>
      </w:pPr>
      <w:r w:rsidRPr="00796BAD">
        <w:t xml:space="preserve">      reference_number="</w:t>
      </w:r>
      <w:r w:rsidRPr="00796BAD">
        <w:rPr>
          <w:i/>
        </w:rPr>
        <w:t>uint8, required</w:t>
      </w:r>
      <w:r w:rsidRPr="00796BAD">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pPr>
      <w:r w:rsidRPr="00796BAD">
        <w:t xml:space="preserve">  &lt;/relation&gt;</w:t>
      </w:r>
    </w:p>
    <w:p w14:paraId="3B457170" w14:textId="77777777" w:rsidR="00796BAD" w:rsidRDefault="00796BAD" w:rsidP="00796BAD">
      <w:pPr>
        <w:pStyle w:val="Code"/>
      </w:pPr>
    </w:p>
    <w:p w14:paraId="721D96DF" w14:textId="77777777" w:rsidR="00796BAD" w:rsidRPr="00796BAD" w:rsidRDefault="00796BAD" w:rsidP="00796BAD">
      <w:pPr>
        <w:pStyle w:val="Code"/>
      </w:pPr>
      <w:r w:rsidRPr="00796BAD">
        <w:t>&lt;/ERT&gt;</w:t>
      </w:r>
    </w:p>
    <w:p w14:paraId="7431EA43" w14:textId="77777777" w:rsidR="00BE3269" w:rsidRDefault="00BE3269" w:rsidP="00BE3269">
      <w:pPr>
        <w:pStyle w:val="Appendix3"/>
      </w:pPr>
      <w:bookmarkStart w:id="658" w:name="_Toc162959987"/>
      <w:r w:rsidRPr="00BE3269">
        <w:t>Index Transmission information Table (ITT)</w:t>
      </w:r>
      <w:bookmarkEnd w:id="658"/>
    </w:p>
    <w:p w14:paraId="39F4F2EB" w14:textId="42AE5FF8" w:rsidR="00BE3269" w:rsidRDefault="00BE3269" w:rsidP="00BE3269">
      <w:r>
        <w:t xml:space="preserve">Defined by ARIB in </w:t>
      </w:r>
      <w:r>
        <w:fldChar w:fldCharType="begin"/>
      </w:r>
      <w:r>
        <w:instrText xml:space="preserve"> REF _Ref37407666 \r \h </w:instrText>
      </w:r>
      <w:r>
        <w:fldChar w:fldCharType="separate"/>
      </w:r>
      <w:r w:rsidR="001424C7">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9" w:name="_Toc162959988"/>
      <w:r>
        <w:t>Linked Description Table (LDT)</w:t>
      </w:r>
      <w:bookmarkEnd w:id="659"/>
    </w:p>
    <w:p w14:paraId="030CFE0A" w14:textId="5E9D4A3B" w:rsidR="00252E27" w:rsidRDefault="00252E27" w:rsidP="00252E27">
      <w:r>
        <w:t xml:space="preserve">Defined by ARIB in </w:t>
      </w:r>
      <w:r>
        <w:fldChar w:fldCharType="begin"/>
      </w:r>
      <w:r>
        <w:instrText xml:space="preserve"> REF _Ref37407666 \r \h </w:instrText>
      </w:r>
      <w:r>
        <w:fldChar w:fldCharType="separate"/>
      </w:r>
      <w:r w:rsidR="001424C7">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0" w:name="_Toc162959989"/>
      <w:r>
        <w:t>Local event Information Table (LIT)</w:t>
      </w:r>
      <w:bookmarkEnd w:id="660"/>
    </w:p>
    <w:p w14:paraId="0CAC96A9" w14:textId="4B793DEB" w:rsidR="005E69EA" w:rsidRDefault="005E69EA" w:rsidP="005E69EA">
      <w:r>
        <w:t xml:space="preserve">Defined by ARIB in </w:t>
      </w:r>
      <w:r>
        <w:fldChar w:fldCharType="begin"/>
      </w:r>
      <w:r>
        <w:instrText xml:space="preserve"> REF _Ref37407666 \r \h </w:instrText>
      </w:r>
      <w:r>
        <w:fldChar w:fldCharType="separate"/>
      </w:r>
      <w:r w:rsidR="001424C7">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1" w:name="_Toc162959990"/>
      <w:r>
        <w:lastRenderedPageBreak/>
        <w:t>Network Board Information Table (NBIT)</w:t>
      </w:r>
      <w:bookmarkEnd w:id="661"/>
    </w:p>
    <w:p w14:paraId="2C35A11E" w14:textId="64B861E2" w:rsidR="008E222A" w:rsidRDefault="008E222A" w:rsidP="008E222A">
      <w:r>
        <w:t xml:space="preserve">Defined by ARIB in </w:t>
      </w:r>
      <w:r>
        <w:fldChar w:fldCharType="begin"/>
      </w:r>
      <w:r>
        <w:instrText xml:space="preserve"> REF _Ref37407666 \r \h </w:instrText>
      </w:r>
      <w:r>
        <w:fldChar w:fldCharType="separate"/>
      </w:r>
      <w:r w:rsidR="001424C7">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2" w:name="_Toc162959991"/>
      <w:r>
        <w:t>Partial Content Announcement Table (PCAT)</w:t>
      </w:r>
      <w:bookmarkEnd w:id="662"/>
    </w:p>
    <w:p w14:paraId="00BF7974" w14:textId="00639451" w:rsidR="00EC27E1" w:rsidRDefault="00EC27E1" w:rsidP="00EC27E1">
      <w:r>
        <w:t xml:space="preserve">Defined by ARIB in </w:t>
      </w:r>
      <w:r>
        <w:fldChar w:fldCharType="begin"/>
      </w:r>
      <w:r>
        <w:instrText xml:space="preserve"> REF _Ref37407666 \r \h </w:instrText>
      </w:r>
      <w:r>
        <w:fldChar w:fldCharType="separate"/>
      </w:r>
      <w:r w:rsidR="001424C7">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3" w:name="_Toc162959992"/>
      <w:r>
        <w:t>MPEG-defined d</w:t>
      </w:r>
      <w:r w:rsidR="003E2585">
        <w:t>escriptors</w:t>
      </w:r>
      <w:bookmarkEnd w:id="663"/>
    </w:p>
    <w:p w14:paraId="7761422D" w14:textId="77777777" w:rsidR="00BD75DB" w:rsidRDefault="00BD75DB" w:rsidP="00BD75DB">
      <w:pPr>
        <w:pStyle w:val="Appendix3"/>
      </w:pPr>
      <w:bookmarkStart w:id="664" w:name="_Toc162959993"/>
      <w:r>
        <w:t>af_extensions_descriptor</w:t>
      </w:r>
      <w:bookmarkEnd w:id="664"/>
    </w:p>
    <w:p w14:paraId="6934BDDE" w14:textId="633B2CC5" w:rsidR="00BD75DB" w:rsidRPr="00C65EFB" w:rsidRDefault="00BD75DB" w:rsidP="00BD75DB">
      <w:r>
        <w:t xml:space="preserve">Defined by MPEG in </w:t>
      </w:r>
      <w:r>
        <w:fldChar w:fldCharType="begin"/>
      </w:r>
      <w:r>
        <w:instrText xml:space="preserve"> REF _Ref105841937 \r \h </w:instrText>
      </w:r>
      <w:r>
        <w:fldChar w:fldCharType="separate"/>
      </w:r>
      <w:r w:rsidR="001424C7">
        <w:t>[1]</w:t>
      </w:r>
      <w:r>
        <w:fldChar w:fldCharType="end"/>
      </w:r>
      <w:r>
        <w:t>.</w:t>
      </w:r>
    </w:p>
    <w:p w14:paraId="2764E1DD" w14:textId="77777777" w:rsidR="00BD75DB" w:rsidRDefault="00BD75DB" w:rsidP="00BD75DB">
      <w:pPr>
        <w:pStyle w:val="Code"/>
      </w:pPr>
      <w:r w:rsidRPr="00BD75DB">
        <w:t>&lt;</w:t>
      </w:r>
      <w:r w:rsidRPr="00690E16">
        <w:rPr>
          <w:b/>
        </w:rPr>
        <w:t>af_extensions_descriptor</w:t>
      </w:r>
      <w:r w:rsidRPr="00BD75DB">
        <w:t>/&gt;</w:t>
      </w:r>
    </w:p>
    <w:p w14:paraId="6439AA8F" w14:textId="77777777" w:rsidR="00F357F0" w:rsidRDefault="00F357F0" w:rsidP="00F357F0">
      <w:pPr>
        <w:pStyle w:val="Appendix3"/>
      </w:pPr>
      <w:bookmarkStart w:id="665" w:name="_Toc162959994"/>
      <w:r w:rsidRPr="009406B5">
        <w:t>association_tag_descriptor</w:t>
      </w:r>
      <w:bookmarkEnd w:id="665"/>
    </w:p>
    <w:p w14:paraId="13511089" w14:textId="30F0B5EA" w:rsidR="00F357F0" w:rsidRPr="00D56831" w:rsidRDefault="00F357F0" w:rsidP="00F357F0">
      <w:r>
        <w:t xml:space="preserve">Defined by MPEG in </w:t>
      </w:r>
      <w:r>
        <w:fldChar w:fldCharType="begin"/>
      </w:r>
      <w:r>
        <w:instrText xml:space="preserve"> REF _Ref2010588 \r \h </w:instrText>
      </w:r>
      <w:r>
        <w:fldChar w:fldCharType="separate"/>
      </w:r>
      <w:r w:rsidR="001424C7">
        <w:t>[2]</w:t>
      </w:r>
      <w:r>
        <w:fldChar w:fldCharType="end"/>
      </w:r>
      <w:r>
        <w:t>.</w:t>
      </w:r>
    </w:p>
    <w:p w14:paraId="27F4106B" w14:textId="77777777" w:rsidR="00F357F0" w:rsidRPr="009406B5" w:rsidRDefault="00F357F0" w:rsidP="00F357F0">
      <w:pPr>
        <w:pStyle w:val="Code"/>
      </w:pPr>
      <w:r w:rsidRPr="009406B5">
        <w:t>&lt;</w:t>
      </w:r>
      <w:r w:rsidRPr="009406B5">
        <w:rPr>
          <w:b/>
        </w:rPr>
        <w:t>association_tag_descriptor</w:t>
      </w:r>
    </w:p>
    <w:p w14:paraId="592698A2" w14:textId="77777777" w:rsidR="00F357F0" w:rsidRPr="009406B5" w:rsidRDefault="00F357F0" w:rsidP="00F357F0">
      <w:pPr>
        <w:pStyle w:val="Code"/>
      </w:pPr>
      <w:r>
        <w:lastRenderedPageBreak/>
        <w:t xml:space="preserve"> </w:t>
      </w:r>
      <w:r w:rsidRPr="009406B5">
        <w:t xml:space="preserve">   association_tag="</w:t>
      </w:r>
      <w:r w:rsidRPr="009406B5">
        <w:rPr>
          <w:i/>
        </w:rPr>
        <w:t>uint16, required</w:t>
      </w:r>
      <w:r w:rsidRPr="009406B5">
        <w:t>"</w:t>
      </w:r>
    </w:p>
    <w:p w14:paraId="38BA6ECC" w14:textId="77777777" w:rsidR="00F357F0" w:rsidRPr="009406B5" w:rsidRDefault="00F357F0" w:rsidP="00F357F0">
      <w:pPr>
        <w:pStyle w:val="Code"/>
      </w:pPr>
      <w:r w:rsidRPr="009406B5">
        <w:t xml:space="preserve">    use="</w:t>
      </w:r>
      <w:r w:rsidRPr="009406B5">
        <w:rPr>
          <w:i/>
        </w:rPr>
        <w:t>uint16, required</w:t>
      </w:r>
      <w:r w:rsidRPr="009406B5">
        <w:t>"&gt;</w:t>
      </w:r>
    </w:p>
    <w:p w14:paraId="633949D2" w14:textId="77777777" w:rsidR="00F357F0" w:rsidRPr="009406B5" w:rsidRDefault="00F357F0" w:rsidP="00F357F0">
      <w:pPr>
        <w:pStyle w:val="Code"/>
      </w:pPr>
      <w:r w:rsidRPr="009406B5">
        <w:t xml:space="preserve">  &lt;selector_bytes&gt;</w:t>
      </w:r>
    </w:p>
    <w:p w14:paraId="27D1E298" w14:textId="77777777" w:rsidR="00F357F0" w:rsidRPr="009406B5" w:rsidRDefault="00F357F0" w:rsidP="00F357F0">
      <w:pPr>
        <w:pStyle w:val="Code"/>
        <w:rPr>
          <w:i/>
        </w:rPr>
      </w:pPr>
      <w:r w:rsidRPr="009406B5">
        <w:t xml:space="preserve">    </w:t>
      </w:r>
      <w:r w:rsidRPr="009406B5">
        <w:rPr>
          <w:i/>
        </w:rPr>
        <w:t>Hexadecimal content</w:t>
      </w:r>
    </w:p>
    <w:p w14:paraId="39EEAAE0" w14:textId="77777777" w:rsidR="00F357F0" w:rsidRPr="009406B5" w:rsidRDefault="00F357F0" w:rsidP="00F357F0">
      <w:pPr>
        <w:pStyle w:val="Code"/>
      </w:pPr>
      <w:r w:rsidRPr="009406B5">
        <w:t xml:space="preserve">  &lt;/selector_bytes&gt;</w:t>
      </w:r>
    </w:p>
    <w:p w14:paraId="141E1C0F" w14:textId="77777777" w:rsidR="00F357F0" w:rsidRPr="009406B5" w:rsidRDefault="00F357F0" w:rsidP="00F357F0">
      <w:pPr>
        <w:pStyle w:val="Code"/>
      </w:pPr>
      <w:r w:rsidRPr="009406B5">
        <w:t xml:space="preserve">  &lt;private_data&gt;</w:t>
      </w:r>
    </w:p>
    <w:p w14:paraId="62272644" w14:textId="77777777" w:rsidR="00F357F0" w:rsidRPr="009406B5" w:rsidRDefault="00F357F0" w:rsidP="00F357F0">
      <w:pPr>
        <w:pStyle w:val="Code"/>
        <w:rPr>
          <w:i/>
        </w:rPr>
      </w:pPr>
      <w:r w:rsidRPr="009406B5">
        <w:t xml:space="preserve">    </w:t>
      </w:r>
      <w:r w:rsidRPr="009406B5">
        <w:rPr>
          <w:i/>
        </w:rPr>
        <w:t>Hexadecimal content</w:t>
      </w:r>
    </w:p>
    <w:p w14:paraId="12F3EF19" w14:textId="77777777" w:rsidR="00F357F0" w:rsidRPr="009406B5" w:rsidRDefault="00F357F0" w:rsidP="00F357F0">
      <w:pPr>
        <w:pStyle w:val="Code"/>
      </w:pPr>
      <w:r w:rsidRPr="009406B5">
        <w:t xml:space="preserve">  &lt;/private_data&gt;</w:t>
      </w:r>
    </w:p>
    <w:p w14:paraId="3328573E" w14:textId="77777777" w:rsidR="00F357F0" w:rsidRDefault="00F357F0" w:rsidP="00F357F0">
      <w:pPr>
        <w:pStyle w:val="Code"/>
      </w:pPr>
      <w:r w:rsidRPr="009406B5">
        <w:t>&lt;/association_tag_descriptor&gt;</w:t>
      </w:r>
    </w:p>
    <w:p w14:paraId="2DA7B21A" w14:textId="77777777" w:rsidR="00F357F0" w:rsidRDefault="00F357F0" w:rsidP="00F357F0">
      <w:pPr>
        <w:pStyle w:val="Appendix3"/>
      </w:pPr>
      <w:bookmarkStart w:id="666" w:name="_Toc162959995"/>
      <w:r w:rsidRPr="00C848C8">
        <w:t>audio_stream_descriptor</w:t>
      </w:r>
      <w:bookmarkEnd w:id="666"/>
    </w:p>
    <w:p w14:paraId="15685B5A" w14:textId="46F329DD" w:rsidR="00F357F0" w:rsidRPr="00C65EFB" w:rsidRDefault="00F357F0" w:rsidP="00F357F0">
      <w:r>
        <w:t xml:space="preserve">Defined by MPEG in </w:t>
      </w:r>
      <w:r>
        <w:fldChar w:fldCharType="begin"/>
      </w:r>
      <w:r>
        <w:instrText xml:space="preserve"> REF _Ref105841937 \r \h </w:instrText>
      </w:r>
      <w:r>
        <w:fldChar w:fldCharType="separate"/>
      </w:r>
      <w:r w:rsidR="001424C7">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7" w:name="_Toc162959996"/>
      <w:r>
        <w:t>auxiliary_video_stream_descriptor</w:t>
      </w:r>
      <w:bookmarkEnd w:id="667"/>
      <w:r>
        <w:t xml:space="preserve"> </w:t>
      </w:r>
    </w:p>
    <w:p w14:paraId="3AC0A9FF" w14:textId="209C5117" w:rsidR="002819B3" w:rsidRPr="00C65EFB" w:rsidRDefault="002819B3" w:rsidP="002819B3">
      <w:r>
        <w:t xml:space="preserve">Defined by MPEG in </w:t>
      </w:r>
      <w:r>
        <w:fldChar w:fldCharType="begin"/>
      </w:r>
      <w:r>
        <w:instrText xml:space="preserve"> REF _Ref105841937 \r \h </w:instrText>
      </w:r>
      <w:r>
        <w:fldChar w:fldCharType="separate"/>
      </w:r>
      <w:r w:rsidR="001424C7">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pPr>
      <w:r>
        <w:t xml:space="preserve">    </w:t>
      </w:r>
      <w:r w:rsidRPr="00363C9A">
        <w:t>&lt;reserved_si_message&gt;</w:t>
      </w:r>
    </w:p>
    <w:p w14:paraId="4339B1C0" w14:textId="18AEAB7B" w:rsidR="002819B3" w:rsidRPr="00363C9A" w:rsidRDefault="002819B3" w:rsidP="002819B3">
      <w:pPr>
        <w:pStyle w:val="Code"/>
        <w:rPr>
          <w:i/>
          <w:iCs/>
        </w:rPr>
      </w:pPr>
      <w:r w:rsidRPr="00363C9A">
        <w:t xml:space="preserve">      </w:t>
      </w:r>
      <w:r w:rsidRPr="00363C9A">
        <w:rPr>
          <w:i/>
          <w:iCs/>
        </w:rPr>
        <w:t>Hexadeci</w:t>
      </w:r>
      <w:r w:rsidR="00E90849" w:rsidRPr="00363C9A">
        <w:rPr>
          <w:i/>
          <w:iCs/>
        </w:rPr>
        <w:t>m</w:t>
      </w:r>
      <w:r w:rsidRPr="00363C9A">
        <w:rPr>
          <w:i/>
          <w:iCs/>
        </w:rPr>
        <w:t xml:space="preserve">al </w:t>
      </w:r>
      <w:r w:rsidR="000E62A7" w:rsidRPr="00363C9A">
        <w:rPr>
          <w:i/>
        </w:rPr>
        <w:t>content</w:t>
      </w:r>
    </w:p>
    <w:p w14:paraId="1764EC38" w14:textId="77777777" w:rsidR="002819B3" w:rsidRPr="00363C9A" w:rsidRDefault="002819B3" w:rsidP="002819B3">
      <w:pPr>
        <w:pStyle w:val="Code"/>
      </w:pPr>
      <w:r w:rsidRPr="00363C9A">
        <w:t xml:space="preserve">    &lt;/reserved_si_message&gt;</w:t>
      </w:r>
    </w:p>
    <w:p w14:paraId="15C6CF2D" w14:textId="77777777" w:rsidR="002819B3" w:rsidRPr="00363C9A" w:rsidRDefault="002819B3" w:rsidP="002819B3">
      <w:pPr>
        <w:pStyle w:val="Code"/>
      </w:pPr>
      <w:r w:rsidRPr="00363C9A">
        <w:t xml:space="preserve">  &lt;/si_message&gt;</w:t>
      </w:r>
    </w:p>
    <w:p w14:paraId="011F409B" w14:textId="77777777" w:rsidR="002819B3" w:rsidRPr="00363C9A" w:rsidRDefault="002819B3" w:rsidP="002819B3">
      <w:pPr>
        <w:pStyle w:val="Code"/>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8" w:name="_Toc162959997"/>
      <w:r w:rsidRPr="004C1954">
        <w:t>AVC_timing_and_HRD_descriptor</w:t>
      </w:r>
      <w:bookmarkEnd w:id="668"/>
    </w:p>
    <w:p w14:paraId="201AB3B3" w14:textId="4938AE38" w:rsidR="00F357F0" w:rsidRPr="00C65EFB" w:rsidRDefault="00F357F0" w:rsidP="00F357F0">
      <w:r>
        <w:t xml:space="preserve">Defined by MPEG in </w:t>
      </w:r>
      <w:r>
        <w:fldChar w:fldCharType="begin"/>
      </w:r>
      <w:r>
        <w:instrText xml:space="preserve"> REF _Ref105841937 \r \h </w:instrText>
      </w:r>
      <w:r>
        <w:fldChar w:fldCharType="separate"/>
      </w:r>
      <w:r w:rsidR="001424C7">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9" w:name="_Toc162959998"/>
      <w:r w:rsidRPr="00432423">
        <w:t>AVC_video_descriptor</w:t>
      </w:r>
      <w:bookmarkEnd w:id="669"/>
    </w:p>
    <w:p w14:paraId="001A146A" w14:textId="430CA8B1" w:rsidR="00F357F0" w:rsidRPr="00C65EFB" w:rsidRDefault="00F357F0" w:rsidP="00F357F0">
      <w:r>
        <w:t xml:space="preserve">Defined by MPEG in </w:t>
      </w:r>
      <w:r>
        <w:fldChar w:fldCharType="begin"/>
      </w:r>
      <w:r>
        <w:instrText xml:space="preserve"> REF _Ref105841937 \r \h </w:instrText>
      </w:r>
      <w:r>
        <w:fldChar w:fldCharType="separate"/>
      </w:r>
      <w:r w:rsidR="001424C7">
        <w:t>[1]</w:t>
      </w:r>
      <w:r>
        <w:fldChar w:fldCharType="end"/>
      </w:r>
      <w:r>
        <w:t>.</w:t>
      </w:r>
    </w:p>
    <w:p w14:paraId="038DE753" w14:textId="77777777" w:rsidR="00F357F0" w:rsidRPr="00432423" w:rsidRDefault="00F357F0" w:rsidP="00F357F0">
      <w:pPr>
        <w:pStyle w:val="Code"/>
      </w:pPr>
      <w:r w:rsidRPr="00432423">
        <w:t>&lt;</w:t>
      </w:r>
      <w:r w:rsidRPr="00432423">
        <w:rPr>
          <w:b/>
        </w:rPr>
        <w:t>AVC_video_descriptor</w:t>
      </w:r>
    </w:p>
    <w:p w14:paraId="75F01332" w14:textId="77777777" w:rsidR="00F357F0" w:rsidRDefault="00F357F0" w:rsidP="00F357F0">
      <w:pPr>
        <w:pStyle w:val="Code"/>
      </w:pPr>
      <w:r w:rsidRPr="00432423">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lastRenderedPageBreak/>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0" w:name="_Toc162959999"/>
      <w:r w:rsidRPr="00B243B1">
        <w:t>CA_descriptor</w:t>
      </w:r>
      <w:bookmarkEnd w:id="670"/>
    </w:p>
    <w:p w14:paraId="1A9A779C" w14:textId="25A37E3C" w:rsidR="00F357F0" w:rsidRPr="00C65EFB" w:rsidRDefault="00F357F0" w:rsidP="00F357F0">
      <w:r>
        <w:t xml:space="preserve">Defined by MPEG in </w:t>
      </w:r>
      <w:r>
        <w:fldChar w:fldCharType="begin"/>
      </w:r>
      <w:r>
        <w:instrText xml:space="preserve"> REF _Ref105841937 \r \h </w:instrText>
      </w:r>
      <w:r>
        <w:fldChar w:fldCharType="separate"/>
      </w:r>
      <w:r w:rsidR="001424C7">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322547" w:rsidRDefault="00F357F0" w:rsidP="00F357F0">
      <w:pPr>
        <w:pStyle w:val="Code"/>
      </w:pPr>
      <w:r>
        <w:t xml:space="preserve">  </w:t>
      </w:r>
      <w:r w:rsidRPr="00322547">
        <w:t>&lt;private_data&gt;</w:t>
      </w:r>
    </w:p>
    <w:p w14:paraId="2B9B55C4" w14:textId="77777777" w:rsidR="00F357F0" w:rsidRPr="00322547" w:rsidRDefault="00F357F0" w:rsidP="00F357F0">
      <w:pPr>
        <w:pStyle w:val="Code"/>
        <w:rPr>
          <w:i/>
        </w:rPr>
      </w:pPr>
      <w:r w:rsidRPr="00322547">
        <w:t xml:space="preserve">    </w:t>
      </w:r>
      <w:r w:rsidRPr="00322547">
        <w:rPr>
          <w:i/>
        </w:rPr>
        <w:t>Hexadecimal content</w:t>
      </w:r>
    </w:p>
    <w:p w14:paraId="013613C1" w14:textId="77777777" w:rsidR="00F357F0" w:rsidRPr="00322547" w:rsidRDefault="00F357F0" w:rsidP="00F357F0">
      <w:pPr>
        <w:pStyle w:val="Code"/>
      </w:pPr>
      <w:r w:rsidRPr="00322547">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1" w:name="_Toc162960000"/>
      <w:r w:rsidRPr="00EA0F15">
        <w:t>carousel_identifier_descriptor</w:t>
      </w:r>
      <w:bookmarkEnd w:id="671"/>
    </w:p>
    <w:p w14:paraId="069B104A" w14:textId="70D8A51D" w:rsidR="00F357F0" w:rsidRPr="00C65EFB" w:rsidRDefault="00F357F0" w:rsidP="00F357F0">
      <w:r>
        <w:t xml:space="preserve">Defined by MPEG in </w:t>
      </w:r>
      <w:r>
        <w:fldChar w:fldCharType="begin"/>
      </w:r>
      <w:r>
        <w:instrText xml:space="preserve"> REF _Ref2010588 \r \h </w:instrText>
      </w:r>
      <w:r>
        <w:fldChar w:fldCharType="separate"/>
      </w:r>
      <w:r w:rsidR="001424C7">
        <w:t>[2]</w:t>
      </w:r>
      <w:r>
        <w:fldChar w:fldCharType="end"/>
      </w:r>
      <w:r>
        <w:t>.</w:t>
      </w:r>
    </w:p>
    <w:p w14:paraId="05CC8FD6" w14:textId="77777777" w:rsidR="00F357F0" w:rsidRPr="00EA0F15" w:rsidRDefault="00F357F0" w:rsidP="00F357F0">
      <w:pPr>
        <w:pStyle w:val="Code"/>
      </w:pPr>
      <w:r w:rsidRPr="00EA0F15">
        <w:t>&lt;</w:t>
      </w:r>
      <w:r w:rsidRPr="00EA0F15">
        <w:rPr>
          <w:b/>
        </w:rPr>
        <w:t>carousel_identifier_descriptor</w:t>
      </w:r>
      <w:r w:rsidRPr="00EA0F15">
        <w:t xml:space="preserve"> carousel_id="</w:t>
      </w:r>
      <w:r w:rsidRPr="00EA0F15">
        <w:rPr>
          <w:i/>
        </w:rPr>
        <w:t>uint32, required</w:t>
      </w:r>
      <w:r w:rsidRPr="00EA0F15">
        <w:t>"&gt;</w:t>
      </w:r>
    </w:p>
    <w:p w14:paraId="13B6AF44" w14:textId="77777777" w:rsidR="00F357F0" w:rsidRPr="00EA0F15" w:rsidRDefault="00F357F0" w:rsidP="00F357F0">
      <w:pPr>
        <w:pStyle w:val="Code"/>
      </w:pPr>
      <w:r w:rsidRPr="00EA0F15">
        <w:t xml:space="preserve">  &lt;private_data&gt;</w:t>
      </w:r>
    </w:p>
    <w:p w14:paraId="626E8D78" w14:textId="77777777" w:rsidR="00F357F0" w:rsidRPr="00EA0F15" w:rsidRDefault="00F357F0" w:rsidP="00F357F0">
      <w:pPr>
        <w:pStyle w:val="Code"/>
        <w:rPr>
          <w:i/>
        </w:rPr>
      </w:pPr>
      <w:r w:rsidRPr="00EA0F15">
        <w:t xml:space="preserve">    </w:t>
      </w:r>
      <w:r w:rsidRPr="00EA0F15">
        <w:rPr>
          <w:i/>
        </w:rPr>
        <w:t>Hexadecimal content</w:t>
      </w:r>
    </w:p>
    <w:p w14:paraId="46361AE9" w14:textId="77777777" w:rsidR="00F357F0" w:rsidRPr="00EA0F15" w:rsidRDefault="00F357F0" w:rsidP="00F357F0">
      <w:pPr>
        <w:pStyle w:val="Code"/>
      </w:pPr>
      <w:r w:rsidRPr="00EA0F15">
        <w:t xml:space="preserve">  &lt;/private_data&gt;</w:t>
      </w:r>
    </w:p>
    <w:p w14:paraId="24B3246E" w14:textId="77777777" w:rsidR="00F357F0" w:rsidRDefault="00F357F0" w:rsidP="00F357F0">
      <w:pPr>
        <w:pStyle w:val="Code"/>
      </w:pPr>
      <w:r w:rsidRPr="00EA0F15">
        <w:t>&lt;/carousel_identifier_descriptor&gt;</w:t>
      </w:r>
    </w:p>
    <w:p w14:paraId="078943E4" w14:textId="77777777" w:rsidR="00353A6A" w:rsidRPr="00353A6A" w:rsidRDefault="00353A6A" w:rsidP="00353A6A">
      <w:pPr>
        <w:pStyle w:val="Appendix3"/>
      </w:pPr>
      <w:bookmarkStart w:id="672" w:name="_Toc162960001"/>
      <w:r w:rsidRPr="00353A6A">
        <w:t>content_labelling_descriptor</w:t>
      </w:r>
      <w:bookmarkEnd w:id="672"/>
    </w:p>
    <w:p w14:paraId="37FE3096" w14:textId="2637DA09" w:rsidR="00353A6A" w:rsidRPr="00C65EFB" w:rsidRDefault="00353A6A" w:rsidP="00353A6A">
      <w:r>
        <w:t xml:space="preserve">Defined by MPEG in </w:t>
      </w:r>
      <w:r>
        <w:fldChar w:fldCharType="begin"/>
      </w:r>
      <w:r>
        <w:instrText xml:space="preserve"> REF _Ref105841937 \r \h </w:instrText>
      </w:r>
      <w:r>
        <w:fldChar w:fldCharType="separate"/>
      </w:r>
      <w:r w:rsidR="001424C7">
        <w:t>[1]</w:t>
      </w:r>
      <w:r>
        <w:fldChar w:fldCharType="end"/>
      </w:r>
      <w:r>
        <w:t>.</w:t>
      </w:r>
    </w:p>
    <w:p w14:paraId="2D9AAB28" w14:textId="77777777" w:rsidR="00353A6A" w:rsidRPr="00353A6A" w:rsidRDefault="00353A6A" w:rsidP="00353A6A">
      <w:pPr>
        <w:pStyle w:val="Code"/>
      </w:pPr>
      <w:r w:rsidRPr="00353A6A">
        <w:t>&lt;</w:t>
      </w:r>
      <w:r w:rsidRPr="00353A6A">
        <w:rPr>
          <w:b/>
        </w:rPr>
        <w:t>content_labelling_descriptor</w:t>
      </w:r>
    </w:p>
    <w:p w14:paraId="21A4EE02" w14:textId="77777777" w:rsidR="00353A6A" w:rsidRPr="00353A6A" w:rsidRDefault="00353A6A" w:rsidP="00353A6A">
      <w:pPr>
        <w:pStyle w:val="Code"/>
      </w:pPr>
      <w:r w:rsidRPr="00353A6A">
        <w:t xml:space="preserve">    metadata_application_format="</w:t>
      </w:r>
      <w:r w:rsidRPr="00353A6A">
        <w:rPr>
          <w:i/>
        </w:rPr>
        <w:t>uint16, required</w:t>
      </w:r>
      <w:r w:rsidRPr="00353A6A">
        <w:t>"</w:t>
      </w:r>
    </w:p>
    <w:p w14:paraId="4F4B7959" w14:textId="77777777" w:rsidR="00353A6A" w:rsidRPr="00322547" w:rsidRDefault="00353A6A" w:rsidP="00353A6A">
      <w:pPr>
        <w:pStyle w:val="Code"/>
      </w:pPr>
      <w:r w:rsidRPr="00353A6A">
        <w:t xml:space="preserve">    </w:t>
      </w:r>
      <w:r w:rsidRPr="00322547">
        <w:t>metadata_application_format_identifier="</w:t>
      </w:r>
      <w:r w:rsidRPr="00322547">
        <w:rPr>
          <w:i/>
        </w:rPr>
        <w:t>uint32, optional</w:t>
      </w:r>
      <w:r w:rsidRPr="00322547">
        <w:t>"</w:t>
      </w:r>
    </w:p>
    <w:p w14:paraId="1D7B3522" w14:textId="77777777" w:rsidR="00353A6A" w:rsidRPr="00353A6A" w:rsidRDefault="00353A6A" w:rsidP="00353A6A">
      <w:pPr>
        <w:pStyle w:val="Code"/>
      </w:pPr>
      <w:r w:rsidRPr="00322547">
        <w:t xml:space="preserve">    </w:t>
      </w:r>
      <w:r w:rsidRPr="00353A6A">
        <w:t>content_time_base_indicator="</w:t>
      </w:r>
      <w:r w:rsidRPr="00353A6A">
        <w:rPr>
          <w:i/>
        </w:rPr>
        <w:t>uint4, required</w:t>
      </w:r>
      <w:r w:rsidRPr="00353A6A">
        <w:t>"</w:t>
      </w:r>
    </w:p>
    <w:p w14:paraId="1AB21F1D" w14:textId="77777777" w:rsidR="00353A6A" w:rsidRPr="00353A6A" w:rsidRDefault="00353A6A" w:rsidP="00353A6A">
      <w:pPr>
        <w:pStyle w:val="Code"/>
      </w:pPr>
      <w:r w:rsidRPr="00353A6A">
        <w:t xml:space="preserve">    content_time_base_value="</w:t>
      </w:r>
      <w:r w:rsidRPr="00353A6A">
        <w:rPr>
          <w:i/>
        </w:rPr>
        <w:t>uint33, optional</w:t>
      </w:r>
      <w:r w:rsidRPr="00353A6A">
        <w:t>"</w:t>
      </w:r>
    </w:p>
    <w:p w14:paraId="3E605322" w14:textId="77777777" w:rsidR="00353A6A" w:rsidRPr="00353A6A" w:rsidRDefault="00353A6A" w:rsidP="00353A6A">
      <w:pPr>
        <w:pStyle w:val="Code"/>
      </w:pPr>
      <w:r w:rsidRPr="00353A6A">
        <w:t xml:space="preserve">    metadata_time_base_value="</w:t>
      </w:r>
      <w:r w:rsidRPr="00353A6A">
        <w:rPr>
          <w:i/>
        </w:rPr>
        <w:t>uint33, optional</w:t>
      </w:r>
      <w:r w:rsidRPr="00353A6A">
        <w:t>"</w:t>
      </w:r>
    </w:p>
    <w:p w14:paraId="106210A7" w14:textId="77777777" w:rsidR="00353A6A" w:rsidRDefault="00353A6A" w:rsidP="00353A6A">
      <w:pPr>
        <w:pStyle w:val="Code"/>
      </w:pPr>
      <w:r w:rsidRPr="00353A6A">
        <w:t xml:space="preserve">    content_id="</w:t>
      </w:r>
      <w:r w:rsidRPr="00353A6A">
        <w:rPr>
          <w:i/>
        </w:rPr>
        <w:t>uint7, optional</w:t>
      </w:r>
      <w:r w:rsidRPr="00353A6A">
        <w:t>"&gt;</w:t>
      </w:r>
    </w:p>
    <w:p w14:paraId="1D258D38" w14:textId="77777777" w:rsidR="00353A6A" w:rsidRPr="00353A6A" w:rsidRDefault="00353A6A" w:rsidP="00353A6A">
      <w:pPr>
        <w:pStyle w:val="Code"/>
      </w:pPr>
    </w:p>
    <w:p w14:paraId="44A759D0" w14:textId="77777777" w:rsidR="00353A6A" w:rsidRPr="00353A6A" w:rsidRDefault="00353A6A" w:rsidP="00353A6A">
      <w:pPr>
        <w:pStyle w:val="Code"/>
      </w:pPr>
      <w:r w:rsidRPr="00353A6A">
        <w:t xml:space="preserve">  &lt;content_reference_id&gt;</w:t>
      </w:r>
    </w:p>
    <w:p w14:paraId="632D4A71" w14:textId="77777777" w:rsidR="00353A6A" w:rsidRPr="00353A6A" w:rsidRDefault="00353A6A" w:rsidP="00353A6A">
      <w:pPr>
        <w:pStyle w:val="Code"/>
        <w:rPr>
          <w:i/>
        </w:rPr>
      </w:pPr>
      <w:r w:rsidRPr="00353A6A">
        <w:t xml:space="preserve">    </w:t>
      </w:r>
      <w:r w:rsidRPr="00353A6A">
        <w:rPr>
          <w:i/>
        </w:rPr>
        <w:t>Hexadecimal content</w:t>
      </w:r>
    </w:p>
    <w:p w14:paraId="5B8DAEA3" w14:textId="77777777" w:rsidR="00353A6A" w:rsidRPr="00353A6A" w:rsidRDefault="00353A6A" w:rsidP="00353A6A">
      <w:pPr>
        <w:pStyle w:val="Code"/>
      </w:pPr>
      <w:r w:rsidRPr="00353A6A">
        <w:t xml:space="preserve">  &lt;/content_reference_id&gt;</w:t>
      </w:r>
    </w:p>
    <w:p w14:paraId="65717808" w14:textId="77777777" w:rsidR="00353A6A" w:rsidRDefault="00353A6A" w:rsidP="00353A6A">
      <w:pPr>
        <w:pStyle w:val="Code"/>
      </w:pPr>
    </w:p>
    <w:p w14:paraId="4D16BC6C" w14:textId="77777777" w:rsidR="00353A6A" w:rsidRPr="00353A6A" w:rsidRDefault="00353A6A" w:rsidP="00353A6A">
      <w:pPr>
        <w:pStyle w:val="Code"/>
      </w:pPr>
      <w:r w:rsidRPr="00353A6A">
        <w:t xml:space="preserve">  &lt;time_base_association_data&gt;</w:t>
      </w:r>
    </w:p>
    <w:p w14:paraId="7C475C30" w14:textId="77777777" w:rsidR="00353A6A" w:rsidRPr="00353A6A" w:rsidRDefault="00353A6A" w:rsidP="00353A6A">
      <w:pPr>
        <w:pStyle w:val="Code"/>
        <w:rPr>
          <w:i/>
        </w:rPr>
      </w:pPr>
      <w:r w:rsidRPr="00353A6A">
        <w:t xml:space="preserve">    </w:t>
      </w:r>
      <w:r w:rsidRPr="00353A6A">
        <w:rPr>
          <w:i/>
        </w:rPr>
        <w:t>Hexadecimal content</w:t>
      </w:r>
    </w:p>
    <w:p w14:paraId="58A89F49" w14:textId="77777777" w:rsidR="00353A6A" w:rsidRPr="00353A6A" w:rsidRDefault="00353A6A" w:rsidP="00353A6A">
      <w:pPr>
        <w:pStyle w:val="Code"/>
      </w:pPr>
      <w:r w:rsidRPr="00353A6A">
        <w:t xml:space="preserve">  &lt;/time_base_association_data&gt;</w:t>
      </w:r>
    </w:p>
    <w:p w14:paraId="57F3AB7B" w14:textId="77777777" w:rsidR="00353A6A" w:rsidRDefault="00353A6A" w:rsidP="00353A6A">
      <w:pPr>
        <w:pStyle w:val="Code"/>
      </w:pPr>
    </w:p>
    <w:p w14:paraId="3A06601B" w14:textId="77777777" w:rsidR="00353A6A" w:rsidRPr="00322547" w:rsidRDefault="00353A6A" w:rsidP="00353A6A">
      <w:pPr>
        <w:pStyle w:val="Code"/>
      </w:pPr>
      <w:r w:rsidRPr="00353A6A">
        <w:t xml:space="preserve">  </w:t>
      </w:r>
      <w:r w:rsidRPr="00322547">
        <w:t>&lt;private_data&gt;</w:t>
      </w:r>
    </w:p>
    <w:p w14:paraId="21A1BE28" w14:textId="77777777" w:rsidR="00353A6A" w:rsidRPr="00322547" w:rsidRDefault="00353A6A" w:rsidP="00353A6A">
      <w:pPr>
        <w:pStyle w:val="Code"/>
        <w:rPr>
          <w:i/>
        </w:rPr>
      </w:pPr>
      <w:r w:rsidRPr="00322547">
        <w:t xml:space="preserve">    </w:t>
      </w:r>
      <w:r w:rsidRPr="00322547">
        <w:rPr>
          <w:i/>
        </w:rPr>
        <w:t>Hexadecimal content</w:t>
      </w:r>
    </w:p>
    <w:p w14:paraId="5508CFE8" w14:textId="77777777" w:rsidR="00353A6A" w:rsidRPr="00322547" w:rsidRDefault="00353A6A" w:rsidP="00353A6A">
      <w:pPr>
        <w:pStyle w:val="Code"/>
        <w:ind w:firstLine="200"/>
      </w:pPr>
      <w:r w:rsidRPr="00322547">
        <w:t>&lt;/private_data&gt;</w:t>
      </w:r>
    </w:p>
    <w:p w14:paraId="4E1CED25" w14:textId="77777777" w:rsidR="00353A6A" w:rsidRPr="00322547" w:rsidRDefault="00353A6A" w:rsidP="00353A6A">
      <w:pPr>
        <w:pStyle w:val="Code"/>
        <w:ind w:firstLine="200"/>
      </w:pPr>
    </w:p>
    <w:p w14:paraId="46C27391" w14:textId="77777777" w:rsidR="00353A6A" w:rsidRDefault="00353A6A" w:rsidP="00353A6A">
      <w:pPr>
        <w:pStyle w:val="Code"/>
      </w:pPr>
      <w:r w:rsidRPr="00353A6A">
        <w:t>&lt;/content_labelling_descriptor&gt;</w:t>
      </w:r>
    </w:p>
    <w:p w14:paraId="2CD85453" w14:textId="77777777" w:rsidR="00F357F0" w:rsidRDefault="00F357F0" w:rsidP="00F357F0">
      <w:pPr>
        <w:pStyle w:val="Appendix3"/>
      </w:pPr>
      <w:bookmarkStart w:id="673" w:name="_Toc162960002"/>
      <w:r>
        <w:t>copyright_descriptor</w:t>
      </w:r>
      <w:bookmarkEnd w:id="673"/>
    </w:p>
    <w:p w14:paraId="0227B50B" w14:textId="6C10F1F1" w:rsidR="00F357F0" w:rsidRPr="00C65EFB" w:rsidRDefault="00F357F0" w:rsidP="00F357F0">
      <w:r>
        <w:t xml:space="preserve">Defined by MPEG in </w:t>
      </w:r>
      <w:r>
        <w:fldChar w:fldCharType="begin"/>
      </w:r>
      <w:r>
        <w:instrText xml:space="preserve"> REF _Ref105841937 \r \h </w:instrText>
      </w:r>
      <w:r>
        <w:fldChar w:fldCharType="separate"/>
      </w:r>
      <w:r w:rsidR="001424C7">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4" w:name="_Toc162960003"/>
      <w:r w:rsidRPr="00A22006">
        <w:lastRenderedPageBreak/>
        <w:t>data_stream_alignment_descriptor</w:t>
      </w:r>
      <w:bookmarkEnd w:id="674"/>
    </w:p>
    <w:p w14:paraId="4C43CC21" w14:textId="6BB29786" w:rsidR="00F357F0" w:rsidRPr="00C65EFB" w:rsidRDefault="00F357F0" w:rsidP="00F357F0">
      <w:r>
        <w:t xml:space="preserve">Defined by MPEG in </w:t>
      </w:r>
      <w:r>
        <w:fldChar w:fldCharType="begin"/>
      </w:r>
      <w:r>
        <w:instrText xml:space="preserve"> REF _Ref105841937 \r \h </w:instrText>
      </w:r>
      <w:r>
        <w:fldChar w:fldCharType="separate"/>
      </w:r>
      <w:r w:rsidR="001424C7">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5" w:name="_Toc162960004"/>
      <w:r>
        <w:t>deferred_association_tags_descriptor</w:t>
      </w:r>
      <w:bookmarkEnd w:id="675"/>
    </w:p>
    <w:p w14:paraId="70084693" w14:textId="6CC55220" w:rsidR="00F357F0" w:rsidRPr="00C65EFB" w:rsidRDefault="00F357F0" w:rsidP="00F357F0">
      <w:r>
        <w:t xml:space="preserve">Defined by MPEG in </w:t>
      </w:r>
      <w:r>
        <w:fldChar w:fldCharType="begin"/>
      </w:r>
      <w:r>
        <w:instrText xml:space="preserve"> REF _Ref2010588 \r \h </w:instrText>
      </w:r>
      <w:r>
        <w:fldChar w:fldCharType="separate"/>
      </w:r>
      <w:r w:rsidR="001424C7">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6" w:name="_Toc162960005"/>
      <w:r w:rsidRPr="00746773">
        <w:t>external_ES_ID_descriptor</w:t>
      </w:r>
      <w:bookmarkEnd w:id="676"/>
    </w:p>
    <w:p w14:paraId="3F292DC0" w14:textId="54B5F4EF" w:rsidR="006F3182" w:rsidRPr="00FB200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7" w:name="_Toc162960006"/>
      <w:r>
        <w:t>EVC_timing_and_HRD_descriptor</w:t>
      </w:r>
      <w:bookmarkEnd w:id="677"/>
    </w:p>
    <w:p w14:paraId="603C797F" w14:textId="1C101EE7" w:rsidR="00FA554F" w:rsidRPr="00FB2002" w:rsidRDefault="00FA554F" w:rsidP="00FA554F">
      <w:r>
        <w:t xml:space="preserve">Defined by MPEG in </w:t>
      </w:r>
      <w:r>
        <w:fldChar w:fldCharType="begin"/>
      </w:r>
      <w:r>
        <w:instrText xml:space="preserve"> REF _Ref105841937 \r \h </w:instrText>
      </w:r>
      <w:r>
        <w:fldChar w:fldCharType="separate"/>
      </w:r>
      <w:r w:rsidR="001424C7">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8" w:name="_Toc162960007"/>
      <w:r>
        <w:t>EVC_video_descriptor</w:t>
      </w:r>
      <w:bookmarkEnd w:id="678"/>
    </w:p>
    <w:p w14:paraId="64064972" w14:textId="53E33B0F" w:rsidR="00FA554F" w:rsidRPr="00FB2002" w:rsidRDefault="00FA554F" w:rsidP="00FA554F">
      <w:r>
        <w:t xml:space="preserve">Defined by MPEG in </w:t>
      </w:r>
      <w:r>
        <w:fldChar w:fldCharType="begin"/>
      </w:r>
      <w:r>
        <w:instrText xml:space="preserve"> REF _Ref105841937 \r \h </w:instrText>
      </w:r>
      <w:r>
        <w:fldChar w:fldCharType="separate"/>
      </w:r>
      <w:r w:rsidR="001424C7">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9" w:name="_Toc162960008"/>
      <w:r>
        <w:t>FMC_descriptor</w:t>
      </w:r>
      <w:bookmarkEnd w:id="679"/>
    </w:p>
    <w:p w14:paraId="6F326B63" w14:textId="52F76868" w:rsidR="00F00BD5" w:rsidRPr="00FB2002" w:rsidRDefault="00F00BD5" w:rsidP="00F00BD5">
      <w:r>
        <w:t xml:space="preserve">Defined by MPEG in </w:t>
      </w:r>
      <w:r>
        <w:fldChar w:fldCharType="begin"/>
      </w:r>
      <w:r>
        <w:instrText xml:space="preserve"> REF _Ref105841937 \r \h </w:instrText>
      </w:r>
      <w:r>
        <w:fldChar w:fldCharType="separate"/>
      </w:r>
      <w:r w:rsidR="001424C7">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0" w:name="_Toc162960009"/>
      <w:r>
        <w:lastRenderedPageBreak/>
        <w:t>green_extension_descriptor&gt;</w:t>
      </w:r>
      <w:bookmarkEnd w:id="680"/>
    </w:p>
    <w:p w14:paraId="6CF42AD1" w14:textId="124071D3" w:rsidR="00B23852" w:rsidRPr="00FB2002" w:rsidRDefault="00B23852" w:rsidP="00B23852">
      <w:r>
        <w:t xml:space="preserve">Defined by MPEG in </w:t>
      </w:r>
      <w:r>
        <w:fldChar w:fldCharType="begin"/>
      </w:r>
      <w:r>
        <w:instrText xml:space="preserve"> REF _Ref105841937 \r \h </w:instrText>
      </w:r>
      <w:r>
        <w:fldChar w:fldCharType="separate"/>
      </w:r>
      <w:r w:rsidR="001424C7">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1" w:name="_Toc162960010"/>
      <w:r>
        <w:t>HEVC_hierarchy_extension_descriptor</w:t>
      </w:r>
      <w:bookmarkEnd w:id="681"/>
    </w:p>
    <w:p w14:paraId="03CE2005" w14:textId="4482D07D" w:rsidR="008E0AF3" w:rsidRPr="00FB2002" w:rsidRDefault="008E0AF3" w:rsidP="008E0AF3">
      <w:r>
        <w:t xml:space="preserve">Defined by MPEG in </w:t>
      </w:r>
      <w:r>
        <w:fldChar w:fldCharType="begin"/>
      </w:r>
      <w:r>
        <w:instrText xml:space="preserve"> REF _Ref105841937 \r \h </w:instrText>
      </w:r>
      <w:r>
        <w:fldChar w:fldCharType="separate"/>
      </w:r>
      <w:r w:rsidR="001424C7">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2" w:name="_Toc162960011"/>
      <w:r>
        <w:t>HEVC_operation_point_descriptor</w:t>
      </w:r>
      <w:bookmarkEnd w:id="682"/>
    </w:p>
    <w:p w14:paraId="423A10CE" w14:textId="34D30FD6" w:rsidR="00363C6A" w:rsidRPr="00FB2002" w:rsidRDefault="00363C6A" w:rsidP="00363C6A">
      <w:r>
        <w:t xml:space="preserve">Defined by MPEG in </w:t>
      </w:r>
      <w:r>
        <w:fldChar w:fldCharType="begin"/>
      </w:r>
      <w:r>
        <w:instrText xml:space="preserve"> REF _Ref105841937 \r \h </w:instrText>
      </w:r>
      <w:r>
        <w:fldChar w:fldCharType="separate"/>
      </w:r>
      <w:r w:rsidR="001424C7">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3" w:name="_Toc162960012"/>
      <w:r>
        <w:t>HEVC_subregion_descriptor</w:t>
      </w:r>
      <w:bookmarkEnd w:id="683"/>
    </w:p>
    <w:p w14:paraId="57BACBDD" w14:textId="1FE165AB" w:rsidR="00201B60" w:rsidRPr="00FB2002" w:rsidRDefault="00201B60" w:rsidP="00201B60">
      <w:r>
        <w:t xml:space="preserve">Defined by MPEG in </w:t>
      </w:r>
      <w:r>
        <w:fldChar w:fldCharType="begin"/>
      </w:r>
      <w:r>
        <w:instrText xml:space="preserve"> REF _Ref105841937 \r \h </w:instrText>
      </w:r>
      <w:r>
        <w:fldChar w:fldCharType="separate"/>
      </w:r>
      <w:r w:rsidR="001424C7">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4" w:name="_Toc162960013"/>
      <w:r>
        <w:t>HEVC_tile_substream_descriptor</w:t>
      </w:r>
      <w:bookmarkEnd w:id="684"/>
    </w:p>
    <w:p w14:paraId="6AE9BBB9" w14:textId="75A2D3F4" w:rsidR="005611B3" w:rsidRDefault="005611B3" w:rsidP="005611B3">
      <w:r>
        <w:t xml:space="preserve">Defined by MPEG in </w:t>
      </w:r>
      <w:r>
        <w:fldChar w:fldCharType="begin"/>
      </w:r>
      <w:r>
        <w:instrText xml:space="preserve"> REF _Ref105841937 \r \h </w:instrText>
      </w:r>
      <w:r>
        <w:fldChar w:fldCharType="separate"/>
      </w:r>
      <w:r w:rsidR="001424C7">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5" w:name="_Toc162960014"/>
      <w:r w:rsidRPr="00FB1932">
        <w:t>HE</w:t>
      </w:r>
      <w:r w:rsidRPr="004C1954">
        <w:t>VC_timing_and_HRD_descriptor</w:t>
      </w:r>
      <w:bookmarkEnd w:id="685"/>
    </w:p>
    <w:p w14:paraId="7FF1F2BD" w14:textId="5721ABBB" w:rsidR="006F3182" w:rsidRPr="00FB200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6" w:name="_Toc162960015"/>
      <w:r w:rsidRPr="00616B21">
        <w:t>HEVC_video_descriptor</w:t>
      </w:r>
      <w:bookmarkEnd w:id="686"/>
    </w:p>
    <w:p w14:paraId="4BEC4CAD" w14:textId="673E52E6" w:rsidR="006F3182" w:rsidRPr="00FB200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5EDABCDE"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1424C7">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424C7">
        <w:t>[1]</w:t>
      </w:r>
      <w:r>
        <w:fldChar w:fldCharType="end"/>
      </w:r>
      <w:r>
        <w:t>. Both attributes are optional but only one shall be specified.</w:t>
      </w:r>
    </w:p>
    <w:p w14:paraId="3C764FC3" w14:textId="77777777" w:rsidR="006F3182" w:rsidRPr="00710AB2" w:rsidRDefault="006F3182" w:rsidP="006F3182">
      <w:pPr>
        <w:pStyle w:val="Appendix3"/>
      </w:pPr>
      <w:bookmarkStart w:id="687" w:name="_Toc162960016"/>
      <w:r w:rsidRPr="00710AB2">
        <w:t>hierarchy_descriptor</w:t>
      </w:r>
      <w:bookmarkEnd w:id="687"/>
    </w:p>
    <w:p w14:paraId="21DEB6EC" w14:textId="0F7BFC76" w:rsidR="006F3182" w:rsidRPr="00FB200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8" w:name="_Toc162960017"/>
      <w:r>
        <w:t>IBP_descriptor</w:t>
      </w:r>
      <w:bookmarkEnd w:id="688"/>
    </w:p>
    <w:p w14:paraId="59BF5096" w14:textId="3011153E" w:rsidR="006F3182" w:rsidRPr="00FB200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9" w:name="_Toc162960018"/>
      <w:r w:rsidRPr="0072096C">
        <w:t>ISO_639_language_descriptor</w:t>
      </w:r>
      <w:bookmarkEnd w:id="689"/>
    </w:p>
    <w:p w14:paraId="1053AEB6" w14:textId="3D09F941" w:rsidR="006F3182" w:rsidRPr="00FB200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0" w:name="_Toc162960019"/>
      <w:r>
        <w:t>J2K_video_descriptor</w:t>
      </w:r>
      <w:bookmarkEnd w:id="690"/>
    </w:p>
    <w:p w14:paraId="67700865" w14:textId="5EA2C196" w:rsidR="00985FE7" w:rsidRPr="00FB2002" w:rsidRDefault="00985FE7" w:rsidP="00985FE7">
      <w:r>
        <w:t xml:space="preserve">Defined by MPEG in </w:t>
      </w:r>
      <w:r>
        <w:fldChar w:fldCharType="begin"/>
      </w:r>
      <w:r>
        <w:instrText xml:space="preserve"> REF _Ref105841937 \r \h </w:instrText>
      </w:r>
      <w:r>
        <w:fldChar w:fldCharType="separate"/>
      </w:r>
      <w:r w:rsidR="001424C7">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lastRenderedPageBreak/>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1" w:name="_Toc162960020"/>
      <w:r w:rsidRPr="00B35DB1">
        <w:t>JPEG_XS_video_descriptor</w:t>
      </w:r>
      <w:bookmarkEnd w:id="691"/>
    </w:p>
    <w:p w14:paraId="17B26429" w14:textId="2BAA902C" w:rsidR="00B35DB1" w:rsidRPr="00FB2002" w:rsidRDefault="00B35DB1" w:rsidP="00B35DB1">
      <w:r>
        <w:t xml:space="preserve">Defined by MPEG in </w:t>
      </w:r>
      <w:r>
        <w:fldChar w:fldCharType="begin"/>
      </w:r>
      <w:r>
        <w:instrText xml:space="preserve"> REF _Ref105841937 \r \h </w:instrText>
      </w:r>
      <w:r>
        <w:fldChar w:fldCharType="separate"/>
      </w:r>
      <w:r w:rsidR="001424C7">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lastRenderedPageBreak/>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2" w:name="_Toc162960021"/>
      <w:r>
        <w:t>LCEVC_linkage_descriptor</w:t>
      </w:r>
      <w:bookmarkEnd w:id="692"/>
    </w:p>
    <w:p w14:paraId="6612F9FA" w14:textId="76916C1A" w:rsidR="002F07D2" w:rsidRPr="00FB2002" w:rsidRDefault="002F07D2" w:rsidP="002F07D2">
      <w:r>
        <w:t xml:space="preserve">Defined by MPEG in </w:t>
      </w:r>
      <w:r>
        <w:fldChar w:fldCharType="begin"/>
      </w:r>
      <w:r>
        <w:instrText xml:space="preserve"> REF _Ref105841937 \r \h </w:instrText>
      </w:r>
      <w:r>
        <w:fldChar w:fldCharType="separate"/>
      </w:r>
      <w:r w:rsidR="001424C7">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3" w:name="_Toc162960022"/>
      <w:r>
        <w:t>LCEVC_video_descriptor</w:t>
      </w:r>
      <w:bookmarkEnd w:id="693"/>
    </w:p>
    <w:p w14:paraId="07CC4B6A" w14:textId="78A14C89" w:rsidR="002F07D2" w:rsidRPr="00FB2002" w:rsidRDefault="002F07D2" w:rsidP="002F07D2">
      <w:r>
        <w:t xml:space="preserve">Defined by MPEG in </w:t>
      </w:r>
      <w:r>
        <w:fldChar w:fldCharType="begin"/>
      </w:r>
      <w:r>
        <w:instrText xml:space="preserve"> REF _Ref105841937 \r \h </w:instrText>
      </w:r>
      <w:r>
        <w:fldChar w:fldCharType="separate"/>
      </w:r>
      <w:r w:rsidR="001424C7">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4" w:name="_Toc162960023"/>
      <w:r>
        <w:t>M4</w:t>
      </w:r>
      <w:r w:rsidR="004629D4">
        <w:t>Mux</w:t>
      </w:r>
      <w:r>
        <w:t>BufferSize_descriptor</w:t>
      </w:r>
      <w:bookmarkEnd w:id="694"/>
    </w:p>
    <w:p w14:paraId="4107056C" w14:textId="6E398FA6" w:rsidR="0097315E" w:rsidRPr="00FB2002" w:rsidRDefault="0097315E" w:rsidP="0097315E">
      <w:r>
        <w:t xml:space="preserve">Defined by MPEG in </w:t>
      </w:r>
      <w:r>
        <w:fldChar w:fldCharType="begin"/>
      </w:r>
      <w:r>
        <w:instrText xml:space="preserve"> REF _Ref105841937 \r \h </w:instrText>
      </w:r>
      <w:r>
        <w:fldChar w:fldCharType="separate"/>
      </w:r>
      <w:r w:rsidR="001424C7">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5" w:name="_Toc162960024"/>
      <w:r>
        <w:t>m4</w:t>
      </w:r>
      <w:r w:rsidR="00AD35FD">
        <w:t>mux_timing_descriptor</w:t>
      </w:r>
      <w:bookmarkEnd w:id="695"/>
    </w:p>
    <w:p w14:paraId="66F22315" w14:textId="51881851" w:rsidR="00AD35FD" w:rsidRPr="00FB2002" w:rsidRDefault="00AD35FD" w:rsidP="00AD35FD">
      <w:r>
        <w:t xml:space="preserve">Defined by MPEG in </w:t>
      </w:r>
      <w:r>
        <w:fldChar w:fldCharType="begin"/>
      </w:r>
      <w:r>
        <w:instrText xml:space="preserve"> REF _Ref105841937 \r \h </w:instrText>
      </w:r>
      <w:r>
        <w:fldChar w:fldCharType="separate"/>
      </w:r>
      <w:r w:rsidR="001424C7">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6" w:name="_Toc162960025"/>
      <w:r w:rsidRPr="001B7FEA">
        <w:t>maximum_bitrate_descriptor</w:t>
      </w:r>
      <w:bookmarkEnd w:id="696"/>
    </w:p>
    <w:p w14:paraId="6FA6B4FA" w14:textId="0DB36A3C" w:rsidR="006F3182" w:rsidRPr="00FB200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7" w:name="_Toc162960026"/>
      <w:r>
        <w:lastRenderedPageBreak/>
        <w:t>Media_service_kind_descriptor</w:t>
      </w:r>
      <w:bookmarkEnd w:id="697"/>
    </w:p>
    <w:p w14:paraId="1CCD7382" w14:textId="758D2B0D" w:rsidR="002C55D6" w:rsidRPr="00FB2002" w:rsidRDefault="002C55D6" w:rsidP="002C55D6">
      <w:r>
        <w:t xml:space="preserve">Defined by MPEG in </w:t>
      </w:r>
      <w:r>
        <w:fldChar w:fldCharType="begin"/>
      </w:r>
      <w:r>
        <w:instrText xml:space="preserve"> REF _Ref105841937 \r \h </w:instrText>
      </w:r>
      <w:r>
        <w:fldChar w:fldCharType="separate"/>
      </w:r>
      <w:r w:rsidR="001424C7">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8" w:name="_Toc162960027"/>
      <w:r>
        <w:t>metadata_descriptor</w:t>
      </w:r>
      <w:bookmarkEnd w:id="698"/>
    </w:p>
    <w:p w14:paraId="63DA9DA8" w14:textId="3D9F2B32" w:rsidR="001242C8" w:rsidRPr="00FB2002" w:rsidRDefault="001242C8" w:rsidP="001242C8">
      <w:r>
        <w:t xml:space="preserve">Defined by MPEG in </w:t>
      </w:r>
      <w:r>
        <w:fldChar w:fldCharType="begin"/>
      </w:r>
      <w:r>
        <w:instrText xml:space="preserve"> REF _Ref105841937 \r \h </w:instrText>
      </w:r>
      <w:r>
        <w:fldChar w:fldCharType="separate"/>
      </w:r>
      <w:r w:rsidR="001424C7">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322547" w:rsidRDefault="001242C8" w:rsidP="001242C8">
      <w:pPr>
        <w:pStyle w:val="Code"/>
      </w:pPr>
      <w:r>
        <w:t xml:space="preserve">    </w:t>
      </w:r>
      <w:r w:rsidRPr="00322547">
        <w:t>metadata_application_format_identifier="</w:t>
      </w:r>
      <w:r w:rsidRPr="00322547">
        <w:rPr>
          <w:i/>
        </w:rPr>
        <w:t>uint32, optional</w:t>
      </w:r>
      <w:r w:rsidRPr="00322547">
        <w:t>"</w:t>
      </w:r>
    </w:p>
    <w:p w14:paraId="6382FB71" w14:textId="77777777" w:rsidR="001242C8" w:rsidRDefault="001242C8" w:rsidP="001242C8">
      <w:pPr>
        <w:pStyle w:val="Code"/>
      </w:pPr>
      <w:r w:rsidRPr="00322547">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322547" w:rsidRDefault="001242C8" w:rsidP="001242C8">
      <w:pPr>
        <w:pStyle w:val="Code"/>
      </w:pPr>
      <w:r>
        <w:t xml:space="preserve">  </w:t>
      </w:r>
      <w:r w:rsidRPr="00322547">
        <w:t>&lt;private_data&gt;</w:t>
      </w:r>
    </w:p>
    <w:p w14:paraId="651B559A" w14:textId="77777777" w:rsidR="001242C8" w:rsidRPr="00322547" w:rsidRDefault="001242C8" w:rsidP="001242C8">
      <w:pPr>
        <w:pStyle w:val="Code"/>
        <w:rPr>
          <w:i/>
        </w:rPr>
      </w:pPr>
      <w:r w:rsidRPr="00322547">
        <w:t xml:space="preserve">    </w:t>
      </w:r>
      <w:r w:rsidRPr="00322547">
        <w:rPr>
          <w:i/>
        </w:rPr>
        <w:t>Hexadecimal content</w:t>
      </w:r>
    </w:p>
    <w:p w14:paraId="64AFE6E9" w14:textId="77777777" w:rsidR="001242C8" w:rsidRPr="00322547" w:rsidRDefault="001242C8" w:rsidP="001242C8">
      <w:pPr>
        <w:pStyle w:val="Code"/>
        <w:ind w:firstLine="200"/>
      </w:pPr>
      <w:r w:rsidRPr="00322547">
        <w:t>&lt;/private_data&gt;</w:t>
      </w:r>
    </w:p>
    <w:p w14:paraId="4B3A5D0C" w14:textId="77777777" w:rsidR="001242C8" w:rsidRPr="00322547"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9" w:name="_Toc162960028"/>
      <w:r>
        <w:t>metadata_pointer_descriptor</w:t>
      </w:r>
      <w:bookmarkEnd w:id="699"/>
    </w:p>
    <w:p w14:paraId="7BFDE49C" w14:textId="6E69E7DB" w:rsidR="001242C8" w:rsidRPr="00FB2002" w:rsidRDefault="001242C8" w:rsidP="001242C8">
      <w:r>
        <w:t xml:space="preserve">Defined by MPEG in </w:t>
      </w:r>
      <w:r>
        <w:fldChar w:fldCharType="begin"/>
      </w:r>
      <w:r>
        <w:instrText xml:space="preserve"> REF _Ref105841937 \r \h </w:instrText>
      </w:r>
      <w:r>
        <w:fldChar w:fldCharType="separate"/>
      </w:r>
      <w:r w:rsidR="001424C7">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lastRenderedPageBreak/>
        <w:t xml:space="preserve">    metadata_application_format="</w:t>
      </w:r>
      <w:r w:rsidRPr="001242C8">
        <w:rPr>
          <w:i/>
        </w:rPr>
        <w:t>uint16, required</w:t>
      </w:r>
      <w:r>
        <w:t>"</w:t>
      </w:r>
    </w:p>
    <w:p w14:paraId="5C63AC22" w14:textId="77777777" w:rsidR="001242C8" w:rsidRPr="00322547" w:rsidRDefault="001242C8" w:rsidP="001242C8">
      <w:pPr>
        <w:pStyle w:val="Code"/>
      </w:pPr>
      <w:r>
        <w:t xml:space="preserve">    </w:t>
      </w:r>
      <w:r w:rsidRPr="00322547">
        <w:t>metadata_application_format_identifier="</w:t>
      </w:r>
      <w:r w:rsidRPr="00322547">
        <w:rPr>
          <w:i/>
        </w:rPr>
        <w:t>uint32, optional</w:t>
      </w:r>
      <w:r w:rsidRPr="00322547">
        <w:t>"</w:t>
      </w:r>
    </w:p>
    <w:p w14:paraId="76CF73BB" w14:textId="77777777" w:rsidR="001242C8" w:rsidRDefault="001242C8" w:rsidP="001242C8">
      <w:pPr>
        <w:pStyle w:val="Code"/>
      </w:pPr>
      <w:r w:rsidRPr="00322547">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322547" w:rsidRDefault="001242C8" w:rsidP="001242C8">
      <w:pPr>
        <w:pStyle w:val="Code"/>
      </w:pPr>
      <w:r>
        <w:t xml:space="preserve">  </w:t>
      </w:r>
      <w:r w:rsidRPr="00322547">
        <w:t>&lt;metadata_locator&gt;</w:t>
      </w:r>
    </w:p>
    <w:p w14:paraId="707EBFAC" w14:textId="77777777" w:rsidR="001242C8" w:rsidRPr="00322547" w:rsidRDefault="001242C8" w:rsidP="001242C8">
      <w:pPr>
        <w:pStyle w:val="Code"/>
        <w:rPr>
          <w:i/>
        </w:rPr>
      </w:pPr>
      <w:r w:rsidRPr="00322547">
        <w:t xml:space="preserve">    </w:t>
      </w:r>
      <w:r w:rsidRPr="00322547">
        <w:rPr>
          <w:i/>
        </w:rPr>
        <w:t>Hexadecimal content</w:t>
      </w:r>
    </w:p>
    <w:p w14:paraId="498C0AAB" w14:textId="77777777" w:rsidR="001242C8" w:rsidRPr="00322547" w:rsidRDefault="001242C8" w:rsidP="001242C8">
      <w:pPr>
        <w:pStyle w:val="Code"/>
        <w:ind w:firstLine="200"/>
      </w:pPr>
      <w:r w:rsidRPr="00322547">
        <w:t>&lt;/metadata_locator&gt;</w:t>
      </w:r>
    </w:p>
    <w:p w14:paraId="1C820C3A" w14:textId="77777777" w:rsidR="001242C8" w:rsidRPr="00322547" w:rsidRDefault="001242C8" w:rsidP="001242C8">
      <w:pPr>
        <w:pStyle w:val="Code"/>
        <w:ind w:firstLine="200"/>
      </w:pPr>
    </w:p>
    <w:p w14:paraId="441BD933" w14:textId="77777777" w:rsidR="001242C8" w:rsidRPr="00322547" w:rsidRDefault="001242C8" w:rsidP="001242C8">
      <w:pPr>
        <w:pStyle w:val="Code"/>
      </w:pPr>
      <w:r w:rsidRPr="00322547">
        <w:t xml:space="preserve">  &lt;private_data&gt;</w:t>
      </w:r>
    </w:p>
    <w:p w14:paraId="7B6841FB" w14:textId="77777777" w:rsidR="001242C8" w:rsidRPr="00322547" w:rsidRDefault="001242C8" w:rsidP="001242C8">
      <w:pPr>
        <w:pStyle w:val="Code"/>
        <w:rPr>
          <w:i/>
        </w:rPr>
      </w:pPr>
      <w:r w:rsidRPr="00322547">
        <w:t xml:space="preserve">    </w:t>
      </w:r>
      <w:r w:rsidRPr="00322547">
        <w:rPr>
          <w:i/>
        </w:rPr>
        <w:t>Hexadecimal content</w:t>
      </w:r>
    </w:p>
    <w:p w14:paraId="69B82CD2" w14:textId="77777777" w:rsidR="001242C8" w:rsidRPr="00322547" w:rsidRDefault="001242C8" w:rsidP="001242C8">
      <w:pPr>
        <w:pStyle w:val="Code"/>
        <w:ind w:firstLine="200"/>
      </w:pPr>
      <w:r w:rsidRPr="00322547">
        <w:t>&lt;/private_data&gt;</w:t>
      </w:r>
    </w:p>
    <w:p w14:paraId="599C7131" w14:textId="77777777" w:rsidR="001242C8" w:rsidRPr="00322547"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0" w:name="_Toc162960029"/>
      <w:r>
        <w:t>metadata_STD_descriptor</w:t>
      </w:r>
      <w:bookmarkEnd w:id="700"/>
    </w:p>
    <w:p w14:paraId="2BFA2924" w14:textId="7D6765F9" w:rsidR="001A2F9D" w:rsidRPr="00FB2002" w:rsidRDefault="001A2F9D" w:rsidP="001A2F9D">
      <w:r>
        <w:t xml:space="preserve">Defined by MPEG in </w:t>
      </w:r>
      <w:r>
        <w:fldChar w:fldCharType="begin"/>
      </w:r>
      <w:r>
        <w:instrText xml:space="preserve"> REF _Ref105841937 \r \h </w:instrText>
      </w:r>
      <w:r>
        <w:fldChar w:fldCharType="separate"/>
      </w:r>
      <w:r w:rsidR="001424C7">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1" w:name="_Toc162960030"/>
      <w:r>
        <w:t>MPEG</w:t>
      </w:r>
      <w:r w:rsidR="00690E16">
        <w:t>2_AAC_audio_descriptor</w:t>
      </w:r>
      <w:bookmarkEnd w:id="701"/>
    </w:p>
    <w:p w14:paraId="07174B2E" w14:textId="17AE28F1" w:rsidR="00690E16" w:rsidRPr="00FB2002" w:rsidRDefault="00690E16" w:rsidP="00690E16">
      <w:r>
        <w:t xml:space="preserve">Defined by MPEG in </w:t>
      </w:r>
      <w:r>
        <w:fldChar w:fldCharType="begin"/>
      </w:r>
      <w:r>
        <w:instrText xml:space="preserve"> REF _Ref105841937 \r \h </w:instrText>
      </w:r>
      <w:r>
        <w:fldChar w:fldCharType="separate"/>
      </w:r>
      <w:r w:rsidR="001424C7">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2" w:name="_Toc162960031"/>
      <w:r w:rsidRPr="00FC1CA7">
        <w:t>MPEG2_stereoscopic_video_format_descriptor</w:t>
      </w:r>
      <w:bookmarkEnd w:id="702"/>
    </w:p>
    <w:p w14:paraId="24368A17" w14:textId="405CCFF7" w:rsidR="00FC1CA7" w:rsidRPr="00FC1CA7" w:rsidRDefault="00FC1CA7" w:rsidP="00FC1CA7">
      <w:r>
        <w:t xml:space="preserve">Defined by MPEG in </w:t>
      </w:r>
      <w:r>
        <w:fldChar w:fldCharType="begin"/>
      </w:r>
      <w:r>
        <w:instrText xml:space="preserve"> REF _Ref105841937 \r \h </w:instrText>
      </w:r>
      <w:r>
        <w:fldChar w:fldCharType="separate"/>
      </w:r>
      <w:r w:rsidR="001424C7">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3" w:name="_Toc162960032"/>
      <w:r w:rsidRPr="00D94A57">
        <w:t>MPEG4_audio_descriptor</w:t>
      </w:r>
      <w:bookmarkEnd w:id="703"/>
    </w:p>
    <w:p w14:paraId="7E291810" w14:textId="616F0655" w:rsidR="006F3182" w:rsidRPr="00FB200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4" w:name="_Toc162960033"/>
      <w:r>
        <w:t>MPEG4_text_descriptor</w:t>
      </w:r>
      <w:bookmarkEnd w:id="704"/>
    </w:p>
    <w:p w14:paraId="686F3721" w14:textId="314BD8C7" w:rsidR="00C75D3E" w:rsidRPr="00FB2002" w:rsidRDefault="00C75D3E" w:rsidP="00C75D3E">
      <w:r>
        <w:t xml:space="preserve">Defined by MPEG in </w:t>
      </w:r>
      <w:r>
        <w:fldChar w:fldCharType="begin"/>
      </w:r>
      <w:r>
        <w:instrText xml:space="preserve"> REF _Ref105841937 \r \h </w:instrText>
      </w:r>
      <w:r>
        <w:fldChar w:fldCharType="separate"/>
      </w:r>
      <w:r w:rsidR="001424C7">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5" w:name="_Toc162960034"/>
      <w:r w:rsidRPr="00D94A57">
        <w:t>MPEG4_video_descriptor</w:t>
      </w:r>
      <w:bookmarkEnd w:id="705"/>
    </w:p>
    <w:p w14:paraId="3C7548AA" w14:textId="258A32CA" w:rsidR="006F3182" w:rsidRPr="00FB200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6" w:name="_Toc162960035"/>
      <w:r>
        <w:t>MPEGH_3D_audio_descriptor</w:t>
      </w:r>
      <w:bookmarkEnd w:id="706"/>
    </w:p>
    <w:p w14:paraId="5077F126" w14:textId="2DB6AD89" w:rsidR="00B319BF" w:rsidRPr="00FB2002" w:rsidRDefault="00B319BF" w:rsidP="00B319BF">
      <w:r>
        <w:t xml:space="preserve">Defined by MPEG in </w:t>
      </w:r>
      <w:r>
        <w:fldChar w:fldCharType="begin"/>
      </w:r>
      <w:r>
        <w:instrText xml:space="preserve"> REF _Ref105841937 \r \h </w:instrText>
      </w:r>
      <w:r>
        <w:fldChar w:fldCharType="separate"/>
      </w:r>
      <w:r w:rsidR="001424C7">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7" w:name="_Toc162960036"/>
      <w:r>
        <w:t>MPEGH_3D_audio_multi_stream_descriptor</w:t>
      </w:r>
      <w:bookmarkEnd w:id="707"/>
    </w:p>
    <w:p w14:paraId="7F7035CB" w14:textId="404FBEA7" w:rsidR="00B319BF" w:rsidRPr="00FB2002" w:rsidRDefault="00B319BF" w:rsidP="00B319BF">
      <w:r>
        <w:t xml:space="preserve">Defined by MPEG in </w:t>
      </w:r>
      <w:r>
        <w:fldChar w:fldCharType="begin"/>
      </w:r>
      <w:r>
        <w:instrText xml:space="preserve"> REF _Ref105841937 \r \h </w:instrText>
      </w:r>
      <w:r>
        <w:fldChar w:fldCharType="separate"/>
      </w:r>
      <w:r w:rsidR="001424C7">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8" w:name="_Toc162960037"/>
      <w:r w:rsidRPr="008014E0">
        <w:t>MPEGH_3D_audio_scene_descriptor</w:t>
      </w:r>
      <w:bookmarkEnd w:id="708"/>
    </w:p>
    <w:p w14:paraId="15A0A7D4" w14:textId="38860992" w:rsidR="008014E0" w:rsidRPr="00FB2002" w:rsidRDefault="008014E0" w:rsidP="008014E0">
      <w:r>
        <w:t xml:space="preserve">Defined by MPEG in </w:t>
      </w:r>
      <w:r>
        <w:fldChar w:fldCharType="begin"/>
      </w:r>
      <w:r>
        <w:instrText xml:space="preserve"> REF _Ref105841937 \r \h </w:instrText>
      </w:r>
      <w:r>
        <w:fldChar w:fldCharType="separate"/>
      </w:r>
      <w:r w:rsidR="001424C7">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lastRenderedPageBreak/>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322547" w:rsidRDefault="008014E0" w:rsidP="008014E0">
      <w:pPr>
        <w:pStyle w:val="Code"/>
      </w:pPr>
      <w:r w:rsidRPr="00322547">
        <w:t>&lt;/MPEGH_3D_audio_scene_descriptor&gt;</w:t>
      </w:r>
    </w:p>
    <w:p w14:paraId="17D92E61" w14:textId="6147E9F6" w:rsidR="008F7326" w:rsidRDefault="008F7326" w:rsidP="008F7326">
      <w:pPr>
        <w:pStyle w:val="Appendix3"/>
      </w:pPr>
      <w:bookmarkStart w:id="709" w:name="_Toc162960038"/>
      <w:r>
        <w:lastRenderedPageBreak/>
        <w:t>MPEGH_3D_audio_text_label_descriptor</w:t>
      </w:r>
      <w:bookmarkEnd w:id="709"/>
    </w:p>
    <w:p w14:paraId="09D41C83" w14:textId="28F44750" w:rsidR="008F7326" w:rsidRPr="00FB2002" w:rsidRDefault="008F7326" w:rsidP="008F7326">
      <w:r>
        <w:t xml:space="preserve">Defined by MPEG in </w:t>
      </w:r>
      <w:r>
        <w:fldChar w:fldCharType="begin"/>
      </w:r>
      <w:r>
        <w:instrText xml:space="preserve"> REF _Ref105841937 \r \h </w:instrText>
      </w:r>
      <w:r>
        <w:fldChar w:fldCharType="separate"/>
      </w:r>
      <w:r w:rsidR="001424C7">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0" w:name="_Toc162960039"/>
      <w:r>
        <w:t>multiplex_buffer_descriptor</w:t>
      </w:r>
      <w:bookmarkEnd w:id="710"/>
    </w:p>
    <w:p w14:paraId="42B2B4EC" w14:textId="1858D8D2" w:rsidR="000B43E1" w:rsidRPr="00FB2002" w:rsidRDefault="000B43E1" w:rsidP="000B43E1">
      <w:r>
        <w:t xml:space="preserve">Defined by MPEG in </w:t>
      </w:r>
      <w:r>
        <w:fldChar w:fldCharType="begin"/>
      </w:r>
      <w:r>
        <w:instrText xml:space="preserve"> REF _Ref105841937 \r \h </w:instrText>
      </w:r>
      <w:r>
        <w:fldChar w:fldCharType="separate"/>
      </w:r>
      <w:r w:rsidR="001424C7">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1" w:name="_Toc162960040"/>
      <w:r>
        <w:t>multiplex_buffer_utilization_descriptor</w:t>
      </w:r>
      <w:bookmarkEnd w:id="711"/>
    </w:p>
    <w:p w14:paraId="0DC0D0F1" w14:textId="69FEB7C3" w:rsidR="006F3182" w:rsidRPr="00E475BE"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2" w:name="_Toc162960041"/>
      <w:r>
        <w:t>MuxCode_descriptor</w:t>
      </w:r>
      <w:bookmarkEnd w:id="712"/>
    </w:p>
    <w:p w14:paraId="6DACFF74" w14:textId="0D1C19DC" w:rsidR="00BE1732" w:rsidRPr="00FB2002" w:rsidRDefault="00BE1732" w:rsidP="00BE1732">
      <w:r>
        <w:t xml:space="preserve">Defined by MPEG in </w:t>
      </w:r>
      <w:r>
        <w:fldChar w:fldCharType="begin"/>
      </w:r>
      <w:r>
        <w:instrText xml:space="preserve"> REF _Ref105841937 \r \h </w:instrText>
      </w:r>
      <w:r>
        <w:fldChar w:fldCharType="separate"/>
      </w:r>
      <w:r w:rsidR="001424C7">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3" w:name="_Toc162960042"/>
      <w:r w:rsidRPr="00FA7341">
        <w:t>MVC_extension_descriptor</w:t>
      </w:r>
      <w:bookmarkEnd w:id="713"/>
    </w:p>
    <w:p w14:paraId="7066E83D" w14:textId="7562BAA7" w:rsidR="00FA7341" w:rsidRPr="00FB2002" w:rsidRDefault="00FA7341" w:rsidP="00FA7341">
      <w:r>
        <w:t xml:space="preserve">Defined by MPEG in </w:t>
      </w:r>
      <w:r>
        <w:fldChar w:fldCharType="begin"/>
      </w:r>
      <w:r>
        <w:instrText xml:space="preserve"> REF _Ref105841937 \r \h </w:instrText>
      </w:r>
      <w:r>
        <w:fldChar w:fldCharType="separate"/>
      </w:r>
      <w:r w:rsidR="001424C7">
        <w:t>[1]</w:t>
      </w:r>
      <w:r>
        <w:fldChar w:fldCharType="end"/>
      </w:r>
      <w:r>
        <w:t>.</w:t>
      </w:r>
    </w:p>
    <w:p w14:paraId="36E8586F" w14:textId="77777777" w:rsidR="00216FF3" w:rsidRPr="00FA7341" w:rsidRDefault="00216FF3" w:rsidP="00216FF3">
      <w:pPr>
        <w:pStyle w:val="Code"/>
      </w:pPr>
      <w:r w:rsidRPr="00FA7341">
        <w:t>&lt;</w:t>
      </w:r>
      <w:r w:rsidRPr="00FA7341">
        <w:rPr>
          <w:b/>
        </w:rPr>
        <w:t>MVC_extension_descriptor</w:t>
      </w:r>
    </w:p>
    <w:p w14:paraId="0A955FF0" w14:textId="77777777" w:rsidR="00216FF3" w:rsidRDefault="00216FF3" w:rsidP="00216FF3">
      <w:pPr>
        <w:pStyle w:val="Code"/>
      </w:pPr>
      <w:r w:rsidRPr="00DA05A4">
        <w:t xml:space="preserve">    </w:t>
      </w:r>
      <w:r>
        <w:t>average_bitrate="</w:t>
      </w:r>
      <w:r w:rsidRPr="00FA7341">
        <w:rPr>
          <w:i/>
        </w:rPr>
        <w:t>uint16, required</w:t>
      </w:r>
      <w:r>
        <w:t>"</w:t>
      </w:r>
    </w:p>
    <w:p w14:paraId="1F8E23DA" w14:textId="77777777" w:rsidR="00216FF3" w:rsidRDefault="00216FF3" w:rsidP="00216FF3">
      <w:pPr>
        <w:pStyle w:val="Code"/>
      </w:pPr>
      <w:r>
        <w:lastRenderedPageBreak/>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4" w:name="_Toc162960043"/>
      <w:r>
        <w:t>MVC_operation_point_descriptor</w:t>
      </w:r>
      <w:bookmarkEnd w:id="714"/>
    </w:p>
    <w:p w14:paraId="453F2185" w14:textId="6CF85FF3" w:rsidR="00DD7FB2" w:rsidRPr="00FB2002" w:rsidRDefault="00DD7FB2" w:rsidP="00DD7FB2">
      <w:r>
        <w:t xml:space="preserve">Defined by MPEG in </w:t>
      </w:r>
      <w:r>
        <w:fldChar w:fldCharType="begin"/>
      </w:r>
      <w:r>
        <w:instrText xml:space="preserve"> REF _Ref105841937 \r \h </w:instrText>
      </w:r>
      <w:r>
        <w:fldChar w:fldCharType="separate"/>
      </w:r>
      <w:r w:rsidR="001424C7">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pPr>
      <w:bookmarkStart w:id="715" w:name="_Toc162960044"/>
      <w:r w:rsidRPr="001000E6">
        <w:t>NPT_endpoint_descriptor</w:t>
      </w:r>
      <w:bookmarkEnd w:id="715"/>
    </w:p>
    <w:p w14:paraId="4AC34F35" w14:textId="203C3620" w:rsidR="006F3182" w:rsidRPr="00FB2002" w:rsidRDefault="006F3182" w:rsidP="006F3182">
      <w:r>
        <w:t xml:space="preserve">Defined by MPEG in </w:t>
      </w:r>
      <w:r>
        <w:fldChar w:fldCharType="begin"/>
      </w:r>
      <w:r>
        <w:instrText xml:space="preserve"> REF _Ref2010588 \r \h </w:instrText>
      </w:r>
      <w:r>
        <w:fldChar w:fldCharType="separate"/>
      </w:r>
      <w:r w:rsidR="001424C7">
        <w:t>[2]</w:t>
      </w:r>
      <w:r>
        <w:fldChar w:fldCharType="end"/>
      </w:r>
      <w:r>
        <w:t>.</w:t>
      </w:r>
    </w:p>
    <w:p w14:paraId="41C29133" w14:textId="77777777" w:rsidR="006F3182" w:rsidRPr="001000E6" w:rsidRDefault="006F3182" w:rsidP="006F3182">
      <w:pPr>
        <w:pStyle w:val="Code"/>
        <w:keepNext/>
      </w:pPr>
      <w:r w:rsidRPr="001000E6">
        <w:t>&lt;</w:t>
      </w:r>
      <w:r w:rsidRPr="001000E6">
        <w:rPr>
          <w:b/>
        </w:rPr>
        <w:t>NPT_endpoint_descriptor</w:t>
      </w:r>
    </w:p>
    <w:p w14:paraId="60492F69" w14:textId="77777777" w:rsidR="006F3182" w:rsidRDefault="006F3182" w:rsidP="006F3182">
      <w:pPr>
        <w:pStyle w:val="Code"/>
      </w:pPr>
      <w:r w:rsidRPr="001000E6">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6" w:name="_Toc162960045"/>
      <w:r>
        <w:t>NPT_reference_descriptor</w:t>
      </w:r>
      <w:bookmarkEnd w:id="716"/>
    </w:p>
    <w:p w14:paraId="3A0F6F76" w14:textId="1827CC13" w:rsidR="006F3182" w:rsidRPr="00FB2002" w:rsidRDefault="006F3182" w:rsidP="006F3182">
      <w:r>
        <w:t xml:space="preserve">Defined by MPEG in </w:t>
      </w:r>
      <w:r>
        <w:fldChar w:fldCharType="begin"/>
      </w:r>
      <w:r>
        <w:instrText xml:space="preserve"> REF _Ref2010588 \r \h </w:instrText>
      </w:r>
      <w:r>
        <w:fldChar w:fldCharType="separate"/>
      </w:r>
      <w:r w:rsidR="001424C7">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7" w:name="_Toc162960046"/>
      <w:r w:rsidRPr="00EA5B8F">
        <w:t>private_data_indicator_descriptor</w:t>
      </w:r>
      <w:bookmarkEnd w:id="717"/>
    </w:p>
    <w:p w14:paraId="45D9325F" w14:textId="4D55AC89" w:rsidR="006F3182" w:rsidRPr="00950430"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8" w:name="_Toc162960047"/>
      <w:r>
        <w:lastRenderedPageBreak/>
        <w:t>quality_extension_descriptor</w:t>
      </w:r>
      <w:bookmarkEnd w:id="718"/>
    </w:p>
    <w:p w14:paraId="6809E08A" w14:textId="393D8093" w:rsidR="00894605" w:rsidRPr="00950430" w:rsidRDefault="00894605" w:rsidP="00894605">
      <w:r>
        <w:t xml:space="preserve">Defined by MPEG in </w:t>
      </w:r>
      <w:r>
        <w:fldChar w:fldCharType="begin"/>
      </w:r>
      <w:r>
        <w:instrText xml:space="preserve"> REF _Ref105841937 \r \h </w:instrText>
      </w:r>
      <w:r>
        <w:fldChar w:fldCharType="separate"/>
      </w:r>
      <w:r w:rsidR="001424C7">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9" w:name="_Toc162960048"/>
      <w:r w:rsidRPr="00AA53BF">
        <w:t>registration_descriptor</w:t>
      </w:r>
      <w:bookmarkEnd w:id="719"/>
      <w:r>
        <w:t xml:space="preserve"> </w:t>
      </w:r>
    </w:p>
    <w:p w14:paraId="3928CFFB" w14:textId="7B87297D" w:rsidR="006F3182" w:rsidRPr="00FB200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0" w:name="_Toc162960049"/>
      <w:r w:rsidRPr="00CF2443">
        <w:t>SL_descriptor</w:t>
      </w:r>
      <w:bookmarkEnd w:id="720"/>
    </w:p>
    <w:p w14:paraId="205F4C02" w14:textId="06141857" w:rsidR="006F3182" w:rsidRPr="00FB200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1" w:name="_Toc162960050"/>
      <w:r>
        <w:t>smoothing_buffer_descriptor</w:t>
      </w:r>
      <w:bookmarkEnd w:id="721"/>
    </w:p>
    <w:p w14:paraId="474C3C19" w14:textId="4B26FF15" w:rsidR="006F3182" w:rsidRPr="00FB200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2" w:name="_Toc162960051"/>
      <w:r w:rsidRPr="00CF7BF7">
        <w:t>STD_descriptor</w:t>
      </w:r>
      <w:bookmarkEnd w:id="722"/>
    </w:p>
    <w:p w14:paraId="530D5A3B" w14:textId="5CE6048C" w:rsidR="006F318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3" w:name="_Toc162960052"/>
      <w:r>
        <w:t>stereoscopic_program_info_descriptor</w:t>
      </w:r>
      <w:bookmarkEnd w:id="723"/>
    </w:p>
    <w:p w14:paraId="5CAC8FB3" w14:textId="3DACBC34" w:rsidR="00960BC8" w:rsidRDefault="00960BC8" w:rsidP="00960BC8">
      <w:r>
        <w:t xml:space="preserve">Defined by MPEG in </w:t>
      </w:r>
      <w:r>
        <w:fldChar w:fldCharType="begin"/>
      </w:r>
      <w:r>
        <w:instrText xml:space="preserve"> REF _Ref105841937 \r \h </w:instrText>
      </w:r>
      <w:r>
        <w:fldChar w:fldCharType="separate"/>
      </w:r>
      <w:r w:rsidR="001424C7">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4" w:name="_Toc162960053"/>
      <w:r>
        <w:t>stereoscopic_video_info_descriptor</w:t>
      </w:r>
      <w:bookmarkEnd w:id="724"/>
    </w:p>
    <w:p w14:paraId="578A016F" w14:textId="37BCDB01" w:rsidR="00960BC8" w:rsidRDefault="00960BC8" w:rsidP="00960BC8">
      <w:r>
        <w:t xml:space="preserve">Defined by MPEG in </w:t>
      </w:r>
      <w:r>
        <w:fldChar w:fldCharType="begin"/>
      </w:r>
      <w:r>
        <w:instrText xml:space="preserve"> REF _Ref105841937 \r \h </w:instrText>
      </w:r>
      <w:r>
        <w:fldChar w:fldCharType="separate"/>
      </w:r>
      <w:r w:rsidR="001424C7">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5" w:name="_Toc162960054"/>
      <w:r>
        <w:t>stream_event_descriptor</w:t>
      </w:r>
      <w:bookmarkEnd w:id="725"/>
    </w:p>
    <w:p w14:paraId="3125E82B" w14:textId="735A08D6" w:rsidR="006F3182" w:rsidRDefault="006F3182" w:rsidP="006F3182">
      <w:r>
        <w:t xml:space="preserve">Defined by MPEG in </w:t>
      </w:r>
      <w:r>
        <w:fldChar w:fldCharType="begin"/>
      </w:r>
      <w:r>
        <w:instrText xml:space="preserve"> REF _Ref2010588 \r \h </w:instrText>
      </w:r>
      <w:r>
        <w:fldChar w:fldCharType="separate"/>
      </w:r>
      <w:r w:rsidR="001424C7">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lastRenderedPageBreak/>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6" w:name="_Toc162960055"/>
      <w:r w:rsidRPr="00713671">
        <w:t>stream_mode_descriptor</w:t>
      </w:r>
      <w:bookmarkEnd w:id="726"/>
    </w:p>
    <w:p w14:paraId="0AF61B83" w14:textId="293EF23C" w:rsidR="006F3182" w:rsidRPr="00FB2002" w:rsidRDefault="006F3182" w:rsidP="006F3182">
      <w:r>
        <w:t xml:space="preserve">Defined by MPEG in </w:t>
      </w:r>
      <w:r>
        <w:fldChar w:fldCharType="begin"/>
      </w:r>
      <w:r>
        <w:instrText xml:space="preserve"> REF _Ref2010588 \r \h </w:instrText>
      </w:r>
      <w:r>
        <w:fldChar w:fldCharType="separate"/>
      </w:r>
      <w:r w:rsidR="001424C7">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7" w:name="_Toc162960056"/>
      <w:r w:rsidRPr="0028027A">
        <w:t>SVC_extension_descriptor</w:t>
      </w:r>
      <w:bookmarkEnd w:id="727"/>
    </w:p>
    <w:p w14:paraId="169F5524" w14:textId="1950B92C" w:rsidR="0028027A" w:rsidRDefault="0028027A" w:rsidP="0028027A">
      <w:r>
        <w:t xml:space="preserve">Defined by MPEG in </w:t>
      </w:r>
      <w:r>
        <w:fldChar w:fldCharType="begin"/>
      </w:r>
      <w:r>
        <w:instrText xml:space="preserve"> REF _Ref105841937 \r \h </w:instrText>
      </w:r>
      <w:r>
        <w:fldChar w:fldCharType="separate"/>
      </w:r>
      <w:r w:rsidR="001424C7">
        <w:t>[1]</w:t>
      </w:r>
      <w:r>
        <w:fldChar w:fldCharType="end"/>
      </w:r>
      <w:r>
        <w:t>.</w:t>
      </w:r>
    </w:p>
    <w:p w14:paraId="799211D4" w14:textId="77777777" w:rsidR="0028027A" w:rsidRPr="0028027A" w:rsidRDefault="0028027A" w:rsidP="0028027A">
      <w:pPr>
        <w:pStyle w:val="Code"/>
      </w:pPr>
      <w:r w:rsidRPr="0028027A">
        <w:t>&lt;</w:t>
      </w:r>
      <w:r w:rsidRPr="0028027A">
        <w:rPr>
          <w:b/>
        </w:rPr>
        <w:t>SVC_extension_descriptor</w:t>
      </w:r>
    </w:p>
    <w:p w14:paraId="73C2E45A" w14:textId="77777777" w:rsidR="0028027A" w:rsidRDefault="0028027A" w:rsidP="0028027A">
      <w:pPr>
        <w:pStyle w:val="Code"/>
      </w:pPr>
      <w:r w:rsidRPr="0028027A">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8" w:name="_Toc162960057"/>
      <w:r>
        <w:t>system_clock_descriptor</w:t>
      </w:r>
      <w:bookmarkEnd w:id="728"/>
    </w:p>
    <w:p w14:paraId="728BBCCB" w14:textId="5271CFE9" w:rsidR="006F318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9" w:name="_Toc162960058"/>
      <w:r>
        <w:t>target_background_grid_descriptor</w:t>
      </w:r>
      <w:bookmarkEnd w:id="729"/>
    </w:p>
    <w:p w14:paraId="184C4ED4" w14:textId="482FBA25" w:rsidR="006F318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0" w:name="_Toc162960059"/>
      <w:r>
        <w:t>transport_profile_descriptor</w:t>
      </w:r>
      <w:bookmarkEnd w:id="730"/>
      <w:r>
        <w:t xml:space="preserve"> </w:t>
      </w:r>
    </w:p>
    <w:p w14:paraId="3B258414" w14:textId="5C3BCF11" w:rsidR="00DC45AD" w:rsidRDefault="00DC45AD" w:rsidP="00DC45AD">
      <w:r>
        <w:t xml:space="preserve">Defined by MPEG in </w:t>
      </w:r>
      <w:r>
        <w:fldChar w:fldCharType="begin"/>
      </w:r>
      <w:r>
        <w:instrText xml:space="preserve"> REF _Ref105841937 \r \h </w:instrText>
      </w:r>
      <w:r>
        <w:fldChar w:fldCharType="separate"/>
      </w:r>
      <w:r w:rsidR="001424C7">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1" w:name="_Toc162960060"/>
      <w:r>
        <w:t>video_stream_descriptor</w:t>
      </w:r>
      <w:bookmarkEnd w:id="731"/>
    </w:p>
    <w:p w14:paraId="76623748" w14:textId="3FB11C2C" w:rsidR="006F318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lastRenderedPageBreak/>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2" w:name="_Toc162960061"/>
      <w:r>
        <w:t>video_window_descriptor</w:t>
      </w:r>
      <w:bookmarkEnd w:id="732"/>
    </w:p>
    <w:p w14:paraId="50BFDBA9" w14:textId="7C75710B" w:rsidR="006F3182" w:rsidRDefault="006F3182" w:rsidP="006F3182">
      <w:r>
        <w:t xml:space="preserve">Defined by MPEG in </w:t>
      </w:r>
      <w:r>
        <w:fldChar w:fldCharType="begin"/>
      </w:r>
      <w:r>
        <w:instrText xml:space="preserve"> REF _Ref105841937 \r \h </w:instrText>
      </w:r>
      <w:r>
        <w:fldChar w:fldCharType="separate"/>
      </w:r>
      <w:r w:rsidR="001424C7">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3" w:name="_Toc162960062"/>
      <w:r>
        <w:t>virtual_segmentation_descriptor</w:t>
      </w:r>
      <w:bookmarkEnd w:id="733"/>
    </w:p>
    <w:p w14:paraId="11C08143" w14:textId="585435C6" w:rsidR="00236922" w:rsidRDefault="00236922" w:rsidP="00236922">
      <w:r>
        <w:t xml:space="preserve">Defined by MPEG in </w:t>
      </w:r>
      <w:r>
        <w:fldChar w:fldCharType="begin"/>
      </w:r>
      <w:r>
        <w:instrText xml:space="preserve"> REF _Ref105841937 \r \h </w:instrText>
      </w:r>
      <w:r>
        <w:fldChar w:fldCharType="separate"/>
      </w:r>
      <w:r w:rsidR="001424C7">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4" w:name="_Toc162960063"/>
      <w:r>
        <w:t>VVC_timing_and_HRD_descriptor</w:t>
      </w:r>
      <w:bookmarkEnd w:id="734"/>
    </w:p>
    <w:p w14:paraId="6D8B636A" w14:textId="5940293F" w:rsidR="00983477" w:rsidRDefault="00983477" w:rsidP="00983477">
      <w:r>
        <w:t xml:space="preserve">Defined by MPEG in </w:t>
      </w:r>
      <w:r>
        <w:fldChar w:fldCharType="begin"/>
      </w:r>
      <w:r>
        <w:instrText xml:space="preserve"> REF _Ref105841937 \r \h </w:instrText>
      </w:r>
      <w:r>
        <w:fldChar w:fldCharType="separate"/>
      </w:r>
      <w:r w:rsidR="001424C7">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5" w:name="_Toc162960064"/>
      <w:r>
        <w:t>VVC_video_descriptor</w:t>
      </w:r>
      <w:bookmarkEnd w:id="735"/>
    </w:p>
    <w:p w14:paraId="1771C1BC" w14:textId="4BB74F29" w:rsidR="00983477" w:rsidRDefault="00983477" w:rsidP="00983477">
      <w:r>
        <w:t xml:space="preserve">Defined by MPEG in </w:t>
      </w:r>
      <w:r>
        <w:fldChar w:fldCharType="begin"/>
      </w:r>
      <w:r>
        <w:instrText xml:space="preserve"> REF _Ref105841937 \r \h </w:instrText>
      </w:r>
      <w:r>
        <w:fldChar w:fldCharType="separate"/>
      </w:r>
      <w:r w:rsidR="001424C7">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6" w:name="_Toc162960065"/>
      <w:r>
        <w:t>DVB-defined descriptors</w:t>
      </w:r>
      <w:bookmarkEnd w:id="736"/>
    </w:p>
    <w:p w14:paraId="0F2FA66F" w14:textId="0C50D29A"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424C7">
        <w:t>[1]</w:t>
      </w:r>
      <w:r>
        <w:fldChar w:fldCharType="end"/>
      </w:r>
      <w:r>
        <w:t xml:space="preserve">. They cannot be used elsewhere. These restrictions, when applicable, are </w:t>
      </w:r>
      <w:r>
        <w:lastRenderedPageBreak/>
        <w:t xml:space="preserve">documented in XML comments for the table-specific descriptor. Such descriptors exist for the AIT </w:t>
      </w:r>
      <w:r>
        <w:fldChar w:fldCharType="begin"/>
      </w:r>
      <w:r>
        <w:instrText xml:space="preserve"> REF _Ref506824936 \r \h </w:instrText>
      </w:r>
      <w:r>
        <w:fldChar w:fldCharType="separate"/>
      </w:r>
      <w:r w:rsidR="001424C7">
        <w:t>[12]</w:t>
      </w:r>
      <w:r>
        <w:fldChar w:fldCharType="end"/>
      </w:r>
      <w:r>
        <w:t xml:space="preserve">, the UNT </w:t>
      </w:r>
      <w:r>
        <w:fldChar w:fldCharType="begin"/>
      </w:r>
      <w:r>
        <w:instrText xml:space="preserve"> REF _Ref506824949 \r \h </w:instrText>
      </w:r>
      <w:r>
        <w:fldChar w:fldCharType="separate"/>
      </w:r>
      <w:r w:rsidR="001424C7">
        <w:t>[13]</w:t>
      </w:r>
      <w:r>
        <w:fldChar w:fldCharType="end"/>
      </w:r>
      <w:r>
        <w:t xml:space="preserve"> and the INT </w:t>
      </w:r>
      <w:r>
        <w:fldChar w:fldCharType="begin"/>
      </w:r>
      <w:r>
        <w:instrText xml:space="preserve"> REF _Ref506824964 \r \h </w:instrText>
      </w:r>
      <w:r>
        <w:fldChar w:fldCharType="separate"/>
      </w:r>
      <w:r w:rsidR="001424C7">
        <w:t>[14]</w:t>
      </w:r>
      <w:r>
        <w:fldChar w:fldCharType="end"/>
      </w:r>
      <w:r>
        <w:t xml:space="preserve">. </w:t>
      </w:r>
    </w:p>
    <w:p w14:paraId="32109C9C" w14:textId="77777777" w:rsidR="001A6DAA" w:rsidRDefault="001A6DAA" w:rsidP="001000E6">
      <w:pPr>
        <w:pStyle w:val="Appendix3"/>
      </w:pPr>
      <w:bookmarkStart w:id="737" w:name="_Toc162960066"/>
      <w:r w:rsidRPr="0084310D">
        <w:t>AAC_descriptor</w:t>
      </w:r>
      <w:bookmarkEnd w:id="737"/>
    </w:p>
    <w:p w14:paraId="4254CD8F" w14:textId="49B54CD6" w:rsidR="00D56831" w:rsidRPr="005A757F" w:rsidRDefault="00D56831" w:rsidP="00D56831">
      <w:r>
        <w:t xml:space="preserve">Defined by DVB in </w:t>
      </w:r>
      <w:r>
        <w:fldChar w:fldCharType="begin"/>
      </w:r>
      <w:r>
        <w:instrText xml:space="preserve"> REF _Ref117479848 \r \h </w:instrText>
      </w:r>
      <w:r>
        <w:fldChar w:fldCharType="separate"/>
      </w:r>
      <w:r w:rsidR="001424C7">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8" w:name="_Toc162960067"/>
      <w:r w:rsidRPr="00B243B1">
        <w:t>AC3_descriptor</w:t>
      </w:r>
      <w:bookmarkEnd w:id="738"/>
    </w:p>
    <w:p w14:paraId="2D416886" w14:textId="1308D27A" w:rsidR="00D56831" w:rsidRDefault="00D56831" w:rsidP="00D56831">
      <w:r>
        <w:t xml:space="preserve">Defined by DVB in </w:t>
      </w:r>
      <w:r>
        <w:fldChar w:fldCharType="begin"/>
      </w:r>
      <w:r>
        <w:instrText xml:space="preserve"> REF _Ref117479848 \r \h </w:instrText>
      </w:r>
      <w:r>
        <w:fldChar w:fldCharType="separate"/>
      </w:r>
      <w:r w:rsidR="001424C7">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9" w:name="_Toc162960068"/>
      <w:r w:rsidRPr="00A069A8">
        <w:t>AC4_descriptor</w:t>
      </w:r>
      <w:bookmarkEnd w:id="739"/>
    </w:p>
    <w:p w14:paraId="69167CBE" w14:textId="31CDB2F9" w:rsidR="00D56831" w:rsidRDefault="00D56831" w:rsidP="00D56831">
      <w:r>
        <w:t xml:space="preserve">Defined by DVB in </w:t>
      </w:r>
      <w:r>
        <w:fldChar w:fldCharType="begin"/>
      </w:r>
      <w:r>
        <w:instrText xml:space="preserve"> REF _Ref117479848 \r \h </w:instrText>
      </w:r>
      <w:r>
        <w:fldChar w:fldCharType="separate"/>
      </w:r>
      <w:r w:rsidR="001424C7">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pPr>
      <w:r w:rsidRPr="006B0C4C">
        <w:t xml:space="preserve">    </w:t>
      </w:r>
      <w:r w:rsidRPr="00A069A8">
        <w:t>ac4_channel_mode="</w:t>
      </w:r>
      <w:r w:rsidRPr="00A069A8">
        <w:rPr>
          <w:i/>
        </w:rPr>
        <w:t>uint2, optional</w:t>
      </w:r>
      <w:r w:rsidRPr="00A069A8">
        <w:t>"&gt;</w:t>
      </w:r>
    </w:p>
    <w:p w14:paraId="2C51AD5C" w14:textId="77777777" w:rsidR="001A6DAA" w:rsidRPr="00A069A8" w:rsidRDefault="001A6DAA" w:rsidP="001A6DAA">
      <w:pPr>
        <w:pStyle w:val="Code"/>
      </w:pPr>
      <w:r w:rsidRPr="00A069A8">
        <w:t xml:space="preserve">  &lt;ac4_dsi_toc&gt;</w:t>
      </w:r>
    </w:p>
    <w:p w14:paraId="54746721" w14:textId="77777777" w:rsidR="001A6DAA" w:rsidRPr="00A069A8" w:rsidRDefault="001A6DAA" w:rsidP="001A6DAA">
      <w:pPr>
        <w:pStyle w:val="Code"/>
        <w:rPr>
          <w:i/>
        </w:rPr>
      </w:pPr>
      <w:r w:rsidRPr="00A069A8">
        <w:t xml:space="preserve">    </w:t>
      </w:r>
      <w:r w:rsidRPr="00A069A8">
        <w:rPr>
          <w:i/>
        </w:rPr>
        <w:t>Hexadecimal content</w:t>
      </w:r>
      <w:r>
        <w:rPr>
          <w:i/>
        </w:rPr>
        <w:t>, optional</w:t>
      </w:r>
    </w:p>
    <w:p w14:paraId="10A54C7C" w14:textId="77777777" w:rsidR="001A6DAA" w:rsidRPr="00322547" w:rsidRDefault="001A6DAA" w:rsidP="001A6DAA">
      <w:pPr>
        <w:pStyle w:val="Code"/>
      </w:pPr>
      <w:r w:rsidRPr="00A069A8">
        <w:t xml:space="preserve">  </w:t>
      </w:r>
      <w:r w:rsidRPr="00322547">
        <w:t>&lt;/ac4_dsi_toc&gt;</w:t>
      </w:r>
    </w:p>
    <w:p w14:paraId="3073EF50" w14:textId="77777777" w:rsidR="001A6DAA" w:rsidRDefault="001A6DAA" w:rsidP="001A6DAA">
      <w:pPr>
        <w:pStyle w:val="Code"/>
      </w:pPr>
      <w:r w:rsidRPr="00322547">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0" w:name="_Toc162960069"/>
      <w:r w:rsidRPr="00FC1CFF">
        <w:t>adaptation_field_data_descriptor</w:t>
      </w:r>
      <w:bookmarkEnd w:id="740"/>
    </w:p>
    <w:p w14:paraId="67128F96" w14:textId="30815B6D" w:rsidR="00D56831" w:rsidRDefault="00D56831" w:rsidP="00D56831">
      <w:r>
        <w:t xml:space="preserve">Defined by DVB in </w:t>
      </w:r>
      <w:r>
        <w:fldChar w:fldCharType="begin"/>
      </w:r>
      <w:r>
        <w:instrText xml:space="preserve"> REF _Ref117479848 \r \h </w:instrText>
      </w:r>
      <w:r>
        <w:fldChar w:fldCharType="separate"/>
      </w:r>
      <w:r w:rsidR="001424C7">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1" w:name="_Toc162960070"/>
      <w:r w:rsidRPr="00FC1CFF">
        <w:t>ancillary_data_descriptor</w:t>
      </w:r>
      <w:bookmarkEnd w:id="741"/>
    </w:p>
    <w:p w14:paraId="6D22A35D" w14:textId="40B10B8E" w:rsidR="00D56831" w:rsidRDefault="00D56831" w:rsidP="00D56831">
      <w:r>
        <w:t xml:space="preserve">Defined by DVB in </w:t>
      </w:r>
      <w:r>
        <w:fldChar w:fldCharType="begin"/>
      </w:r>
      <w:r>
        <w:instrText xml:space="preserve"> REF _Ref117479848 \r \h </w:instrText>
      </w:r>
      <w:r>
        <w:fldChar w:fldCharType="separate"/>
      </w:r>
      <w:r w:rsidR="001424C7">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2" w:name="_Toc162960071"/>
      <w:r>
        <w:t>announcement_support_descriptor</w:t>
      </w:r>
      <w:bookmarkEnd w:id="742"/>
    </w:p>
    <w:p w14:paraId="7282B037" w14:textId="3BC65010" w:rsidR="009D3F57" w:rsidRDefault="009D3F57" w:rsidP="009D3F57">
      <w:r>
        <w:t xml:space="preserve">Defined by DVB in </w:t>
      </w:r>
      <w:r>
        <w:fldChar w:fldCharType="begin"/>
      </w:r>
      <w:r>
        <w:instrText xml:space="preserve"> REF _Ref117479848 \r \h </w:instrText>
      </w:r>
      <w:r>
        <w:fldChar w:fldCharType="separate"/>
      </w:r>
      <w:r w:rsidR="001424C7">
        <w:t>[5]</w:t>
      </w:r>
      <w:r>
        <w:fldChar w:fldCharType="end"/>
      </w:r>
      <w:r>
        <w:t>.</w:t>
      </w:r>
    </w:p>
    <w:p w14:paraId="1AAF20D9" w14:textId="77777777" w:rsidR="009D3F57" w:rsidRPr="009D3F57" w:rsidRDefault="009D3F57" w:rsidP="009D3F57">
      <w:r>
        <w:lastRenderedPageBreak/>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3" w:name="_Toc162960072"/>
      <w:r w:rsidRPr="00F02DF1">
        <w:t>application_descriptor</w:t>
      </w:r>
      <w:bookmarkEnd w:id="743"/>
    </w:p>
    <w:p w14:paraId="1022B464" w14:textId="3C7DB7F1" w:rsidR="001A6DAA" w:rsidRDefault="00D56831" w:rsidP="001A6DAA">
      <w:r>
        <w:t xml:space="preserve">Defined by DVB in </w:t>
      </w:r>
      <w:r>
        <w:fldChar w:fldCharType="begin"/>
      </w:r>
      <w:r>
        <w:instrText xml:space="preserve"> REF _Ref506824936 \r \h </w:instrText>
      </w:r>
      <w:r>
        <w:fldChar w:fldCharType="separate"/>
      </w:r>
      <w:r w:rsidR="001424C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4" w:name="_Toc162960073"/>
      <w:r>
        <w:t>application_icons_descriptor</w:t>
      </w:r>
      <w:bookmarkEnd w:id="744"/>
    </w:p>
    <w:p w14:paraId="00A010AF" w14:textId="17A74048" w:rsidR="003A46CD" w:rsidRDefault="00D56831" w:rsidP="003A46CD">
      <w:r>
        <w:t xml:space="preserve">Defined by DVB in </w:t>
      </w:r>
      <w:r>
        <w:fldChar w:fldCharType="begin"/>
      </w:r>
      <w:r>
        <w:instrText xml:space="preserve"> REF _Ref506824936 \r \h </w:instrText>
      </w:r>
      <w:r>
        <w:fldChar w:fldCharType="separate"/>
      </w:r>
      <w:r w:rsidR="001424C7">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5" w:name="_Toc162960074"/>
      <w:r w:rsidRPr="00B15E6A">
        <w:t>application_name_descriptor</w:t>
      </w:r>
      <w:bookmarkEnd w:id="745"/>
    </w:p>
    <w:p w14:paraId="7A9D665F" w14:textId="0FBC9193" w:rsidR="001A6DAA" w:rsidRDefault="00D56831" w:rsidP="001A6DAA">
      <w:r>
        <w:t xml:space="preserve">Defined by DVB in </w:t>
      </w:r>
      <w:r>
        <w:fldChar w:fldCharType="begin"/>
      </w:r>
      <w:r>
        <w:instrText xml:space="preserve"> REF _Ref506824936 \r \h </w:instrText>
      </w:r>
      <w:r>
        <w:fldChar w:fldCharType="separate"/>
      </w:r>
      <w:r w:rsidR="001424C7">
        <w:t>[12]</w:t>
      </w:r>
      <w:r>
        <w:fldChar w:fldCharType="end"/>
      </w:r>
      <w:r>
        <w:t xml:space="preserve"> and </w:t>
      </w:r>
      <w:r>
        <w:fldChar w:fldCharType="begin"/>
      </w:r>
      <w:r>
        <w:instrText xml:space="preserve"> REF _Ref2010283 \r \h </w:instrText>
      </w:r>
      <w:r>
        <w:fldChar w:fldCharType="separate"/>
      </w:r>
      <w:r w:rsidR="001424C7">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6" w:name="_Toc162960075"/>
      <w:r>
        <w:t>application_recording_descriptor</w:t>
      </w:r>
      <w:bookmarkEnd w:id="746"/>
    </w:p>
    <w:p w14:paraId="625AB697" w14:textId="5FD93087" w:rsidR="00D62561" w:rsidRDefault="00D56831" w:rsidP="00D62561">
      <w:r>
        <w:t xml:space="preserve">Defined by DVB in </w:t>
      </w:r>
      <w:r>
        <w:fldChar w:fldCharType="begin"/>
      </w:r>
      <w:r>
        <w:instrText xml:space="preserve"> REF _Ref506824936 \r \h </w:instrText>
      </w:r>
      <w:r>
        <w:fldChar w:fldCharType="separate"/>
      </w:r>
      <w:r w:rsidR="001424C7">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lastRenderedPageBreak/>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7" w:name="_Toc162960076"/>
      <w:r w:rsidRPr="00752A67">
        <w:t>application_signalling_descriptor</w:t>
      </w:r>
      <w:bookmarkEnd w:id="747"/>
    </w:p>
    <w:p w14:paraId="4872B07C" w14:textId="4D887114" w:rsidR="00D56831" w:rsidRDefault="00D56831" w:rsidP="00D56831">
      <w:r>
        <w:t xml:space="preserve">Defined by DVB in </w:t>
      </w:r>
      <w:r>
        <w:fldChar w:fldCharType="begin"/>
      </w:r>
      <w:r>
        <w:instrText xml:space="preserve"> REF _Ref506824936 \r \h </w:instrText>
      </w:r>
      <w:r>
        <w:fldChar w:fldCharType="separate"/>
      </w:r>
      <w:r w:rsidR="001424C7">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8" w:name="_Toc162960077"/>
      <w:r>
        <w:t>application_storage_descriptor</w:t>
      </w:r>
      <w:bookmarkEnd w:id="748"/>
    </w:p>
    <w:p w14:paraId="6A541FF2" w14:textId="33E43380" w:rsidR="00EE0134" w:rsidRDefault="00D56831" w:rsidP="00EE0134">
      <w:r>
        <w:t xml:space="preserve">Defined by DVB in </w:t>
      </w:r>
      <w:r>
        <w:fldChar w:fldCharType="begin"/>
      </w:r>
      <w:r>
        <w:instrText xml:space="preserve"> REF _Ref506824936 \r \h </w:instrText>
      </w:r>
      <w:r>
        <w:fldChar w:fldCharType="separate"/>
      </w:r>
      <w:r w:rsidR="001424C7">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9" w:name="_Toc162960078"/>
      <w:r w:rsidRPr="0067657E">
        <w:t>application_usage_descriptor</w:t>
      </w:r>
      <w:bookmarkEnd w:id="749"/>
    </w:p>
    <w:p w14:paraId="36ED16D8" w14:textId="79BA658E" w:rsidR="001A6DAA" w:rsidRDefault="00D56831" w:rsidP="001A6DAA">
      <w:r>
        <w:t xml:space="preserve">Defined by DVB in </w:t>
      </w:r>
      <w:r>
        <w:fldChar w:fldCharType="begin"/>
      </w:r>
      <w:r>
        <w:instrText xml:space="preserve"> REF _Ref506824936 \r \h </w:instrText>
      </w:r>
      <w:r>
        <w:fldChar w:fldCharType="separate"/>
      </w:r>
      <w:r w:rsidR="001424C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pPr>
      <w:r>
        <w:t>&lt;</w:t>
      </w:r>
      <w:r w:rsidRPr="0067657E">
        <w:rPr>
          <w:b/>
        </w:rPr>
        <w:t>application_usage_descriptor</w:t>
      </w:r>
      <w:r>
        <w:t xml:space="preserve"> usage_type="</w:t>
      </w:r>
      <w:r w:rsidRPr="0067657E">
        <w:rPr>
          <w:i/>
        </w:rPr>
        <w:t>uint8, required</w:t>
      </w:r>
      <w:r>
        <w:t>"/</w:t>
      </w:r>
      <w:r w:rsidRPr="00746773">
        <w:t>&gt;</w:t>
      </w:r>
    </w:p>
    <w:p w14:paraId="407191F4" w14:textId="77777777" w:rsidR="00BD708F" w:rsidRPr="00BD708F" w:rsidRDefault="00BD708F" w:rsidP="00BD708F">
      <w:pPr>
        <w:pStyle w:val="Appendix3"/>
      </w:pPr>
      <w:bookmarkStart w:id="750" w:name="_Toc162960079"/>
      <w:r>
        <w:t>audio_preselection_descriptor</w:t>
      </w:r>
      <w:bookmarkEnd w:id="750"/>
    </w:p>
    <w:p w14:paraId="5FF91EBF" w14:textId="14309BE1"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424C7">
        <w:t>[5]</w:t>
      </w:r>
      <w:r w:rsidR="00C65EFB">
        <w:fldChar w:fldCharType="end"/>
      </w:r>
      <w:r w:rsidR="00B23126">
        <w:t>.</w:t>
      </w:r>
    </w:p>
    <w:p w14:paraId="731D6ECF" w14:textId="77777777" w:rsidR="00BD708F" w:rsidRPr="00BD708F" w:rsidRDefault="00BD708F" w:rsidP="00BD708F">
      <w:pPr>
        <w:pStyle w:val="Code"/>
      </w:pPr>
      <w:r w:rsidRPr="00BD708F">
        <w:t>&lt;</w:t>
      </w:r>
      <w:r w:rsidRPr="00BD708F">
        <w:rPr>
          <w:b/>
        </w:rPr>
        <w:t>audio_preselection_descriptor</w:t>
      </w:r>
      <w:r w:rsidRPr="00BD708F">
        <w:t>&gt;</w:t>
      </w:r>
    </w:p>
    <w:p w14:paraId="4B30EAD8" w14:textId="77777777" w:rsidR="00BD708F" w:rsidRPr="00BD708F" w:rsidRDefault="00BD708F" w:rsidP="00BD708F">
      <w:pPr>
        <w:pStyle w:val="Code"/>
      </w:pPr>
      <w:r w:rsidRPr="00BD708F">
        <w:t xml:space="preserve">  &lt;!-- </w:t>
      </w:r>
      <w:r w:rsidRPr="00BD708F">
        <w:rPr>
          <w:i/>
        </w:rPr>
        <w:t>One entry per preselection, up to 31 preselections</w:t>
      </w:r>
      <w:r w:rsidRPr="00BD708F">
        <w:t xml:space="preserve"> --&gt;</w:t>
      </w:r>
    </w:p>
    <w:p w14:paraId="2EAE2CD2" w14:textId="77777777" w:rsidR="00BD708F" w:rsidRPr="00BD708F" w:rsidRDefault="00BD708F" w:rsidP="00BD708F">
      <w:pPr>
        <w:pStyle w:val="Code"/>
      </w:pPr>
      <w:r w:rsidRPr="00BD708F">
        <w:t xml:space="preserve">  &lt;preselection</w:t>
      </w:r>
    </w:p>
    <w:p w14:paraId="6AFA51A6" w14:textId="77777777" w:rsidR="00BD708F" w:rsidRPr="00BD708F" w:rsidRDefault="00BD708F" w:rsidP="00BD708F">
      <w:pPr>
        <w:pStyle w:val="Code"/>
      </w:pPr>
      <w:r w:rsidRPr="00BD708F">
        <w:t xml:space="preserve">      preselection_id="</w:t>
      </w:r>
      <w:r w:rsidRPr="00BD708F">
        <w:rPr>
          <w:i/>
        </w:rPr>
        <w:t>uint5, required</w:t>
      </w:r>
      <w:r w:rsidRPr="00BD708F">
        <w:t>"</w:t>
      </w:r>
    </w:p>
    <w:p w14:paraId="201B3396" w14:textId="77777777" w:rsidR="00BD708F" w:rsidRPr="00BD708F" w:rsidRDefault="00BD708F" w:rsidP="00BD708F">
      <w:pPr>
        <w:pStyle w:val="Code"/>
      </w:pPr>
      <w:r w:rsidRPr="00BD708F">
        <w:t xml:space="preserve">      audio_rendering_indication="</w:t>
      </w:r>
      <w:r w:rsidRPr="00BD708F">
        <w:rPr>
          <w:i/>
        </w:rPr>
        <w:t>uint3, required</w:t>
      </w:r>
      <w:r w:rsidRPr="00BD708F">
        <w:t>"</w:t>
      </w:r>
    </w:p>
    <w:p w14:paraId="4E96B2B8" w14:textId="77777777" w:rsidR="00BD708F" w:rsidRPr="00BD708F" w:rsidRDefault="00BD708F" w:rsidP="00BD708F">
      <w:pPr>
        <w:pStyle w:val="Code"/>
      </w:pPr>
      <w:r w:rsidRPr="00BD708F">
        <w:t xml:space="preserve">      audio_description="</w:t>
      </w:r>
      <w:r w:rsidRPr="00BD708F">
        <w:rPr>
          <w:i/>
        </w:rPr>
        <w:t>bool, default=false</w:t>
      </w:r>
      <w:r w:rsidRPr="00BD708F">
        <w:t>"</w:t>
      </w:r>
    </w:p>
    <w:p w14:paraId="065323A6" w14:textId="77777777" w:rsidR="00BD708F" w:rsidRPr="00BD708F" w:rsidRDefault="00BD708F" w:rsidP="00BD708F">
      <w:pPr>
        <w:pStyle w:val="Code"/>
      </w:pPr>
      <w:r w:rsidRPr="00BD708F">
        <w:t xml:space="preserve">      spoken_subtitles="</w:t>
      </w:r>
      <w:r w:rsidRPr="00BD708F">
        <w:rPr>
          <w:i/>
        </w:rPr>
        <w:t>bool, default=false</w:t>
      </w:r>
      <w:r w:rsidRPr="00BD708F">
        <w:t>"</w:t>
      </w:r>
    </w:p>
    <w:p w14:paraId="3E8B52E0" w14:textId="77777777" w:rsidR="00BD708F" w:rsidRPr="00BD708F" w:rsidRDefault="00BD708F" w:rsidP="00BD708F">
      <w:pPr>
        <w:pStyle w:val="Code"/>
      </w:pPr>
      <w:r w:rsidRPr="00BD708F">
        <w:t xml:space="preserve">      dialogue_enhancement="</w:t>
      </w:r>
      <w:r w:rsidRPr="00BD708F">
        <w:rPr>
          <w:i/>
        </w:rPr>
        <w:t>bool, default=false</w:t>
      </w:r>
      <w:r w:rsidRPr="00BD708F">
        <w:t>"</w:t>
      </w:r>
    </w:p>
    <w:p w14:paraId="01F71E5D" w14:textId="77777777" w:rsidR="00BD708F" w:rsidRPr="00BD708F" w:rsidRDefault="00BD708F" w:rsidP="00BD708F">
      <w:pPr>
        <w:pStyle w:val="Code"/>
      </w:pPr>
      <w:r w:rsidRPr="00BD708F">
        <w:t xml:space="preserve">      interactivity_enabled="</w:t>
      </w:r>
      <w:r w:rsidRPr="00BD708F">
        <w:rPr>
          <w:i/>
        </w:rPr>
        <w:t>bool, default=false</w:t>
      </w:r>
      <w:r w:rsidRPr="00BD708F">
        <w:t>"</w:t>
      </w:r>
    </w:p>
    <w:p w14:paraId="0054981A" w14:textId="77777777" w:rsidR="00BD708F" w:rsidRPr="00BD708F" w:rsidRDefault="00BD708F" w:rsidP="00BD708F">
      <w:pPr>
        <w:pStyle w:val="Code"/>
      </w:pPr>
      <w:r w:rsidRPr="00BD708F">
        <w:t xml:space="preserve">      ISO_639_language_code="</w:t>
      </w:r>
      <w:r w:rsidRPr="00BD708F">
        <w:rPr>
          <w:i/>
        </w:rPr>
        <w:t>char3, optional</w:t>
      </w:r>
      <w:r w:rsidRPr="00BD708F">
        <w:t>"</w:t>
      </w:r>
    </w:p>
    <w:p w14:paraId="485BC768" w14:textId="77777777" w:rsidR="00BD708F" w:rsidRPr="00BD708F" w:rsidRDefault="00BD708F" w:rsidP="00BD708F">
      <w:pPr>
        <w:pStyle w:val="Code"/>
      </w:pPr>
      <w:r w:rsidRPr="00BD708F">
        <w:t xml:space="preserve">      message_id="</w:t>
      </w:r>
      <w:r w:rsidRPr="00BD708F">
        <w:rPr>
          <w:i/>
        </w:rPr>
        <w:t>uint8, optional</w:t>
      </w:r>
      <w:r w:rsidRPr="00BD708F">
        <w:t>"&gt;</w:t>
      </w:r>
    </w:p>
    <w:p w14:paraId="03FDC6D5" w14:textId="77777777" w:rsidR="00BD708F" w:rsidRPr="00BD708F" w:rsidRDefault="00BD708F" w:rsidP="00BD708F">
      <w:pPr>
        <w:pStyle w:val="Code"/>
      </w:pPr>
      <w:r w:rsidRPr="00BD708F">
        <w:t xml:space="preserve">    &lt;multi_stream_info&gt;</w:t>
      </w:r>
    </w:p>
    <w:p w14:paraId="39C18BBB" w14:textId="77777777" w:rsidR="00BD708F" w:rsidRPr="00BD708F" w:rsidRDefault="00BD708F" w:rsidP="00BD708F">
      <w:pPr>
        <w:pStyle w:val="Code"/>
      </w:pPr>
      <w:r w:rsidRPr="00BD708F">
        <w:t xml:space="preserve">      &lt;!-- </w:t>
      </w:r>
      <w:r w:rsidRPr="00BD708F">
        <w:rPr>
          <w:i/>
        </w:rPr>
        <w:t>One per auxiliary component, up to 7 components</w:t>
      </w:r>
      <w:r w:rsidRPr="00BD708F">
        <w:t xml:space="preserve"> --&gt;</w:t>
      </w:r>
    </w:p>
    <w:p w14:paraId="511A612B" w14:textId="77777777" w:rsidR="00BD708F" w:rsidRPr="00BD708F" w:rsidRDefault="00BD708F" w:rsidP="00BD708F">
      <w:pPr>
        <w:pStyle w:val="Code"/>
      </w:pPr>
      <w:r w:rsidRPr="00BD708F">
        <w:t xml:space="preserve">      &lt;component tag="</w:t>
      </w:r>
      <w:r w:rsidRPr="00BD708F">
        <w:rPr>
          <w:i/>
        </w:rPr>
        <w:t>uint8, required</w:t>
      </w:r>
      <w:r w:rsidRPr="00BD708F">
        <w:t>"/&gt;</w:t>
      </w:r>
    </w:p>
    <w:p w14:paraId="7C0E9F76" w14:textId="77777777" w:rsidR="00BD708F" w:rsidRPr="00BD708F" w:rsidRDefault="00BD708F" w:rsidP="00BD708F">
      <w:pPr>
        <w:pStyle w:val="Code"/>
      </w:pPr>
      <w:r w:rsidRPr="00BD708F">
        <w:t xml:space="preserve">    &lt;/multi_stream_info&gt;</w:t>
      </w:r>
    </w:p>
    <w:p w14:paraId="580860D6" w14:textId="77777777" w:rsidR="00BD708F" w:rsidRPr="00BD708F" w:rsidRDefault="00BD708F" w:rsidP="00BD708F">
      <w:pPr>
        <w:pStyle w:val="Code"/>
      </w:pPr>
      <w:r w:rsidRPr="00BD708F">
        <w:t xml:space="preserve">    &lt;future_extension&gt;</w:t>
      </w:r>
    </w:p>
    <w:p w14:paraId="5477CC08" w14:textId="77777777" w:rsidR="00BD708F" w:rsidRPr="00BD708F" w:rsidRDefault="00BD708F" w:rsidP="00BD708F">
      <w:pPr>
        <w:pStyle w:val="Code"/>
        <w:rPr>
          <w:i/>
        </w:rPr>
      </w:pPr>
      <w:r w:rsidRPr="00BD708F">
        <w:t xml:space="preserve">      </w:t>
      </w:r>
      <w:r w:rsidRPr="00BD708F">
        <w:rPr>
          <w:i/>
        </w:rPr>
        <w:t>Hexadecimal content</w:t>
      </w:r>
    </w:p>
    <w:p w14:paraId="12DB2407" w14:textId="77777777" w:rsidR="00BD708F" w:rsidRPr="00BD708F" w:rsidRDefault="00BD708F" w:rsidP="00BD708F">
      <w:pPr>
        <w:pStyle w:val="Code"/>
      </w:pPr>
      <w:r w:rsidRPr="00BD708F">
        <w:t xml:space="preserve">    &lt;/future_extension&gt;</w:t>
      </w:r>
    </w:p>
    <w:p w14:paraId="7C01E134" w14:textId="77777777" w:rsidR="00BD708F" w:rsidRPr="00BD708F" w:rsidRDefault="00BD708F" w:rsidP="00BD708F">
      <w:pPr>
        <w:pStyle w:val="Code"/>
      </w:pPr>
      <w:r w:rsidRPr="00BD708F">
        <w:t xml:space="preserve">  &lt;/preselection&gt;</w:t>
      </w:r>
    </w:p>
    <w:p w14:paraId="6F297EB9" w14:textId="77777777" w:rsidR="00BD708F" w:rsidRPr="00746773" w:rsidRDefault="00BD708F" w:rsidP="00BD708F">
      <w:pPr>
        <w:pStyle w:val="Code"/>
      </w:pPr>
      <w:r w:rsidRPr="00BD708F">
        <w:t>&lt;/audio_preselection_descriptor&gt;</w:t>
      </w:r>
    </w:p>
    <w:p w14:paraId="25EF82B5" w14:textId="77777777" w:rsidR="001A6DAA" w:rsidRDefault="001A6DAA" w:rsidP="001000E6">
      <w:pPr>
        <w:pStyle w:val="Appendix3"/>
      </w:pPr>
      <w:bookmarkStart w:id="751" w:name="_Toc162960080"/>
      <w:r w:rsidRPr="00B243B1">
        <w:t>bouquet_name_descriptor</w:t>
      </w:r>
      <w:bookmarkEnd w:id="751"/>
    </w:p>
    <w:p w14:paraId="70762B33" w14:textId="4260CB26" w:rsidR="00C65EFB" w:rsidRDefault="00C65EFB" w:rsidP="00C65EFB">
      <w:r>
        <w:t xml:space="preserve">Defined by DVB in </w:t>
      </w:r>
      <w:r>
        <w:fldChar w:fldCharType="begin"/>
      </w:r>
      <w:r>
        <w:instrText xml:space="preserve"> REF _Ref117479848 \r \h </w:instrText>
      </w:r>
      <w:r>
        <w:fldChar w:fldCharType="separate"/>
      </w:r>
      <w:r w:rsidR="001424C7">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2" w:name="_Toc162960081"/>
      <w:r>
        <w:lastRenderedPageBreak/>
        <w:t>C2_bundle_delivery_system_descriptor</w:t>
      </w:r>
      <w:bookmarkEnd w:id="752"/>
    </w:p>
    <w:p w14:paraId="15B5A69B" w14:textId="3C1759F5" w:rsidR="002C7F03" w:rsidRPr="002C7F03" w:rsidRDefault="002C7F03" w:rsidP="002C7F03">
      <w:r>
        <w:t xml:space="preserve">Defined by DVB in </w:t>
      </w:r>
      <w:r>
        <w:fldChar w:fldCharType="begin"/>
      </w:r>
      <w:r>
        <w:instrText xml:space="preserve"> REF _Ref117479848 \r \h </w:instrText>
      </w:r>
      <w:r>
        <w:fldChar w:fldCharType="separate"/>
      </w:r>
      <w:r w:rsidR="001424C7">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3" w:name="_Toc162960082"/>
      <w:r>
        <w:t>C2_delivery_system_descriptor</w:t>
      </w:r>
      <w:bookmarkEnd w:id="753"/>
    </w:p>
    <w:p w14:paraId="1337AABE" w14:textId="27A437A5" w:rsidR="008135B6" w:rsidRPr="008135B6" w:rsidRDefault="008135B6" w:rsidP="008135B6">
      <w:r>
        <w:t xml:space="preserve">Defined by DVB in </w:t>
      </w:r>
      <w:r>
        <w:fldChar w:fldCharType="begin"/>
      </w:r>
      <w:r>
        <w:instrText xml:space="preserve"> REF _Ref117479848 \r \h </w:instrText>
      </w:r>
      <w:r>
        <w:fldChar w:fldCharType="separate"/>
      </w:r>
      <w:r w:rsidR="001424C7">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4" w:name="_Toc162960083"/>
      <w:r w:rsidRPr="00B243B1">
        <w:t>CA_identifier_descriptor</w:t>
      </w:r>
      <w:bookmarkEnd w:id="754"/>
    </w:p>
    <w:p w14:paraId="183082F9" w14:textId="6F55F589" w:rsidR="00C65EFB" w:rsidRDefault="00C65EFB" w:rsidP="00C65EFB">
      <w:r>
        <w:t xml:space="preserve">Defined by DVB in </w:t>
      </w:r>
      <w:r>
        <w:fldChar w:fldCharType="begin"/>
      </w:r>
      <w:r>
        <w:instrText xml:space="preserve"> REF _Ref117479848 \r \h </w:instrText>
      </w:r>
      <w:r>
        <w:fldChar w:fldCharType="separate"/>
      </w:r>
      <w:r w:rsidR="001424C7">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pPr>
      <w:r w:rsidRPr="0084310D">
        <w:t>&lt;/CA_identifier_descriptor&gt;</w:t>
      </w:r>
    </w:p>
    <w:p w14:paraId="3E0314C6" w14:textId="77777777" w:rsidR="001A6DAA" w:rsidRPr="0021380C" w:rsidRDefault="001A6DAA" w:rsidP="001000E6">
      <w:pPr>
        <w:pStyle w:val="Appendix3"/>
      </w:pPr>
      <w:bookmarkStart w:id="755" w:name="_Toc162960084"/>
      <w:r w:rsidRPr="0021380C">
        <w:t>cable_delivery_system_descriptor</w:t>
      </w:r>
      <w:bookmarkEnd w:id="755"/>
    </w:p>
    <w:p w14:paraId="1740C606" w14:textId="1983E455" w:rsidR="00C65EFB" w:rsidRDefault="00C65EFB" w:rsidP="00C65EFB">
      <w:r>
        <w:t xml:space="preserve">Defined by DVB in </w:t>
      </w:r>
      <w:r>
        <w:fldChar w:fldCharType="begin"/>
      </w:r>
      <w:r>
        <w:instrText xml:space="preserve"> REF _Ref117479848 \r \h </w:instrText>
      </w:r>
      <w:r>
        <w:fldChar w:fldCharType="separate"/>
      </w:r>
      <w:r w:rsidR="001424C7">
        <w:t>[5]</w:t>
      </w:r>
      <w:r>
        <w:fldChar w:fldCharType="end"/>
      </w:r>
      <w:r>
        <w:t>.</w:t>
      </w:r>
    </w:p>
    <w:p w14:paraId="2AF9A2B5" w14:textId="77777777" w:rsidR="001A6DAA" w:rsidRPr="0021380C" w:rsidRDefault="001A6DAA" w:rsidP="001A6DAA">
      <w:pPr>
        <w:pStyle w:val="Code"/>
      </w:pPr>
      <w:r w:rsidRPr="0021380C">
        <w:t>&lt;</w:t>
      </w:r>
      <w:r w:rsidRPr="0021380C">
        <w:rPr>
          <w:b/>
        </w:rPr>
        <w:t>cable_delivery_system_descriptor</w:t>
      </w:r>
    </w:p>
    <w:p w14:paraId="45E3BB04" w14:textId="77777777" w:rsidR="001A6DAA" w:rsidRPr="0021380C" w:rsidRDefault="001A6DAA" w:rsidP="001A6DAA">
      <w:pPr>
        <w:pStyle w:val="Code"/>
      </w:pPr>
      <w:r w:rsidRPr="0021380C">
        <w:t xml:space="preserve">    frequency="</w:t>
      </w:r>
      <w:r w:rsidRPr="00FD1AB3">
        <w:rPr>
          <w:i/>
        </w:rPr>
        <w:t>FrequencyHz, required</w:t>
      </w:r>
      <w:r w:rsidRPr="0021380C">
        <w:t>"</w:t>
      </w:r>
    </w:p>
    <w:p w14:paraId="4C8A6A4F" w14:textId="77777777" w:rsidR="001A6DAA" w:rsidRPr="0021380C" w:rsidRDefault="001A6DAA" w:rsidP="001A6DAA">
      <w:pPr>
        <w:pStyle w:val="Code"/>
      </w:pPr>
      <w:r w:rsidRPr="0021380C">
        <w:t xml:space="preserve">    FEC_outer="</w:t>
      </w:r>
      <w:r w:rsidRPr="00FD1AB3">
        <w:rPr>
          <w:i/>
        </w:rPr>
        <w:t>undefined|none|RS, default=RS</w:t>
      </w:r>
      <w:r w:rsidRPr="0021380C">
        <w:t>"</w:t>
      </w:r>
    </w:p>
    <w:p w14:paraId="751D3B14" w14:textId="77777777" w:rsidR="001A6DAA" w:rsidRPr="0021380C" w:rsidRDefault="001A6DAA" w:rsidP="001A6DAA">
      <w:pPr>
        <w:pStyle w:val="Code"/>
      </w:pPr>
      <w:r w:rsidRPr="0021380C">
        <w:t xml:space="preserve">    modulation="</w:t>
      </w:r>
      <w:r w:rsidRPr="00FD1AB3">
        <w:rPr>
          <w:i/>
        </w:rPr>
        <w:t>auto|16-QAM|32-QAM|64-QAM|128-QAM|256-QAM, default=16-QAM</w:t>
      </w:r>
      <w:r w:rsidRPr="0021380C">
        <w:t>"</w:t>
      </w:r>
    </w:p>
    <w:p w14:paraId="7D705B0F" w14:textId="77777777" w:rsidR="001A6DAA" w:rsidRPr="0021380C" w:rsidRDefault="001A6DAA" w:rsidP="001A6DAA">
      <w:pPr>
        <w:pStyle w:val="Code"/>
      </w:pPr>
      <w:r w:rsidRPr="0021380C">
        <w:t xml:space="preserve">    symbol_rate="</w:t>
      </w:r>
      <w:r w:rsidRPr="00FD1AB3">
        <w:rPr>
          <w:i/>
        </w:rPr>
        <w:t>Symbol</w:t>
      </w:r>
      <w:r>
        <w:rPr>
          <w:i/>
        </w:rPr>
        <w:t>sPerSecond</w:t>
      </w:r>
      <w:r w:rsidRPr="00FD1AB3">
        <w:rPr>
          <w:i/>
        </w:rPr>
        <w:t>, required</w:t>
      </w:r>
      <w:r w:rsidRPr="0021380C">
        <w:t>"</w:t>
      </w:r>
    </w:p>
    <w:p w14:paraId="5A6244C2" w14:textId="77777777" w:rsidR="001A6DAA" w:rsidRDefault="001A6DAA" w:rsidP="001A6DAA">
      <w:pPr>
        <w:pStyle w:val="Code"/>
      </w:pPr>
      <w:r w:rsidRPr="0021380C">
        <w:t xml:space="preserve">    FEC_inner="</w:t>
      </w:r>
      <w:r w:rsidRPr="00FD1AB3">
        <w:rPr>
          <w:i/>
        </w:rPr>
        <w:t>undefined|1/2|2/3|3/4|5/6|7/8|8/9|3/5|4/5|9/10|none, required</w:t>
      </w:r>
      <w:r w:rsidRPr="0021380C">
        <w:t>"/&gt;</w:t>
      </w:r>
    </w:p>
    <w:p w14:paraId="06F4BF7D" w14:textId="77777777" w:rsidR="00F23256" w:rsidRPr="00F23256" w:rsidRDefault="00F23256" w:rsidP="00F23256">
      <w:pPr>
        <w:pStyle w:val="Appendix3"/>
      </w:pPr>
      <w:bookmarkStart w:id="756" w:name="_Toc162960085"/>
      <w:r>
        <w:t>cell_frequency_link_descriptor</w:t>
      </w:r>
      <w:bookmarkEnd w:id="756"/>
    </w:p>
    <w:p w14:paraId="7662DF4C" w14:textId="3D199165" w:rsidR="00F23256" w:rsidRDefault="00F23256" w:rsidP="00F23256">
      <w:r>
        <w:t xml:space="preserve">Defined by DVB in </w:t>
      </w:r>
      <w:r>
        <w:fldChar w:fldCharType="begin"/>
      </w:r>
      <w:r>
        <w:instrText xml:space="preserve"> REF _Ref117479848 \r \h </w:instrText>
      </w:r>
      <w:r>
        <w:fldChar w:fldCharType="separate"/>
      </w:r>
      <w:r w:rsidR="001424C7">
        <w:t>[5]</w:t>
      </w:r>
      <w:r>
        <w:fldChar w:fldCharType="end"/>
      </w:r>
      <w:r>
        <w:t>.</w:t>
      </w:r>
    </w:p>
    <w:p w14:paraId="4A1D4BFD" w14:textId="77777777" w:rsidR="00F23256" w:rsidRDefault="00F23256" w:rsidP="00F23256">
      <w:pPr>
        <w:pStyle w:val="Code"/>
      </w:pPr>
      <w:r w:rsidRPr="00F23256">
        <w:t>&lt;</w:t>
      </w:r>
      <w:r w:rsidRPr="00F23256">
        <w:rPr>
          <w:b/>
        </w:rPr>
        <w:t>cell_frequency_link_descriptor</w:t>
      </w:r>
      <w:r w:rsidRPr="00F23256">
        <w:t>&gt;</w:t>
      </w:r>
    </w:p>
    <w:p w14:paraId="60F8F99B" w14:textId="77777777" w:rsidR="00F23256" w:rsidRPr="00F23256" w:rsidRDefault="00F23256" w:rsidP="00F23256">
      <w:pPr>
        <w:pStyle w:val="Code"/>
      </w:pPr>
    </w:p>
    <w:p w14:paraId="4A8CA133" w14:textId="77777777" w:rsidR="00F23256" w:rsidRPr="00F23256" w:rsidRDefault="00F23256" w:rsidP="00F23256">
      <w:pPr>
        <w:pStyle w:val="Code"/>
      </w:pPr>
      <w:r w:rsidRPr="00F23256">
        <w:t xml:space="preserve">  &lt;!-- </w:t>
      </w:r>
      <w:r w:rsidRPr="00F23256">
        <w:rPr>
          <w:i/>
        </w:rPr>
        <w:t>One per cell</w:t>
      </w:r>
      <w:r w:rsidRPr="00F23256">
        <w:t xml:space="preserve"> --&gt;</w:t>
      </w:r>
    </w:p>
    <w:p w14:paraId="1010FEF7" w14:textId="77777777" w:rsidR="00F23256" w:rsidRPr="00F23256" w:rsidRDefault="00F23256" w:rsidP="00F23256">
      <w:pPr>
        <w:pStyle w:val="Code"/>
      </w:pPr>
      <w:r w:rsidRPr="00F23256">
        <w:t xml:space="preserve">  &lt;cell cell_id="</w:t>
      </w:r>
      <w:r w:rsidRPr="00F23256">
        <w:rPr>
          <w:i/>
        </w:rPr>
        <w:t>uint16, required</w:t>
      </w:r>
      <w:r w:rsidRPr="00F23256">
        <w:t>" frequency="</w:t>
      </w:r>
      <w:r w:rsidRPr="00F23256">
        <w:rPr>
          <w:i/>
        </w:rPr>
        <w:t>FrequencyHz, required</w:t>
      </w:r>
      <w:r w:rsidRPr="00F23256">
        <w:t>"&gt;</w:t>
      </w:r>
    </w:p>
    <w:p w14:paraId="7712109C" w14:textId="77777777" w:rsidR="00F23256" w:rsidRPr="00F23256" w:rsidRDefault="00F23256" w:rsidP="00F23256">
      <w:pPr>
        <w:pStyle w:val="Code"/>
      </w:pPr>
      <w:r w:rsidRPr="00F23256">
        <w:t xml:space="preserve">    &lt;!-- </w:t>
      </w:r>
      <w:r w:rsidRPr="00F23256">
        <w:rPr>
          <w:i/>
        </w:rPr>
        <w:t>One per subcell</w:t>
      </w:r>
      <w:r w:rsidRPr="00F23256">
        <w:t xml:space="preserve"> --&gt;</w:t>
      </w:r>
    </w:p>
    <w:p w14:paraId="0B142A6F" w14:textId="77777777" w:rsidR="00F23256" w:rsidRDefault="00F23256" w:rsidP="00F23256">
      <w:pPr>
        <w:pStyle w:val="Code"/>
      </w:pPr>
      <w:r w:rsidRPr="00F23256">
        <w:t xml:space="preserve">    &lt;subcell cell_id_extension="</w:t>
      </w:r>
      <w:r w:rsidRPr="00F23256">
        <w:rPr>
          <w:i/>
        </w:rPr>
        <w:t>uint8, required</w:t>
      </w:r>
      <w:r w:rsidRPr="00F23256">
        <w:t>"</w:t>
      </w:r>
    </w:p>
    <w:p w14:paraId="1FAC9E3F" w14:textId="77777777" w:rsidR="00F23256" w:rsidRPr="00F23256" w:rsidRDefault="00F23256" w:rsidP="00F23256">
      <w:pPr>
        <w:pStyle w:val="Code"/>
      </w:pPr>
      <w:r>
        <w:t xml:space="preserve">            </w:t>
      </w:r>
      <w:r w:rsidRPr="00F23256">
        <w:t xml:space="preserve"> transposer_frequency="</w:t>
      </w:r>
      <w:r w:rsidRPr="00F23256">
        <w:rPr>
          <w:i/>
        </w:rPr>
        <w:t>FrequencyHz, required</w:t>
      </w:r>
      <w:r w:rsidRPr="00F23256">
        <w:t>"</w:t>
      </w:r>
      <w:r w:rsidR="007F132C">
        <w:t>/</w:t>
      </w:r>
      <w:r w:rsidRPr="00F23256">
        <w:t>&gt;</w:t>
      </w:r>
    </w:p>
    <w:p w14:paraId="3C3F9A06" w14:textId="77777777" w:rsidR="00F23256" w:rsidRDefault="00F23256" w:rsidP="00F23256">
      <w:pPr>
        <w:pStyle w:val="Code"/>
      </w:pPr>
      <w:r w:rsidRPr="00F23256">
        <w:t xml:space="preserve">  &lt;/cell&gt;</w:t>
      </w:r>
    </w:p>
    <w:p w14:paraId="6F04A86D" w14:textId="77777777" w:rsidR="00F23256" w:rsidRPr="00F23256" w:rsidRDefault="00F23256" w:rsidP="00F23256">
      <w:pPr>
        <w:pStyle w:val="Code"/>
      </w:pPr>
    </w:p>
    <w:p w14:paraId="20BE4C0B" w14:textId="77777777" w:rsidR="00F23256" w:rsidRDefault="00F23256" w:rsidP="00F23256">
      <w:pPr>
        <w:pStyle w:val="Code"/>
      </w:pPr>
      <w:r w:rsidRPr="00F23256">
        <w:t>&lt;/cell_frequency_link_descriptor&gt;</w:t>
      </w:r>
    </w:p>
    <w:p w14:paraId="3F7811F2" w14:textId="77777777" w:rsidR="005D5509" w:rsidRDefault="005D5509" w:rsidP="005D5509">
      <w:pPr>
        <w:pStyle w:val="Appendix3"/>
      </w:pPr>
      <w:bookmarkStart w:id="757" w:name="_Toc162960086"/>
      <w:r w:rsidRPr="005D5509">
        <w:t>cell_list_descriptor</w:t>
      </w:r>
      <w:bookmarkEnd w:id="757"/>
      <w:r w:rsidRPr="005D5509">
        <w:t xml:space="preserve"> </w:t>
      </w:r>
    </w:p>
    <w:p w14:paraId="7C55437B" w14:textId="24E78BAA" w:rsidR="005D5509" w:rsidRDefault="005D5509" w:rsidP="005D5509">
      <w:r>
        <w:t xml:space="preserve">Defined by DVB in </w:t>
      </w:r>
      <w:r>
        <w:fldChar w:fldCharType="begin"/>
      </w:r>
      <w:r>
        <w:instrText xml:space="preserve"> REF _Ref117479848 \r \h </w:instrText>
      </w:r>
      <w:r>
        <w:fldChar w:fldCharType="separate"/>
      </w:r>
      <w:r w:rsidR="001424C7">
        <w:t>[5]</w:t>
      </w:r>
      <w:r>
        <w:fldChar w:fldCharType="end"/>
      </w:r>
      <w:r>
        <w:t>.</w:t>
      </w:r>
    </w:p>
    <w:p w14:paraId="6E0ACC54" w14:textId="77777777" w:rsidR="005D5509" w:rsidRDefault="005D5509" w:rsidP="005D5509">
      <w:pPr>
        <w:pStyle w:val="Code"/>
      </w:pPr>
      <w:r w:rsidRPr="005D5509">
        <w:t>&lt;</w:t>
      </w:r>
      <w:r w:rsidRPr="005D5509">
        <w:rPr>
          <w:b/>
        </w:rPr>
        <w:t>cell_list_descriptor</w:t>
      </w:r>
      <w:r w:rsidRPr="005D5509">
        <w:t>&gt;</w:t>
      </w:r>
    </w:p>
    <w:p w14:paraId="2F4D9C17" w14:textId="77777777" w:rsidR="005D5509" w:rsidRPr="005D5509" w:rsidRDefault="005D5509" w:rsidP="005D5509">
      <w:pPr>
        <w:pStyle w:val="Code"/>
      </w:pPr>
    </w:p>
    <w:p w14:paraId="4F69F5A5" w14:textId="77777777" w:rsidR="005D5509" w:rsidRPr="005D5509" w:rsidRDefault="005D5509" w:rsidP="005D5509">
      <w:pPr>
        <w:pStyle w:val="Code"/>
      </w:pPr>
      <w:r w:rsidRPr="005D5509">
        <w:t xml:space="preserve">  &lt;!-- </w:t>
      </w:r>
      <w:r w:rsidRPr="005D5509">
        <w:rPr>
          <w:i/>
        </w:rPr>
        <w:t>One per cell</w:t>
      </w:r>
      <w:r w:rsidRPr="005D5509">
        <w:t xml:space="preserve"> --&gt;</w:t>
      </w:r>
    </w:p>
    <w:p w14:paraId="2F01AC3C" w14:textId="77777777" w:rsidR="005D5509" w:rsidRPr="005D5509" w:rsidRDefault="005D5509" w:rsidP="005D5509">
      <w:pPr>
        <w:pStyle w:val="Code"/>
      </w:pPr>
      <w:r w:rsidRPr="005D5509">
        <w:t xml:space="preserve">  &lt;cell cell_id="</w:t>
      </w:r>
      <w:r w:rsidRPr="005D5509">
        <w:rPr>
          <w:i/>
        </w:rPr>
        <w:t>uint16, required</w:t>
      </w:r>
      <w:r w:rsidRPr="005D5509">
        <w:t>"</w:t>
      </w:r>
    </w:p>
    <w:p w14:paraId="6E3945D9" w14:textId="77777777" w:rsidR="005D5509" w:rsidRPr="005D5509" w:rsidRDefault="005D5509" w:rsidP="005D5509">
      <w:pPr>
        <w:pStyle w:val="Code"/>
      </w:pPr>
      <w:r w:rsidRPr="005D5509">
        <w:t xml:space="preserve">        cell_latitude="</w:t>
      </w:r>
      <w:r w:rsidRPr="005D5509">
        <w:rPr>
          <w:i/>
        </w:rPr>
        <w:t>int16, required</w:t>
      </w:r>
      <w:r w:rsidRPr="005D5509">
        <w:t>"</w:t>
      </w:r>
    </w:p>
    <w:p w14:paraId="26397DAF" w14:textId="77777777" w:rsidR="005D5509" w:rsidRPr="005D5509" w:rsidRDefault="005D5509" w:rsidP="005D5509">
      <w:pPr>
        <w:pStyle w:val="Code"/>
      </w:pPr>
      <w:r w:rsidRPr="005D5509">
        <w:t xml:space="preserve">        cell_longitude="</w:t>
      </w:r>
      <w:r w:rsidRPr="005D5509">
        <w:rPr>
          <w:i/>
        </w:rPr>
        <w:t>int16, required</w:t>
      </w:r>
      <w:r w:rsidRPr="005D5509">
        <w:t>"</w:t>
      </w:r>
    </w:p>
    <w:p w14:paraId="06977320" w14:textId="77777777" w:rsidR="005D5509" w:rsidRPr="005D5509" w:rsidRDefault="005D5509" w:rsidP="005D5509">
      <w:pPr>
        <w:pStyle w:val="Code"/>
      </w:pPr>
      <w:r w:rsidRPr="005D5509">
        <w:t xml:space="preserve">        cell_extent_of_latitude="</w:t>
      </w:r>
      <w:r w:rsidRPr="005D5509">
        <w:rPr>
          <w:i/>
        </w:rPr>
        <w:t>uint12, required</w:t>
      </w:r>
      <w:r w:rsidRPr="005D5509">
        <w:t>"</w:t>
      </w:r>
    </w:p>
    <w:p w14:paraId="7B285036" w14:textId="77777777" w:rsidR="005D5509" w:rsidRPr="005D5509" w:rsidRDefault="005D5509" w:rsidP="005D5509">
      <w:pPr>
        <w:pStyle w:val="Code"/>
      </w:pPr>
      <w:r w:rsidRPr="005D5509">
        <w:t xml:space="preserve">        cell_extent_of_longitude="</w:t>
      </w:r>
      <w:r w:rsidRPr="005D5509">
        <w:rPr>
          <w:i/>
        </w:rPr>
        <w:t>uint12, required</w:t>
      </w:r>
      <w:r w:rsidRPr="005D5509">
        <w:t>"&gt;</w:t>
      </w:r>
    </w:p>
    <w:p w14:paraId="549A33A8" w14:textId="77777777" w:rsidR="005D5509" w:rsidRDefault="005D5509" w:rsidP="005D5509">
      <w:pPr>
        <w:pStyle w:val="Code"/>
      </w:pPr>
    </w:p>
    <w:p w14:paraId="3ABCA09A" w14:textId="77777777" w:rsidR="005D5509" w:rsidRPr="005D5509" w:rsidRDefault="005D5509" w:rsidP="005D5509">
      <w:pPr>
        <w:pStyle w:val="Code"/>
      </w:pPr>
      <w:r w:rsidRPr="005D5509">
        <w:t xml:space="preserve">    &lt;!-- </w:t>
      </w:r>
      <w:r w:rsidRPr="005D5509">
        <w:rPr>
          <w:i/>
        </w:rPr>
        <w:t>One per subcell</w:t>
      </w:r>
      <w:r w:rsidRPr="005D5509">
        <w:t xml:space="preserve"> --&gt;</w:t>
      </w:r>
    </w:p>
    <w:p w14:paraId="716A1559" w14:textId="77777777" w:rsidR="005D5509" w:rsidRPr="005D5509" w:rsidRDefault="005D5509" w:rsidP="005D5509">
      <w:pPr>
        <w:pStyle w:val="Code"/>
      </w:pPr>
      <w:r w:rsidRPr="005D5509">
        <w:t xml:space="preserve">    &lt;subcell cell_id_extension="</w:t>
      </w:r>
      <w:r w:rsidRPr="005D5509">
        <w:rPr>
          <w:i/>
        </w:rPr>
        <w:t>uint8, required</w:t>
      </w:r>
      <w:r w:rsidRPr="005D5509">
        <w:t>"</w:t>
      </w:r>
    </w:p>
    <w:p w14:paraId="0DC1FCA2" w14:textId="77777777" w:rsidR="005D5509" w:rsidRPr="005D5509" w:rsidRDefault="005D5509" w:rsidP="005D5509">
      <w:pPr>
        <w:pStyle w:val="Code"/>
      </w:pPr>
      <w:r w:rsidRPr="005D5509">
        <w:t xml:space="preserve">             subcell_latitude="</w:t>
      </w:r>
      <w:r w:rsidRPr="005D5509">
        <w:rPr>
          <w:i/>
        </w:rPr>
        <w:t>int16, required</w:t>
      </w:r>
      <w:r w:rsidRPr="005D5509">
        <w:t>"</w:t>
      </w:r>
    </w:p>
    <w:p w14:paraId="66058BB8" w14:textId="77777777" w:rsidR="005D5509" w:rsidRPr="005D5509" w:rsidRDefault="005D5509" w:rsidP="005D5509">
      <w:pPr>
        <w:pStyle w:val="Code"/>
      </w:pPr>
      <w:r w:rsidRPr="005D5509">
        <w:t xml:space="preserve">             subcell_longitude="</w:t>
      </w:r>
      <w:r w:rsidRPr="005D5509">
        <w:rPr>
          <w:i/>
        </w:rPr>
        <w:t>int16, required</w:t>
      </w:r>
      <w:r w:rsidRPr="005D5509">
        <w:t>"</w:t>
      </w:r>
    </w:p>
    <w:p w14:paraId="7DCE0CDF" w14:textId="77777777" w:rsidR="005D5509" w:rsidRPr="005D5509" w:rsidRDefault="005D5509" w:rsidP="005D5509">
      <w:pPr>
        <w:pStyle w:val="Code"/>
      </w:pPr>
      <w:r w:rsidRPr="005D5509">
        <w:t xml:space="preserve">             subcell_extent_of_latitude="</w:t>
      </w:r>
      <w:r w:rsidRPr="005D5509">
        <w:rPr>
          <w:i/>
        </w:rPr>
        <w:t>uint12, required</w:t>
      </w:r>
      <w:r w:rsidRPr="005D5509">
        <w:t>"</w:t>
      </w:r>
    </w:p>
    <w:p w14:paraId="64D0D0F4" w14:textId="77777777" w:rsidR="005D5509" w:rsidRPr="005D5509" w:rsidRDefault="005D5509" w:rsidP="005D5509">
      <w:pPr>
        <w:pStyle w:val="Code"/>
      </w:pPr>
      <w:r w:rsidRPr="005D5509">
        <w:t xml:space="preserve">             subcell_extent_of_longitude="</w:t>
      </w:r>
      <w:r w:rsidRPr="005D5509">
        <w:rPr>
          <w:i/>
        </w:rPr>
        <w:t>uint12, required</w:t>
      </w:r>
      <w:r w:rsidRPr="005D5509">
        <w:t>"/&gt;</w:t>
      </w:r>
    </w:p>
    <w:p w14:paraId="39ED09EA" w14:textId="77777777" w:rsidR="005D5509" w:rsidRPr="005D5509" w:rsidRDefault="005D5509" w:rsidP="005D5509">
      <w:pPr>
        <w:pStyle w:val="Code"/>
      </w:pPr>
      <w:r w:rsidRPr="005D5509">
        <w:t xml:space="preserve">  &lt;/cell&gt;</w:t>
      </w:r>
    </w:p>
    <w:p w14:paraId="55A237B7" w14:textId="77777777" w:rsidR="005D5509" w:rsidRDefault="005D5509" w:rsidP="005D5509">
      <w:pPr>
        <w:pStyle w:val="Code"/>
      </w:pPr>
    </w:p>
    <w:p w14:paraId="4B403BED" w14:textId="77777777" w:rsidR="005D5509" w:rsidRDefault="005D5509" w:rsidP="005D5509">
      <w:pPr>
        <w:pStyle w:val="Code"/>
      </w:pPr>
      <w:r w:rsidRPr="005D5509">
        <w:t>&lt;/cell_list_descriptor&gt;</w:t>
      </w:r>
    </w:p>
    <w:p w14:paraId="7A47C1C5" w14:textId="77777777" w:rsidR="00A30104" w:rsidRPr="00A30104" w:rsidRDefault="00A30104" w:rsidP="00A30104">
      <w:pPr>
        <w:pStyle w:val="Appendix3"/>
      </w:pPr>
      <w:bookmarkStart w:id="758" w:name="_Toc162960087"/>
      <w:r>
        <w:t>CI_ancillary_data_descriptor</w:t>
      </w:r>
      <w:bookmarkEnd w:id="758"/>
    </w:p>
    <w:p w14:paraId="2DE19821" w14:textId="46EFDEB9" w:rsidR="00C65EFB" w:rsidRDefault="00C65EFB" w:rsidP="00C65EFB">
      <w:r>
        <w:t xml:space="preserve">Defined by DVB in </w:t>
      </w:r>
      <w:r>
        <w:fldChar w:fldCharType="begin"/>
      </w:r>
      <w:r>
        <w:instrText xml:space="preserve"> REF _Ref117479848 \r \h </w:instrText>
      </w:r>
      <w:r>
        <w:fldChar w:fldCharType="separate"/>
      </w:r>
      <w:r w:rsidR="001424C7">
        <w:t>[5]</w:t>
      </w:r>
      <w:r>
        <w:fldChar w:fldCharType="end"/>
      </w:r>
      <w:r w:rsidR="00B23126">
        <w:t>.</w:t>
      </w:r>
    </w:p>
    <w:p w14:paraId="429603AD" w14:textId="77777777" w:rsidR="00A30104" w:rsidRPr="00A30104" w:rsidRDefault="00A30104" w:rsidP="00A30104">
      <w:pPr>
        <w:pStyle w:val="Code"/>
      </w:pPr>
      <w:r w:rsidRPr="00A30104">
        <w:t>&lt;</w:t>
      </w:r>
      <w:r w:rsidRPr="00A30104">
        <w:rPr>
          <w:b/>
        </w:rPr>
        <w:t>CI_ancillary_data_descriptor</w:t>
      </w:r>
      <w:r w:rsidRPr="00A30104">
        <w:t>&gt;</w:t>
      </w:r>
    </w:p>
    <w:p w14:paraId="1017EDF3" w14:textId="77777777" w:rsidR="00A30104" w:rsidRPr="00A30104" w:rsidRDefault="00A30104" w:rsidP="00A30104">
      <w:pPr>
        <w:pStyle w:val="Code"/>
      </w:pPr>
      <w:r w:rsidRPr="00A30104">
        <w:t xml:space="preserve">  &lt;ancillary_data&gt;</w:t>
      </w:r>
    </w:p>
    <w:p w14:paraId="01103E8D" w14:textId="77777777" w:rsidR="00A30104" w:rsidRPr="00A30104" w:rsidRDefault="00A30104" w:rsidP="00A30104">
      <w:pPr>
        <w:pStyle w:val="Code"/>
        <w:rPr>
          <w:i/>
        </w:rPr>
      </w:pPr>
      <w:r w:rsidRPr="00A30104">
        <w:t xml:space="preserve">    </w:t>
      </w:r>
      <w:r w:rsidRPr="00A30104">
        <w:rPr>
          <w:i/>
        </w:rPr>
        <w:t>Hexadecimal content</w:t>
      </w:r>
    </w:p>
    <w:p w14:paraId="673C4E55" w14:textId="77777777" w:rsidR="00A30104" w:rsidRPr="00A30104" w:rsidRDefault="00A30104" w:rsidP="00A30104">
      <w:pPr>
        <w:pStyle w:val="Code"/>
      </w:pPr>
      <w:r>
        <w:t xml:space="preserve"> </w:t>
      </w:r>
      <w:r w:rsidRPr="00A30104">
        <w:t xml:space="preserve"> &lt;/ancillary_data&gt;</w:t>
      </w:r>
    </w:p>
    <w:p w14:paraId="0F960C0B" w14:textId="77777777" w:rsidR="00A30104" w:rsidRPr="00A30104" w:rsidRDefault="00A30104" w:rsidP="00A30104">
      <w:pPr>
        <w:pStyle w:val="Code"/>
      </w:pPr>
      <w:r w:rsidRPr="00A30104">
        <w:t>&lt;/CI_ancillary_data_descriptor&gt;</w:t>
      </w:r>
    </w:p>
    <w:p w14:paraId="0A58B5ED" w14:textId="77777777" w:rsidR="001A6DAA" w:rsidRPr="0084310D" w:rsidRDefault="001A6DAA" w:rsidP="001000E6">
      <w:pPr>
        <w:pStyle w:val="Appendix3"/>
      </w:pPr>
      <w:bookmarkStart w:id="759" w:name="_Toc162960088"/>
      <w:r w:rsidRPr="0084310D">
        <w:t>component_descriptor</w:t>
      </w:r>
      <w:bookmarkEnd w:id="759"/>
    </w:p>
    <w:p w14:paraId="0847F3DB" w14:textId="68D0DEED" w:rsidR="00C65EFB" w:rsidRDefault="00C65EFB" w:rsidP="00C65EFB">
      <w:r>
        <w:t xml:space="preserve">Defined by DVB in </w:t>
      </w:r>
      <w:r>
        <w:fldChar w:fldCharType="begin"/>
      </w:r>
      <w:r>
        <w:instrText xml:space="preserve"> REF _Ref117479848 \r \h </w:instrText>
      </w:r>
      <w:r>
        <w:fldChar w:fldCharType="separate"/>
      </w:r>
      <w:r w:rsidR="001424C7">
        <w:t>[5]</w:t>
      </w:r>
      <w:r>
        <w:fldChar w:fldCharType="end"/>
      </w:r>
      <w:r w:rsidR="00B23126">
        <w:t>.</w:t>
      </w:r>
    </w:p>
    <w:p w14:paraId="4B62D939" w14:textId="77777777" w:rsidR="001A6DAA" w:rsidRPr="0084310D" w:rsidRDefault="001A6DAA" w:rsidP="001A6DAA">
      <w:pPr>
        <w:pStyle w:val="Code"/>
      </w:pPr>
      <w:r w:rsidRPr="0084310D">
        <w:t>&lt;</w:t>
      </w:r>
      <w:r w:rsidRPr="0084310D">
        <w:rPr>
          <w:b/>
        </w:rPr>
        <w:t>component_descriptor</w:t>
      </w:r>
    </w:p>
    <w:p w14:paraId="2A34302F" w14:textId="77777777" w:rsidR="001A6DAA" w:rsidRPr="0084310D" w:rsidRDefault="001A6DAA" w:rsidP="001A6DAA">
      <w:pPr>
        <w:pStyle w:val="Code"/>
      </w:pPr>
      <w:r w:rsidRPr="0084310D">
        <w:t xml:space="preserve">    stream_content="</w:t>
      </w:r>
      <w:r w:rsidRPr="00FD1AB3">
        <w:rPr>
          <w:i/>
        </w:rPr>
        <w:t>uint4, required</w:t>
      </w:r>
      <w:r w:rsidRPr="0084310D">
        <w:t>"</w:t>
      </w:r>
    </w:p>
    <w:p w14:paraId="2F2931B3" w14:textId="77777777" w:rsidR="001A6DAA" w:rsidRPr="0084310D" w:rsidRDefault="001A6DAA" w:rsidP="001A6DAA">
      <w:pPr>
        <w:pStyle w:val="Code"/>
      </w:pPr>
      <w:r w:rsidRPr="0084310D">
        <w:t xml:space="preserve">    stream_content_ext="</w:t>
      </w:r>
      <w:r w:rsidRPr="00FD1AB3">
        <w:rPr>
          <w:i/>
        </w:rPr>
        <w:t>uint4, default=0xF</w:t>
      </w:r>
      <w:r w:rsidRPr="0084310D">
        <w:t>"</w:t>
      </w:r>
    </w:p>
    <w:p w14:paraId="5A646376" w14:textId="77777777" w:rsidR="001A6DAA" w:rsidRPr="0084310D" w:rsidRDefault="001A6DAA" w:rsidP="001A6DAA">
      <w:pPr>
        <w:pStyle w:val="Code"/>
      </w:pPr>
      <w:r w:rsidRPr="0084310D">
        <w:t xml:space="preserve">    component_type="</w:t>
      </w:r>
      <w:r w:rsidRPr="00FD1AB3">
        <w:rPr>
          <w:i/>
        </w:rPr>
        <w:t>uint8, required</w:t>
      </w:r>
      <w:r w:rsidRPr="0084310D">
        <w:t>"</w:t>
      </w:r>
    </w:p>
    <w:p w14:paraId="584891FD" w14:textId="77777777" w:rsidR="001A6DAA" w:rsidRPr="0084310D" w:rsidRDefault="001A6DAA" w:rsidP="001A6DAA">
      <w:pPr>
        <w:pStyle w:val="Code"/>
      </w:pPr>
      <w:r w:rsidRPr="0084310D">
        <w:t xml:space="preserve">    component_tag="</w:t>
      </w:r>
      <w:r w:rsidRPr="00FD1AB3">
        <w:rPr>
          <w:i/>
        </w:rPr>
        <w:t>uint8, default=0</w:t>
      </w:r>
      <w:r w:rsidRPr="0084310D">
        <w:t>"</w:t>
      </w:r>
    </w:p>
    <w:p w14:paraId="731574DE" w14:textId="77777777" w:rsidR="001A6DAA" w:rsidRPr="0084310D" w:rsidRDefault="001A6DAA" w:rsidP="001A6DAA">
      <w:pPr>
        <w:pStyle w:val="Code"/>
      </w:pPr>
      <w:r w:rsidRPr="0084310D">
        <w:t xml:space="preserve">    language_code="</w:t>
      </w:r>
      <w:r w:rsidRPr="00FD1AB3">
        <w:rPr>
          <w:i/>
        </w:rPr>
        <w:t>char3, required</w:t>
      </w:r>
      <w:r w:rsidRPr="0084310D">
        <w:t>"</w:t>
      </w:r>
    </w:p>
    <w:p w14:paraId="19316050" w14:textId="77777777" w:rsidR="001A6DAA" w:rsidRPr="0084310D" w:rsidRDefault="001A6DAA" w:rsidP="001A6DAA">
      <w:pPr>
        <w:pStyle w:val="Code"/>
      </w:pPr>
      <w:r w:rsidRPr="0084310D">
        <w:t xml:space="preserve">    text="</w:t>
      </w:r>
      <w:r w:rsidRPr="00FD1AB3">
        <w:rPr>
          <w:i/>
        </w:rPr>
        <w:t>string, optional</w:t>
      </w:r>
      <w:r w:rsidRPr="0084310D">
        <w:t>"/&gt;</w:t>
      </w:r>
    </w:p>
    <w:p w14:paraId="164893B0" w14:textId="77777777" w:rsidR="001A6DAA" w:rsidRPr="0084310D" w:rsidRDefault="001A6DAA" w:rsidP="001000E6">
      <w:pPr>
        <w:pStyle w:val="Appendix3"/>
      </w:pPr>
      <w:bookmarkStart w:id="760" w:name="_Toc162960089"/>
      <w:r w:rsidRPr="0084310D">
        <w:t>content_descriptor</w:t>
      </w:r>
      <w:bookmarkEnd w:id="760"/>
    </w:p>
    <w:p w14:paraId="79568A5F" w14:textId="507CA5EC" w:rsidR="00C65EFB" w:rsidRDefault="00C65EFB" w:rsidP="00C65EFB">
      <w:r>
        <w:t xml:space="preserve">Defined by DVB in </w:t>
      </w:r>
      <w:r>
        <w:fldChar w:fldCharType="begin"/>
      </w:r>
      <w:r>
        <w:instrText xml:space="preserve"> REF _Ref117479848 \r \h </w:instrText>
      </w:r>
      <w:r>
        <w:fldChar w:fldCharType="separate"/>
      </w:r>
      <w:r w:rsidR="001424C7">
        <w:t>[5]</w:t>
      </w:r>
      <w:r>
        <w:fldChar w:fldCharType="end"/>
      </w:r>
      <w:r w:rsidR="00B23126">
        <w:t>.</w:t>
      </w:r>
    </w:p>
    <w:p w14:paraId="08074AA3" w14:textId="77777777" w:rsidR="001A6DAA" w:rsidRPr="0084310D" w:rsidRDefault="001A6DAA" w:rsidP="001A6DAA">
      <w:pPr>
        <w:pStyle w:val="Code"/>
      </w:pPr>
      <w:r w:rsidRPr="0084310D">
        <w:t>&lt;</w:t>
      </w:r>
      <w:r w:rsidRPr="0084310D">
        <w:rPr>
          <w:b/>
        </w:rPr>
        <w:t>content_descriptor</w:t>
      </w:r>
      <w:r w:rsidRPr="0084310D">
        <w:t>&gt;</w:t>
      </w:r>
    </w:p>
    <w:p w14:paraId="1AC706E4" w14:textId="77777777" w:rsidR="0047108D" w:rsidRDefault="0047108D" w:rsidP="001A6DAA">
      <w:pPr>
        <w:pStyle w:val="Code"/>
      </w:pPr>
    </w:p>
    <w:p w14:paraId="60600ABB" w14:textId="77777777" w:rsidR="001A6DAA" w:rsidRDefault="001A6DAA" w:rsidP="001A6DAA">
      <w:pPr>
        <w:pStyle w:val="Code"/>
      </w:pPr>
      <w:r w:rsidRPr="0084310D">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1" w:name="_Toc162960090"/>
      <w:r>
        <w:t>content_identifier_descriptor</w:t>
      </w:r>
      <w:bookmarkEnd w:id="761"/>
    </w:p>
    <w:p w14:paraId="6254126B" w14:textId="75B62A20" w:rsidR="00AF4DEF" w:rsidRPr="005A757F" w:rsidRDefault="00AF4DEF" w:rsidP="00AF4DEF">
      <w:r>
        <w:t xml:space="preserve">Defined by DVB in </w:t>
      </w:r>
      <w:r>
        <w:fldChar w:fldCharType="begin"/>
      </w:r>
      <w:r>
        <w:instrText xml:space="preserve"> REF _Ref50381959 \r \h </w:instrText>
      </w:r>
      <w:r>
        <w:fldChar w:fldCharType="separate"/>
      </w:r>
      <w:r w:rsidR="001424C7">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2" w:name="_Toc162960091"/>
      <w:r w:rsidRPr="0072096C">
        <w:lastRenderedPageBreak/>
        <w:t>country_availability_descriptor</w:t>
      </w:r>
      <w:bookmarkEnd w:id="762"/>
    </w:p>
    <w:p w14:paraId="5C3896C1" w14:textId="50F9F05A" w:rsidR="00C65EFB" w:rsidRDefault="00C65EFB" w:rsidP="00C65EFB">
      <w:r>
        <w:t xml:space="preserve">Defined by DVB in </w:t>
      </w:r>
      <w:r>
        <w:fldChar w:fldCharType="begin"/>
      </w:r>
      <w:r>
        <w:instrText xml:space="preserve"> REF _Ref117479848 \r \h </w:instrText>
      </w:r>
      <w:r>
        <w:fldChar w:fldCharType="separate"/>
      </w:r>
      <w:r w:rsidR="001424C7">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3" w:name="_Toc162960092"/>
      <w:r>
        <w:t>CP</w:t>
      </w:r>
      <w:r w:rsidRPr="00B243B1">
        <w:t>_descriptor</w:t>
      </w:r>
      <w:bookmarkEnd w:id="763"/>
    </w:p>
    <w:p w14:paraId="6791FAC9" w14:textId="0845978A" w:rsidR="00C65EFB" w:rsidRDefault="00C65EFB" w:rsidP="00C65EFB">
      <w:r>
        <w:t xml:space="preserve">Defined by DVB in </w:t>
      </w:r>
      <w:r>
        <w:fldChar w:fldCharType="begin"/>
      </w:r>
      <w:r>
        <w:instrText xml:space="preserve"> REF _Ref117479848 \r \h </w:instrText>
      </w:r>
      <w:r>
        <w:fldChar w:fldCharType="separate"/>
      </w:r>
      <w:r w:rsidR="001424C7">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322547" w:rsidRDefault="001A6DAA" w:rsidP="001A6DAA">
      <w:pPr>
        <w:pStyle w:val="Code"/>
      </w:pPr>
      <w:r>
        <w:t xml:space="preserve">  </w:t>
      </w:r>
      <w:r w:rsidRPr="00322547">
        <w:t>&lt;private_data&gt;</w:t>
      </w:r>
    </w:p>
    <w:p w14:paraId="283288D4" w14:textId="77777777" w:rsidR="001A6DAA" w:rsidRPr="00322547" w:rsidRDefault="001A6DAA" w:rsidP="001A6DAA">
      <w:pPr>
        <w:pStyle w:val="Code"/>
        <w:rPr>
          <w:i/>
        </w:rPr>
      </w:pPr>
      <w:r w:rsidRPr="00322547">
        <w:t xml:space="preserve">    </w:t>
      </w:r>
      <w:r w:rsidRPr="00322547">
        <w:rPr>
          <w:i/>
        </w:rPr>
        <w:t>Hexadecimal content</w:t>
      </w:r>
    </w:p>
    <w:p w14:paraId="35B7EDAE" w14:textId="77777777" w:rsidR="001A6DAA" w:rsidRPr="00322547" w:rsidRDefault="001A6DAA" w:rsidP="001A6DAA">
      <w:pPr>
        <w:pStyle w:val="Code"/>
      </w:pPr>
      <w:r w:rsidRPr="00322547">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4" w:name="_Toc162960093"/>
      <w:r w:rsidRPr="00B243B1">
        <w:t>C</w:t>
      </w:r>
      <w:r>
        <w:t>P</w:t>
      </w:r>
      <w:r w:rsidRPr="00B243B1">
        <w:t>_identifier_descriptor</w:t>
      </w:r>
      <w:bookmarkEnd w:id="764"/>
    </w:p>
    <w:p w14:paraId="3E7831D3" w14:textId="717E6D37" w:rsidR="00C65EFB" w:rsidRDefault="00C65EFB" w:rsidP="00C65EFB">
      <w:r>
        <w:t xml:space="preserve">Defined by DVB in </w:t>
      </w:r>
      <w:r>
        <w:fldChar w:fldCharType="begin"/>
      </w:r>
      <w:r>
        <w:instrText xml:space="preserve"> REF _Ref117479848 \r \h </w:instrText>
      </w:r>
      <w:r>
        <w:fldChar w:fldCharType="separate"/>
      </w:r>
      <w:r w:rsidR="001424C7">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pPr>
      <w:r>
        <w:t>&lt;/CP</w:t>
      </w:r>
      <w:r w:rsidRPr="000D63A9">
        <w:t>_identifier_descriptor&gt;</w:t>
      </w:r>
    </w:p>
    <w:p w14:paraId="39204F51" w14:textId="77777777" w:rsidR="000E42DD" w:rsidRPr="000E42DD" w:rsidRDefault="000E42DD" w:rsidP="000E42DD">
      <w:pPr>
        <w:pStyle w:val="Appendix3"/>
      </w:pPr>
      <w:bookmarkStart w:id="765" w:name="_Toc162960094"/>
      <w:r w:rsidRPr="000E42DD">
        <w:t>cpcm_delivery_signalling_descriptor</w:t>
      </w:r>
      <w:bookmarkEnd w:id="765"/>
    </w:p>
    <w:p w14:paraId="76109E81" w14:textId="2B184D48" w:rsidR="000E42DD" w:rsidRDefault="000E42DD" w:rsidP="000E42DD">
      <w:r>
        <w:t xml:space="preserve">Defined by DVB in </w:t>
      </w:r>
      <w:r>
        <w:fldChar w:fldCharType="begin"/>
      </w:r>
      <w:r>
        <w:instrText xml:space="preserve"> REF _Ref117261380 \r \h </w:instrText>
      </w:r>
      <w:r>
        <w:fldChar w:fldCharType="separate"/>
      </w:r>
      <w:r w:rsidR="001424C7">
        <w:t>[19]</w:t>
      </w:r>
      <w:r>
        <w:fldChar w:fldCharType="end"/>
      </w:r>
      <w:r>
        <w:t xml:space="preserve"> and </w:t>
      </w:r>
      <w:r>
        <w:fldChar w:fldCharType="begin"/>
      </w:r>
      <w:r>
        <w:instrText xml:space="preserve"> REF _Ref117261382 \r \h </w:instrText>
      </w:r>
      <w:r>
        <w:fldChar w:fldCharType="separate"/>
      </w:r>
      <w:r w:rsidR="001424C7">
        <w:t>[20]</w:t>
      </w:r>
      <w:r>
        <w:fldChar w:fldCharType="end"/>
      </w:r>
      <w:r>
        <w:t>.</w:t>
      </w:r>
    </w:p>
    <w:p w14:paraId="278FAB79" w14:textId="77777777" w:rsidR="000E42DD" w:rsidRPr="00B84278" w:rsidRDefault="000E42DD" w:rsidP="000E42DD">
      <w:pPr>
        <w:pStyle w:val="Code"/>
      </w:pPr>
      <w:r w:rsidRPr="00B84278">
        <w:t>&lt;</w:t>
      </w:r>
      <w:r w:rsidRPr="00B84278">
        <w:rPr>
          <w:b/>
          <w:bCs/>
        </w:rPr>
        <w:t>cpcm_delivery_signalling_descriptor</w:t>
      </w:r>
      <w:r w:rsidRPr="00B84278">
        <w:t xml:space="preserve"> cpcm_version="</w:t>
      </w:r>
      <w:r w:rsidRPr="00B84278">
        <w:rPr>
          <w:i/>
          <w:iCs/>
        </w:rPr>
        <w:t>uint8, required</w:t>
      </w:r>
      <w:r w:rsidRPr="00B84278">
        <w:t>"&gt;</w:t>
      </w:r>
    </w:p>
    <w:p w14:paraId="4DB1FAA7" w14:textId="77777777" w:rsidR="000E42DD" w:rsidRPr="00B84278" w:rsidRDefault="000E42DD" w:rsidP="000E42DD">
      <w:pPr>
        <w:pStyle w:val="Code"/>
      </w:pPr>
    </w:p>
    <w:p w14:paraId="3FE9AD43" w14:textId="77777777" w:rsidR="000E42DD" w:rsidRPr="00B84278" w:rsidRDefault="000E42DD" w:rsidP="000E42DD">
      <w:pPr>
        <w:pStyle w:val="Code"/>
      </w:pPr>
      <w:r w:rsidRPr="00B84278">
        <w:t xml:space="preserve">  &lt;cpcm_v1_delivery_signalling</w:t>
      </w:r>
    </w:p>
    <w:p w14:paraId="02A8BFF5" w14:textId="77777777" w:rsidR="000E42DD" w:rsidRPr="00B84278" w:rsidRDefault="000E42DD" w:rsidP="000E42DD">
      <w:pPr>
        <w:pStyle w:val="Code"/>
      </w:pPr>
      <w:r w:rsidRPr="00B84278">
        <w:t xml:space="preserve">      copy_control="</w:t>
      </w:r>
      <w:r w:rsidRPr="00B84278">
        <w:rPr>
          <w:i/>
          <w:iCs/>
        </w:rPr>
        <w:t>uint3, required</w:t>
      </w:r>
      <w:r w:rsidRPr="00B84278">
        <w:t>"</w:t>
      </w:r>
    </w:p>
    <w:p w14:paraId="1ED8BA9A" w14:textId="77777777" w:rsidR="000E42DD" w:rsidRPr="00B84278" w:rsidRDefault="000E42DD" w:rsidP="000E42DD">
      <w:pPr>
        <w:pStyle w:val="Code"/>
      </w:pPr>
      <w:r w:rsidRPr="00B84278">
        <w:t xml:space="preserve">      do_not_cpcm_scramble="</w:t>
      </w:r>
      <w:r w:rsidRPr="00B84278">
        <w:rPr>
          <w:i/>
          <w:iCs/>
        </w:rPr>
        <w:t>bool, required</w:t>
      </w:r>
      <w:r w:rsidRPr="00B84278">
        <w:t xml:space="preserve">" </w:t>
      </w:r>
    </w:p>
    <w:p w14:paraId="7B7B59F2" w14:textId="77777777" w:rsidR="000E42DD" w:rsidRPr="00B84278" w:rsidRDefault="000E42DD" w:rsidP="000E42DD">
      <w:pPr>
        <w:pStyle w:val="Code"/>
      </w:pPr>
      <w:r w:rsidRPr="00B84278">
        <w:t xml:space="preserve">      viewable="</w:t>
      </w:r>
      <w:r w:rsidRPr="00B84278">
        <w:rPr>
          <w:i/>
          <w:iCs/>
        </w:rPr>
        <w:t>bool, required</w:t>
      </w:r>
      <w:r w:rsidRPr="00B84278">
        <w:t>"</w:t>
      </w:r>
    </w:p>
    <w:p w14:paraId="46368C01" w14:textId="77777777" w:rsidR="000E42DD" w:rsidRPr="00B84278" w:rsidRDefault="000E42DD" w:rsidP="000E42DD">
      <w:pPr>
        <w:pStyle w:val="Code"/>
      </w:pPr>
      <w:r w:rsidRPr="00B84278">
        <w:t xml:space="preserve">      move_local="</w:t>
      </w:r>
      <w:r w:rsidRPr="00B84278">
        <w:rPr>
          <w:i/>
          <w:iCs/>
        </w:rPr>
        <w:t>bool, required</w:t>
      </w:r>
      <w:r w:rsidRPr="00B84278">
        <w:t>"</w:t>
      </w:r>
    </w:p>
    <w:p w14:paraId="35A5DC34" w14:textId="77777777" w:rsidR="000E42DD" w:rsidRPr="00B84278" w:rsidRDefault="000E42DD" w:rsidP="000E42DD">
      <w:pPr>
        <w:pStyle w:val="Code"/>
      </w:pPr>
      <w:r w:rsidRPr="00B84278">
        <w:t xml:space="preserve">      move_and_copy_propagation_information="</w:t>
      </w:r>
      <w:r w:rsidRPr="00B84278">
        <w:rPr>
          <w:i/>
          <w:iCs/>
        </w:rPr>
        <w:t>uint2, required</w:t>
      </w:r>
      <w:r w:rsidRPr="00B84278">
        <w:t>"</w:t>
      </w:r>
    </w:p>
    <w:p w14:paraId="36FD8890" w14:textId="77777777" w:rsidR="000E42DD" w:rsidRPr="00B84278" w:rsidRDefault="000E42DD" w:rsidP="000E42DD">
      <w:pPr>
        <w:pStyle w:val="Code"/>
      </w:pPr>
      <w:r w:rsidRPr="00B84278">
        <w:t xml:space="preserve">      view_propagation_information="</w:t>
      </w:r>
      <w:r w:rsidRPr="00B84278">
        <w:rPr>
          <w:i/>
          <w:iCs/>
        </w:rPr>
        <w:t>uint2, required</w:t>
      </w:r>
      <w:r w:rsidRPr="00B84278">
        <w:t>"</w:t>
      </w:r>
    </w:p>
    <w:p w14:paraId="376CD5B4" w14:textId="77777777" w:rsidR="000E42DD" w:rsidRPr="00B84278" w:rsidRDefault="000E42DD" w:rsidP="000E42DD">
      <w:pPr>
        <w:pStyle w:val="Code"/>
      </w:pPr>
      <w:r w:rsidRPr="00B84278">
        <w:t xml:space="preserve">      remote_access_record_flag="</w:t>
      </w:r>
      <w:r w:rsidRPr="00B84278">
        <w:rPr>
          <w:i/>
          <w:iCs/>
        </w:rPr>
        <w:t>bool, required</w:t>
      </w:r>
      <w:r w:rsidRPr="00B84278">
        <w:t>"</w:t>
      </w:r>
    </w:p>
    <w:p w14:paraId="654F289D" w14:textId="77777777" w:rsidR="000E42DD" w:rsidRPr="00B84278" w:rsidRDefault="000E42DD" w:rsidP="000E42DD">
      <w:pPr>
        <w:pStyle w:val="Code"/>
      </w:pPr>
      <w:r w:rsidRPr="00B84278">
        <w:t xml:space="preserve">      export_beyond_trust="</w:t>
      </w:r>
      <w:r w:rsidRPr="00B84278">
        <w:rPr>
          <w:i/>
          <w:iCs/>
        </w:rPr>
        <w:t>bool, required</w:t>
      </w:r>
      <w:r w:rsidRPr="00B84278">
        <w:t>"</w:t>
      </w:r>
    </w:p>
    <w:p w14:paraId="28D60127" w14:textId="77777777" w:rsidR="000E42DD" w:rsidRPr="00B84278" w:rsidRDefault="000E42DD" w:rsidP="000E42DD">
      <w:pPr>
        <w:pStyle w:val="Code"/>
      </w:pPr>
      <w:r w:rsidRPr="00B84278">
        <w:t xml:space="preserve">      disable_analogue_sd_export="</w:t>
      </w:r>
      <w:r w:rsidRPr="00B84278">
        <w:rPr>
          <w:i/>
          <w:iCs/>
        </w:rPr>
        <w:t>bool, required</w:t>
      </w:r>
      <w:r w:rsidRPr="00B84278">
        <w:t>"</w:t>
      </w:r>
    </w:p>
    <w:p w14:paraId="34F70125" w14:textId="77777777" w:rsidR="000E42DD" w:rsidRPr="00B84278" w:rsidRDefault="000E42DD" w:rsidP="000E42DD">
      <w:pPr>
        <w:pStyle w:val="Code"/>
      </w:pPr>
      <w:r w:rsidRPr="00B84278">
        <w:t xml:space="preserve">      disable_analogue_sd_consumption="</w:t>
      </w:r>
      <w:r w:rsidRPr="00B84278">
        <w:rPr>
          <w:i/>
          <w:iCs/>
        </w:rPr>
        <w:t>bool, required</w:t>
      </w:r>
      <w:r w:rsidRPr="00B84278">
        <w:t>"</w:t>
      </w:r>
    </w:p>
    <w:p w14:paraId="02F3C954" w14:textId="77777777" w:rsidR="000E42DD" w:rsidRPr="00B84278" w:rsidRDefault="000E42DD" w:rsidP="000E42DD">
      <w:pPr>
        <w:pStyle w:val="Code"/>
      </w:pPr>
      <w:r w:rsidRPr="00B84278">
        <w:t xml:space="preserve">      disable_analogue_hd_export="</w:t>
      </w:r>
      <w:r w:rsidRPr="00B84278">
        <w:rPr>
          <w:i/>
          <w:iCs/>
        </w:rPr>
        <w:t>bool, required</w:t>
      </w:r>
      <w:r w:rsidRPr="00B84278">
        <w:t>"</w:t>
      </w:r>
    </w:p>
    <w:p w14:paraId="5D7F49AC" w14:textId="77777777" w:rsidR="000E42DD" w:rsidRPr="00B84278" w:rsidRDefault="000E42DD" w:rsidP="000E42DD">
      <w:pPr>
        <w:pStyle w:val="Code"/>
      </w:pPr>
      <w:r w:rsidRPr="00B84278">
        <w:t xml:space="preserve">      disable_analogue_hd_consumption="</w:t>
      </w:r>
      <w:r w:rsidRPr="00B84278">
        <w:rPr>
          <w:i/>
          <w:iCs/>
        </w:rPr>
        <w:t>bool, required</w:t>
      </w:r>
      <w:r w:rsidRPr="00B84278">
        <w:t>"</w:t>
      </w:r>
    </w:p>
    <w:p w14:paraId="773A2120" w14:textId="77777777" w:rsidR="000E42DD" w:rsidRPr="00B84278" w:rsidRDefault="000E42DD" w:rsidP="000E42DD">
      <w:pPr>
        <w:pStyle w:val="Code"/>
      </w:pPr>
      <w:r w:rsidRPr="00B84278">
        <w:t xml:space="preserve">      image_constraint="</w:t>
      </w:r>
      <w:r w:rsidRPr="00B84278">
        <w:rPr>
          <w:i/>
          <w:iCs/>
        </w:rPr>
        <w:t>bool, required</w:t>
      </w:r>
      <w:r w:rsidRPr="00B84278">
        <w:t>"</w:t>
      </w:r>
    </w:p>
    <w:p w14:paraId="0C15D113" w14:textId="77777777" w:rsidR="000E42DD" w:rsidRPr="00B84278" w:rsidRDefault="000E42DD" w:rsidP="000E42DD">
      <w:pPr>
        <w:pStyle w:val="Code"/>
      </w:pPr>
      <w:r w:rsidRPr="00B84278">
        <w:t xml:space="preserve">      view_window_start="</w:t>
      </w:r>
      <w:r w:rsidRPr="00B84278">
        <w:rPr>
          <w:i/>
          <w:iCs/>
        </w:rPr>
        <w:t>YYYY-MM-DD hh:mm:ss, optional</w:t>
      </w:r>
      <w:r w:rsidRPr="00B84278">
        <w:t>"</w:t>
      </w:r>
    </w:p>
    <w:p w14:paraId="3C02708A" w14:textId="77777777" w:rsidR="000E42DD" w:rsidRPr="00B84278" w:rsidRDefault="000E42DD" w:rsidP="000E42DD">
      <w:pPr>
        <w:pStyle w:val="Code"/>
      </w:pPr>
      <w:r w:rsidRPr="00B84278">
        <w:t xml:space="preserve">      view_window_end="</w:t>
      </w:r>
      <w:r w:rsidRPr="00B84278">
        <w:rPr>
          <w:i/>
          <w:iCs/>
        </w:rPr>
        <w:t>YYYY-MM-DD hh:mm:ss, optional</w:t>
      </w:r>
      <w:r w:rsidRPr="00B84278">
        <w:t>"</w:t>
      </w:r>
    </w:p>
    <w:p w14:paraId="44A41F2C" w14:textId="77777777" w:rsidR="000E42DD" w:rsidRPr="00B84278" w:rsidRDefault="000E42DD" w:rsidP="000E42DD">
      <w:pPr>
        <w:pStyle w:val="Code"/>
      </w:pPr>
      <w:r w:rsidRPr="00B84278">
        <w:t xml:space="preserve">      view_period_from_first_playback="</w:t>
      </w:r>
      <w:r w:rsidRPr="00B84278">
        <w:rPr>
          <w:i/>
          <w:iCs/>
        </w:rPr>
        <w:t>uint16, optional</w:t>
      </w:r>
      <w:r w:rsidRPr="00B84278">
        <w:t>"</w:t>
      </w:r>
    </w:p>
    <w:p w14:paraId="674CA7EF" w14:textId="77777777" w:rsidR="000E42DD" w:rsidRPr="00B84278" w:rsidRDefault="000E42DD" w:rsidP="000E42DD">
      <w:pPr>
        <w:pStyle w:val="Code"/>
      </w:pPr>
      <w:r w:rsidRPr="00B84278">
        <w:t xml:space="preserve">      simultaneous_view_count="</w:t>
      </w:r>
      <w:r w:rsidRPr="00B84278">
        <w:rPr>
          <w:i/>
          <w:iCs/>
        </w:rPr>
        <w:t>uint8, optional</w:t>
      </w:r>
      <w:r w:rsidRPr="00B84278">
        <w:t>"</w:t>
      </w:r>
    </w:p>
    <w:p w14:paraId="02D36A93" w14:textId="77777777" w:rsidR="000E42DD" w:rsidRPr="00B84278" w:rsidRDefault="000E42DD" w:rsidP="000E42DD">
      <w:pPr>
        <w:pStyle w:val="Code"/>
      </w:pPr>
      <w:r w:rsidRPr="00B84278">
        <w:t xml:space="preserve">      remote_access_delay="</w:t>
      </w:r>
      <w:r w:rsidRPr="00B84278">
        <w:rPr>
          <w:i/>
          <w:iCs/>
        </w:rPr>
        <w:t>uint16, optional</w:t>
      </w:r>
      <w:r w:rsidRPr="00B84278">
        <w:t>"</w:t>
      </w:r>
    </w:p>
    <w:p w14:paraId="03AC285A" w14:textId="77777777" w:rsidR="000E42DD" w:rsidRPr="00B84278" w:rsidRDefault="000E42DD" w:rsidP="000E42DD">
      <w:pPr>
        <w:pStyle w:val="Code"/>
      </w:pPr>
      <w:r w:rsidRPr="00B84278">
        <w:t xml:space="preserve">      remote_access_date="</w:t>
      </w:r>
      <w:r w:rsidRPr="00B84278">
        <w:rPr>
          <w:i/>
          <w:iCs/>
        </w:rPr>
        <w:t>YYYY-MM-DD hh:mm:ss, optional</w:t>
      </w:r>
      <w:r w:rsidRPr="00B84278">
        <w:t>"&gt;</w:t>
      </w:r>
    </w:p>
    <w:p w14:paraId="7E94B8D8" w14:textId="77777777" w:rsidR="000E42DD" w:rsidRPr="00B84278" w:rsidRDefault="000E42DD" w:rsidP="000E42DD">
      <w:pPr>
        <w:pStyle w:val="Code"/>
      </w:pPr>
    </w:p>
    <w:p w14:paraId="2A84377D" w14:textId="77777777" w:rsidR="000E42DD" w:rsidRPr="00B84278" w:rsidRDefault="000E42DD" w:rsidP="000E42DD">
      <w:pPr>
        <w:pStyle w:val="Code"/>
      </w:pPr>
      <w:r w:rsidRPr="00B84278">
        <w:t xml:space="preserve">    &lt;cps C_and_R_regime_mask="</w:t>
      </w:r>
      <w:r w:rsidRPr="00B84278">
        <w:rPr>
          <w:i/>
          <w:iCs/>
        </w:rPr>
        <w:t>uint8, required</w:t>
      </w:r>
      <w:r w:rsidRPr="00B84278">
        <w:t>"&gt;</w:t>
      </w:r>
    </w:p>
    <w:p w14:paraId="2D5178DF" w14:textId="77777777" w:rsidR="000E42DD" w:rsidRPr="00B84278" w:rsidRDefault="000E42DD" w:rsidP="000E42DD">
      <w:pPr>
        <w:pStyle w:val="Code"/>
        <w:rPr>
          <w:i/>
          <w:iCs/>
        </w:rPr>
      </w:pPr>
      <w:r w:rsidRPr="00B84278">
        <w:t xml:space="preserve">      </w:t>
      </w:r>
      <w:r w:rsidRPr="00B84278">
        <w:rPr>
          <w:i/>
          <w:iCs/>
        </w:rPr>
        <w:t>Hexadecimal Content</w:t>
      </w:r>
    </w:p>
    <w:p w14:paraId="2996E146" w14:textId="77777777" w:rsidR="000E42DD" w:rsidRPr="00B84278" w:rsidRDefault="000E42DD" w:rsidP="000E42DD">
      <w:pPr>
        <w:pStyle w:val="Code"/>
      </w:pPr>
      <w:r w:rsidRPr="00B84278">
        <w:t xml:space="preserve">    &lt;/cps&gt;</w:t>
      </w:r>
    </w:p>
    <w:p w14:paraId="1C4D013D" w14:textId="77777777" w:rsidR="000E42DD" w:rsidRPr="00B84278" w:rsidRDefault="000E42DD" w:rsidP="000E42DD">
      <w:pPr>
        <w:pStyle w:val="Code"/>
      </w:pPr>
    </w:p>
    <w:p w14:paraId="51354D96" w14:textId="77777777" w:rsidR="000E42DD" w:rsidRPr="00B84278" w:rsidRDefault="000E42DD" w:rsidP="000E42DD">
      <w:pPr>
        <w:pStyle w:val="Code"/>
      </w:pPr>
      <w:r w:rsidRPr="00B84278">
        <w:t xml:space="preserve">  &lt;/cpcm_v1_delivery_signalling&gt;</w:t>
      </w:r>
    </w:p>
    <w:p w14:paraId="04EE57D3" w14:textId="77777777" w:rsidR="000E42DD" w:rsidRPr="00B84278" w:rsidRDefault="000E42DD" w:rsidP="000E42DD">
      <w:pPr>
        <w:pStyle w:val="Code"/>
      </w:pPr>
    </w:p>
    <w:p w14:paraId="62198401" w14:textId="46ABF572" w:rsidR="000E42DD" w:rsidRDefault="000E42DD" w:rsidP="000E42DD">
      <w:pPr>
        <w:pStyle w:val="Code"/>
      </w:pPr>
      <w:r w:rsidRPr="000E42DD">
        <w:t>&lt;/cpcm_delivery_signalling_descriptor&gt;</w:t>
      </w:r>
    </w:p>
    <w:p w14:paraId="322B8311" w14:textId="77777777" w:rsidR="00F357F0" w:rsidRDefault="00F357F0" w:rsidP="00F357F0">
      <w:pPr>
        <w:pStyle w:val="Appendix3"/>
      </w:pPr>
      <w:bookmarkStart w:id="766" w:name="_Toc162960095"/>
      <w:r w:rsidRPr="0072096C">
        <w:lastRenderedPageBreak/>
        <w:t>data_broadcast_descriptor</w:t>
      </w:r>
      <w:bookmarkEnd w:id="766"/>
    </w:p>
    <w:p w14:paraId="4A4FF5E5" w14:textId="2BF4B653" w:rsidR="00F357F0" w:rsidRDefault="00F357F0" w:rsidP="00F357F0">
      <w:r>
        <w:t xml:space="preserve">Defined by DVB in </w:t>
      </w:r>
      <w:r>
        <w:fldChar w:fldCharType="begin"/>
      </w:r>
      <w:r>
        <w:instrText xml:space="preserve"> REF _Ref117479848 \r \h </w:instrText>
      </w:r>
      <w:r>
        <w:fldChar w:fldCharType="separate"/>
      </w:r>
      <w:r w:rsidR="001424C7">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7" w:name="_Toc162960096"/>
      <w:r w:rsidRPr="0072096C">
        <w:t>data_broadcast_id_descriptor</w:t>
      </w:r>
      <w:bookmarkEnd w:id="767"/>
    </w:p>
    <w:p w14:paraId="232BDEED" w14:textId="275B1F41" w:rsidR="00F357F0" w:rsidRDefault="00F357F0" w:rsidP="00F357F0">
      <w:r>
        <w:t xml:space="preserve">Defined by DVB in </w:t>
      </w:r>
      <w:r>
        <w:fldChar w:fldCharType="begin"/>
      </w:r>
      <w:r>
        <w:instrText xml:space="preserve"> REF _Ref117479848 \r \h </w:instrText>
      </w:r>
      <w:r>
        <w:fldChar w:fldCharType="separate"/>
      </w:r>
      <w:r w:rsidR="001424C7">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8" w:name="_Toc162960097"/>
      <w:r w:rsidRPr="001D15DF">
        <w:t>default_authority_descriptor</w:t>
      </w:r>
      <w:bookmarkEnd w:id="768"/>
    </w:p>
    <w:p w14:paraId="5AC44A36" w14:textId="18E0D4B0"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1424C7">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9" w:name="_Toc162960098"/>
      <w:r w:rsidRPr="00172304">
        <w:t>DII_location_descriptor</w:t>
      </w:r>
      <w:bookmarkEnd w:id="769"/>
    </w:p>
    <w:p w14:paraId="17BB69E7" w14:textId="7824F86A" w:rsidR="00F357F0" w:rsidRDefault="00F357F0" w:rsidP="00F357F0">
      <w:r>
        <w:t xml:space="preserve">Defined by DVB in </w:t>
      </w:r>
      <w:r>
        <w:fldChar w:fldCharType="begin"/>
      </w:r>
      <w:r>
        <w:instrText xml:space="preserve"> REF _Ref2010283 \r \h </w:instrText>
      </w:r>
      <w:r>
        <w:fldChar w:fldCharType="separate"/>
      </w:r>
      <w:r w:rsidR="001424C7">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0" w:name="_Toc162960099"/>
      <w:r w:rsidRPr="00993390">
        <w:t>DSNG_descriptor</w:t>
      </w:r>
      <w:bookmarkEnd w:id="770"/>
      <w:r w:rsidRPr="00993390">
        <w:t xml:space="preserve"> </w:t>
      </w:r>
    </w:p>
    <w:p w14:paraId="77D80D30" w14:textId="419FE390" w:rsidR="00993390" w:rsidRDefault="00993390" w:rsidP="00993390">
      <w:r>
        <w:t xml:space="preserve">Defined by DVB in </w:t>
      </w:r>
      <w:r>
        <w:fldChar w:fldCharType="begin"/>
      </w:r>
      <w:r>
        <w:instrText xml:space="preserve"> REF _Ref117479848 \r \h </w:instrText>
      </w:r>
      <w:r>
        <w:fldChar w:fldCharType="separate"/>
      </w:r>
      <w:r w:rsidR="001424C7">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424C7">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1" w:name="_Toc162960100"/>
      <w:r w:rsidRPr="008E7DD9">
        <w:t>DTS_descriptor</w:t>
      </w:r>
      <w:bookmarkEnd w:id="771"/>
    </w:p>
    <w:p w14:paraId="646A6EC7" w14:textId="7FCF88EF" w:rsidR="00F357F0" w:rsidRDefault="00F357F0" w:rsidP="00F357F0">
      <w:r>
        <w:t xml:space="preserve">Defined by DVB in </w:t>
      </w:r>
      <w:r>
        <w:fldChar w:fldCharType="begin"/>
      </w:r>
      <w:r>
        <w:instrText xml:space="preserve"> REF _Ref117479848 \r \h </w:instrText>
      </w:r>
      <w:r>
        <w:fldChar w:fldCharType="separate"/>
      </w:r>
      <w:r w:rsidR="001424C7">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2" w:name="_Toc162960101"/>
      <w:r>
        <w:t>DTS_HD_descriptor</w:t>
      </w:r>
      <w:bookmarkEnd w:id="772"/>
      <w:r>
        <w:t xml:space="preserve"> </w:t>
      </w:r>
    </w:p>
    <w:p w14:paraId="2D07465F" w14:textId="426C0743" w:rsidR="008815F0" w:rsidRDefault="008815F0" w:rsidP="008815F0">
      <w:r>
        <w:t xml:space="preserve">Defined by DVB in </w:t>
      </w:r>
      <w:r>
        <w:fldChar w:fldCharType="begin"/>
      </w:r>
      <w:r>
        <w:instrText xml:space="preserve"> REF _Ref117479848 \r \h </w:instrText>
      </w:r>
      <w:r>
        <w:fldChar w:fldCharType="separate"/>
      </w:r>
      <w:r w:rsidR="001424C7">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lastRenderedPageBreak/>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1515A6D5" w14:textId="77777777" w:rsidR="008815F0" w:rsidRDefault="008815F0" w:rsidP="008815F0">
      <w:pPr>
        <w:pStyle w:val="Code"/>
      </w:pPr>
      <w:r w:rsidRPr="008815F0">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77C429DF" w14:textId="77777777" w:rsidR="008815F0" w:rsidRDefault="008815F0" w:rsidP="008815F0">
      <w:pPr>
        <w:pStyle w:val="Code"/>
      </w:pPr>
      <w:r w:rsidRPr="008815F0">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0E59EC2F" w14:textId="77777777" w:rsidR="008815F0" w:rsidRDefault="008815F0" w:rsidP="008815F0">
      <w:pPr>
        <w:pStyle w:val="Code"/>
      </w:pPr>
      <w:r w:rsidRPr="008815F0">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4EBA4692" w14:textId="77777777" w:rsidR="008815F0" w:rsidRDefault="008815F0" w:rsidP="008815F0">
      <w:pPr>
        <w:pStyle w:val="Code"/>
      </w:pPr>
      <w:r w:rsidRPr="008815F0">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lastRenderedPageBreak/>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1ECD4DC9" w14:textId="77777777" w:rsidR="008815F0" w:rsidRDefault="008815F0" w:rsidP="008815F0">
      <w:pPr>
        <w:pStyle w:val="Code"/>
      </w:pPr>
      <w:r w:rsidRPr="008815F0">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3" w:name="_Toc162960102"/>
      <w:r>
        <w:t>DTS_neural_descriptor</w:t>
      </w:r>
      <w:bookmarkEnd w:id="773"/>
    </w:p>
    <w:p w14:paraId="52E70806" w14:textId="7725414E" w:rsidR="00F357F0" w:rsidRDefault="00F357F0" w:rsidP="00F357F0">
      <w:r>
        <w:t xml:space="preserve">Defined by DVB in </w:t>
      </w:r>
      <w:r>
        <w:fldChar w:fldCharType="begin"/>
      </w:r>
      <w:r>
        <w:instrText xml:space="preserve"> REF _Ref117479848 \r \h </w:instrText>
      </w:r>
      <w:r>
        <w:fldChar w:fldCharType="separate"/>
      </w:r>
      <w:r w:rsidR="001424C7">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4" w:name="_Toc162960103"/>
      <w:r>
        <w:t>DTS_UHD_descriptor</w:t>
      </w:r>
      <w:bookmarkEnd w:id="774"/>
    </w:p>
    <w:p w14:paraId="54E1FA31" w14:textId="28AA61FD" w:rsidR="00AD7B71" w:rsidRDefault="00AD7B71" w:rsidP="00AD7B71">
      <w:r>
        <w:t xml:space="preserve">Defined by DVB in </w:t>
      </w:r>
      <w:r>
        <w:fldChar w:fldCharType="begin"/>
      </w:r>
      <w:r>
        <w:instrText xml:space="preserve"> REF _Ref117479848 \r \h </w:instrText>
      </w:r>
      <w:r>
        <w:fldChar w:fldCharType="separate"/>
      </w:r>
      <w:r w:rsidR="001424C7">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5" w:name="_Toc162960104"/>
      <w:r w:rsidRPr="006B0C4C">
        <w:t>dvb_html_application_boundary_descriptor</w:t>
      </w:r>
      <w:bookmarkEnd w:id="775"/>
    </w:p>
    <w:p w14:paraId="0F692B0F" w14:textId="19BC30C6" w:rsidR="00F357F0" w:rsidRDefault="00F357F0" w:rsidP="00F357F0">
      <w:r>
        <w:t xml:space="preserve">Defined by DVB in </w:t>
      </w:r>
      <w:r>
        <w:fldChar w:fldCharType="begin"/>
      </w:r>
      <w:r>
        <w:instrText xml:space="preserve"> REF _Ref2010283 \r \h </w:instrText>
      </w:r>
      <w:r>
        <w:fldChar w:fldCharType="separate"/>
      </w:r>
      <w:r w:rsidR="001424C7">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6" w:name="_Toc162960105"/>
      <w:r w:rsidRPr="006B0C4C">
        <w:t>dvb_html_application_descriptor</w:t>
      </w:r>
      <w:bookmarkEnd w:id="776"/>
    </w:p>
    <w:p w14:paraId="5361B401" w14:textId="380BD79C" w:rsidR="00F357F0" w:rsidRDefault="00F357F0" w:rsidP="00F357F0">
      <w:r>
        <w:t xml:space="preserve">Defined by DVB in </w:t>
      </w:r>
      <w:r>
        <w:fldChar w:fldCharType="begin"/>
      </w:r>
      <w:r>
        <w:instrText xml:space="preserve"> REF _Ref2010283 \r \h </w:instrText>
      </w:r>
      <w:r>
        <w:fldChar w:fldCharType="separate"/>
      </w:r>
      <w:r w:rsidR="001424C7">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7" w:name="_Toc162960106"/>
      <w:r w:rsidRPr="006B0C4C">
        <w:t>dvb_html_application_location_descriptor</w:t>
      </w:r>
      <w:bookmarkEnd w:id="777"/>
    </w:p>
    <w:p w14:paraId="79089718" w14:textId="7DC46D17" w:rsidR="00F357F0" w:rsidRDefault="00F357F0" w:rsidP="00F357F0">
      <w:r>
        <w:t xml:space="preserve">Defined by DVB in </w:t>
      </w:r>
      <w:r>
        <w:fldChar w:fldCharType="begin"/>
      </w:r>
      <w:r>
        <w:instrText xml:space="preserve"> REF _Ref2010283 \r \h </w:instrText>
      </w:r>
      <w:r>
        <w:fldChar w:fldCharType="separate"/>
      </w:r>
      <w:r w:rsidR="001424C7">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8" w:name="_Toc162960107"/>
      <w:r w:rsidRPr="006B0C4C">
        <w:lastRenderedPageBreak/>
        <w:t>dvb_j_application_descriptor</w:t>
      </w:r>
      <w:bookmarkEnd w:id="778"/>
    </w:p>
    <w:p w14:paraId="4347CDEE" w14:textId="7581184D" w:rsidR="00F357F0" w:rsidRDefault="00F357F0" w:rsidP="00F357F0">
      <w:r>
        <w:t xml:space="preserve">Defined by DVB in </w:t>
      </w:r>
      <w:r>
        <w:fldChar w:fldCharType="begin"/>
      </w:r>
      <w:r>
        <w:instrText xml:space="preserve"> REF _Ref2010283 \r \h </w:instrText>
      </w:r>
      <w:r>
        <w:fldChar w:fldCharType="separate"/>
      </w:r>
      <w:r w:rsidR="001424C7">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pPr>
      <w:r w:rsidRPr="00527B26">
        <w:t>&lt;/dvb_j_application_descriptor&gt;</w:t>
      </w:r>
    </w:p>
    <w:p w14:paraId="08807351" w14:textId="77777777" w:rsidR="00F357F0" w:rsidRPr="006F73E5" w:rsidRDefault="00F357F0" w:rsidP="00F357F0">
      <w:pPr>
        <w:pStyle w:val="Appendix3"/>
      </w:pPr>
      <w:bookmarkStart w:id="779" w:name="_Toc162960108"/>
      <w:r w:rsidRPr="006F73E5">
        <w:t>dvb_j_application_location_descriptor</w:t>
      </w:r>
      <w:bookmarkEnd w:id="779"/>
    </w:p>
    <w:p w14:paraId="42D4AB3D" w14:textId="0D576F16" w:rsidR="00F357F0" w:rsidRDefault="00F357F0" w:rsidP="00F357F0">
      <w:r>
        <w:t xml:space="preserve">Defined by DVB in </w:t>
      </w:r>
      <w:r>
        <w:fldChar w:fldCharType="begin"/>
      </w:r>
      <w:r>
        <w:instrText xml:space="preserve"> REF _Ref2010283 \r \h </w:instrText>
      </w:r>
      <w:r>
        <w:fldChar w:fldCharType="separate"/>
      </w:r>
      <w:r w:rsidR="001424C7">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pPr>
      <w:r w:rsidRPr="006F73E5">
        <w:t>&lt;</w:t>
      </w:r>
      <w:r w:rsidRPr="006F73E5">
        <w:rPr>
          <w:b/>
        </w:rPr>
        <w:t>dvb_j_application_location_descriptor</w:t>
      </w:r>
    </w:p>
    <w:p w14:paraId="46A6B2C8" w14:textId="77777777" w:rsidR="00F357F0" w:rsidRDefault="00F357F0" w:rsidP="00F357F0">
      <w:pPr>
        <w:pStyle w:val="Code"/>
      </w:pPr>
      <w:r w:rsidRPr="006F73E5">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pPr>
      <w:r>
        <w:t xml:space="preserve">    initial_class="</w:t>
      </w:r>
      <w:r w:rsidRPr="006B0C4C">
        <w:rPr>
          <w:i/>
        </w:rPr>
        <w:t>string, required</w:t>
      </w:r>
      <w:r>
        <w:t>"/</w:t>
      </w:r>
      <w:r w:rsidRPr="00527B26">
        <w:t>&gt;</w:t>
      </w:r>
    </w:p>
    <w:p w14:paraId="1F8AB719" w14:textId="77777777" w:rsidR="00B222EC" w:rsidRDefault="00B222EC" w:rsidP="00B222EC">
      <w:pPr>
        <w:pStyle w:val="Appendix3"/>
      </w:pPr>
      <w:bookmarkStart w:id="780" w:name="_Toc162960109"/>
      <w:r>
        <w:t>ECM_repetition_rate_descriptor</w:t>
      </w:r>
      <w:bookmarkEnd w:id="780"/>
    </w:p>
    <w:p w14:paraId="279F0F81" w14:textId="26C65E40" w:rsidR="00B222EC" w:rsidRPr="00542E0C" w:rsidRDefault="00B222EC" w:rsidP="00B222EC">
      <w:r>
        <w:t xml:space="preserve">Defined by DVB in </w:t>
      </w:r>
      <w:r>
        <w:fldChar w:fldCharType="begin"/>
      </w:r>
      <w:r>
        <w:instrText xml:space="preserve"> REF _Ref506824964 \r \h </w:instrText>
      </w:r>
      <w:r>
        <w:fldChar w:fldCharType="separate"/>
      </w:r>
      <w:r w:rsidR="001424C7">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322547" w:rsidRDefault="00B222EC" w:rsidP="00B222EC">
      <w:pPr>
        <w:pStyle w:val="Code"/>
      </w:pPr>
      <w:r>
        <w:t xml:space="preserve">  </w:t>
      </w:r>
      <w:r w:rsidRPr="00322547">
        <w:t>&lt;private_data&gt;</w:t>
      </w:r>
    </w:p>
    <w:p w14:paraId="251C2AE2" w14:textId="77777777" w:rsidR="00B222EC" w:rsidRPr="00322547" w:rsidRDefault="00B222EC" w:rsidP="00B222EC">
      <w:pPr>
        <w:pStyle w:val="Code"/>
        <w:rPr>
          <w:i/>
        </w:rPr>
      </w:pPr>
      <w:r w:rsidRPr="00322547">
        <w:t xml:space="preserve">    </w:t>
      </w:r>
      <w:r w:rsidRPr="00322547">
        <w:rPr>
          <w:i/>
        </w:rPr>
        <w:t>Hexadecimal content</w:t>
      </w:r>
    </w:p>
    <w:p w14:paraId="44A5DB12" w14:textId="77777777" w:rsidR="00B222EC" w:rsidRPr="00322547" w:rsidRDefault="00B222EC" w:rsidP="00B222EC">
      <w:pPr>
        <w:pStyle w:val="Code"/>
      </w:pPr>
      <w:r w:rsidRPr="00322547">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1" w:name="_Toc162960110"/>
      <w:r w:rsidRPr="0072096C">
        <w:t>enhanced_AC3_descriptor</w:t>
      </w:r>
      <w:bookmarkEnd w:id="781"/>
    </w:p>
    <w:p w14:paraId="578151C4" w14:textId="4CECACFE"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2" w:name="_Toc162960111"/>
      <w:r w:rsidRPr="0072096C">
        <w:t>extended_event_descriptor</w:t>
      </w:r>
      <w:bookmarkEnd w:id="782"/>
    </w:p>
    <w:p w14:paraId="34DE3568" w14:textId="037F5128"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3" w:name="_Toc162960112"/>
      <w:r>
        <w:lastRenderedPageBreak/>
        <w:t>external_application_authorization_descriptor</w:t>
      </w:r>
      <w:bookmarkEnd w:id="783"/>
    </w:p>
    <w:p w14:paraId="479C5B41" w14:textId="616C7F66" w:rsidR="00B222EC" w:rsidRPr="003C654B" w:rsidRDefault="00B222EC" w:rsidP="00B222EC">
      <w:r>
        <w:t xml:space="preserve">Defined by DVB in </w:t>
      </w:r>
      <w:r>
        <w:fldChar w:fldCharType="begin"/>
      </w:r>
      <w:r>
        <w:instrText xml:space="preserve"> REF _Ref506824936 \r \h </w:instrText>
      </w:r>
      <w:r>
        <w:fldChar w:fldCharType="separate"/>
      </w:r>
      <w:r w:rsidR="001424C7">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4" w:name="_Toc162960113"/>
      <w:r>
        <w:t>frequency_list_descriptor</w:t>
      </w:r>
      <w:bookmarkEnd w:id="784"/>
    </w:p>
    <w:p w14:paraId="4D03D6B6" w14:textId="7FA1B798" w:rsidR="00C43E42" w:rsidRDefault="00C43E42" w:rsidP="00C43E42">
      <w:r>
        <w:t xml:space="preserve">Defined by DVB in </w:t>
      </w:r>
      <w:r>
        <w:fldChar w:fldCharType="begin"/>
      </w:r>
      <w:r>
        <w:instrText xml:space="preserve"> REF _Ref117479848 \r \h </w:instrText>
      </w:r>
      <w:r>
        <w:fldChar w:fldCharType="separate"/>
      </w:r>
      <w:r w:rsidR="001424C7">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pPr>
      <w:bookmarkStart w:id="785" w:name="_Toc162960114"/>
      <w:r w:rsidRPr="00181C87">
        <w:t>FTA_content_management_descriptor</w:t>
      </w:r>
      <w:bookmarkEnd w:id="785"/>
      <w:r w:rsidRPr="00181C87">
        <w:t xml:space="preserve"> </w:t>
      </w:r>
    </w:p>
    <w:p w14:paraId="3ABE1810" w14:textId="69527FA2" w:rsidR="00181C87" w:rsidRDefault="00181C87" w:rsidP="00181C87">
      <w:r>
        <w:t xml:space="preserve">Defined by DVB in </w:t>
      </w:r>
      <w:r>
        <w:fldChar w:fldCharType="begin"/>
      </w:r>
      <w:r>
        <w:instrText xml:space="preserve"> REF _Ref117479848 \r \h </w:instrText>
      </w:r>
      <w:r>
        <w:fldChar w:fldCharType="separate"/>
      </w:r>
      <w:r w:rsidR="001424C7">
        <w:t>[5]</w:t>
      </w:r>
      <w:r>
        <w:fldChar w:fldCharType="end"/>
      </w:r>
      <w:r>
        <w:t>.</w:t>
      </w:r>
    </w:p>
    <w:p w14:paraId="29ADEAC4" w14:textId="77777777" w:rsidR="00181C87" w:rsidRPr="00181C87" w:rsidRDefault="00181C87" w:rsidP="00181C87">
      <w:pPr>
        <w:pStyle w:val="Code"/>
      </w:pPr>
      <w:r w:rsidRPr="00181C87">
        <w:t>&lt;</w:t>
      </w:r>
      <w:r w:rsidRPr="00181C87">
        <w:rPr>
          <w:b/>
        </w:rPr>
        <w:t>FTA_content_management_descriptor</w:t>
      </w:r>
    </w:p>
    <w:p w14:paraId="10142996" w14:textId="77777777" w:rsidR="00181C87" w:rsidRDefault="00181C87" w:rsidP="00181C87">
      <w:pPr>
        <w:pStyle w:val="Code"/>
      </w:pPr>
      <w:r w:rsidRPr="00181C87">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6" w:name="_Toc162960115"/>
      <w:r>
        <w:t>graphics_constraints_descriptor</w:t>
      </w:r>
      <w:bookmarkEnd w:id="786"/>
    </w:p>
    <w:p w14:paraId="22D9CCFD" w14:textId="5AE5EA2C" w:rsidR="00B222EC" w:rsidRPr="003C654B" w:rsidRDefault="00B222EC" w:rsidP="00B222EC">
      <w:r>
        <w:t xml:space="preserve">Defined by DVB in </w:t>
      </w:r>
      <w:r>
        <w:fldChar w:fldCharType="begin"/>
      </w:r>
      <w:r>
        <w:instrText xml:space="preserve"> REF _Ref506824936 \r \h </w:instrText>
      </w:r>
      <w:r>
        <w:fldChar w:fldCharType="separate"/>
      </w:r>
      <w:r w:rsidR="001424C7">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pPr>
    </w:p>
    <w:p w14:paraId="79153A04" w14:textId="77777777" w:rsidR="00B222EC" w:rsidRPr="00FE2F67" w:rsidRDefault="00B222EC" w:rsidP="00B222EC">
      <w:pPr>
        <w:pStyle w:val="Code"/>
      </w:pPr>
      <w:r w:rsidRPr="006F5380">
        <w:t xml:space="preserve">  </w:t>
      </w:r>
      <w:r w:rsidRPr="00FE2F67">
        <w:t>&lt;graphics_configuration&gt;</w:t>
      </w:r>
    </w:p>
    <w:p w14:paraId="3E5F92B4" w14:textId="77777777" w:rsidR="00B222EC" w:rsidRPr="00FE2F67" w:rsidRDefault="00B222EC" w:rsidP="00B222EC">
      <w:pPr>
        <w:pStyle w:val="Code"/>
        <w:rPr>
          <w:i/>
        </w:rPr>
      </w:pPr>
      <w:r w:rsidRPr="00FE2F67">
        <w:t xml:space="preserve">    </w:t>
      </w:r>
      <w:r w:rsidRPr="00FE2F67">
        <w:rPr>
          <w:i/>
        </w:rPr>
        <w:t>Hexadecimal content</w:t>
      </w:r>
    </w:p>
    <w:p w14:paraId="738BE8EA" w14:textId="77777777" w:rsidR="00B222EC" w:rsidRPr="00FE2F67" w:rsidRDefault="00B222EC" w:rsidP="00B222EC">
      <w:pPr>
        <w:pStyle w:val="Code"/>
      </w:pPr>
      <w:r w:rsidRPr="00FE2F67">
        <w:t xml:space="preserve">  &lt;/graphics_configuration&gt;</w:t>
      </w:r>
    </w:p>
    <w:p w14:paraId="59735DEE" w14:textId="77777777" w:rsidR="008D24E7" w:rsidRDefault="008D24E7" w:rsidP="00B222EC">
      <w:pPr>
        <w:pStyle w:val="Code"/>
      </w:pPr>
    </w:p>
    <w:p w14:paraId="39E7564B" w14:textId="77777777" w:rsidR="00B222EC" w:rsidRDefault="00B222EC" w:rsidP="00B222EC">
      <w:pPr>
        <w:pStyle w:val="Code"/>
      </w:pPr>
      <w:r w:rsidRPr="00FE2F67">
        <w:t>&lt;/graphics_constraints_descriptor&gt;</w:t>
      </w:r>
    </w:p>
    <w:p w14:paraId="7AE6451F" w14:textId="77777777" w:rsidR="008D24E7" w:rsidRPr="008D24E7" w:rsidRDefault="008D24E7" w:rsidP="008D24E7">
      <w:pPr>
        <w:pStyle w:val="Appendix3"/>
      </w:pPr>
      <w:bookmarkStart w:id="787" w:name="_Toc162960116"/>
      <w:r w:rsidRPr="008D24E7">
        <w:t>image_icon_descriptor</w:t>
      </w:r>
      <w:bookmarkEnd w:id="787"/>
    </w:p>
    <w:p w14:paraId="6EF6BA35" w14:textId="055D81EF" w:rsidR="008D24E7" w:rsidRDefault="008D24E7" w:rsidP="008D24E7">
      <w:r>
        <w:t xml:space="preserve">Defined by DVB in </w:t>
      </w:r>
      <w:r>
        <w:fldChar w:fldCharType="begin"/>
      </w:r>
      <w:r>
        <w:instrText xml:space="preserve"> REF _Ref117479848 \r \h </w:instrText>
      </w:r>
      <w:r>
        <w:fldChar w:fldCharType="separate"/>
      </w:r>
      <w:r w:rsidR="001424C7">
        <w:t>[5]</w:t>
      </w:r>
      <w:r>
        <w:fldChar w:fldCharType="end"/>
      </w:r>
      <w:r>
        <w:t>.</w:t>
      </w:r>
    </w:p>
    <w:p w14:paraId="0A527E84" w14:textId="77777777" w:rsidR="008D24E7" w:rsidRPr="008D24E7" w:rsidRDefault="008D24E7" w:rsidP="008D24E7">
      <w:pPr>
        <w:pStyle w:val="Code"/>
      </w:pPr>
      <w:r w:rsidRPr="008D24E7">
        <w:t>&lt;</w:t>
      </w:r>
      <w:r w:rsidRPr="008D24E7">
        <w:rPr>
          <w:b/>
        </w:rPr>
        <w:t>image_icon_descriptor</w:t>
      </w:r>
    </w:p>
    <w:p w14:paraId="19CC39CA" w14:textId="77777777" w:rsidR="008D24E7" w:rsidRPr="008D24E7" w:rsidRDefault="008D24E7" w:rsidP="008D24E7">
      <w:pPr>
        <w:pStyle w:val="Code"/>
      </w:pPr>
      <w:r w:rsidRPr="008D24E7">
        <w:t xml:space="preserve">    descriptor_number="</w:t>
      </w:r>
      <w:r w:rsidRPr="008D24E7">
        <w:rPr>
          <w:i/>
        </w:rPr>
        <w:t>uint4, required</w:t>
      </w:r>
      <w:r w:rsidRPr="008D24E7">
        <w:t>"</w:t>
      </w:r>
    </w:p>
    <w:p w14:paraId="4AD1B7D3" w14:textId="77777777" w:rsidR="008D24E7" w:rsidRPr="008D24E7" w:rsidRDefault="008D24E7" w:rsidP="008D24E7">
      <w:pPr>
        <w:pStyle w:val="Code"/>
      </w:pPr>
      <w:r w:rsidRPr="008D24E7">
        <w:t xml:space="preserve">    last_descriptor_number="</w:t>
      </w:r>
      <w:r w:rsidRPr="008D24E7">
        <w:rPr>
          <w:i/>
        </w:rPr>
        <w:t>uint4, required</w:t>
      </w:r>
      <w:r w:rsidRPr="008D24E7">
        <w:t>"</w:t>
      </w:r>
    </w:p>
    <w:p w14:paraId="6A85F164" w14:textId="77777777" w:rsidR="008D24E7" w:rsidRPr="008D24E7" w:rsidRDefault="008D24E7" w:rsidP="008D24E7">
      <w:pPr>
        <w:pStyle w:val="Code"/>
      </w:pPr>
      <w:r w:rsidRPr="008D24E7">
        <w:t xml:space="preserve">    icon_id="</w:t>
      </w:r>
      <w:r w:rsidRPr="008D24E7">
        <w:rPr>
          <w:i/>
        </w:rPr>
        <w:t>uint3, required</w:t>
      </w:r>
      <w:r w:rsidRPr="008D24E7">
        <w:t>"</w:t>
      </w:r>
    </w:p>
    <w:p w14:paraId="2F8A7E11" w14:textId="77777777" w:rsidR="008D24E7" w:rsidRPr="008D24E7" w:rsidRDefault="008D24E7" w:rsidP="008D24E7">
      <w:pPr>
        <w:pStyle w:val="Code"/>
      </w:pPr>
      <w:r w:rsidRPr="008D24E7">
        <w:t xml:space="preserve">    icon_transport_mode="</w:t>
      </w:r>
      <w:r w:rsidRPr="008D24E7">
        <w:rPr>
          <w:i/>
        </w:rPr>
        <w:t>uint2, optional</w:t>
      </w:r>
      <w:r w:rsidRPr="008D24E7">
        <w:t>"</w:t>
      </w:r>
    </w:p>
    <w:p w14:paraId="6F132BDD" w14:textId="77777777" w:rsidR="008D24E7" w:rsidRPr="008D24E7" w:rsidRDefault="008D24E7" w:rsidP="008D24E7">
      <w:pPr>
        <w:pStyle w:val="Code"/>
      </w:pPr>
      <w:r w:rsidRPr="008D24E7">
        <w:t xml:space="preserve">    coordinate_system="</w:t>
      </w:r>
      <w:r w:rsidRPr="008D24E7">
        <w:rPr>
          <w:i/>
        </w:rPr>
        <w:t>uint3, optional</w:t>
      </w:r>
      <w:r w:rsidRPr="008D24E7">
        <w:t>"</w:t>
      </w:r>
    </w:p>
    <w:p w14:paraId="4D86A762" w14:textId="77777777" w:rsidR="008D24E7" w:rsidRPr="008D24E7" w:rsidRDefault="008D24E7" w:rsidP="008D24E7">
      <w:pPr>
        <w:pStyle w:val="Code"/>
      </w:pPr>
      <w:r w:rsidRPr="008D24E7">
        <w:t xml:space="preserve">    icon_horizontal_origin="</w:t>
      </w:r>
      <w:r w:rsidRPr="008D24E7">
        <w:rPr>
          <w:i/>
        </w:rPr>
        <w:t>uint12, optional</w:t>
      </w:r>
      <w:r w:rsidRPr="008D24E7">
        <w:t>"</w:t>
      </w:r>
    </w:p>
    <w:p w14:paraId="41D03C3C" w14:textId="77777777" w:rsidR="008D24E7" w:rsidRPr="008D24E7" w:rsidRDefault="008D24E7" w:rsidP="008D24E7">
      <w:pPr>
        <w:pStyle w:val="Code"/>
      </w:pPr>
      <w:r w:rsidRPr="008D24E7">
        <w:t xml:space="preserve">    icon_vertical_origin="</w:t>
      </w:r>
      <w:r w:rsidRPr="008D24E7">
        <w:rPr>
          <w:i/>
        </w:rPr>
        <w:t>uint12, optional</w:t>
      </w:r>
      <w:r w:rsidRPr="008D24E7">
        <w:t>"</w:t>
      </w:r>
    </w:p>
    <w:p w14:paraId="6CA39745" w14:textId="77777777" w:rsidR="008D24E7" w:rsidRPr="008D24E7" w:rsidRDefault="008D24E7" w:rsidP="008D24E7">
      <w:pPr>
        <w:pStyle w:val="Code"/>
      </w:pPr>
      <w:r w:rsidRPr="008D24E7">
        <w:t xml:space="preserve">    icon_type="</w:t>
      </w:r>
      <w:r w:rsidRPr="008D24E7">
        <w:rPr>
          <w:i/>
        </w:rPr>
        <w:t>string, optional</w:t>
      </w:r>
      <w:r w:rsidRPr="008D24E7">
        <w:t>"</w:t>
      </w:r>
    </w:p>
    <w:p w14:paraId="5AEF2B39" w14:textId="77777777" w:rsidR="008D24E7" w:rsidRPr="008D24E7" w:rsidRDefault="008D24E7" w:rsidP="008D24E7">
      <w:pPr>
        <w:pStyle w:val="Code"/>
      </w:pPr>
      <w:r w:rsidRPr="008D24E7">
        <w:t xml:space="preserve">    url="</w:t>
      </w:r>
      <w:r w:rsidRPr="008D24E7">
        <w:rPr>
          <w:i/>
        </w:rPr>
        <w:t>string, optional</w:t>
      </w:r>
      <w:r w:rsidRPr="008D24E7">
        <w:t>"&gt;</w:t>
      </w:r>
    </w:p>
    <w:p w14:paraId="245A1EF9" w14:textId="77777777" w:rsidR="008D24E7" w:rsidRDefault="008D24E7" w:rsidP="008D24E7">
      <w:pPr>
        <w:pStyle w:val="Code"/>
      </w:pPr>
    </w:p>
    <w:p w14:paraId="3062F433" w14:textId="77777777" w:rsidR="008D24E7" w:rsidRPr="00322547" w:rsidRDefault="008D24E7" w:rsidP="008D24E7">
      <w:pPr>
        <w:pStyle w:val="Code"/>
      </w:pPr>
      <w:r w:rsidRPr="008D24E7">
        <w:t xml:space="preserve">  </w:t>
      </w:r>
      <w:r w:rsidRPr="00322547">
        <w:t>&lt;icon_data&gt;</w:t>
      </w:r>
    </w:p>
    <w:p w14:paraId="5F3F15C7" w14:textId="77777777" w:rsidR="008D24E7" w:rsidRPr="00322547" w:rsidRDefault="008D24E7" w:rsidP="008D24E7">
      <w:pPr>
        <w:pStyle w:val="Code"/>
        <w:rPr>
          <w:i/>
        </w:rPr>
      </w:pPr>
      <w:r w:rsidRPr="00322547">
        <w:t xml:space="preserve">    </w:t>
      </w:r>
      <w:r w:rsidRPr="00322547">
        <w:rPr>
          <w:i/>
        </w:rPr>
        <w:t>Hexadecimal content</w:t>
      </w:r>
    </w:p>
    <w:p w14:paraId="1233578D" w14:textId="77777777" w:rsidR="008D24E7" w:rsidRPr="00322547" w:rsidRDefault="008D24E7" w:rsidP="008D24E7">
      <w:pPr>
        <w:pStyle w:val="Code"/>
      </w:pPr>
      <w:r w:rsidRPr="00322547">
        <w:t xml:space="preserve">  &lt;/icon_data&gt;</w:t>
      </w:r>
    </w:p>
    <w:p w14:paraId="56B2710C" w14:textId="77777777" w:rsidR="008D24E7" w:rsidRPr="00322547" w:rsidRDefault="008D24E7" w:rsidP="008D24E7">
      <w:pPr>
        <w:pStyle w:val="Code"/>
      </w:pPr>
    </w:p>
    <w:p w14:paraId="16A7B560" w14:textId="77777777" w:rsidR="008D24E7" w:rsidRDefault="008D24E7" w:rsidP="008D24E7">
      <w:pPr>
        <w:pStyle w:val="Code"/>
      </w:pPr>
      <w:r w:rsidRPr="008D24E7">
        <w:t>&lt;/image_icon_descriptor&gt;</w:t>
      </w:r>
    </w:p>
    <w:p w14:paraId="3AE5D973" w14:textId="77777777" w:rsidR="00B222EC" w:rsidRDefault="00B222EC" w:rsidP="00B222EC">
      <w:pPr>
        <w:pStyle w:val="Appendix3"/>
      </w:pPr>
      <w:bookmarkStart w:id="788" w:name="_Toc162960117"/>
      <w:r w:rsidRPr="00B665AD">
        <w:t>IPMAC_generic_stream_location_descriptor</w:t>
      </w:r>
      <w:bookmarkEnd w:id="788"/>
    </w:p>
    <w:p w14:paraId="1ED3E5C0" w14:textId="2BCCA619" w:rsidR="00B222EC" w:rsidRDefault="00B222EC" w:rsidP="00B222EC">
      <w:r>
        <w:t xml:space="preserve">Defined by DVB in </w:t>
      </w:r>
      <w:r>
        <w:fldChar w:fldCharType="begin"/>
      </w:r>
      <w:r>
        <w:instrText xml:space="preserve"> REF _Ref506824964 \r \h </w:instrText>
      </w:r>
      <w:r>
        <w:fldChar w:fldCharType="separate"/>
      </w:r>
      <w:r w:rsidR="001424C7">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9" w:name="_Toc162960118"/>
      <w:r w:rsidRPr="00297D2C">
        <w:t>IPMAC_platform_name_descriptor</w:t>
      </w:r>
      <w:bookmarkEnd w:id="789"/>
    </w:p>
    <w:p w14:paraId="3AA277A9" w14:textId="363574C2" w:rsidR="00B222EC" w:rsidRDefault="00B222EC" w:rsidP="00B222EC">
      <w:r>
        <w:t xml:space="preserve">Defined by DVB in </w:t>
      </w:r>
      <w:r>
        <w:fldChar w:fldCharType="begin"/>
      </w:r>
      <w:r>
        <w:instrText xml:space="preserve"> REF _Ref506824964 \r \h </w:instrText>
      </w:r>
      <w:r>
        <w:fldChar w:fldCharType="separate"/>
      </w:r>
      <w:r w:rsidR="001424C7">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0" w:name="_Toc162960119"/>
      <w:r w:rsidRPr="00297D2C">
        <w:t>IPMAC_platform_provider_name_descriptor</w:t>
      </w:r>
      <w:bookmarkEnd w:id="790"/>
    </w:p>
    <w:p w14:paraId="58097380" w14:textId="44C4076D" w:rsidR="00B222EC" w:rsidRDefault="00B222EC" w:rsidP="00B222EC">
      <w:r>
        <w:t xml:space="preserve">Defined by DVB in </w:t>
      </w:r>
      <w:r>
        <w:fldChar w:fldCharType="begin"/>
      </w:r>
      <w:r>
        <w:instrText xml:space="preserve"> REF _Ref506824964 \r \h </w:instrText>
      </w:r>
      <w:r>
        <w:fldChar w:fldCharType="separate"/>
      </w:r>
      <w:r w:rsidR="001424C7">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1" w:name="_Toc162960120"/>
      <w:r w:rsidRPr="00297D2C">
        <w:t>IPMAC_stream_location_descriptor</w:t>
      </w:r>
      <w:bookmarkEnd w:id="791"/>
    </w:p>
    <w:p w14:paraId="65939637" w14:textId="39533188" w:rsidR="00B222EC" w:rsidRDefault="00B222EC" w:rsidP="00B222EC">
      <w:r>
        <w:t xml:space="preserve">Defined by DVB in </w:t>
      </w:r>
      <w:r>
        <w:fldChar w:fldCharType="begin"/>
      </w:r>
      <w:r>
        <w:instrText xml:space="preserve"> REF _Ref506824964 \r \h </w:instrText>
      </w:r>
      <w:r>
        <w:fldChar w:fldCharType="separate"/>
      </w:r>
      <w:r w:rsidR="001424C7">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2" w:name="_Toc162960121"/>
      <w:r w:rsidRPr="00C31211">
        <w:t>ip_signalling_descriptor</w:t>
      </w:r>
      <w:bookmarkEnd w:id="792"/>
    </w:p>
    <w:p w14:paraId="3B992898" w14:textId="630CD7AD" w:rsidR="00B222EC" w:rsidRDefault="00B222EC" w:rsidP="00B222EC">
      <w:r>
        <w:t xml:space="preserve">Defined by DVB in </w:t>
      </w:r>
      <w:r>
        <w:fldChar w:fldCharType="begin"/>
      </w:r>
      <w:r>
        <w:instrText xml:space="preserve"> REF _Ref2012779 \r \h </w:instrText>
      </w:r>
      <w:r>
        <w:fldChar w:fldCharType="separate"/>
      </w:r>
      <w:r w:rsidR="001424C7">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3" w:name="_Toc162960122"/>
      <w:r w:rsidRPr="00344E55">
        <w:t>ISP_access_mode_descriptor</w:t>
      </w:r>
      <w:bookmarkEnd w:id="793"/>
    </w:p>
    <w:p w14:paraId="7A30535D" w14:textId="64315A6F" w:rsidR="00B222EC" w:rsidRDefault="00B222EC" w:rsidP="00B222EC">
      <w:r>
        <w:t xml:space="preserve">Defined by DVB in </w:t>
      </w:r>
      <w:r>
        <w:fldChar w:fldCharType="begin"/>
      </w:r>
      <w:r>
        <w:instrText xml:space="preserve"> REF _Ref506824964 \r \h </w:instrText>
      </w:r>
      <w:r>
        <w:fldChar w:fldCharType="separate"/>
      </w:r>
      <w:r w:rsidR="001424C7">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4" w:name="_Toc162960123"/>
      <w:r w:rsidRPr="0072096C">
        <w:t>linkage_descriptor</w:t>
      </w:r>
      <w:bookmarkEnd w:id="794"/>
    </w:p>
    <w:p w14:paraId="3069A8D3" w14:textId="16BBC36A"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322547" w:rsidRDefault="00B222EC" w:rsidP="00B222EC">
      <w:pPr>
        <w:pStyle w:val="Code"/>
        <w:keepNext/>
      </w:pPr>
      <w:r>
        <w:t xml:space="preserve">  </w:t>
      </w:r>
      <w:r w:rsidRPr="00322547">
        <w:t>&lt;private_data&gt;</w:t>
      </w:r>
    </w:p>
    <w:p w14:paraId="2819BDAC" w14:textId="77777777" w:rsidR="00B222EC" w:rsidRPr="00322547" w:rsidRDefault="00B222EC" w:rsidP="00B222EC">
      <w:pPr>
        <w:pStyle w:val="Code"/>
        <w:rPr>
          <w:i/>
        </w:rPr>
      </w:pPr>
      <w:r w:rsidRPr="00322547">
        <w:t xml:space="preserve">    </w:t>
      </w:r>
      <w:r w:rsidRPr="00322547">
        <w:rPr>
          <w:i/>
        </w:rPr>
        <w:t>Hexadecimal content</w:t>
      </w:r>
    </w:p>
    <w:p w14:paraId="7E8E4832" w14:textId="77777777" w:rsidR="00B222EC" w:rsidRPr="00322547" w:rsidRDefault="00B222EC" w:rsidP="00B222EC">
      <w:pPr>
        <w:pStyle w:val="Code"/>
      </w:pPr>
      <w:r w:rsidRPr="00322547">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5" w:name="_Toc162960124"/>
      <w:r w:rsidRPr="0072096C">
        <w:t>local_time_offset_descriptor</w:t>
      </w:r>
      <w:bookmarkEnd w:id="795"/>
    </w:p>
    <w:p w14:paraId="1A30AF0E" w14:textId="28A58AC1"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6" w:name="_Toc162960125"/>
      <w:r w:rsidRPr="0072096C">
        <w:t>message_descriptor</w:t>
      </w:r>
      <w:bookmarkEnd w:id="796"/>
    </w:p>
    <w:p w14:paraId="287A01A9" w14:textId="4143E6A9"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7" w:name="_Toc162960126"/>
      <w:r>
        <w:t>mosaic_descriptor</w:t>
      </w:r>
      <w:bookmarkEnd w:id="797"/>
    </w:p>
    <w:p w14:paraId="6310281C" w14:textId="1C04BB5E" w:rsidR="00E55889" w:rsidRDefault="00E55889" w:rsidP="00E55889">
      <w:r>
        <w:t xml:space="preserve">Defined by DVB in </w:t>
      </w:r>
      <w:r>
        <w:fldChar w:fldCharType="begin"/>
      </w:r>
      <w:r>
        <w:instrText xml:space="preserve"> REF _Ref117479848 \r \h </w:instrText>
      </w:r>
      <w:r>
        <w:fldChar w:fldCharType="separate"/>
      </w:r>
      <w:r w:rsidR="001424C7">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8" w:name="_Toc162960127"/>
      <w:r w:rsidRPr="00D23730">
        <w:t>multilingual_bouquet_name_descriptor</w:t>
      </w:r>
      <w:bookmarkEnd w:id="798"/>
    </w:p>
    <w:p w14:paraId="3BAE7294" w14:textId="72D748A3"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9" w:name="_Toc162960128"/>
      <w:r w:rsidRPr="00D23730">
        <w:t>multilingual_component_descriptor</w:t>
      </w:r>
      <w:bookmarkEnd w:id="799"/>
    </w:p>
    <w:p w14:paraId="7385D3E0" w14:textId="55CBA161"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0" w:name="_Toc162960129"/>
      <w:r w:rsidRPr="00D23730">
        <w:t>multilingual_network_name_descriptor</w:t>
      </w:r>
      <w:bookmarkEnd w:id="800"/>
    </w:p>
    <w:p w14:paraId="5E6C28D4" w14:textId="5989AD5F"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1" w:name="_Toc162960130"/>
      <w:r w:rsidRPr="00D23730">
        <w:t>multilingual_service_name_descriptor</w:t>
      </w:r>
      <w:bookmarkEnd w:id="801"/>
    </w:p>
    <w:p w14:paraId="0C36EC53" w14:textId="009C43A0"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2" w:name="_Toc162960131"/>
      <w:r>
        <w:t>network_change_notify_descriptor</w:t>
      </w:r>
      <w:bookmarkEnd w:id="802"/>
      <w:r>
        <w:t xml:space="preserve"> </w:t>
      </w:r>
    </w:p>
    <w:p w14:paraId="62E568EC" w14:textId="3FEA46FF" w:rsidR="0054603E" w:rsidRDefault="0054603E" w:rsidP="0054603E">
      <w:r>
        <w:t xml:space="preserve">Defined by DVB in </w:t>
      </w:r>
      <w:r>
        <w:fldChar w:fldCharType="begin"/>
      </w:r>
      <w:r>
        <w:instrText xml:space="preserve"> REF _Ref117479848 \r \h </w:instrText>
      </w:r>
      <w:r>
        <w:fldChar w:fldCharType="separate"/>
      </w:r>
      <w:r w:rsidR="001424C7">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3" w:name="_Toc162960132"/>
      <w:r w:rsidRPr="0072096C">
        <w:lastRenderedPageBreak/>
        <w:t>network_name_descriptor</w:t>
      </w:r>
      <w:bookmarkEnd w:id="803"/>
    </w:p>
    <w:p w14:paraId="750EE033" w14:textId="6EA0CDFC"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4" w:name="_Toc162960133"/>
      <w:r w:rsidRPr="00F32FB1">
        <w:t>NVOD_reference_descriptor</w:t>
      </w:r>
      <w:bookmarkEnd w:id="804"/>
    </w:p>
    <w:p w14:paraId="22C61201" w14:textId="09354562"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5" w:name="_Toc162960134"/>
      <w:r w:rsidRPr="0072096C">
        <w:t>parental_rating_descriptor</w:t>
      </w:r>
      <w:bookmarkEnd w:id="805"/>
    </w:p>
    <w:p w14:paraId="0CC54E7D" w14:textId="1047C01F"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6" w:name="_Toc162960135"/>
      <w:r>
        <w:t>partial_transport_stream_descriptor</w:t>
      </w:r>
      <w:bookmarkEnd w:id="806"/>
    </w:p>
    <w:p w14:paraId="1648DECC" w14:textId="02D890A4"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7" w:name="_Toc162960136"/>
      <w:r w:rsidRPr="0001584C">
        <w:t>PDC_descriptor</w:t>
      </w:r>
      <w:bookmarkEnd w:id="807"/>
    </w:p>
    <w:p w14:paraId="21C51F9F" w14:textId="0DA52F77" w:rsidR="0001584C" w:rsidRDefault="0001584C" w:rsidP="0001584C">
      <w:r>
        <w:t xml:space="preserve">Defined by DVB in </w:t>
      </w:r>
      <w:r>
        <w:fldChar w:fldCharType="begin"/>
      </w:r>
      <w:r>
        <w:instrText xml:space="preserve"> REF _Ref117479848 \r \h </w:instrText>
      </w:r>
      <w:r>
        <w:fldChar w:fldCharType="separate"/>
      </w:r>
      <w:r w:rsidR="001424C7">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8" w:name="_Toc162960137"/>
      <w:r w:rsidRPr="00585892">
        <w:t>prefetch_descriptor</w:t>
      </w:r>
      <w:bookmarkEnd w:id="808"/>
    </w:p>
    <w:p w14:paraId="4E9B4F61" w14:textId="36C917F7" w:rsidR="00B222EC" w:rsidRDefault="00B222EC" w:rsidP="00B222EC">
      <w:r>
        <w:t xml:space="preserve">Defined by DVB in </w:t>
      </w:r>
      <w:r>
        <w:fldChar w:fldCharType="begin"/>
      </w:r>
      <w:r>
        <w:instrText xml:space="preserve"> REF _Ref2012779 \r \h </w:instrText>
      </w:r>
      <w:r>
        <w:fldChar w:fldCharType="separate"/>
      </w:r>
      <w:r w:rsidR="001424C7">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9" w:name="_Toc162960138"/>
      <w:r w:rsidRPr="0072096C">
        <w:t>private_data_specifier_descriptor</w:t>
      </w:r>
      <w:bookmarkEnd w:id="809"/>
    </w:p>
    <w:p w14:paraId="7950DEB4" w14:textId="0345A93C" w:rsidR="00B222EC" w:rsidRDefault="00B222EC" w:rsidP="00B222EC">
      <w:r>
        <w:t xml:space="preserve">Defined by DVB in </w:t>
      </w:r>
      <w:r>
        <w:fldChar w:fldCharType="begin"/>
      </w:r>
      <w:r>
        <w:instrText xml:space="preserve"> REF _Ref117479848 \r \h </w:instrText>
      </w:r>
      <w:r>
        <w:fldChar w:fldCharType="separate"/>
      </w:r>
      <w:r w:rsidR="001424C7">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42A9769A" w:rsidR="007012D2" w:rsidRDefault="002C221B" w:rsidP="007012D2">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 xml:space="preserve">. See section </w:t>
      </w:r>
      <w:r w:rsidR="007012D2">
        <w:fldChar w:fldCharType="begin"/>
      </w:r>
      <w:r w:rsidR="007012D2">
        <w:instrText xml:space="preserve"> REF _Ref57186380 \r \h </w:instrText>
      </w:r>
      <w:r w:rsidR="007012D2">
        <w:fldChar w:fldCharType="separate"/>
      </w:r>
      <w:r w:rsidR="001424C7">
        <w:t>2.4.2</w:t>
      </w:r>
      <w:r w:rsidR="007012D2">
        <w:fldChar w:fldCharType="end"/>
      </w:r>
      <w:r w:rsidR="007012D2">
        <w:t xml:space="preserve"> for more details.</w:t>
      </w:r>
    </w:p>
    <w:p w14:paraId="3AC73BFB" w14:textId="77777777" w:rsidR="00B222EC" w:rsidRDefault="00B222EC" w:rsidP="00B222EC">
      <w:pPr>
        <w:pStyle w:val="Appendix3"/>
      </w:pPr>
      <w:bookmarkStart w:id="810" w:name="_Toc162960139"/>
      <w:r>
        <w:t>protection_message_descriptor</w:t>
      </w:r>
      <w:bookmarkEnd w:id="810"/>
    </w:p>
    <w:p w14:paraId="0854CE59" w14:textId="48F9568C" w:rsidR="00B222EC" w:rsidRPr="00E34004" w:rsidRDefault="00B222EC" w:rsidP="00B222EC">
      <w:r>
        <w:t xml:space="preserve">Defined by DVB in </w:t>
      </w:r>
      <w:r>
        <w:fldChar w:fldCharType="begin"/>
      </w:r>
      <w:r>
        <w:instrText xml:space="preserve"> REF _Ref506824936 \r \h </w:instrText>
      </w:r>
      <w:r>
        <w:fldChar w:fldCharType="separate"/>
      </w:r>
      <w:r w:rsidR="001424C7">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1" w:name="_Toc162960140"/>
      <w:r>
        <w:lastRenderedPageBreak/>
        <w:t>RAR_over_DVB_stream_descriptor</w:t>
      </w:r>
      <w:bookmarkEnd w:id="811"/>
    </w:p>
    <w:p w14:paraId="6320B055" w14:textId="045A83A7" w:rsidR="00CB3ED9" w:rsidRDefault="00CB3ED9" w:rsidP="00CB3ED9">
      <w:r>
        <w:t xml:space="preserve">Defined by DVB in </w:t>
      </w:r>
      <w:r>
        <w:fldChar w:fldCharType="begin"/>
      </w:r>
      <w:r>
        <w:instrText xml:space="preserve"> REF _Ref50381959 \r \h </w:instrText>
      </w:r>
      <w:r>
        <w:fldChar w:fldCharType="separate"/>
      </w:r>
      <w:r w:rsidR="001424C7">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2" w:name="_Toc162960141"/>
      <w:r>
        <w:t>RAR_over_IP_descriptor</w:t>
      </w:r>
      <w:bookmarkEnd w:id="812"/>
    </w:p>
    <w:p w14:paraId="12D1B506" w14:textId="0E69B040" w:rsidR="00696665" w:rsidRDefault="00696665" w:rsidP="00696665">
      <w:r>
        <w:t xml:space="preserve">Defined by DVB in </w:t>
      </w:r>
      <w:r>
        <w:fldChar w:fldCharType="begin"/>
      </w:r>
      <w:r>
        <w:instrText xml:space="preserve"> REF _Ref50381959 \r \h </w:instrText>
      </w:r>
      <w:r>
        <w:fldChar w:fldCharType="separate"/>
      </w:r>
      <w:r w:rsidR="001424C7">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3" w:name="_Toc162960142"/>
      <w:r>
        <w:t>related_content_descriptor</w:t>
      </w:r>
      <w:bookmarkEnd w:id="813"/>
    </w:p>
    <w:p w14:paraId="52832E06" w14:textId="6C0E61E0" w:rsidR="00FD51A5" w:rsidRPr="005A757F" w:rsidRDefault="00FD51A5" w:rsidP="00FD51A5">
      <w:r>
        <w:t xml:space="preserve">Defined by DVB in </w:t>
      </w:r>
      <w:r>
        <w:fldChar w:fldCharType="begin"/>
      </w:r>
      <w:r>
        <w:instrText xml:space="preserve"> REF _Ref50381959 \r \h </w:instrText>
      </w:r>
      <w:r>
        <w:fldChar w:fldCharType="separate"/>
      </w:r>
      <w:r w:rsidR="001424C7">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4" w:name="_Toc162960143"/>
      <w:r>
        <w:t>RNT_scan_descriptor</w:t>
      </w:r>
      <w:bookmarkEnd w:id="814"/>
      <w:r>
        <w:tab/>
      </w:r>
    </w:p>
    <w:p w14:paraId="4ABF70A2" w14:textId="344D859F" w:rsidR="003B4FA8" w:rsidRDefault="00630126" w:rsidP="003B4FA8">
      <w:r>
        <w:t xml:space="preserve">Defined by DVB in </w:t>
      </w:r>
      <w:r>
        <w:fldChar w:fldCharType="begin"/>
      </w:r>
      <w:r>
        <w:instrText xml:space="preserve"> REF _Ref50381959 \r \h </w:instrText>
      </w:r>
      <w:r>
        <w:fldChar w:fldCharType="separate"/>
      </w:r>
      <w:r w:rsidR="001424C7">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5" w:name="_Toc162960144"/>
      <w:r w:rsidRPr="00CF7BF7">
        <w:t>S2_satellite_delivery_system_descriptor</w:t>
      </w:r>
      <w:bookmarkEnd w:id="815"/>
    </w:p>
    <w:p w14:paraId="0FDE3945" w14:textId="70F6A2D2" w:rsidR="00B47BA6" w:rsidRDefault="00B47BA6" w:rsidP="00B47BA6">
      <w:r>
        <w:t xml:space="preserve">Defined by DVB in </w:t>
      </w:r>
      <w:r>
        <w:fldChar w:fldCharType="begin"/>
      </w:r>
      <w:r>
        <w:instrText xml:space="preserve"> REF _Ref117479848 \r \h </w:instrText>
      </w:r>
      <w:r>
        <w:fldChar w:fldCharType="separate"/>
      </w:r>
      <w:r w:rsidR="001424C7">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pPr>
      <w:r w:rsidRPr="00A54BE9">
        <w:t xml:space="preserve">    </w:t>
      </w:r>
      <w:r w:rsidRPr="005D2B60">
        <w:t>TS_GS_mode="</w:t>
      </w:r>
      <w:r w:rsidRPr="005D2B60">
        <w:rPr>
          <w:i/>
        </w:rPr>
        <w:t>uint2, default=3</w:t>
      </w:r>
      <w:r w:rsidRPr="005D2B60">
        <w:t>"</w:t>
      </w:r>
    </w:p>
    <w:p w14:paraId="73FB6749" w14:textId="77777777" w:rsidR="005D2B60" w:rsidRDefault="005D2B60" w:rsidP="005D2B60">
      <w:pPr>
        <w:pStyle w:val="Code"/>
      </w:pPr>
      <w:r w:rsidRPr="00A54BE9">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6" w:name="_Toc162960145"/>
      <w:r>
        <w:t>S2X_satellite_delivery_system_descriptor</w:t>
      </w:r>
      <w:bookmarkEnd w:id="816"/>
    </w:p>
    <w:p w14:paraId="34AC93E0" w14:textId="3784D279" w:rsidR="00382423" w:rsidRDefault="00382423" w:rsidP="00382423">
      <w:r>
        <w:t xml:space="preserve">Defined by DVB in </w:t>
      </w:r>
      <w:r>
        <w:fldChar w:fldCharType="begin"/>
      </w:r>
      <w:r>
        <w:instrText xml:space="preserve"> REF _Ref117479848 \r \h </w:instrText>
      </w:r>
      <w:r>
        <w:fldChar w:fldCharType="separate"/>
      </w:r>
      <w:r w:rsidR="001424C7">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7" w:name="_Toc162960146"/>
      <w:r>
        <w:t>S2Xv2_satellite_delivery_system_descriptor</w:t>
      </w:r>
      <w:bookmarkEnd w:id="817"/>
    </w:p>
    <w:p w14:paraId="2FCA8F31" w14:textId="608BF11A" w:rsidR="00705C1C" w:rsidRDefault="00705C1C" w:rsidP="00705C1C">
      <w:r>
        <w:t xml:space="preserve">Defined by DVB in </w:t>
      </w:r>
      <w:r>
        <w:fldChar w:fldCharType="begin"/>
      </w:r>
      <w:r>
        <w:instrText xml:space="preserve"> REF _Ref117479848 \r \h </w:instrText>
      </w:r>
      <w:r>
        <w:fldChar w:fldCharType="separate"/>
      </w:r>
      <w:r w:rsidR="001424C7">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lastRenderedPageBreak/>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8" w:name="_Ref40033488"/>
      <w:bookmarkStart w:id="819" w:name="_Toc162960147"/>
      <w:r w:rsidRPr="00CF7BF7">
        <w:t>satellite_delivery_system_descriptor</w:t>
      </w:r>
      <w:bookmarkEnd w:id="818"/>
      <w:bookmarkEnd w:id="819"/>
    </w:p>
    <w:p w14:paraId="5452C862" w14:textId="2F0C364D" w:rsidR="00B47BA6" w:rsidRDefault="00B47BA6" w:rsidP="00B47BA6">
      <w:r>
        <w:t xml:space="preserve">Defined by DVB in </w:t>
      </w:r>
      <w:r>
        <w:fldChar w:fldCharType="begin"/>
      </w:r>
      <w:r>
        <w:instrText xml:space="preserve"> REF _Ref117479848 \r \h </w:instrText>
      </w:r>
      <w:r>
        <w:fldChar w:fldCharType="separate"/>
      </w:r>
      <w:r w:rsidR="001424C7">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424C7">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0" w:name="_Toc162960148"/>
      <w:r>
        <w:t>scheduling_descriptor</w:t>
      </w:r>
      <w:bookmarkEnd w:id="820"/>
    </w:p>
    <w:p w14:paraId="52483934" w14:textId="4B7CD04B" w:rsidR="008D2EC9" w:rsidRDefault="008D2EC9" w:rsidP="008D2EC9">
      <w:r>
        <w:t xml:space="preserve">Defined by DVB in </w:t>
      </w:r>
      <w:r>
        <w:fldChar w:fldCharType="begin"/>
      </w:r>
      <w:r>
        <w:instrText xml:space="preserve"> REF _Ref201665788 \r \h </w:instrText>
      </w:r>
      <w:r>
        <w:fldChar w:fldCharType="separate"/>
      </w:r>
      <w:r w:rsidR="001424C7">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322547" w:rsidRDefault="008D2EC9" w:rsidP="008D2EC9">
      <w:pPr>
        <w:pStyle w:val="Code"/>
      </w:pPr>
      <w:r>
        <w:t xml:space="preserve">  </w:t>
      </w:r>
      <w:r w:rsidRPr="00322547">
        <w:t>&lt;private_data&gt;</w:t>
      </w:r>
    </w:p>
    <w:p w14:paraId="0D301A91" w14:textId="77777777" w:rsidR="008D2EC9" w:rsidRPr="00322547" w:rsidRDefault="008D2EC9" w:rsidP="008D2EC9">
      <w:pPr>
        <w:pStyle w:val="Code"/>
        <w:rPr>
          <w:i/>
        </w:rPr>
      </w:pPr>
      <w:r w:rsidRPr="00322547">
        <w:t xml:space="preserve">    </w:t>
      </w:r>
      <w:r w:rsidRPr="00322547">
        <w:rPr>
          <w:i/>
        </w:rPr>
        <w:t>Hexadecimal content</w:t>
      </w:r>
    </w:p>
    <w:p w14:paraId="0977F463" w14:textId="77777777" w:rsidR="008D2EC9" w:rsidRPr="00322547" w:rsidRDefault="008D2EC9" w:rsidP="008D2EC9">
      <w:pPr>
        <w:pStyle w:val="Code"/>
      </w:pPr>
      <w:r w:rsidRPr="00322547">
        <w:t xml:space="preserve">  &lt;/private_data&gt;</w:t>
      </w:r>
    </w:p>
    <w:p w14:paraId="59E726EC" w14:textId="77777777" w:rsidR="008D2EC9" w:rsidRPr="00322547"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1" w:name="_Toc162960149"/>
      <w:r w:rsidRPr="007511DA">
        <w:t>scrambling_descriptor</w:t>
      </w:r>
      <w:bookmarkEnd w:id="821"/>
    </w:p>
    <w:p w14:paraId="5465252A" w14:textId="2028E6E9" w:rsidR="00B47BA6" w:rsidRDefault="00B47BA6" w:rsidP="00B47BA6">
      <w:r>
        <w:t xml:space="preserve">Defined by DVB in </w:t>
      </w:r>
      <w:r>
        <w:fldChar w:fldCharType="begin"/>
      </w:r>
      <w:r>
        <w:instrText xml:space="preserve"> REF _Ref117479848 \r \h </w:instrText>
      </w:r>
      <w:r>
        <w:fldChar w:fldCharType="separate"/>
      </w:r>
      <w:r w:rsidR="001424C7">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2" w:name="_Toc162960150"/>
      <w:r w:rsidRPr="00CF7BF7">
        <w:t>service_descriptor</w:t>
      </w:r>
      <w:bookmarkEnd w:id="822"/>
    </w:p>
    <w:p w14:paraId="6019025D" w14:textId="1D26201C" w:rsidR="00B47BA6" w:rsidRDefault="00B47BA6" w:rsidP="00B47BA6">
      <w:r>
        <w:t xml:space="preserve">Defined by DVB in </w:t>
      </w:r>
      <w:r>
        <w:fldChar w:fldCharType="begin"/>
      </w:r>
      <w:r>
        <w:instrText xml:space="preserve"> REF _Ref117479848 \r \h </w:instrText>
      </w:r>
      <w:r>
        <w:fldChar w:fldCharType="separate"/>
      </w:r>
      <w:r w:rsidR="001424C7">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lastRenderedPageBreak/>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3" w:name="_Toc162960151"/>
      <w:r w:rsidRPr="007A7109">
        <w:t>service_availability_descriptor</w:t>
      </w:r>
      <w:bookmarkEnd w:id="823"/>
    </w:p>
    <w:p w14:paraId="3F18A997" w14:textId="5F456FE4" w:rsidR="00B47BA6" w:rsidRDefault="00B47BA6" w:rsidP="00B47BA6">
      <w:r>
        <w:t xml:space="preserve">Defined by DVB in </w:t>
      </w:r>
      <w:r>
        <w:fldChar w:fldCharType="begin"/>
      </w:r>
      <w:r>
        <w:instrText xml:space="preserve"> REF _Ref117479848 \r \h </w:instrText>
      </w:r>
      <w:r>
        <w:fldChar w:fldCharType="separate"/>
      </w:r>
      <w:r w:rsidR="001424C7">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4" w:name="_Toc162960152"/>
      <w:r w:rsidRPr="007D2D85">
        <w:t>service_identifier_descriptor</w:t>
      </w:r>
      <w:bookmarkEnd w:id="824"/>
    </w:p>
    <w:p w14:paraId="368CB117" w14:textId="5A7D47EF" w:rsidR="00B47BA6" w:rsidRDefault="00B47BA6" w:rsidP="00B47BA6">
      <w:r>
        <w:t xml:space="preserve">Defined by DVB in </w:t>
      </w:r>
      <w:r>
        <w:fldChar w:fldCharType="begin"/>
      </w:r>
      <w:r>
        <w:instrText xml:space="preserve"> REF _Ref117479848 \r \h </w:instrText>
      </w:r>
      <w:r>
        <w:fldChar w:fldCharType="separate"/>
      </w:r>
      <w:r w:rsidR="001424C7">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5" w:name="_Toc162960153"/>
      <w:r w:rsidRPr="00CF7BF7">
        <w:t>service_list_descriptor</w:t>
      </w:r>
      <w:bookmarkEnd w:id="825"/>
    </w:p>
    <w:p w14:paraId="68CA1FB5" w14:textId="39FCD3BB" w:rsidR="00B47BA6" w:rsidRDefault="00B47BA6" w:rsidP="00B47BA6">
      <w:r>
        <w:t xml:space="preserve">Defined by DVB in </w:t>
      </w:r>
      <w:r>
        <w:fldChar w:fldCharType="begin"/>
      </w:r>
      <w:r>
        <w:instrText xml:space="preserve"> REF _Ref117479848 \r \h </w:instrText>
      </w:r>
      <w:r>
        <w:fldChar w:fldCharType="separate"/>
      </w:r>
      <w:r w:rsidR="001424C7">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6" w:name="_Toc162960154"/>
      <w:r w:rsidRPr="00FF10AF">
        <w:t>service_move_descriptor</w:t>
      </w:r>
      <w:bookmarkEnd w:id="826"/>
    </w:p>
    <w:p w14:paraId="0278F83F" w14:textId="235B2EA7" w:rsidR="00B47BA6" w:rsidRDefault="00B47BA6" w:rsidP="00B47BA6">
      <w:r>
        <w:t xml:space="preserve">Defined by DVB in </w:t>
      </w:r>
      <w:r>
        <w:fldChar w:fldCharType="begin"/>
      </w:r>
      <w:r>
        <w:instrText xml:space="preserve"> REF _Ref117479848 \r \h </w:instrText>
      </w:r>
      <w:r>
        <w:fldChar w:fldCharType="separate"/>
      </w:r>
      <w:r w:rsidR="001424C7">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7" w:name="_Toc162960155"/>
      <w:r>
        <w:t>service_prominence_descriptor</w:t>
      </w:r>
      <w:bookmarkEnd w:id="827"/>
    </w:p>
    <w:p w14:paraId="673404AB" w14:textId="7782A684" w:rsidR="00AD7B71" w:rsidRDefault="00AD7B71" w:rsidP="00AD7B71">
      <w:r>
        <w:t xml:space="preserve">Defined by DVB in </w:t>
      </w:r>
      <w:r>
        <w:fldChar w:fldCharType="begin"/>
      </w:r>
      <w:r>
        <w:instrText xml:space="preserve"> REF _Ref117479848 \r \h </w:instrText>
      </w:r>
      <w:r>
        <w:fldChar w:fldCharType="separate"/>
      </w:r>
      <w:r w:rsidR="001424C7">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8" w:name="_Toc162960156"/>
      <w:r w:rsidRPr="00FF10AF">
        <w:t>service_</w:t>
      </w:r>
      <w:r>
        <w:t>relocated</w:t>
      </w:r>
      <w:r w:rsidRPr="00FF10AF">
        <w:t>_descriptor</w:t>
      </w:r>
      <w:bookmarkEnd w:id="828"/>
    </w:p>
    <w:p w14:paraId="5734DFF4" w14:textId="74FF2E9B" w:rsidR="00B47BA6" w:rsidRDefault="00B47BA6" w:rsidP="00B47BA6">
      <w:r>
        <w:t xml:space="preserve">Defined by DVB in </w:t>
      </w:r>
      <w:r>
        <w:fldChar w:fldCharType="begin"/>
      </w:r>
      <w:r>
        <w:instrText xml:space="preserve"> REF _Ref117479848 \r \h </w:instrText>
      </w:r>
      <w:r>
        <w:fldChar w:fldCharType="separate"/>
      </w:r>
      <w:r w:rsidR="001424C7">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lastRenderedPageBreak/>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9" w:name="_Toc162960157"/>
      <w:r>
        <w:t>SH_delivery_system_descriptor</w:t>
      </w:r>
      <w:bookmarkEnd w:id="829"/>
    </w:p>
    <w:p w14:paraId="11E29738" w14:textId="6B5C0194" w:rsidR="008D6B87" w:rsidRDefault="008D6B87" w:rsidP="008D6B87">
      <w:r>
        <w:t xml:space="preserve">Defined by DVB in </w:t>
      </w:r>
      <w:r>
        <w:fldChar w:fldCharType="begin"/>
      </w:r>
      <w:r>
        <w:instrText xml:space="preserve"> REF _Ref117479848 \r \h </w:instrText>
      </w:r>
      <w:r>
        <w:fldChar w:fldCharType="separate"/>
      </w:r>
      <w:r w:rsidR="001424C7">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0" w:name="_Toc162960158"/>
      <w:r w:rsidRPr="00CF7BF7">
        <w:t>short_event_descriptor</w:t>
      </w:r>
      <w:bookmarkEnd w:id="830"/>
    </w:p>
    <w:p w14:paraId="64A2E9DB" w14:textId="244B38BE" w:rsidR="00B47BA6" w:rsidRDefault="00B47BA6" w:rsidP="00B47BA6">
      <w:r>
        <w:t xml:space="preserve">Defined by DVB in </w:t>
      </w:r>
      <w:r>
        <w:fldChar w:fldCharType="begin"/>
      </w:r>
      <w:r>
        <w:instrText xml:space="preserve"> REF _Ref117479848 \r \h </w:instrText>
      </w:r>
      <w:r>
        <w:fldChar w:fldCharType="separate"/>
      </w:r>
      <w:r w:rsidR="001424C7">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1" w:name="_Toc162960159"/>
      <w:r>
        <w:t>short_smoothing_buffer_descriptor</w:t>
      </w:r>
      <w:bookmarkEnd w:id="831"/>
    </w:p>
    <w:p w14:paraId="39FF59AD" w14:textId="67F7F228" w:rsidR="0097099F" w:rsidRDefault="0097099F" w:rsidP="0097099F">
      <w:r>
        <w:t xml:space="preserve">Defined by DVB in </w:t>
      </w:r>
      <w:r>
        <w:fldChar w:fldCharType="begin"/>
      </w:r>
      <w:r>
        <w:instrText xml:space="preserve"> REF _Ref117479848 \r \h </w:instrText>
      </w:r>
      <w:r>
        <w:fldChar w:fldCharType="separate"/>
      </w:r>
      <w:r w:rsidR="001424C7">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2" w:name="_Toc162960160"/>
      <w:r>
        <w:t>simple_application_boundary_descriptor</w:t>
      </w:r>
      <w:bookmarkEnd w:id="832"/>
    </w:p>
    <w:p w14:paraId="506DF8AD" w14:textId="7E99174B" w:rsidR="00B47BA6" w:rsidRDefault="00B47BA6" w:rsidP="00B47BA6">
      <w:r>
        <w:t xml:space="preserve">Defined by DVB in </w:t>
      </w:r>
      <w:r>
        <w:fldChar w:fldCharType="begin"/>
      </w:r>
      <w:r>
        <w:instrText xml:space="preserve"> REF _Ref506824936 \r \h </w:instrText>
      </w:r>
      <w:r>
        <w:fldChar w:fldCharType="separate"/>
      </w:r>
      <w:r w:rsidR="001424C7">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lastRenderedPageBreak/>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3" w:name="_Toc162960161"/>
      <w:r>
        <w:t>simple_application_location_descriptor</w:t>
      </w:r>
      <w:bookmarkEnd w:id="833"/>
    </w:p>
    <w:p w14:paraId="05F657C9" w14:textId="235BAC2E" w:rsidR="00B47BA6" w:rsidRDefault="00B47BA6" w:rsidP="00B47BA6">
      <w:r>
        <w:t xml:space="preserve">Defined by DVB in </w:t>
      </w:r>
      <w:r>
        <w:fldChar w:fldCharType="begin"/>
      </w:r>
      <w:r>
        <w:instrText xml:space="preserve"> REF _Ref506824936 \r \h </w:instrText>
      </w:r>
      <w:r>
        <w:fldChar w:fldCharType="separate"/>
      </w:r>
      <w:r w:rsidR="001424C7">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4" w:name="_Toc162960162"/>
      <w:r>
        <w:t>SSU_enhanced_message_descriptor</w:t>
      </w:r>
      <w:bookmarkEnd w:id="834"/>
    </w:p>
    <w:p w14:paraId="346102D5" w14:textId="1F61DF7B" w:rsidR="001256EB" w:rsidRDefault="001256EB" w:rsidP="001256EB">
      <w:r>
        <w:t xml:space="preserve">Defined by DVB in </w:t>
      </w:r>
      <w:r>
        <w:fldChar w:fldCharType="begin"/>
      </w:r>
      <w:r>
        <w:instrText xml:space="preserve"> REF _Ref201665788 \r \h </w:instrText>
      </w:r>
      <w:r>
        <w:fldChar w:fldCharType="separate"/>
      </w:r>
      <w:r w:rsidR="001424C7">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5" w:name="_Toc162960163"/>
      <w:r>
        <w:t>SSU_event_name_descriptor</w:t>
      </w:r>
      <w:bookmarkEnd w:id="835"/>
    </w:p>
    <w:p w14:paraId="0C1B8BC7" w14:textId="5EA69C80" w:rsidR="005F6B37" w:rsidRDefault="005F6B37" w:rsidP="005F6B37">
      <w:r>
        <w:t xml:space="preserve">Defined by DVB in </w:t>
      </w:r>
      <w:r>
        <w:fldChar w:fldCharType="begin"/>
      </w:r>
      <w:r>
        <w:instrText xml:space="preserve"> REF _Ref201665788 \r \h </w:instrText>
      </w:r>
      <w:r>
        <w:fldChar w:fldCharType="separate"/>
      </w:r>
      <w:r w:rsidR="001424C7">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pPr>
      <w:bookmarkStart w:id="836" w:name="_Toc162960164"/>
      <w:r w:rsidRPr="00667A54">
        <w:t>SSU_location_descriptor</w:t>
      </w:r>
      <w:bookmarkEnd w:id="836"/>
    </w:p>
    <w:p w14:paraId="6E5CFA4B" w14:textId="6E2850EB" w:rsidR="00667A54" w:rsidRDefault="00667A54" w:rsidP="00667A54">
      <w:r>
        <w:t xml:space="preserve">Defined by DVB in </w:t>
      </w:r>
      <w:r>
        <w:fldChar w:fldCharType="begin"/>
      </w:r>
      <w:r>
        <w:instrText xml:space="preserve"> REF _Ref201665788 \r \h </w:instrText>
      </w:r>
      <w:r>
        <w:fldChar w:fldCharType="separate"/>
      </w:r>
      <w:r w:rsidR="001424C7">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pPr>
      <w:r w:rsidRPr="00791112">
        <w:t>&lt;</w:t>
      </w:r>
      <w:r w:rsidRPr="00791112">
        <w:rPr>
          <w:b/>
        </w:rPr>
        <w:t>SSU_location_descriptor</w:t>
      </w:r>
    </w:p>
    <w:p w14:paraId="5A5C2540" w14:textId="77777777" w:rsidR="00667A54" w:rsidRDefault="00667A54" w:rsidP="00667A54">
      <w:pPr>
        <w:pStyle w:val="Code"/>
      </w:pPr>
      <w:r w:rsidRPr="00791112">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7" w:name="_Toc162960165"/>
      <w:r w:rsidRPr="00011A51">
        <w:t>SSU_message_descriptor</w:t>
      </w:r>
      <w:bookmarkEnd w:id="837"/>
    </w:p>
    <w:p w14:paraId="4AD39E67" w14:textId="14E67FCF" w:rsidR="00011A51" w:rsidRDefault="00011A51" w:rsidP="00011A51">
      <w:r>
        <w:t xml:space="preserve">Defined by DVB in </w:t>
      </w:r>
      <w:r>
        <w:fldChar w:fldCharType="begin"/>
      </w:r>
      <w:r>
        <w:instrText xml:space="preserve"> REF _Ref201665788 \r \h </w:instrText>
      </w:r>
      <w:r>
        <w:fldChar w:fldCharType="separate"/>
      </w:r>
      <w:r w:rsidR="001424C7">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pPr>
      <w:r w:rsidRPr="00791112">
        <w:t>&lt;</w:t>
      </w:r>
      <w:r w:rsidRPr="00791112">
        <w:rPr>
          <w:b/>
        </w:rPr>
        <w:t>SSU_message_descriptor</w:t>
      </w:r>
    </w:p>
    <w:p w14:paraId="07B2299D" w14:textId="77777777" w:rsidR="00011A51" w:rsidRDefault="00011A51" w:rsidP="00011A51">
      <w:pPr>
        <w:pStyle w:val="Code"/>
      </w:pPr>
      <w:r w:rsidRPr="00791112">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8" w:name="_Toc162960166"/>
      <w:r w:rsidRPr="00683655">
        <w:t>SSU_subgroup_association_descriptor</w:t>
      </w:r>
      <w:bookmarkEnd w:id="838"/>
    </w:p>
    <w:p w14:paraId="721CF866" w14:textId="4FA1D029" w:rsidR="00667A54" w:rsidRDefault="00667A54" w:rsidP="00667A54">
      <w:r>
        <w:t xml:space="preserve">Defined by DVB in </w:t>
      </w:r>
      <w:r>
        <w:fldChar w:fldCharType="begin"/>
      </w:r>
      <w:r>
        <w:instrText xml:space="preserve"> REF _Ref201665788 \r \h </w:instrText>
      </w:r>
      <w:r>
        <w:fldChar w:fldCharType="separate"/>
      </w:r>
      <w:r w:rsidR="001424C7">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9" w:name="_Toc162960167"/>
      <w:r w:rsidRPr="00EC7A8A">
        <w:lastRenderedPageBreak/>
        <w:t>SSU_uri_descriptor</w:t>
      </w:r>
      <w:bookmarkEnd w:id="839"/>
      <w:r w:rsidRPr="00EC7A8A">
        <w:t xml:space="preserve"> </w:t>
      </w:r>
    </w:p>
    <w:p w14:paraId="55D03AC8" w14:textId="72D7CC01" w:rsidR="00EC7A8A" w:rsidRDefault="00EC7A8A" w:rsidP="00EC7A8A">
      <w:r>
        <w:t xml:space="preserve">Defined by DVB in </w:t>
      </w:r>
      <w:r>
        <w:fldChar w:fldCharType="begin"/>
      </w:r>
      <w:r>
        <w:instrText xml:space="preserve"> REF _Ref201665788 \r \h </w:instrText>
      </w:r>
      <w:r>
        <w:fldChar w:fldCharType="separate"/>
      </w:r>
      <w:r w:rsidR="001424C7">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pPr>
      <w:r w:rsidRPr="00EC7A8A">
        <w:t>&lt;</w:t>
      </w:r>
      <w:r w:rsidRPr="00EC7A8A">
        <w:rPr>
          <w:b/>
        </w:rPr>
        <w:t>SSU_uri_descriptor</w:t>
      </w:r>
    </w:p>
    <w:p w14:paraId="390F4C71" w14:textId="77777777" w:rsidR="00EC7A8A" w:rsidRDefault="00EC7A8A" w:rsidP="00EC7A8A">
      <w:pPr>
        <w:pStyle w:val="Code"/>
      </w:pPr>
      <w:r w:rsidRPr="00EC7A8A">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26AB414" w:rsidR="00EC7A8A" w:rsidRDefault="00EC7A8A" w:rsidP="00EC7A8A">
      <w:r>
        <w:t xml:space="preserve">Warning: As defined in </w:t>
      </w:r>
      <w:r>
        <w:fldChar w:fldCharType="begin"/>
      </w:r>
      <w:r>
        <w:instrText xml:space="preserve"> REF _Ref201665788 \r \h </w:instrText>
      </w:r>
      <w:r>
        <w:fldChar w:fldCharType="separate"/>
      </w:r>
      <w:r w:rsidR="001424C7">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0" w:name="_Toc162960168"/>
      <w:r w:rsidRPr="00CF7BF7">
        <w:t>stream_identifier_descriptor</w:t>
      </w:r>
      <w:bookmarkEnd w:id="840"/>
    </w:p>
    <w:p w14:paraId="04E83080" w14:textId="5094BEEC" w:rsidR="00B47BA6" w:rsidRDefault="00B47BA6" w:rsidP="00B47BA6">
      <w:r>
        <w:t xml:space="preserve">Defined by DVB in </w:t>
      </w:r>
      <w:r>
        <w:fldChar w:fldCharType="begin"/>
      </w:r>
      <w:r>
        <w:instrText xml:space="preserve"> REF _Ref117479848 \r \h </w:instrText>
      </w:r>
      <w:r>
        <w:fldChar w:fldCharType="separate"/>
      </w:r>
      <w:r w:rsidR="001424C7">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1" w:name="_Toc162960169"/>
      <w:r w:rsidRPr="0031517B">
        <w:t>stuffing_descriptor</w:t>
      </w:r>
      <w:bookmarkEnd w:id="841"/>
    </w:p>
    <w:p w14:paraId="6BF7CB3B" w14:textId="7C8C4ECD" w:rsidR="00B47BA6" w:rsidRDefault="00B47BA6" w:rsidP="00B47BA6">
      <w:r>
        <w:t xml:space="preserve">Defined by DVB in </w:t>
      </w:r>
      <w:r>
        <w:fldChar w:fldCharType="begin"/>
      </w:r>
      <w:r>
        <w:instrText xml:space="preserve"> REF _Ref117479848 \r \h </w:instrText>
      </w:r>
      <w:r>
        <w:fldChar w:fldCharType="separate"/>
      </w:r>
      <w:r w:rsidR="001424C7">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2" w:name="_Toc162960170"/>
      <w:r w:rsidRPr="00CF7BF7">
        <w:t>subtitling_descriptor</w:t>
      </w:r>
      <w:bookmarkEnd w:id="842"/>
    </w:p>
    <w:p w14:paraId="3E49038D" w14:textId="0900D5A2" w:rsidR="006F3182" w:rsidRDefault="006F3182" w:rsidP="006F3182">
      <w:r>
        <w:t xml:space="preserve">Defined by DVB in </w:t>
      </w:r>
      <w:r>
        <w:fldChar w:fldCharType="begin"/>
      </w:r>
      <w:r>
        <w:instrText xml:space="preserve"> REF _Ref117479848 \r \h </w:instrText>
      </w:r>
      <w:r>
        <w:fldChar w:fldCharType="separate"/>
      </w:r>
      <w:r w:rsidR="001424C7">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3" w:name="_Toc162960171"/>
      <w:r w:rsidRPr="001000E6">
        <w:t>supplementary</w:t>
      </w:r>
      <w:r w:rsidRPr="00CF7BF7">
        <w:t>_audio_descriptor</w:t>
      </w:r>
      <w:bookmarkEnd w:id="843"/>
    </w:p>
    <w:p w14:paraId="65EC0CE0" w14:textId="0EB79540" w:rsidR="006F3182" w:rsidRDefault="006F3182" w:rsidP="006F3182">
      <w:r>
        <w:t xml:space="preserve">Defined by DVB in </w:t>
      </w:r>
      <w:r>
        <w:fldChar w:fldCharType="begin"/>
      </w:r>
      <w:r>
        <w:instrText xml:space="preserve"> REF _Ref117479848 \r \h </w:instrText>
      </w:r>
      <w:r>
        <w:fldChar w:fldCharType="separate"/>
      </w:r>
      <w:r w:rsidR="001424C7">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4" w:name="_Toc162960172"/>
      <w:r>
        <w:t>T2_delivery_system_descriptor</w:t>
      </w:r>
      <w:bookmarkEnd w:id="844"/>
    </w:p>
    <w:p w14:paraId="4FC23999" w14:textId="058D64F1" w:rsidR="00F26DC6" w:rsidRDefault="00F26DC6" w:rsidP="00F26DC6">
      <w:r>
        <w:t xml:space="preserve">Defined by DVB in </w:t>
      </w:r>
      <w:r>
        <w:fldChar w:fldCharType="begin"/>
      </w:r>
      <w:r>
        <w:instrText xml:space="preserve"> REF _Ref117479848 \r \h </w:instrText>
      </w:r>
      <w:r>
        <w:fldChar w:fldCharType="separate"/>
      </w:r>
      <w:r w:rsidR="001424C7">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lastRenderedPageBreak/>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5" w:name="_Toc162960173"/>
      <w:r w:rsidRPr="00CF7BF7">
        <w:t>T2MI_descriptor</w:t>
      </w:r>
      <w:bookmarkEnd w:id="845"/>
    </w:p>
    <w:p w14:paraId="6DB4011A" w14:textId="164847FA" w:rsidR="006F3182" w:rsidRDefault="006F3182" w:rsidP="006F3182">
      <w:r>
        <w:t xml:space="preserve">Defined by DVB in </w:t>
      </w:r>
      <w:r>
        <w:fldChar w:fldCharType="begin"/>
      </w:r>
      <w:r>
        <w:instrText xml:space="preserve"> REF _Ref117479848 \r \h </w:instrText>
      </w:r>
      <w:r>
        <w:fldChar w:fldCharType="separate"/>
      </w:r>
      <w:r w:rsidR="001424C7">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6" w:name="_Toc162960174"/>
      <w:r w:rsidRPr="007A0842">
        <w:t>target_IP_address_descriptor</w:t>
      </w:r>
      <w:bookmarkEnd w:id="846"/>
      <w:r>
        <w:t xml:space="preserve"> </w:t>
      </w:r>
    </w:p>
    <w:p w14:paraId="57075404" w14:textId="733E033E" w:rsidR="006F3182" w:rsidRDefault="006F3182" w:rsidP="006F3182">
      <w:r>
        <w:t xml:space="preserve">Defined by DVB in </w:t>
      </w:r>
      <w:r>
        <w:fldChar w:fldCharType="begin"/>
      </w:r>
      <w:r>
        <w:instrText xml:space="preserve"> REF _Ref506824964 \r \h </w:instrText>
      </w:r>
      <w:r>
        <w:fldChar w:fldCharType="separate"/>
      </w:r>
      <w:r w:rsidR="001424C7">
        <w:t>[14]</w:t>
      </w:r>
      <w:r>
        <w:fldChar w:fldCharType="end"/>
      </w:r>
      <w:r>
        <w:t xml:space="preserve"> and </w:t>
      </w:r>
      <w:r>
        <w:fldChar w:fldCharType="begin"/>
      </w:r>
      <w:r>
        <w:instrText xml:space="preserve"> REF _Ref201665788 \r \h </w:instrText>
      </w:r>
      <w:r>
        <w:fldChar w:fldCharType="separate"/>
      </w:r>
      <w:r w:rsidR="001424C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7" w:name="_Toc162960175"/>
      <w:r w:rsidRPr="007A0842">
        <w:t>target_IP_slash_descriptor</w:t>
      </w:r>
      <w:bookmarkEnd w:id="847"/>
    </w:p>
    <w:p w14:paraId="14A6624E" w14:textId="41AC33C0" w:rsidR="006F3182" w:rsidRDefault="006F3182" w:rsidP="006F3182">
      <w:r>
        <w:t xml:space="preserve">Defined by DVB in </w:t>
      </w:r>
      <w:r>
        <w:fldChar w:fldCharType="begin"/>
      </w:r>
      <w:r>
        <w:instrText xml:space="preserve"> REF _Ref506824964 \r \h </w:instrText>
      </w:r>
      <w:r>
        <w:fldChar w:fldCharType="separate"/>
      </w:r>
      <w:r w:rsidR="001424C7">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8" w:name="_Toc162960176"/>
      <w:r w:rsidRPr="00E51937">
        <w:t>target_IP_source_slash_descriptor</w:t>
      </w:r>
      <w:bookmarkEnd w:id="848"/>
    </w:p>
    <w:p w14:paraId="0BDEB894" w14:textId="63E2B59B" w:rsidR="006F3182" w:rsidRDefault="006F3182" w:rsidP="006F3182">
      <w:r>
        <w:t xml:space="preserve">Defined by DVB in </w:t>
      </w:r>
      <w:r>
        <w:fldChar w:fldCharType="begin"/>
      </w:r>
      <w:r>
        <w:instrText xml:space="preserve"> REF _Ref506824964 \r \h </w:instrText>
      </w:r>
      <w:r>
        <w:fldChar w:fldCharType="separate"/>
      </w:r>
      <w:r w:rsidR="001424C7">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9" w:name="_Toc162960177"/>
      <w:r w:rsidRPr="00876ADC">
        <w:t>target_IPv6_address_descriptor</w:t>
      </w:r>
      <w:bookmarkEnd w:id="849"/>
    </w:p>
    <w:p w14:paraId="5CDD7DAD" w14:textId="1CDDF90D" w:rsidR="006F3182" w:rsidRDefault="006F3182" w:rsidP="006F3182">
      <w:r>
        <w:t xml:space="preserve">Defined by DVB in </w:t>
      </w:r>
      <w:r>
        <w:fldChar w:fldCharType="begin"/>
      </w:r>
      <w:r>
        <w:instrText xml:space="preserve"> REF _Ref506824964 \r \h </w:instrText>
      </w:r>
      <w:r>
        <w:fldChar w:fldCharType="separate"/>
      </w:r>
      <w:r w:rsidR="001424C7">
        <w:t>[14]</w:t>
      </w:r>
      <w:r>
        <w:fldChar w:fldCharType="end"/>
      </w:r>
      <w:r>
        <w:t xml:space="preserve"> and </w:t>
      </w:r>
      <w:r>
        <w:fldChar w:fldCharType="begin"/>
      </w:r>
      <w:r>
        <w:instrText xml:space="preserve"> REF _Ref201665788 \r \h </w:instrText>
      </w:r>
      <w:r>
        <w:fldChar w:fldCharType="separate"/>
      </w:r>
      <w:r w:rsidR="001424C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lastRenderedPageBreak/>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0" w:name="_Toc162960178"/>
      <w:r w:rsidRPr="00876ADC">
        <w:t>target_IPv6_slash_descriptor</w:t>
      </w:r>
      <w:bookmarkEnd w:id="850"/>
    </w:p>
    <w:p w14:paraId="727D3897" w14:textId="6F72D653" w:rsidR="006F3182" w:rsidRDefault="006F3182" w:rsidP="006F3182">
      <w:r>
        <w:t xml:space="preserve">Defined by DVB in </w:t>
      </w:r>
      <w:r>
        <w:fldChar w:fldCharType="begin"/>
      </w:r>
      <w:r>
        <w:instrText xml:space="preserve"> REF _Ref506824964 \r \h </w:instrText>
      </w:r>
      <w:r>
        <w:fldChar w:fldCharType="separate"/>
      </w:r>
      <w:r w:rsidR="001424C7">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1" w:name="_Toc162960179"/>
      <w:r w:rsidRPr="00876ADC">
        <w:t>target_IPv6_source_slash_descriptor</w:t>
      </w:r>
      <w:bookmarkEnd w:id="851"/>
    </w:p>
    <w:p w14:paraId="0F9B3BC5" w14:textId="2B06A2EA" w:rsidR="006F3182" w:rsidRDefault="006F3182" w:rsidP="006F3182">
      <w:r>
        <w:t xml:space="preserve">Defined by DVB in </w:t>
      </w:r>
      <w:r>
        <w:fldChar w:fldCharType="begin"/>
      </w:r>
      <w:r>
        <w:instrText xml:space="preserve"> REF _Ref506824964 \r \h </w:instrText>
      </w:r>
      <w:r>
        <w:fldChar w:fldCharType="separate"/>
      </w:r>
      <w:r w:rsidR="001424C7">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2" w:name="_Toc162960180"/>
      <w:r w:rsidRPr="00E51937">
        <w:t>target_MAC_address_descriptor</w:t>
      </w:r>
      <w:bookmarkEnd w:id="852"/>
    </w:p>
    <w:p w14:paraId="161A3E48" w14:textId="16A9D3C0" w:rsidR="006F3182" w:rsidRDefault="006F3182" w:rsidP="006F3182">
      <w:r>
        <w:t xml:space="preserve">Defined by DVB in </w:t>
      </w:r>
      <w:r>
        <w:fldChar w:fldCharType="begin"/>
      </w:r>
      <w:r>
        <w:instrText xml:space="preserve"> REF _Ref506824964 \r \h </w:instrText>
      </w:r>
      <w:r>
        <w:fldChar w:fldCharType="separate"/>
      </w:r>
      <w:r w:rsidR="001424C7">
        <w:t>[14]</w:t>
      </w:r>
      <w:r>
        <w:fldChar w:fldCharType="end"/>
      </w:r>
      <w:r>
        <w:t xml:space="preserve"> and </w:t>
      </w:r>
      <w:r>
        <w:fldChar w:fldCharType="begin"/>
      </w:r>
      <w:r>
        <w:instrText xml:space="preserve"> REF _Ref201665788 \r \h </w:instrText>
      </w:r>
      <w:r>
        <w:fldChar w:fldCharType="separate"/>
      </w:r>
      <w:r w:rsidR="001424C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3" w:name="_Toc162960181"/>
      <w:r w:rsidRPr="00E51937">
        <w:t>target_MAC_address_range_descriptor</w:t>
      </w:r>
      <w:bookmarkEnd w:id="853"/>
    </w:p>
    <w:p w14:paraId="104E15E1" w14:textId="3A87BF40" w:rsidR="006F3182" w:rsidRDefault="006F3182" w:rsidP="006F3182">
      <w:r>
        <w:t xml:space="preserve">Defined by DVB in </w:t>
      </w:r>
      <w:r>
        <w:fldChar w:fldCharType="begin"/>
      </w:r>
      <w:r>
        <w:instrText xml:space="preserve"> REF _Ref506824964 \r \h </w:instrText>
      </w:r>
      <w:r>
        <w:fldChar w:fldCharType="separate"/>
      </w:r>
      <w:r w:rsidR="001424C7">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4" w:name="_Toc162960182"/>
      <w:r>
        <w:t>target_region_descriptor</w:t>
      </w:r>
      <w:bookmarkEnd w:id="854"/>
      <w:r>
        <w:t xml:space="preserve"> </w:t>
      </w:r>
    </w:p>
    <w:p w14:paraId="0457AB92" w14:textId="7516A234" w:rsidR="00F63B94" w:rsidRDefault="00F63B94" w:rsidP="00F63B94">
      <w:r>
        <w:t xml:space="preserve">Defined by DVB in </w:t>
      </w:r>
      <w:r>
        <w:fldChar w:fldCharType="begin"/>
      </w:r>
      <w:r>
        <w:instrText xml:space="preserve"> REF _Ref117479848 \r \h </w:instrText>
      </w:r>
      <w:r>
        <w:fldChar w:fldCharType="separate"/>
      </w:r>
      <w:r w:rsidR="001424C7">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55" w:name="_Toc162960183"/>
      <w:r>
        <w:t>target_region_name_descriptor</w:t>
      </w:r>
      <w:bookmarkEnd w:id="855"/>
    </w:p>
    <w:p w14:paraId="5C65FFCD" w14:textId="0B027154" w:rsidR="00F63B94" w:rsidRDefault="00F63B94" w:rsidP="00F63B94">
      <w:r>
        <w:t xml:space="preserve">Defined by DVB in </w:t>
      </w:r>
      <w:r>
        <w:fldChar w:fldCharType="begin"/>
      </w:r>
      <w:r>
        <w:instrText xml:space="preserve"> REF _Ref117479848 \r \h </w:instrText>
      </w:r>
      <w:r>
        <w:fldChar w:fldCharType="separate"/>
      </w:r>
      <w:r w:rsidR="001424C7">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6" w:name="_Toc162960184"/>
      <w:r w:rsidRPr="00770A22">
        <w:t>target_serial_number_descriptor</w:t>
      </w:r>
      <w:bookmarkEnd w:id="856"/>
    </w:p>
    <w:p w14:paraId="1A6BC538" w14:textId="5FC02A55" w:rsidR="006F3182" w:rsidRDefault="006F3182" w:rsidP="006F3182">
      <w:r>
        <w:t xml:space="preserve">Defined by DVB in </w:t>
      </w:r>
      <w:r>
        <w:fldChar w:fldCharType="begin"/>
      </w:r>
      <w:r>
        <w:instrText xml:space="preserve"> REF _Ref506824964 \r \h </w:instrText>
      </w:r>
      <w:r>
        <w:fldChar w:fldCharType="separate"/>
      </w:r>
      <w:r w:rsidR="001424C7">
        <w:t>[14]</w:t>
      </w:r>
      <w:r>
        <w:fldChar w:fldCharType="end"/>
      </w:r>
      <w:r>
        <w:t xml:space="preserve"> and </w:t>
      </w:r>
      <w:r>
        <w:fldChar w:fldCharType="begin"/>
      </w:r>
      <w:r>
        <w:instrText xml:space="preserve"> REF _Ref201665788 \r \h </w:instrText>
      </w:r>
      <w:r>
        <w:fldChar w:fldCharType="separate"/>
      </w:r>
      <w:r w:rsidR="001424C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7" w:name="_Toc162960185"/>
      <w:r w:rsidRPr="00770A22">
        <w:t>target_smartcard_descriptor</w:t>
      </w:r>
      <w:bookmarkEnd w:id="857"/>
    </w:p>
    <w:p w14:paraId="5656652A" w14:textId="6EDAAD92" w:rsidR="006F3182" w:rsidRDefault="006F3182" w:rsidP="006F3182">
      <w:r>
        <w:t xml:space="preserve">Defined by DVB in </w:t>
      </w:r>
      <w:r>
        <w:fldChar w:fldCharType="begin"/>
      </w:r>
      <w:r>
        <w:instrText xml:space="preserve"> REF _Ref506824964 \r \h </w:instrText>
      </w:r>
      <w:r>
        <w:fldChar w:fldCharType="separate"/>
      </w:r>
      <w:r w:rsidR="001424C7">
        <w:t>[14]</w:t>
      </w:r>
      <w:r>
        <w:fldChar w:fldCharType="end"/>
      </w:r>
      <w:r>
        <w:t xml:space="preserve"> and </w:t>
      </w:r>
      <w:r>
        <w:fldChar w:fldCharType="begin"/>
      </w:r>
      <w:r>
        <w:instrText xml:space="preserve"> REF _Ref201665788 \r \h </w:instrText>
      </w:r>
      <w:r>
        <w:fldChar w:fldCharType="separate"/>
      </w:r>
      <w:r w:rsidR="001424C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8" w:name="_Toc162960186"/>
      <w:r>
        <w:t>telephone_descriptor</w:t>
      </w:r>
      <w:bookmarkEnd w:id="858"/>
    </w:p>
    <w:p w14:paraId="78701D97" w14:textId="2FDB0D92" w:rsidR="00D16D92" w:rsidRDefault="00D16D92" w:rsidP="00D16D92">
      <w:r>
        <w:t xml:space="preserve">Defined by DVB in </w:t>
      </w:r>
      <w:r>
        <w:fldChar w:fldCharType="begin"/>
      </w:r>
      <w:r>
        <w:instrText xml:space="preserve"> REF _Ref117479848 \r \h </w:instrText>
      </w:r>
      <w:r>
        <w:fldChar w:fldCharType="separate"/>
      </w:r>
      <w:r w:rsidR="001424C7">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9" w:name="_Toc162960187"/>
      <w:r w:rsidRPr="00CF7BF7">
        <w:t>teletext_descriptor</w:t>
      </w:r>
      <w:bookmarkEnd w:id="859"/>
    </w:p>
    <w:p w14:paraId="064323B3" w14:textId="1832E7A3" w:rsidR="006F3182" w:rsidRDefault="006F3182" w:rsidP="006F3182">
      <w:r>
        <w:t xml:space="preserve">Defined by DVB in </w:t>
      </w:r>
      <w:r>
        <w:fldChar w:fldCharType="begin"/>
      </w:r>
      <w:r>
        <w:instrText xml:space="preserve"> REF _Ref117479848 \r \h </w:instrText>
      </w:r>
      <w:r>
        <w:fldChar w:fldCharType="separate"/>
      </w:r>
      <w:r w:rsidR="001424C7">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0" w:name="_Toc162960188"/>
      <w:r w:rsidRPr="00CF7BF7">
        <w:t>terrestrial_delivery_system_descriptor</w:t>
      </w:r>
      <w:bookmarkEnd w:id="860"/>
    </w:p>
    <w:p w14:paraId="308C4933" w14:textId="67148BEA" w:rsidR="006F3182" w:rsidRDefault="006F3182" w:rsidP="006F3182">
      <w:r>
        <w:t xml:space="preserve">Defined by DVB in </w:t>
      </w:r>
      <w:r>
        <w:fldChar w:fldCharType="begin"/>
      </w:r>
      <w:r>
        <w:instrText xml:space="preserve"> REF _Ref117479848 \r \h </w:instrText>
      </w:r>
      <w:r>
        <w:fldChar w:fldCharType="separate"/>
      </w:r>
      <w:r w:rsidR="001424C7">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lastRenderedPageBreak/>
        <w:t xml:space="preserve">    other_frequency="</w:t>
      </w:r>
      <w:r w:rsidRPr="00707890">
        <w:rPr>
          <w:i/>
        </w:rPr>
        <w:t>bool, required</w:t>
      </w:r>
      <w:r>
        <w:t>"/&gt;</w:t>
      </w:r>
    </w:p>
    <w:p w14:paraId="5344E43F" w14:textId="77777777" w:rsidR="006F3182" w:rsidRDefault="006F3182" w:rsidP="006F3182">
      <w:pPr>
        <w:pStyle w:val="Appendix3"/>
      </w:pPr>
      <w:bookmarkStart w:id="861" w:name="_Toc162960189"/>
      <w:r w:rsidRPr="00EF683E">
        <w:t>time_shifted_event_descriptor</w:t>
      </w:r>
      <w:bookmarkEnd w:id="861"/>
    </w:p>
    <w:p w14:paraId="14F51F07" w14:textId="684DAD47" w:rsidR="006F3182" w:rsidRDefault="006F3182" w:rsidP="006F3182">
      <w:r>
        <w:t xml:space="preserve">Defined by DVB in </w:t>
      </w:r>
      <w:r>
        <w:fldChar w:fldCharType="begin"/>
      </w:r>
      <w:r>
        <w:instrText xml:space="preserve"> REF _Ref117479848 \r \h </w:instrText>
      </w:r>
      <w:r>
        <w:fldChar w:fldCharType="separate"/>
      </w:r>
      <w:r w:rsidR="001424C7">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2" w:name="_Toc162960190"/>
      <w:r w:rsidRPr="00EF683E">
        <w:t>time_shifted_service_descriptor</w:t>
      </w:r>
      <w:bookmarkEnd w:id="862"/>
    </w:p>
    <w:p w14:paraId="04DF0AD4" w14:textId="40EE4B25" w:rsidR="006F3182" w:rsidRDefault="006F3182" w:rsidP="006F3182">
      <w:r>
        <w:t xml:space="preserve">Defined by DVB in </w:t>
      </w:r>
      <w:r>
        <w:fldChar w:fldCharType="begin"/>
      </w:r>
      <w:r>
        <w:instrText xml:space="preserve"> REF _Ref117479848 \r \h </w:instrText>
      </w:r>
      <w:r>
        <w:fldChar w:fldCharType="separate"/>
      </w:r>
      <w:r w:rsidR="001424C7">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3" w:name="_Toc162960191"/>
      <w:r>
        <w:t>time_slice_fec_identifier_descriptor</w:t>
      </w:r>
      <w:bookmarkEnd w:id="863"/>
    </w:p>
    <w:p w14:paraId="7294D726" w14:textId="06900E9D" w:rsidR="006F3182" w:rsidRDefault="006F3182" w:rsidP="006F3182">
      <w:r>
        <w:t xml:space="preserve">Defined by DVB in </w:t>
      </w:r>
      <w:r>
        <w:fldChar w:fldCharType="begin"/>
      </w:r>
      <w:r>
        <w:instrText xml:space="preserve"> REF _Ref506824964 \r \h </w:instrText>
      </w:r>
      <w:r>
        <w:fldChar w:fldCharType="separate"/>
      </w:r>
      <w:r w:rsidR="001424C7">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4" w:name="_Toc162960192"/>
      <w:r w:rsidRPr="00A614C6">
        <w:t>transport_protocol_descriptor</w:t>
      </w:r>
      <w:bookmarkEnd w:id="864"/>
    </w:p>
    <w:p w14:paraId="33562194" w14:textId="48C720BF" w:rsidR="006F3182" w:rsidRDefault="006F3182" w:rsidP="006F3182">
      <w:r>
        <w:t xml:space="preserve">Defined by DVB in </w:t>
      </w:r>
      <w:r>
        <w:fldChar w:fldCharType="begin"/>
      </w:r>
      <w:r>
        <w:instrText xml:space="preserve"> REF _Ref2012779 \r \h </w:instrText>
      </w:r>
      <w:r>
        <w:fldChar w:fldCharType="separate"/>
      </w:r>
      <w:r w:rsidR="001424C7">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5" w:name="_Toc162960193"/>
      <w:r w:rsidRPr="007801CD">
        <w:t>transport_stream_descriptor</w:t>
      </w:r>
      <w:bookmarkEnd w:id="865"/>
    </w:p>
    <w:p w14:paraId="40251E76" w14:textId="2AD7B7EE" w:rsidR="006F3182" w:rsidRDefault="006F3182" w:rsidP="006F3182">
      <w:r>
        <w:t xml:space="preserve">Defined by DVB in </w:t>
      </w:r>
      <w:r>
        <w:fldChar w:fldCharType="begin"/>
      </w:r>
      <w:r>
        <w:instrText xml:space="preserve"> REF _Ref117479848 \r \h </w:instrText>
      </w:r>
      <w:r>
        <w:fldChar w:fldCharType="separate"/>
      </w:r>
      <w:r w:rsidR="001424C7">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6" w:name="_Toc162960194"/>
      <w:r>
        <w:t>TTML_subtitling_descriptor</w:t>
      </w:r>
      <w:bookmarkEnd w:id="866"/>
    </w:p>
    <w:p w14:paraId="6ADF26BF" w14:textId="1B461B9E" w:rsidR="00B700F5" w:rsidRDefault="00B700F5" w:rsidP="00B700F5">
      <w:r>
        <w:t xml:space="preserve">Defined by DVB in </w:t>
      </w:r>
      <w:r>
        <w:fldChar w:fldCharType="begin"/>
      </w:r>
      <w:r>
        <w:instrText xml:space="preserve"> REF _Ref116692133 \r \h </w:instrText>
      </w:r>
      <w:r>
        <w:fldChar w:fldCharType="separate"/>
      </w:r>
      <w:r w:rsidR="001424C7">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7" w:name="_Toc162960195"/>
      <w:r>
        <w:t>TVA_id_descriptor</w:t>
      </w:r>
      <w:bookmarkEnd w:id="867"/>
    </w:p>
    <w:p w14:paraId="53A781AA" w14:textId="2EEA32B0" w:rsidR="00613805" w:rsidRPr="005A757F" w:rsidRDefault="00613805" w:rsidP="00613805">
      <w:r>
        <w:t xml:space="preserve">Defined by DVB in </w:t>
      </w:r>
      <w:r>
        <w:fldChar w:fldCharType="begin"/>
      </w:r>
      <w:r>
        <w:instrText xml:space="preserve"> REF _Ref50381959 \r \h </w:instrText>
      </w:r>
      <w:r>
        <w:fldChar w:fldCharType="separate"/>
      </w:r>
      <w:r w:rsidR="001424C7">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8" w:name="_Toc162960196"/>
      <w:r>
        <w:t>update_descriptor</w:t>
      </w:r>
      <w:bookmarkEnd w:id="868"/>
    </w:p>
    <w:p w14:paraId="01539F8B" w14:textId="510B503F" w:rsidR="0076537A" w:rsidRDefault="0076537A" w:rsidP="0076537A">
      <w:r>
        <w:t xml:space="preserve">Defined by DVB in </w:t>
      </w:r>
      <w:r>
        <w:fldChar w:fldCharType="begin"/>
      </w:r>
      <w:r>
        <w:instrText xml:space="preserve"> REF _Ref201665788 \r \h </w:instrText>
      </w:r>
      <w:r>
        <w:fldChar w:fldCharType="separate"/>
      </w:r>
      <w:r w:rsidR="001424C7">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322547" w:rsidRDefault="0076537A" w:rsidP="0076537A">
      <w:pPr>
        <w:pStyle w:val="Code"/>
      </w:pPr>
      <w:r>
        <w:t xml:space="preserve">  </w:t>
      </w:r>
      <w:r w:rsidRPr="00322547">
        <w:t>&lt;private_data&gt;</w:t>
      </w:r>
    </w:p>
    <w:p w14:paraId="3BC287B7" w14:textId="77777777" w:rsidR="0076537A" w:rsidRPr="00322547" w:rsidRDefault="0076537A" w:rsidP="0076537A">
      <w:pPr>
        <w:pStyle w:val="Code"/>
        <w:rPr>
          <w:i/>
        </w:rPr>
      </w:pPr>
      <w:r w:rsidRPr="00322547">
        <w:t xml:space="preserve">    </w:t>
      </w:r>
      <w:r w:rsidRPr="00322547">
        <w:rPr>
          <w:i/>
        </w:rPr>
        <w:t>Hexadecimal content</w:t>
      </w:r>
    </w:p>
    <w:p w14:paraId="30DD4DE0" w14:textId="77777777" w:rsidR="0076537A" w:rsidRPr="00322547" w:rsidRDefault="0076537A" w:rsidP="0076537A">
      <w:pPr>
        <w:pStyle w:val="Code"/>
      </w:pPr>
      <w:r w:rsidRPr="00322547">
        <w:t xml:space="preserve">  &lt;/private_data&gt;</w:t>
      </w:r>
    </w:p>
    <w:p w14:paraId="35014E69" w14:textId="77777777" w:rsidR="0076537A" w:rsidRPr="00322547"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9" w:name="_Toc162960197"/>
      <w:r>
        <w:t>URI_linkage_descriptor</w:t>
      </w:r>
      <w:bookmarkEnd w:id="869"/>
    </w:p>
    <w:p w14:paraId="6314FDAB" w14:textId="6E9992F2" w:rsidR="004F4E05" w:rsidRDefault="004F4E05" w:rsidP="004F4E05">
      <w:r>
        <w:t xml:space="preserve">Defined by DVB in </w:t>
      </w:r>
      <w:r>
        <w:fldChar w:fldCharType="begin"/>
      </w:r>
      <w:r>
        <w:instrText xml:space="preserve"> REF _Ref117479848 \r \h </w:instrText>
      </w:r>
      <w:r>
        <w:fldChar w:fldCharType="separate"/>
      </w:r>
      <w:r w:rsidR="001424C7">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lastRenderedPageBreak/>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Pr="00A77936" w:rsidRDefault="007F7699" w:rsidP="007F7699">
      <w:pPr>
        <w:pStyle w:val="Code"/>
      </w:pPr>
      <w:r>
        <w:t xml:space="preserve">    </w:t>
      </w:r>
      <w:r w:rsidRPr="00A77936">
        <w:t>&lt;private_data&gt;</w:t>
      </w:r>
    </w:p>
    <w:p w14:paraId="174C824C" w14:textId="653F5208" w:rsidR="007F7699" w:rsidRPr="00A77936" w:rsidRDefault="007F7699" w:rsidP="007F7699">
      <w:pPr>
        <w:pStyle w:val="Code"/>
        <w:rPr>
          <w:i/>
          <w:iCs/>
        </w:rPr>
      </w:pPr>
      <w:r w:rsidRPr="00A77936">
        <w:rPr>
          <w:i/>
          <w:iCs/>
        </w:rPr>
        <w:t xml:space="preserve">      Hexadecimal content</w:t>
      </w:r>
    </w:p>
    <w:p w14:paraId="6D2F5DF8" w14:textId="74B427DF" w:rsidR="007F7699" w:rsidRPr="00A77936" w:rsidRDefault="007F7699" w:rsidP="007F7699">
      <w:pPr>
        <w:pStyle w:val="Code"/>
      </w:pPr>
      <w:r w:rsidRPr="00A77936">
        <w:t xml:space="preserve">    &lt;/private_data&gt;</w:t>
      </w:r>
    </w:p>
    <w:p w14:paraId="4A460002" w14:textId="4C08A746" w:rsidR="00C84542" w:rsidRPr="00A77936" w:rsidRDefault="007F7699" w:rsidP="007F7699">
      <w:pPr>
        <w:pStyle w:val="Code"/>
      </w:pPr>
      <w:r w:rsidRPr="00A77936">
        <w:t xml:space="preserve">  &lt;/DVB_I_linkage&gt;</w:t>
      </w:r>
    </w:p>
    <w:p w14:paraId="03E0A3A7" w14:textId="77777777" w:rsidR="007F7699" w:rsidRPr="00A77936" w:rsidRDefault="007F7699" w:rsidP="007F7699">
      <w:pPr>
        <w:pStyle w:val="Code"/>
      </w:pPr>
    </w:p>
    <w:p w14:paraId="459FD337" w14:textId="2EBE0156" w:rsidR="004F4E05" w:rsidRPr="00322547" w:rsidRDefault="004F4E05" w:rsidP="00C84542">
      <w:pPr>
        <w:pStyle w:val="Code"/>
      </w:pPr>
      <w:r w:rsidRPr="00A77936">
        <w:t xml:space="preserve">  </w:t>
      </w:r>
      <w:r w:rsidRPr="00322547">
        <w:t>&lt;private_data&gt;</w:t>
      </w:r>
    </w:p>
    <w:p w14:paraId="1F76C018" w14:textId="77777777" w:rsidR="004F4E05" w:rsidRPr="00322547" w:rsidRDefault="004F4E05" w:rsidP="004F4E05">
      <w:pPr>
        <w:pStyle w:val="Code"/>
        <w:rPr>
          <w:i/>
        </w:rPr>
      </w:pPr>
      <w:r w:rsidRPr="00322547">
        <w:t xml:space="preserve">    </w:t>
      </w:r>
      <w:r w:rsidRPr="00322547">
        <w:rPr>
          <w:i/>
        </w:rPr>
        <w:t>Hexadecimal content</w:t>
      </w:r>
    </w:p>
    <w:p w14:paraId="29B42DC4" w14:textId="77777777" w:rsidR="004F4E05" w:rsidRPr="00322547" w:rsidRDefault="004F4E05" w:rsidP="004F4E05">
      <w:pPr>
        <w:pStyle w:val="Code"/>
      </w:pPr>
      <w:r w:rsidRPr="00322547">
        <w:t xml:space="preserve">  &lt;/private_data&gt;</w:t>
      </w:r>
    </w:p>
    <w:p w14:paraId="5F139669" w14:textId="77777777" w:rsidR="00C84542" w:rsidRPr="00322547" w:rsidRDefault="00C84542" w:rsidP="004F4E05">
      <w:pPr>
        <w:pStyle w:val="Code"/>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0" w:name="_Toc162960198"/>
      <w:r w:rsidRPr="009E5522">
        <w:t>VBI_data_descriptor</w:t>
      </w:r>
      <w:bookmarkEnd w:id="870"/>
    </w:p>
    <w:p w14:paraId="7AFAE36A" w14:textId="6E47CADB" w:rsidR="006F3182" w:rsidRDefault="006F3182" w:rsidP="006F3182">
      <w:r>
        <w:t xml:space="preserve">Defined by DVB in </w:t>
      </w:r>
      <w:r>
        <w:fldChar w:fldCharType="begin"/>
      </w:r>
      <w:r>
        <w:instrText xml:space="preserve"> REF _Ref117479848 \r \h </w:instrText>
      </w:r>
      <w:r>
        <w:fldChar w:fldCharType="separate"/>
      </w:r>
      <w:r w:rsidR="001424C7">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322547" w:rsidRDefault="006F3182" w:rsidP="006F3182">
      <w:pPr>
        <w:pStyle w:val="Code"/>
      </w:pPr>
      <w:r w:rsidRPr="00322547">
        <w:t xml:space="preserve">  &lt;!-- </w:t>
      </w:r>
      <w:r w:rsidRPr="00322547">
        <w:rPr>
          <w:i/>
        </w:rPr>
        <w:t>One per VBI data service</w:t>
      </w:r>
      <w:r w:rsidRPr="00322547">
        <w:t xml:space="preserve"> --&gt;</w:t>
      </w:r>
    </w:p>
    <w:p w14:paraId="33D9A6D4" w14:textId="77777777" w:rsidR="006F3182" w:rsidRDefault="006F3182" w:rsidP="006F3182">
      <w:pPr>
        <w:pStyle w:val="Code"/>
      </w:pPr>
      <w:r w:rsidRPr="00322547">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1" w:name="_Toc162960199"/>
      <w:r>
        <w:t>VBI_</w:t>
      </w:r>
      <w:r w:rsidRPr="00CF7BF7">
        <w:t>teletext_descriptor</w:t>
      </w:r>
      <w:bookmarkEnd w:id="871"/>
    </w:p>
    <w:p w14:paraId="13842A19" w14:textId="1001E375" w:rsidR="006F3182" w:rsidRDefault="006F3182" w:rsidP="006F3182">
      <w:r>
        <w:t xml:space="preserve">Defined by DVB in </w:t>
      </w:r>
      <w:r>
        <w:fldChar w:fldCharType="begin"/>
      </w:r>
      <w:r>
        <w:instrText xml:space="preserve"> REF _Ref117479848 \r \h </w:instrText>
      </w:r>
      <w:r>
        <w:fldChar w:fldCharType="separate"/>
      </w:r>
      <w:r w:rsidR="001424C7">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2" w:name="_Toc162960200"/>
      <w:r>
        <w:t>video_depth_range_descriptor</w:t>
      </w:r>
      <w:bookmarkEnd w:id="872"/>
    </w:p>
    <w:p w14:paraId="006E06D4" w14:textId="4355CC20" w:rsidR="00DF5CC9" w:rsidRDefault="00DF5CC9" w:rsidP="00DF5CC9">
      <w:r>
        <w:t xml:space="preserve">Defined by DVB in </w:t>
      </w:r>
      <w:r>
        <w:fldChar w:fldCharType="begin"/>
      </w:r>
      <w:r>
        <w:instrText xml:space="preserve"> REF _Ref117479848 \r \h </w:instrText>
      </w:r>
      <w:r>
        <w:fldChar w:fldCharType="separate"/>
      </w:r>
      <w:r w:rsidR="001424C7">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73" w:name="_Toc162960201"/>
      <w:r w:rsidRPr="00420A49">
        <w:t>vvc_subpictures_descriptor</w:t>
      </w:r>
      <w:bookmarkEnd w:id="873"/>
    </w:p>
    <w:p w14:paraId="7BBF4361" w14:textId="78F6244A" w:rsidR="00A703CE" w:rsidRPr="00420A49" w:rsidRDefault="00A703CE" w:rsidP="00A703CE">
      <w:r>
        <w:t xml:space="preserve">Defined by DVB in </w:t>
      </w:r>
      <w:r>
        <w:fldChar w:fldCharType="begin"/>
      </w:r>
      <w:r>
        <w:instrText xml:space="preserve"> REF _Ref117479848 \r \h </w:instrText>
      </w:r>
      <w:r>
        <w:fldChar w:fldCharType="separate"/>
      </w:r>
      <w:r w:rsidR="001424C7">
        <w:t>[5]</w:t>
      </w:r>
      <w:r>
        <w:fldChar w:fldCharType="end"/>
      </w:r>
      <w:r>
        <w:t>.</w:t>
      </w:r>
    </w:p>
    <w:p w14:paraId="7388CF34" w14:textId="77777777" w:rsidR="00A703CE" w:rsidRPr="00420A49" w:rsidRDefault="00A703CE" w:rsidP="00A703CE">
      <w:pPr>
        <w:pStyle w:val="Code"/>
        <w:rPr>
          <w:b/>
          <w:bCs/>
        </w:rPr>
      </w:pPr>
      <w:r w:rsidRPr="00420A49">
        <w:t>&lt;</w:t>
      </w:r>
      <w:r w:rsidRPr="00420A49">
        <w:rPr>
          <w:b/>
          <w:bCs/>
        </w:rPr>
        <w:t>vvc_subpictures_descriptor</w:t>
      </w:r>
    </w:p>
    <w:p w14:paraId="6281FE8A" w14:textId="77777777" w:rsidR="00A703CE" w:rsidRPr="00420A49" w:rsidRDefault="00A703CE" w:rsidP="00A703CE">
      <w:pPr>
        <w:pStyle w:val="Code"/>
      </w:pPr>
      <w:r w:rsidRPr="00420A49">
        <w:t xml:space="preserve">  default_service_mode="</w:t>
      </w:r>
      <w:r w:rsidRPr="00420A49">
        <w:rPr>
          <w:i/>
          <w:iCs/>
        </w:rPr>
        <w:t>bool, required</w:t>
      </w:r>
      <w:r w:rsidRPr="00420A49">
        <w:t>"</w:t>
      </w:r>
    </w:p>
    <w:p w14:paraId="300EEFB1" w14:textId="77777777" w:rsidR="00A703CE" w:rsidRPr="00420A49" w:rsidRDefault="00A703CE" w:rsidP="00A703CE">
      <w:pPr>
        <w:pStyle w:val="Code"/>
      </w:pPr>
      <w:r w:rsidRPr="00420A49">
        <w:t xml:space="preserve">  processing_mode="</w:t>
      </w:r>
      <w:r w:rsidRPr="00420A49">
        <w:rPr>
          <w:i/>
          <w:iCs/>
        </w:rPr>
        <w:t>uint3, required</w:t>
      </w:r>
      <w:r w:rsidRPr="00420A49">
        <w:t>"</w:t>
      </w:r>
    </w:p>
    <w:p w14:paraId="480E20EF" w14:textId="77777777" w:rsidR="00A703CE" w:rsidRPr="00420A49" w:rsidRDefault="00A703CE" w:rsidP="00A703CE">
      <w:pPr>
        <w:pStyle w:val="Code"/>
      </w:pPr>
      <w:r w:rsidRPr="00420A49">
        <w:t xml:space="preserve">  service_description="</w:t>
      </w:r>
      <w:r w:rsidRPr="00420A49">
        <w:rPr>
          <w:i/>
          <w:iCs/>
        </w:rPr>
        <w:t>string, optional</w:t>
      </w:r>
      <w:r w:rsidRPr="00420A49">
        <w:t>"&gt;</w:t>
      </w:r>
    </w:p>
    <w:p w14:paraId="61123D2D" w14:textId="77777777" w:rsidR="00A703CE" w:rsidRPr="00420A49" w:rsidRDefault="00A703CE" w:rsidP="00A703CE">
      <w:pPr>
        <w:pStyle w:val="Code"/>
      </w:pPr>
      <w:r w:rsidRPr="00420A49">
        <w:lastRenderedPageBreak/>
        <w:t xml:space="preserve">  &lt;subpicture</w:t>
      </w:r>
    </w:p>
    <w:p w14:paraId="13C1C4B6" w14:textId="77777777" w:rsidR="00A703CE" w:rsidRPr="00420A49" w:rsidRDefault="00A703CE" w:rsidP="00A703CE">
      <w:pPr>
        <w:pStyle w:val="Code"/>
      </w:pPr>
      <w:r w:rsidRPr="00420A49">
        <w:t xml:space="preserve">    component_tag="</w:t>
      </w:r>
      <w:r w:rsidRPr="00420A49">
        <w:rPr>
          <w:i/>
          <w:iCs/>
        </w:rPr>
        <w:t>uint8, required</w:t>
      </w:r>
      <w:r w:rsidRPr="00420A49">
        <w:t>"</w:t>
      </w:r>
    </w:p>
    <w:p w14:paraId="0BA43A09" w14:textId="77777777" w:rsidR="00A703CE" w:rsidRPr="00420A49" w:rsidRDefault="00A703CE" w:rsidP="00A703CE">
      <w:pPr>
        <w:pStyle w:val="Code"/>
      </w:pPr>
      <w:r w:rsidRPr="00420A49">
        <w:t xml:space="preserve">    subpicture_id="</w:t>
      </w:r>
      <w:r w:rsidRPr="00420A49">
        <w:rPr>
          <w:i/>
          <w:iCs/>
        </w:rPr>
        <w:t>uint8, required</w:t>
      </w:r>
      <w:r w:rsidRPr="00420A49">
        <w:t>"/&gt;</w:t>
      </w:r>
    </w:p>
    <w:p w14:paraId="36531C6C" w14:textId="77777777" w:rsidR="00A703CE" w:rsidRDefault="00A703CE" w:rsidP="00A703CE">
      <w:pPr>
        <w:pStyle w:val="Code"/>
      </w:pPr>
      <w:r w:rsidRPr="00420A49">
        <w:t>&lt;/vvc_subpictures_descriptor&gt;</w:t>
      </w:r>
    </w:p>
    <w:p w14:paraId="505A3531" w14:textId="77777777" w:rsidR="00DC20B2" w:rsidRDefault="00DC20B2" w:rsidP="00DC20B2">
      <w:pPr>
        <w:pStyle w:val="Appendix2"/>
      </w:pPr>
      <w:bookmarkStart w:id="874" w:name="_Toc162960202"/>
      <w:r>
        <w:t>DTG/OFCOM-defined descriptors (DVB private descriptors)</w:t>
      </w:r>
      <w:bookmarkEnd w:id="874"/>
    </w:p>
    <w:p w14:paraId="2FB7836D" w14:textId="77777777" w:rsidR="00C31D98" w:rsidRDefault="00C31D98" w:rsidP="00C31D98">
      <w:pPr>
        <w:pStyle w:val="Appendix3"/>
      </w:pPr>
      <w:bookmarkStart w:id="875" w:name="_Toc162960203"/>
      <w:r>
        <w:t>dtg_guidance_descriptor</w:t>
      </w:r>
      <w:bookmarkEnd w:id="875"/>
    </w:p>
    <w:p w14:paraId="2E39B248" w14:textId="101A0A78" w:rsidR="00C31D98" w:rsidRDefault="00C31D98" w:rsidP="00C31D98">
      <w:r>
        <w:t xml:space="preserve">Defined by DTG in </w:t>
      </w:r>
      <w:r>
        <w:fldChar w:fldCharType="begin"/>
      </w:r>
      <w:r>
        <w:instrText xml:space="preserve"> REF _Ref43743787 \r \h </w:instrText>
      </w:r>
      <w:r>
        <w:fldChar w:fldCharType="separate"/>
      </w:r>
      <w:r w:rsidR="001424C7">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pPr>
      <w:r w:rsidRPr="00C31D98">
        <w:t xml:space="preserve">    </w:t>
      </w:r>
      <w:r w:rsidRPr="00297F0F">
        <w:t>ISO_639_language_code="</w:t>
      </w:r>
      <w:r w:rsidRPr="00C31D98">
        <w:rPr>
          <w:i/>
        </w:rPr>
        <w:t>char3, optional</w:t>
      </w:r>
      <w:r w:rsidRPr="00297F0F">
        <w:t>"</w:t>
      </w:r>
    </w:p>
    <w:p w14:paraId="2B5411E1" w14:textId="77777777" w:rsidR="00C31D98" w:rsidRDefault="00C31D98" w:rsidP="00C31D98">
      <w:pPr>
        <w:pStyle w:val="Code"/>
      </w:pPr>
      <w:r w:rsidRPr="00297F0F">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6" w:name="_Toc162960204"/>
      <w:r>
        <w:t>dtg</w:t>
      </w:r>
      <w:r w:rsidR="00DC20B2">
        <w:t>_</w:t>
      </w:r>
      <w:r w:rsidR="00DC20B2" w:rsidRPr="0072096C">
        <w:t>HD_simulcast_logical</w:t>
      </w:r>
      <w:r w:rsidR="00DC20B2">
        <w:t>_channel</w:t>
      </w:r>
      <w:r w:rsidR="00DC20B2" w:rsidRPr="0072096C">
        <w:t>_descriptor</w:t>
      </w:r>
      <w:bookmarkEnd w:id="876"/>
    </w:p>
    <w:p w14:paraId="13758E7C" w14:textId="58927F3C" w:rsidR="00DC20B2" w:rsidRDefault="00DC20B2" w:rsidP="00DC20B2">
      <w:r>
        <w:t xml:space="preserve">Defined by DTG in </w:t>
      </w:r>
      <w:r>
        <w:fldChar w:fldCharType="begin"/>
      </w:r>
      <w:r>
        <w:instrText xml:space="preserve"> REF _Ref43743787 \r \h </w:instrText>
      </w:r>
      <w:r>
        <w:fldChar w:fldCharType="separate"/>
      </w:r>
      <w:r w:rsidR="001424C7">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7" w:name="_Toc162960205"/>
      <w:r>
        <w:t>dtg</w:t>
      </w:r>
      <w:r w:rsidR="00DC20B2">
        <w:t>_</w:t>
      </w:r>
      <w:r w:rsidR="00DC20B2" w:rsidRPr="0072096C">
        <w:t>logical_channel _descriptor</w:t>
      </w:r>
      <w:bookmarkEnd w:id="877"/>
    </w:p>
    <w:p w14:paraId="2113ED51" w14:textId="241A6D23" w:rsidR="00DC20B2" w:rsidRDefault="00DC20B2" w:rsidP="00DC20B2">
      <w:r>
        <w:t xml:space="preserve">Defined by DTG in </w:t>
      </w:r>
      <w:r>
        <w:fldChar w:fldCharType="begin"/>
      </w:r>
      <w:r>
        <w:instrText xml:space="preserve"> REF _Ref43743787 \r \h </w:instrText>
      </w:r>
      <w:r>
        <w:fldChar w:fldCharType="separate"/>
      </w:r>
      <w:r w:rsidR="001424C7">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8" w:name="_Toc162960206"/>
      <w:r>
        <w:t>dtg</w:t>
      </w:r>
      <w:r w:rsidR="00DC20B2" w:rsidRPr="00C27A05">
        <w:t>_preferred_name_identifier_descriptor</w:t>
      </w:r>
      <w:bookmarkEnd w:id="878"/>
    </w:p>
    <w:p w14:paraId="60D1DA1B" w14:textId="4DC28EAA" w:rsidR="00223C24" w:rsidRDefault="00223C24" w:rsidP="00223C24">
      <w:r>
        <w:t xml:space="preserve">Defined by DTG in </w:t>
      </w:r>
      <w:r>
        <w:fldChar w:fldCharType="begin"/>
      </w:r>
      <w:r>
        <w:instrText xml:space="preserve"> REF _Ref43743787 \r \h </w:instrText>
      </w:r>
      <w:r>
        <w:fldChar w:fldCharType="separate"/>
      </w:r>
      <w:r w:rsidR="001424C7">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9" w:name="_Toc162960207"/>
      <w:r>
        <w:t>dtg</w:t>
      </w:r>
      <w:r w:rsidR="00DC20B2" w:rsidRPr="00BA744A">
        <w:t>_preferred_name_list_descriptor</w:t>
      </w:r>
      <w:bookmarkEnd w:id="879"/>
    </w:p>
    <w:p w14:paraId="282CFD92" w14:textId="4ACE4632" w:rsidR="00223C24" w:rsidRDefault="00223C24" w:rsidP="00223C24">
      <w:r>
        <w:t xml:space="preserve">Defined by DTG in </w:t>
      </w:r>
      <w:r>
        <w:fldChar w:fldCharType="begin"/>
      </w:r>
      <w:r>
        <w:instrText xml:space="preserve"> REF _Ref43743787 \r \h </w:instrText>
      </w:r>
      <w:r>
        <w:fldChar w:fldCharType="separate"/>
      </w:r>
      <w:r w:rsidR="001424C7">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0" w:name="_Toc162960208"/>
      <w:r>
        <w:t>dtg_service_attribute_descriptor</w:t>
      </w:r>
      <w:bookmarkEnd w:id="880"/>
    </w:p>
    <w:p w14:paraId="63299DB1" w14:textId="33D6A08C" w:rsidR="00C31D98" w:rsidRDefault="00C31D98" w:rsidP="00C31D98">
      <w:r>
        <w:t xml:space="preserve">Defined by DTG in </w:t>
      </w:r>
      <w:r>
        <w:fldChar w:fldCharType="begin"/>
      </w:r>
      <w:r>
        <w:instrText xml:space="preserve"> REF _Ref43743787 \r \h </w:instrText>
      </w:r>
      <w:r>
        <w:fldChar w:fldCharType="separate"/>
      </w:r>
      <w:r w:rsidR="001424C7">
        <w:t>[35]</w:t>
      </w:r>
      <w:r>
        <w:fldChar w:fldCharType="end"/>
      </w:r>
      <w:r>
        <w:t>.</w:t>
      </w:r>
    </w:p>
    <w:p w14:paraId="4E936937" w14:textId="77777777" w:rsidR="00297F0F" w:rsidRDefault="00297F0F" w:rsidP="00297F0F">
      <w:pPr>
        <w:pStyle w:val="Code"/>
      </w:pPr>
      <w:r>
        <w:lastRenderedPageBreak/>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1" w:name="_Toc162960209"/>
      <w:r>
        <w:t>dtg_short_service_name_descriptor</w:t>
      </w:r>
      <w:bookmarkEnd w:id="881"/>
    </w:p>
    <w:p w14:paraId="6DD5E67B" w14:textId="039BA80E" w:rsidR="00C31D98" w:rsidRDefault="00C31D98" w:rsidP="00C31D98">
      <w:r>
        <w:t xml:space="preserve">Defined by DTG in </w:t>
      </w:r>
      <w:r>
        <w:fldChar w:fldCharType="begin"/>
      </w:r>
      <w:r>
        <w:instrText xml:space="preserve"> REF _Ref43743787 \r \h </w:instrText>
      </w:r>
      <w:r>
        <w:fldChar w:fldCharType="separate"/>
      </w:r>
      <w:r w:rsidR="001424C7">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2" w:name="_Toc162960210"/>
      <w:r>
        <w:t>EACEM-defined descriptors (DVB private descriptors)</w:t>
      </w:r>
      <w:bookmarkEnd w:id="882"/>
    </w:p>
    <w:p w14:paraId="4F918FA2" w14:textId="77777777" w:rsidR="0090549A" w:rsidRDefault="0090549A" w:rsidP="0090549A">
      <w:pPr>
        <w:pStyle w:val="Appendix3"/>
      </w:pPr>
      <w:bookmarkStart w:id="883" w:name="_Toc162960211"/>
      <w:r>
        <w:t>eacem_</w:t>
      </w:r>
      <w:r w:rsidRPr="0072096C">
        <w:t>HD_simulcast_logical_channel_descriptor</w:t>
      </w:r>
      <w:bookmarkEnd w:id="883"/>
    </w:p>
    <w:p w14:paraId="1E4019B0" w14:textId="3CA16C1C" w:rsidR="0090549A" w:rsidRDefault="0090549A" w:rsidP="0090549A">
      <w:r>
        <w:t xml:space="preserve">Defined by EACEM in </w:t>
      </w:r>
      <w:r>
        <w:fldChar w:fldCharType="begin"/>
      </w:r>
      <w:r>
        <w:instrText xml:space="preserve"> REF _Ref2012195 \r \h </w:instrText>
      </w:r>
      <w:r>
        <w:fldChar w:fldCharType="separate"/>
      </w:r>
      <w:r w:rsidR="001424C7">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4" w:name="_Toc162960212"/>
      <w:r>
        <w:t>eacem_</w:t>
      </w:r>
      <w:r w:rsidRPr="0072096C">
        <w:t>logical_channel_number_descriptor</w:t>
      </w:r>
      <w:bookmarkEnd w:id="884"/>
    </w:p>
    <w:p w14:paraId="6ABE07F6" w14:textId="54804140" w:rsidR="0090549A" w:rsidRDefault="0090549A" w:rsidP="0090549A">
      <w:r>
        <w:t xml:space="preserve">Defined by EACEM in </w:t>
      </w:r>
      <w:r>
        <w:fldChar w:fldCharType="begin"/>
      </w:r>
      <w:r>
        <w:instrText xml:space="preserve"> REF _Ref2012931 \r \h </w:instrText>
      </w:r>
      <w:r>
        <w:fldChar w:fldCharType="separate"/>
      </w:r>
      <w:r w:rsidR="001424C7">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5" w:name="_Toc162960213"/>
      <w:r w:rsidRPr="00C27A05">
        <w:t>eacem_preferred_name_identifier_descriptor</w:t>
      </w:r>
      <w:bookmarkEnd w:id="885"/>
    </w:p>
    <w:p w14:paraId="03B08037" w14:textId="5122DDB4" w:rsidR="00F357F0" w:rsidRPr="00542E0C" w:rsidRDefault="00F357F0" w:rsidP="00F357F0">
      <w:r>
        <w:t xml:space="preserve">Defined by EACEM in </w:t>
      </w:r>
      <w:r>
        <w:fldChar w:fldCharType="begin"/>
      </w:r>
      <w:r>
        <w:instrText xml:space="preserve"> REF _Ref2012195 \r \h </w:instrText>
      </w:r>
      <w:r>
        <w:fldChar w:fldCharType="separate"/>
      </w:r>
      <w:r w:rsidR="001424C7">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6" w:name="_Toc162960214"/>
      <w:r w:rsidRPr="00BA744A">
        <w:t>eacem_preferred_name_list_descriptor</w:t>
      </w:r>
      <w:bookmarkEnd w:id="886"/>
    </w:p>
    <w:p w14:paraId="0E9C291B" w14:textId="39111675" w:rsidR="00F357F0" w:rsidRPr="00542E0C" w:rsidRDefault="00F357F0" w:rsidP="00F357F0">
      <w:r>
        <w:t xml:space="preserve">Defined by EACEM in </w:t>
      </w:r>
      <w:r>
        <w:fldChar w:fldCharType="begin"/>
      </w:r>
      <w:r>
        <w:instrText xml:space="preserve"> REF _Ref2012195 \r \h </w:instrText>
      </w:r>
      <w:r>
        <w:fldChar w:fldCharType="separate"/>
      </w:r>
      <w:r w:rsidR="001424C7">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7" w:name="_Toc162960215"/>
      <w:r w:rsidRPr="0072096C">
        <w:lastRenderedPageBreak/>
        <w:t>eacem_stream_identifier_descriptor</w:t>
      </w:r>
      <w:bookmarkEnd w:id="887"/>
    </w:p>
    <w:p w14:paraId="5B5FA493" w14:textId="4AA320CF" w:rsidR="00F357F0" w:rsidRPr="00542E0C" w:rsidRDefault="00F357F0" w:rsidP="00F357F0">
      <w:r>
        <w:t xml:space="preserve">Defined by EACEM in </w:t>
      </w:r>
      <w:r>
        <w:fldChar w:fldCharType="begin"/>
      </w:r>
      <w:r>
        <w:instrText xml:space="preserve"> REF _Ref2012195 \r \h </w:instrText>
      </w:r>
      <w:r>
        <w:fldChar w:fldCharType="separate"/>
      </w:r>
      <w:r w:rsidR="001424C7">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8" w:name="_Toc162960216"/>
      <w:r>
        <w:t>Eutelsat-defined descriptors (DVB private descriptors)</w:t>
      </w:r>
      <w:bookmarkEnd w:id="888"/>
    </w:p>
    <w:p w14:paraId="5C3ED3C7" w14:textId="77777777" w:rsidR="00B222EC" w:rsidRDefault="00B222EC" w:rsidP="00B222EC">
      <w:pPr>
        <w:pStyle w:val="Appendix3"/>
      </w:pPr>
      <w:bookmarkStart w:id="889" w:name="_Toc162960217"/>
      <w:r w:rsidRPr="0072096C">
        <w:t>eutelsat_channel_number_descriptor</w:t>
      </w:r>
      <w:bookmarkEnd w:id="889"/>
    </w:p>
    <w:p w14:paraId="714F500F" w14:textId="65175C73" w:rsidR="00B222EC" w:rsidRPr="00FB2002" w:rsidRDefault="00B222EC" w:rsidP="00B222EC">
      <w:r>
        <w:t xml:space="preserve">Defined by Eutelsat in </w:t>
      </w:r>
      <w:r>
        <w:fldChar w:fldCharType="begin"/>
      </w:r>
      <w:r>
        <w:instrText xml:space="preserve"> REF _Ref2012500 \r \h </w:instrText>
      </w:r>
      <w:r>
        <w:fldChar w:fldCharType="separate"/>
      </w:r>
      <w:r w:rsidR="001424C7">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0" w:name="_Toc162960218"/>
      <w:r>
        <w:t>NorDig-defined descriptors (DVB private descriptors)</w:t>
      </w:r>
      <w:bookmarkEnd w:id="890"/>
    </w:p>
    <w:p w14:paraId="260809B6" w14:textId="77777777" w:rsidR="0010120E" w:rsidRDefault="0010120E" w:rsidP="0010120E">
      <w:pPr>
        <w:pStyle w:val="Appendix3"/>
      </w:pPr>
      <w:bookmarkStart w:id="891" w:name="_Toc162960219"/>
      <w:r>
        <w:t>nordig_logical_channel_descriptor_v1</w:t>
      </w:r>
      <w:bookmarkEnd w:id="891"/>
    </w:p>
    <w:p w14:paraId="1D694E55" w14:textId="32CEA9E5" w:rsidR="0010120E" w:rsidRPr="0010120E" w:rsidRDefault="0010120E" w:rsidP="0010120E">
      <w:r>
        <w:t xml:space="preserve">Defined by NorDig in </w:t>
      </w:r>
      <w:r>
        <w:fldChar w:fldCharType="begin"/>
      </w:r>
      <w:r>
        <w:instrText xml:space="preserve"> REF _Ref23325988 \r \h </w:instrText>
      </w:r>
      <w:r>
        <w:fldChar w:fldCharType="separate"/>
      </w:r>
      <w:r w:rsidR="001424C7">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2" w:name="_Toc162960220"/>
      <w:r>
        <w:t>nord</w:t>
      </w:r>
      <w:r w:rsidR="00224151">
        <w:t>ig_logical_channel_descriptor_v2</w:t>
      </w:r>
      <w:bookmarkEnd w:id="892"/>
    </w:p>
    <w:p w14:paraId="297E2678" w14:textId="05A0C25D" w:rsidR="0010120E" w:rsidRDefault="0010120E" w:rsidP="0010120E">
      <w:r>
        <w:t xml:space="preserve">Defined by NorDig in </w:t>
      </w:r>
      <w:r>
        <w:fldChar w:fldCharType="begin"/>
      </w:r>
      <w:r>
        <w:instrText xml:space="preserve"> REF _Ref23325988 \r \h </w:instrText>
      </w:r>
      <w:r>
        <w:fldChar w:fldCharType="separate"/>
      </w:r>
      <w:r w:rsidR="001424C7">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3" w:name="_Toc162960221"/>
      <w:r>
        <w:t>BskyB-defined descriptors (DVB private descriptors)</w:t>
      </w:r>
      <w:bookmarkEnd w:id="89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4" w:name="_Toc162960222"/>
      <w:r w:rsidRPr="006879A9">
        <w:t>sky_logical_channel_number_descriptor</w:t>
      </w:r>
      <w:bookmarkEnd w:id="894"/>
    </w:p>
    <w:p w14:paraId="54CCB70E" w14:textId="77777777" w:rsidR="006879A9" w:rsidRPr="006879A9" w:rsidRDefault="006879A9" w:rsidP="006879A9">
      <w:pPr>
        <w:pStyle w:val="Code"/>
      </w:pPr>
      <w:r w:rsidRPr="006879A9">
        <w:t>&lt;</w:t>
      </w:r>
      <w:r w:rsidRPr="006879A9">
        <w:rPr>
          <w:b/>
        </w:rPr>
        <w:t>sky_logical_channel_number_descriptor</w:t>
      </w:r>
      <w:r w:rsidRPr="006879A9">
        <w:t xml:space="preserve"> region_id="</w:t>
      </w:r>
      <w:r w:rsidRPr="006879A9">
        <w:rPr>
          <w:i/>
        </w:rPr>
        <w:t>uint16, required</w:t>
      </w:r>
      <w:r w:rsidRPr="006879A9">
        <w:t>"&gt;</w:t>
      </w:r>
    </w:p>
    <w:p w14:paraId="4C97806F" w14:textId="77777777" w:rsidR="006879A9" w:rsidRPr="006879A9" w:rsidRDefault="006879A9" w:rsidP="006879A9">
      <w:pPr>
        <w:pStyle w:val="Code"/>
      </w:pPr>
      <w:r w:rsidRPr="006879A9">
        <w:t xml:space="preserve">  &lt;!-- </w:t>
      </w:r>
      <w:r w:rsidRPr="006879A9">
        <w:rPr>
          <w:i/>
        </w:rPr>
        <w:t>One per service</w:t>
      </w:r>
      <w:r w:rsidRPr="006879A9">
        <w:t xml:space="preserve"> --&gt;</w:t>
      </w:r>
    </w:p>
    <w:p w14:paraId="6B26EED3" w14:textId="77777777" w:rsidR="006879A9" w:rsidRPr="006879A9" w:rsidRDefault="006879A9" w:rsidP="006879A9">
      <w:pPr>
        <w:pStyle w:val="Code"/>
      </w:pPr>
      <w:r w:rsidRPr="006879A9">
        <w:t xml:space="preserve">  &lt;service service_id="</w:t>
      </w:r>
      <w:r w:rsidRPr="006879A9">
        <w:rPr>
          <w:i/>
        </w:rPr>
        <w:t>uint16, required</w:t>
      </w:r>
      <w:r w:rsidRPr="006879A9">
        <w:t>"</w:t>
      </w:r>
    </w:p>
    <w:p w14:paraId="4FA4FFF3" w14:textId="77777777" w:rsidR="006879A9" w:rsidRPr="006879A9" w:rsidRDefault="006879A9" w:rsidP="006879A9">
      <w:pPr>
        <w:pStyle w:val="Code"/>
      </w:pPr>
      <w:r w:rsidRPr="006879A9">
        <w:t xml:space="preserve">           service_type="</w:t>
      </w:r>
      <w:r w:rsidRPr="006879A9">
        <w:rPr>
          <w:i/>
        </w:rPr>
        <w:t>uint8, required</w:t>
      </w:r>
      <w:r w:rsidRPr="006879A9">
        <w:t>"</w:t>
      </w:r>
    </w:p>
    <w:p w14:paraId="07FBEB51" w14:textId="77777777" w:rsidR="006879A9" w:rsidRPr="006879A9" w:rsidRDefault="006879A9" w:rsidP="006879A9">
      <w:pPr>
        <w:pStyle w:val="Code"/>
      </w:pPr>
      <w:r w:rsidRPr="006879A9">
        <w:t xml:space="preserve">           channel_id="</w:t>
      </w:r>
      <w:r w:rsidRPr="006879A9">
        <w:rPr>
          <w:i/>
        </w:rPr>
        <w:t>uint16, required</w:t>
      </w:r>
      <w:r w:rsidRPr="006879A9">
        <w:t>"</w:t>
      </w:r>
    </w:p>
    <w:p w14:paraId="667F3453" w14:textId="77777777" w:rsidR="006879A9" w:rsidRPr="006879A9" w:rsidRDefault="006879A9" w:rsidP="006879A9">
      <w:pPr>
        <w:pStyle w:val="Code"/>
      </w:pPr>
      <w:r w:rsidRPr="006879A9">
        <w:t xml:space="preserve">           logical_channel_number="</w:t>
      </w:r>
      <w:r w:rsidRPr="006879A9">
        <w:rPr>
          <w:i/>
        </w:rPr>
        <w:t>uint16, required</w:t>
      </w:r>
      <w:r w:rsidRPr="006879A9">
        <w:t>"</w:t>
      </w:r>
    </w:p>
    <w:p w14:paraId="3907534E" w14:textId="77777777" w:rsidR="006879A9" w:rsidRPr="006879A9" w:rsidRDefault="006879A9" w:rsidP="006879A9">
      <w:pPr>
        <w:pStyle w:val="Code"/>
      </w:pPr>
      <w:r w:rsidRPr="006879A9">
        <w:t xml:space="preserve">           sky_id="</w:t>
      </w:r>
      <w:r w:rsidRPr="006879A9">
        <w:rPr>
          <w:i/>
        </w:rPr>
        <w:t>uint16, required</w:t>
      </w:r>
      <w:r w:rsidRPr="006879A9">
        <w:t>"/&gt;</w:t>
      </w:r>
    </w:p>
    <w:p w14:paraId="6913BA8A" w14:textId="3F712683" w:rsidR="006879A9" w:rsidRDefault="006879A9" w:rsidP="006879A9">
      <w:pPr>
        <w:pStyle w:val="Code"/>
      </w:pPr>
      <w:r w:rsidRPr="006879A9">
        <w:t>&lt;/sky_logical_channel_number_descriptor&gt;</w:t>
      </w:r>
    </w:p>
    <w:p w14:paraId="504ECF34" w14:textId="41E08FD1" w:rsidR="00232B5F" w:rsidRDefault="00232B5F" w:rsidP="00232B5F">
      <w:pPr>
        <w:pStyle w:val="Appendix2"/>
      </w:pPr>
      <w:bookmarkStart w:id="895" w:name="_Toc162960223"/>
      <w:r>
        <w:lastRenderedPageBreak/>
        <w:t>Free TV Australia-defined descriptors (DVB private descriptors)</w:t>
      </w:r>
      <w:bookmarkEnd w:id="895"/>
    </w:p>
    <w:p w14:paraId="7A6FD3E8" w14:textId="4A543174" w:rsidR="00232B5F" w:rsidRDefault="00232B5F" w:rsidP="00232B5F">
      <w:pPr>
        <w:pStyle w:val="Appendix3"/>
      </w:pPr>
      <w:bookmarkStart w:id="896" w:name="_Toc162960224"/>
      <w:r>
        <w:t>australia_logical_channel_descriptor</w:t>
      </w:r>
      <w:bookmarkEnd w:id="896"/>
    </w:p>
    <w:p w14:paraId="2F215934" w14:textId="407F63FA"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1424C7">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7" w:name="_Toc162960225"/>
      <w:r>
        <w:t>AVS-defined descriptors (DVB private descriptors)</w:t>
      </w:r>
      <w:bookmarkEnd w:id="897"/>
    </w:p>
    <w:p w14:paraId="077BA7C7" w14:textId="77777777" w:rsidR="00601C47" w:rsidRDefault="00601C47" w:rsidP="00601C47">
      <w:pPr>
        <w:pStyle w:val="Appendix3"/>
      </w:pPr>
      <w:bookmarkStart w:id="898" w:name="_Toc162960226"/>
      <w:r>
        <w:t>AVS3_video_descriptor</w:t>
      </w:r>
      <w:bookmarkEnd w:id="89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9" w:name="_Toc162960227"/>
      <w:r>
        <w:t>AOM-defined descriptors (DVB private descriptors)</w:t>
      </w:r>
      <w:bookmarkEnd w:id="899"/>
    </w:p>
    <w:p w14:paraId="294D7C74" w14:textId="1CAC28E3" w:rsidR="001325B5" w:rsidRDefault="001325B5" w:rsidP="001325B5">
      <w:pPr>
        <w:pStyle w:val="Appendix3"/>
      </w:pPr>
      <w:bookmarkStart w:id="900" w:name="_Toc162960228"/>
      <w:r w:rsidRPr="001325B5">
        <w:t>AV1_video_descriptor</w:t>
      </w:r>
      <w:bookmarkEnd w:id="900"/>
    </w:p>
    <w:p w14:paraId="3CF1B75B" w14:textId="0226BE8A" w:rsidR="001325B5" w:rsidRPr="00C65EFB" w:rsidRDefault="001325B5" w:rsidP="001325B5">
      <w:r w:rsidRPr="00C65EFB">
        <w:t xml:space="preserve">Defined by </w:t>
      </w:r>
      <w:r>
        <w:t xml:space="preserve">AOM </w:t>
      </w:r>
      <w:r w:rsidRPr="00C65EFB">
        <w:t>in</w:t>
      </w:r>
      <w:r w:rsidRPr="001325B5">
        <w:t xml:space="preserve"> </w:t>
      </w:r>
      <w:r>
        <w:fldChar w:fldCharType="begin"/>
      </w:r>
      <w:r w:rsidRPr="001325B5">
        <w:instrText xml:space="preserve"> REF _Ref119261274 \r \h </w:instrText>
      </w:r>
      <w:r>
        <w:fldChar w:fldCharType="separate"/>
      </w:r>
      <w:r w:rsidR="001424C7">
        <w:t>[37]</w:t>
      </w:r>
      <w:r>
        <w:fldChar w:fldCharType="end"/>
      </w:r>
      <w:r w:rsidRPr="00C65EFB">
        <w:t>.</w:t>
      </w:r>
    </w:p>
    <w:p w14:paraId="61D1FA3F" w14:textId="3B182B9A" w:rsidR="001325B5" w:rsidRPr="001325B5" w:rsidRDefault="001325B5" w:rsidP="001325B5">
      <w:pPr>
        <w:pStyle w:val="Code"/>
      </w:pPr>
      <w:r w:rsidRPr="001325B5">
        <w:t>&lt;</w:t>
      </w:r>
      <w:r w:rsidRPr="001325B5">
        <w:rPr>
          <w:b/>
          <w:bCs/>
        </w:rPr>
        <w:t>AV1_video_descriptor</w:t>
      </w:r>
    </w:p>
    <w:p w14:paraId="4F7A40B1" w14:textId="77777777" w:rsidR="001325B5" w:rsidRPr="001325B5" w:rsidRDefault="001325B5" w:rsidP="001325B5">
      <w:pPr>
        <w:pStyle w:val="Code"/>
      </w:pPr>
      <w:r w:rsidRPr="001325B5">
        <w:t xml:space="preserve">    version="</w:t>
      </w:r>
      <w:r w:rsidRPr="001325B5">
        <w:rPr>
          <w:i/>
          <w:iCs/>
        </w:rPr>
        <w:t>uint7, required</w:t>
      </w:r>
      <w:r w:rsidRPr="001325B5">
        <w:t>"</w:t>
      </w:r>
    </w:p>
    <w:p w14:paraId="2010B62C" w14:textId="77777777" w:rsidR="001325B5" w:rsidRPr="001325B5" w:rsidRDefault="001325B5" w:rsidP="001325B5">
      <w:pPr>
        <w:pStyle w:val="Code"/>
      </w:pPr>
      <w:r w:rsidRPr="001325B5">
        <w:t xml:space="preserve">    seq_profile="</w:t>
      </w:r>
      <w:r w:rsidRPr="001325B5">
        <w:rPr>
          <w:i/>
          <w:iCs/>
        </w:rPr>
        <w:t>uint3, required</w:t>
      </w:r>
      <w:r w:rsidRPr="001325B5">
        <w:t>"</w:t>
      </w:r>
    </w:p>
    <w:p w14:paraId="3C2970BB" w14:textId="77777777" w:rsidR="001325B5" w:rsidRPr="001325B5" w:rsidRDefault="001325B5" w:rsidP="001325B5">
      <w:pPr>
        <w:pStyle w:val="Code"/>
      </w:pPr>
      <w:r w:rsidRPr="001325B5">
        <w:t xml:space="preserve">    seq_level_idx_0="</w:t>
      </w:r>
      <w:r w:rsidRPr="001325B5">
        <w:rPr>
          <w:i/>
          <w:iCs/>
        </w:rPr>
        <w:t>uint5, required</w:t>
      </w:r>
      <w:r w:rsidRPr="001325B5">
        <w:t>"</w:t>
      </w:r>
    </w:p>
    <w:p w14:paraId="1CD678FF" w14:textId="77777777" w:rsidR="001325B5" w:rsidRPr="001325B5" w:rsidRDefault="001325B5" w:rsidP="001325B5">
      <w:pPr>
        <w:pStyle w:val="Code"/>
      </w:pPr>
      <w:r w:rsidRPr="001325B5">
        <w:t xml:space="preserve">    seq_tier_0="</w:t>
      </w:r>
      <w:r w:rsidRPr="001325B5">
        <w:rPr>
          <w:i/>
          <w:iCs/>
        </w:rPr>
        <w:t>uint1, required</w:t>
      </w:r>
      <w:r w:rsidRPr="001325B5">
        <w:t>"</w:t>
      </w:r>
    </w:p>
    <w:p w14:paraId="6AEC97EA" w14:textId="77777777" w:rsidR="001325B5" w:rsidRPr="001325B5" w:rsidRDefault="001325B5" w:rsidP="001325B5">
      <w:pPr>
        <w:pStyle w:val="Code"/>
      </w:pPr>
      <w:r w:rsidRPr="001325B5">
        <w:t xml:space="preserve">    high_bitdepth="</w:t>
      </w:r>
      <w:r w:rsidRPr="001325B5">
        <w:rPr>
          <w:i/>
          <w:iCs/>
        </w:rPr>
        <w:t>bool, required</w:t>
      </w:r>
      <w:r w:rsidRPr="001325B5">
        <w:t>"</w:t>
      </w:r>
    </w:p>
    <w:p w14:paraId="118CDE94" w14:textId="77777777" w:rsidR="001325B5" w:rsidRPr="001325B5" w:rsidRDefault="001325B5" w:rsidP="001325B5">
      <w:pPr>
        <w:pStyle w:val="Code"/>
      </w:pPr>
      <w:r w:rsidRPr="001325B5">
        <w:t xml:space="preserve">    twelve_bit="</w:t>
      </w:r>
      <w:r w:rsidRPr="001325B5">
        <w:rPr>
          <w:i/>
          <w:iCs/>
        </w:rPr>
        <w:t>bool, required</w:t>
      </w:r>
      <w:r w:rsidRPr="001325B5">
        <w:t>"</w:t>
      </w:r>
    </w:p>
    <w:p w14:paraId="64437CE6" w14:textId="77777777" w:rsidR="001325B5" w:rsidRPr="001325B5" w:rsidRDefault="001325B5" w:rsidP="001325B5">
      <w:pPr>
        <w:pStyle w:val="Code"/>
      </w:pPr>
      <w:r w:rsidRPr="001325B5">
        <w:t xml:space="preserve">    monochrome="</w:t>
      </w:r>
      <w:r w:rsidRPr="001325B5">
        <w:rPr>
          <w:i/>
          <w:iCs/>
        </w:rPr>
        <w:t>bool, required</w:t>
      </w:r>
      <w:r w:rsidRPr="001325B5">
        <w:t>"</w:t>
      </w:r>
    </w:p>
    <w:p w14:paraId="0C1B790C" w14:textId="77777777" w:rsidR="001325B5" w:rsidRPr="001325B5" w:rsidRDefault="001325B5" w:rsidP="001325B5">
      <w:pPr>
        <w:pStyle w:val="Code"/>
      </w:pPr>
      <w:r w:rsidRPr="001325B5">
        <w:t xml:space="preserve">    chroma_subsampling_x="</w:t>
      </w:r>
      <w:r w:rsidRPr="001325B5">
        <w:rPr>
          <w:i/>
          <w:iCs/>
        </w:rPr>
        <w:t>bool, required</w:t>
      </w:r>
      <w:r w:rsidRPr="001325B5">
        <w:t>"</w:t>
      </w:r>
    </w:p>
    <w:p w14:paraId="14FF6DA5" w14:textId="77777777" w:rsidR="001325B5" w:rsidRPr="001325B5" w:rsidRDefault="001325B5" w:rsidP="001325B5">
      <w:pPr>
        <w:pStyle w:val="Code"/>
      </w:pPr>
      <w:r w:rsidRPr="001325B5">
        <w:t xml:space="preserve">    chroma_subsampling_y="</w:t>
      </w:r>
      <w:r w:rsidRPr="001325B5">
        <w:rPr>
          <w:i/>
          <w:iCs/>
        </w:rPr>
        <w:t>bool, required</w:t>
      </w:r>
      <w:r w:rsidRPr="001325B5">
        <w:t>"</w:t>
      </w:r>
    </w:p>
    <w:p w14:paraId="261E13D5" w14:textId="77777777" w:rsidR="001325B5" w:rsidRPr="001325B5" w:rsidRDefault="001325B5" w:rsidP="001325B5">
      <w:pPr>
        <w:pStyle w:val="Code"/>
      </w:pPr>
      <w:r w:rsidRPr="001325B5">
        <w:t xml:space="preserve">    chroma_sample_position="</w:t>
      </w:r>
      <w:r w:rsidRPr="001325B5">
        <w:rPr>
          <w:i/>
          <w:iCs/>
        </w:rPr>
        <w:t>unknown|vertical|colocated, required</w:t>
      </w:r>
      <w:r w:rsidRPr="001325B5">
        <w:t>"</w:t>
      </w:r>
    </w:p>
    <w:p w14:paraId="6AEB9164" w14:textId="77777777" w:rsidR="001325B5" w:rsidRPr="001325B5" w:rsidRDefault="001325B5" w:rsidP="001325B5">
      <w:pPr>
        <w:pStyle w:val="Code"/>
      </w:pPr>
      <w:r w:rsidRPr="001325B5">
        <w:t xml:space="preserve">    HDR_WCG_idc="</w:t>
      </w:r>
      <w:r w:rsidRPr="001325B5">
        <w:rPr>
          <w:i/>
          <w:iCs/>
        </w:rPr>
        <w:t>uint2, required</w:t>
      </w:r>
      <w:r w:rsidRPr="001325B5">
        <w:t>"</w:t>
      </w:r>
    </w:p>
    <w:p w14:paraId="3F3335DF" w14:textId="6A35A050" w:rsidR="001325B5" w:rsidRPr="001325B5" w:rsidRDefault="001325B5" w:rsidP="001325B5">
      <w:pPr>
        <w:pStyle w:val="Code"/>
      </w:pPr>
      <w:r w:rsidRPr="001325B5">
        <w:t xml:space="preserve">    initial_presentation_delay_minus_one="</w:t>
      </w:r>
      <w:r w:rsidRPr="001325B5">
        <w:rPr>
          <w:i/>
          <w:iCs/>
        </w:rPr>
        <w:t>uint4, optional</w:t>
      </w:r>
      <w:r w:rsidRPr="001325B5">
        <w:t>"/&gt;</w:t>
      </w:r>
    </w:p>
    <w:p w14:paraId="34E82CDB" w14:textId="77777777" w:rsidR="00F357F0" w:rsidRPr="00601C47" w:rsidRDefault="00F357F0" w:rsidP="00F357F0">
      <w:pPr>
        <w:pStyle w:val="Appendix2"/>
      </w:pPr>
      <w:bookmarkStart w:id="901" w:name="_Toc162960229"/>
      <w:r w:rsidRPr="00601C47">
        <w:t>SCTE-defined descriptors</w:t>
      </w:r>
      <w:bookmarkEnd w:id="901"/>
    </w:p>
    <w:p w14:paraId="4A0D968A" w14:textId="77777777" w:rsidR="001A6DAA" w:rsidRDefault="001A6DAA" w:rsidP="001000E6">
      <w:pPr>
        <w:pStyle w:val="Appendix3"/>
      </w:pPr>
      <w:bookmarkStart w:id="902" w:name="_Toc162960230"/>
      <w:r w:rsidRPr="000D63A9">
        <w:t>cue_identifier_descriptor</w:t>
      </w:r>
      <w:bookmarkEnd w:id="902"/>
    </w:p>
    <w:p w14:paraId="065502D4" w14:textId="756D3396" w:rsidR="00C65EFB" w:rsidRPr="00C65EFB" w:rsidRDefault="00C65EFB" w:rsidP="00C65EFB">
      <w:r w:rsidRPr="00C65EFB">
        <w:t xml:space="preserve">Defined by ANSI/SCTE in </w:t>
      </w:r>
      <w:r>
        <w:fldChar w:fldCharType="begin"/>
      </w:r>
      <w:r w:rsidRPr="00C65EFB">
        <w:instrText xml:space="preserve"> REF _Ref504844880 \r \h </w:instrText>
      </w:r>
      <w:r>
        <w:fldChar w:fldCharType="separate"/>
      </w:r>
      <w:r w:rsidR="001424C7">
        <w:t>[22]</w:t>
      </w:r>
      <w:r>
        <w:fldChar w:fldCharType="end"/>
      </w:r>
      <w:r w:rsidRPr="00C65EFB">
        <w:t>.</w:t>
      </w:r>
    </w:p>
    <w:p w14:paraId="065A3890" w14:textId="77777777" w:rsidR="001A6DAA" w:rsidRPr="00E16D22" w:rsidRDefault="001A6DAA" w:rsidP="001A6DAA">
      <w:pPr>
        <w:pStyle w:val="Code"/>
      </w:pPr>
      <w:r w:rsidRPr="00E16D22">
        <w:t>&lt;</w:t>
      </w:r>
      <w:r w:rsidRPr="00E16D22">
        <w:rPr>
          <w:b/>
        </w:rPr>
        <w:t>cue_identifier_descriptor</w:t>
      </w:r>
    </w:p>
    <w:p w14:paraId="4E38B2F8" w14:textId="77777777" w:rsidR="001A6DAA" w:rsidRPr="00FD1AB3" w:rsidRDefault="001A6DAA" w:rsidP="001A6DAA">
      <w:pPr>
        <w:pStyle w:val="Code"/>
        <w:ind w:left="0"/>
        <w:rPr>
          <w:i/>
        </w:rPr>
      </w:pPr>
      <w:r w:rsidRPr="000E405B">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lastRenderedPageBreak/>
        <w:t>&lt;/cue_identifier_descriptor&gt;</w:t>
      </w:r>
    </w:p>
    <w:p w14:paraId="33F34705" w14:textId="77777777" w:rsidR="00981AF2" w:rsidRDefault="00981AF2" w:rsidP="00981AF2">
      <w:pPr>
        <w:pStyle w:val="Appendix3"/>
      </w:pPr>
      <w:bookmarkStart w:id="903" w:name="_Toc162960231"/>
      <w:r>
        <w:t>EAS_audio_file_descriptor</w:t>
      </w:r>
      <w:bookmarkEnd w:id="903"/>
    </w:p>
    <w:p w14:paraId="16F86CD3" w14:textId="19E9B712" w:rsidR="00981AF2" w:rsidRPr="00981AF2" w:rsidRDefault="00981AF2" w:rsidP="00981AF2">
      <w:r>
        <w:t xml:space="preserve">Defined by ANSI/SCTE in </w:t>
      </w:r>
      <w:r>
        <w:fldChar w:fldCharType="begin"/>
      </w:r>
      <w:r>
        <w:instrText xml:space="preserve"> REF _Ref19281745 \r \h </w:instrText>
      </w:r>
      <w:r>
        <w:fldChar w:fldCharType="separate"/>
      </w:r>
      <w:r w:rsidR="001424C7">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4" w:name="_Toc162960232"/>
      <w:r>
        <w:t>EAS_inband_details_channel_descriptor</w:t>
      </w:r>
      <w:bookmarkEnd w:id="904"/>
    </w:p>
    <w:p w14:paraId="201B3F86" w14:textId="28F48AA4" w:rsidR="00616A50" w:rsidRPr="00981AF2" w:rsidRDefault="00616A50" w:rsidP="00616A50">
      <w:r>
        <w:t xml:space="preserve">Defined by ANSI/SCTE in </w:t>
      </w:r>
      <w:r>
        <w:fldChar w:fldCharType="begin"/>
      </w:r>
      <w:r>
        <w:instrText xml:space="preserve"> REF _Ref19281745 \r \h </w:instrText>
      </w:r>
      <w:r>
        <w:fldChar w:fldCharType="separate"/>
      </w:r>
      <w:r w:rsidR="001424C7">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5" w:name="_Toc162960233"/>
      <w:r>
        <w:t>EAS_inband_exception_channels_descriptor</w:t>
      </w:r>
      <w:bookmarkEnd w:id="905"/>
    </w:p>
    <w:p w14:paraId="60F053F3" w14:textId="2AE02EE9" w:rsidR="00616A50" w:rsidRPr="00981AF2" w:rsidRDefault="00616A50" w:rsidP="00616A50">
      <w:r>
        <w:t xml:space="preserve">Defined by ANSI/SCTE in </w:t>
      </w:r>
      <w:r>
        <w:fldChar w:fldCharType="begin"/>
      </w:r>
      <w:r>
        <w:instrText xml:space="preserve"> REF _Ref19281745 \r \h </w:instrText>
      </w:r>
      <w:r>
        <w:fldChar w:fldCharType="separate"/>
      </w:r>
      <w:r w:rsidR="001424C7">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6" w:name="_Toc162960234"/>
      <w:r>
        <w:t>EAS_metadata_descriptor</w:t>
      </w:r>
      <w:bookmarkEnd w:id="906"/>
    </w:p>
    <w:p w14:paraId="72D224F4" w14:textId="0ED6CC61" w:rsidR="00616A50" w:rsidRPr="00981AF2" w:rsidRDefault="00616A50" w:rsidP="00616A50">
      <w:r>
        <w:t xml:space="preserve">Defined by ANSI/SCTE in </w:t>
      </w:r>
      <w:r>
        <w:fldChar w:fldCharType="begin"/>
      </w:r>
      <w:r>
        <w:instrText xml:space="preserve"> REF _Ref19684103 \r \h </w:instrText>
      </w:r>
      <w:r>
        <w:fldChar w:fldCharType="separate"/>
      </w:r>
      <w:r w:rsidR="001424C7">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pPr>
      <w:bookmarkStart w:id="907" w:name="_Toc162960235"/>
      <w:r w:rsidRPr="005270C3">
        <w:t>splice_avail_descriptor</w:t>
      </w:r>
      <w:bookmarkEnd w:id="907"/>
      <w:r w:rsidRPr="005270C3">
        <w:t xml:space="preserve"> </w:t>
      </w:r>
    </w:p>
    <w:p w14:paraId="4C92E0D8" w14:textId="700EA0F1" w:rsidR="00B47BA6" w:rsidRDefault="00B47BA6" w:rsidP="00B47BA6">
      <w:r>
        <w:t xml:space="preserve">Defined by ANSI/SCTE in </w:t>
      </w:r>
      <w:r>
        <w:fldChar w:fldCharType="begin"/>
      </w:r>
      <w:r>
        <w:instrText xml:space="preserve"> REF _Ref504844880 \r \h </w:instrText>
      </w:r>
      <w:r>
        <w:fldChar w:fldCharType="separate"/>
      </w:r>
      <w:r w:rsidR="001424C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pPr>
      <w:r w:rsidRPr="00E16D22">
        <w:t>&lt;</w:t>
      </w:r>
      <w:r w:rsidRPr="00E16D22">
        <w:rPr>
          <w:b/>
        </w:rPr>
        <w:t>splice_avail_descriptor</w:t>
      </w:r>
    </w:p>
    <w:p w14:paraId="604B5793" w14:textId="77777777" w:rsidR="00B47BA6" w:rsidRPr="00E16D22" w:rsidRDefault="00B47BA6" w:rsidP="00B47BA6">
      <w:pPr>
        <w:pStyle w:val="Code"/>
      </w:pPr>
      <w:r w:rsidRPr="00E16D22">
        <w:t xml:space="preserve">    identifier="</w:t>
      </w:r>
      <w:r w:rsidRPr="00E16D22">
        <w:rPr>
          <w:i/>
        </w:rPr>
        <w:t>uint32, default=0x43554549</w:t>
      </w:r>
      <w:r w:rsidRPr="00E16D22">
        <w:t>"</w:t>
      </w:r>
    </w:p>
    <w:p w14:paraId="456B9677" w14:textId="77777777" w:rsidR="00B47BA6" w:rsidRPr="00260793" w:rsidRDefault="00B47BA6" w:rsidP="00B47BA6">
      <w:pPr>
        <w:pStyle w:val="Code"/>
      </w:pPr>
      <w:r w:rsidRPr="00E16D22">
        <w:t xml:space="preserve">    </w:t>
      </w:r>
      <w:r>
        <w:t>provider_avail_id="</w:t>
      </w:r>
      <w:r w:rsidRPr="005270C3">
        <w:rPr>
          <w:i/>
        </w:rPr>
        <w:t>uint32, required</w:t>
      </w:r>
      <w:r>
        <w:t>"/</w:t>
      </w:r>
      <w:r w:rsidRPr="00A81A7E">
        <w:t>&gt;</w:t>
      </w:r>
    </w:p>
    <w:p w14:paraId="4B783AEE" w14:textId="77777777" w:rsidR="00B47BA6" w:rsidRDefault="00B47BA6" w:rsidP="00B47BA6">
      <w:pPr>
        <w:pStyle w:val="Appendix3"/>
      </w:pPr>
      <w:bookmarkStart w:id="908" w:name="_Toc162960236"/>
      <w:r w:rsidRPr="005270C3">
        <w:t>splice_DTMF_descriptor</w:t>
      </w:r>
      <w:bookmarkEnd w:id="908"/>
    </w:p>
    <w:p w14:paraId="5E79A549" w14:textId="6A4D5080" w:rsidR="00B47BA6" w:rsidRDefault="00B47BA6" w:rsidP="00B47BA6">
      <w:r>
        <w:t xml:space="preserve">Defined by ANSI/SCTE in </w:t>
      </w:r>
      <w:r>
        <w:fldChar w:fldCharType="begin"/>
      </w:r>
      <w:r>
        <w:instrText xml:space="preserve"> REF _Ref504844880 \r \h </w:instrText>
      </w:r>
      <w:r>
        <w:fldChar w:fldCharType="separate"/>
      </w:r>
      <w:r w:rsidR="001424C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t>&gt;</w:t>
      </w:r>
    </w:p>
    <w:p w14:paraId="51CD5578" w14:textId="77777777" w:rsidR="00B47BA6" w:rsidRDefault="00B47BA6" w:rsidP="00B47BA6">
      <w:pPr>
        <w:pStyle w:val="Appendix3"/>
      </w:pPr>
      <w:bookmarkStart w:id="909" w:name="_Toc162960237"/>
      <w:r w:rsidRPr="006B5BA6">
        <w:t>splice_segmentation_descriptor</w:t>
      </w:r>
      <w:bookmarkEnd w:id="909"/>
    </w:p>
    <w:p w14:paraId="4D54B4DC" w14:textId="7611A0D6" w:rsidR="00B47BA6" w:rsidRDefault="00B47BA6" w:rsidP="00CE6802">
      <w:r>
        <w:t xml:space="preserve">Defined by ANSI/SCTE in </w:t>
      </w:r>
      <w:r>
        <w:fldChar w:fldCharType="begin"/>
      </w:r>
      <w:r>
        <w:instrText xml:space="preserve"> REF _Ref504844880 \r \h </w:instrText>
      </w:r>
      <w:r>
        <w:fldChar w:fldCharType="separate"/>
      </w:r>
      <w:r w:rsidR="001424C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322547" w:rsidRDefault="00B47BA6" w:rsidP="00B47BA6">
      <w:pPr>
        <w:pStyle w:val="Code"/>
      </w:pPr>
      <w:r w:rsidRPr="00322547">
        <w:t>&lt;</w:t>
      </w:r>
      <w:r w:rsidRPr="00322547">
        <w:rPr>
          <w:b/>
        </w:rPr>
        <w:t>splice_segmentation_descriptor</w:t>
      </w:r>
    </w:p>
    <w:p w14:paraId="5784859E" w14:textId="77777777" w:rsidR="00B47BA6" w:rsidRPr="00322547" w:rsidRDefault="00B47BA6" w:rsidP="00B47BA6">
      <w:pPr>
        <w:pStyle w:val="Code"/>
      </w:pPr>
      <w:r w:rsidRPr="00322547">
        <w:t xml:space="preserve">    identifier="</w:t>
      </w:r>
      <w:r w:rsidRPr="00322547">
        <w:rPr>
          <w:i/>
        </w:rPr>
        <w:t>uint32, default=0x43554549</w:t>
      </w:r>
      <w:r w:rsidRPr="00322547">
        <w:t>"</w:t>
      </w:r>
    </w:p>
    <w:p w14:paraId="1206EBF2" w14:textId="77777777" w:rsidR="00B47BA6" w:rsidRDefault="00B47BA6" w:rsidP="00B47BA6">
      <w:pPr>
        <w:pStyle w:val="Code"/>
      </w:pPr>
      <w:r w:rsidRPr="00322547">
        <w:t xml:space="preserve">    </w:t>
      </w:r>
      <w:r>
        <w:t>segmentation_event_id="</w:t>
      </w:r>
      <w:r w:rsidRPr="006B5BA6">
        <w:rPr>
          <w:i/>
        </w:rPr>
        <w:t>uint32, required</w:t>
      </w:r>
      <w:r>
        <w:t>"</w:t>
      </w:r>
    </w:p>
    <w:p w14:paraId="2E966BD2" w14:textId="77777777" w:rsidR="00B47BA6" w:rsidRDefault="00B47BA6" w:rsidP="00B47BA6">
      <w:pPr>
        <w:pStyle w:val="Code"/>
      </w:pPr>
      <w:r>
        <w:lastRenderedPageBreak/>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pPr>
      <w:r>
        <w:t xml:space="preserve">    </w:t>
      </w:r>
      <w:r w:rsidRPr="006B5BA6">
        <w:t>device_restrictions="</w:t>
      </w:r>
      <w:r w:rsidRPr="00E51D37">
        <w:rPr>
          <w:i/>
        </w:rPr>
        <w:t>uint2, default=3</w:t>
      </w:r>
      <w:r w:rsidRPr="006B5BA6">
        <w:t>"</w:t>
      </w:r>
    </w:p>
    <w:p w14:paraId="643235D3" w14:textId="77777777" w:rsidR="00B47BA6" w:rsidRPr="006B5BA6" w:rsidRDefault="00B47BA6" w:rsidP="00B47BA6">
      <w:pPr>
        <w:pStyle w:val="Code"/>
      </w:pPr>
      <w:r w:rsidRPr="006B5BA6">
        <w:t xml:space="preserve">    segmentation_duration="</w:t>
      </w:r>
      <w:r w:rsidRPr="00E51D37">
        <w:rPr>
          <w:i/>
        </w:rPr>
        <w:t>uint40, optional</w:t>
      </w:r>
      <w:r w:rsidRPr="006B5BA6">
        <w:t>"</w:t>
      </w:r>
    </w:p>
    <w:p w14:paraId="7547DC8E" w14:textId="77777777" w:rsidR="00B47BA6" w:rsidRDefault="00B47BA6" w:rsidP="00B47BA6">
      <w:pPr>
        <w:pStyle w:val="Code"/>
      </w:pPr>
      <w:r w:rsidRPr="006B5BA6">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0" w:name="_Toc162960238"/>
      <w:r w:rsidRPr="005270C3">
        <w:t>splice_time_descriptor</w:t>
      </w:r>
      <w:bookmarkEnd w:id="910"/>
    </w:p>
    <w:p w14:paraId="2C553253" w14:textId="4296DC74" w:rsidR="00B47BA6" w:rsidRDefault="00B47BA6" w:rsidP="00B47BA6">
      <w:r>
        <w:t xml:space="preserve">Defined by ANSI/SCTE in </w:t>
      </w:r>
      <w:r>
        <w:fldChar w:fldCharType="begin"/>
      </w:r>
      <w:r>
        <w:instrText xml:space="preserve"> REF _Ref504844880 \r \h </w:instrText>
      </w:r>
      <w:r>
        <w:fldChar w:fldCharType="separate"/>
      </w:r>
      <w:r w:rsidR="001424C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pPr>
      <w:r>
        <w:t xml:space="preserve">    UTC_offset="</w:t>
      </w:r>
      <w:r w:rsidRPr="005270C3">
        <w:rPr>
          <w:i/>
        </w:rPr>
        <w:t>uint16, required</w:t>
      </w:r>
      <w:r>
        <w:t>"/</w:t>
      </w:r>
      <w:r w:rsidRPr="00A81A7E">
        <w:t>&gt;</w:t>
      </w:r>
    </w:p>
    <w:p w14:paraId="5BCE4B55" w14:textId="77777777" w:rsidR="008C74DA" w:rsidRDefault="008C74DA" w:rsidP="008C74DA">
      <w:pPr>
        <w:pStyle w:val="Appendix2"/>
      </w:pPr>
      <w:bookmarkStart w:id="911" w:name="_Toc162960239"/>
      <w:r>
        <w:t>ATSC-defined descriptors</w:t>
      </w:r>
      <w:bookmarkEnd w:id="911"/>
    </w:p>
    <w:p w14:paraId="142CDC64" w14:textId="77777777" w:rsidR="006B29C1" w:rsidRDefault="006B29C1" w:rsidP="006B29C1">
      <w:pPr>
        <w:pStyle w:val="Appendix3"/>
      </w:pPr>
      <w:bookmarkStart w:id="912" w:name="_Toc162960240"/>
      <w:r w:rsidRPr="006B29C1">
        <w:t>AC3_audio</w:t>
      </w:r>
      <w:r w:rsidR="001D6720">
        <w:t>_</w:t>
      </w:r>
      <w:r w:rsidR="002D5355">
        <w:t>stream_</w:t>
      </w:r>
      <w:r w:rsidR="001D6720">
        <w:t>d</w:t>
      </w:r>
      <w:r w:rsidRPr="006B29C1">
        <w:t>escriptor</w:t>
      </w:r>
      <w:bookmarkEnd w:id="912"/>
    </w:p>
    <w:p w14:paraId="180F9A02" w14:textId="3EE2B8F3" w:rsidR="006B29C1" w:rsidRDefault="006B29C1" w:rsidP="006B29C1">
      <w:r>
        <w:t xml:space="preserve">Defined by ATSC in </w:t>
      </w:r>
      <w:r>
        <w:fldChar w:fldCharType="begin"/>
      </w:r>
      <w:r>
        <w:instrText xml:space="preserve"> REF _Ref20001292 \r \h </w:instrText>
      </w:r>
      <w:r>
        <w:fldChar w:fldCharType="separate"/>
      </w:r>
      <w:r w:rsidR="001424C7">
        <w:t>[24]</w:t>
      </w:r>
      <w:r>
        <w:fldChar w:fldCharType="end"/>
      </w:r>
      <w:r>
        <w:t>.</w:t>
      </w:r>
    </w:p>
    <w:p w14:paraId="2994029D" w14:textId="57454CEC"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424C7">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3" w:name="_Toc162960241"/>
      <w:r>
        <w:t>caption_service_descriptor</w:t>
      </w:r>
      <w:bookmarkEnd w:id="913"/>
    </w:p>
    <w:p w14:paraId="543DA4DF" w14:textId="064720BA" w:rsidR="00BC27CF" w:rsidRPr="00BC27CF" w:rsidRDefault="00BC27CF" w:rsidP="00BC27CF">
      <w:r>
        <w:t xml:space="preserve">Defined by ATSC in </w:t>
      </w:r>
      <w:r>
        <w:fldChar w:fldCharType="begin"/>
      </w:r>
      <w:r>
        <w:instrText xml:space="preserve"> REF _Ref2189577 \r \h </w:instrText>
      </w:r>
      <w:r>
        <w:fldChar w:fldCharType="separate"/>
      </w:r>
      <w:r w:rsidR="001424C7">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lastRenderedPageBreak/>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4" w:name="_Toc162960242"/>
      <w:r w:rsidRPr="003E6CC0">
        <w:t>component_name_descriptor</w:t>
      </w:r>
      <w:bookmarkEnd w:id="914"/>
    </w:p>
    <w:p w14:paraId="0E8AE2A0" w14:textId="4C5BA475" w:rsidR="008C74DA" w:rsidRDefault="008C74DA" w:rsidP="008C74DA">
      <w:r>
        <w:t xml:space="preserve">Defined by ATSC in </w:t>
      </w:r>
      <w:r>
        <w:fldChar w:fldCharType="begin"/>
      </w:r>
      <w:r>
        <w:instrText xml:space="preserve"> REF _Ref2189577 \r \h </w:instrText>
      </w:r>
      <w:r>
        <w:fldChar w:fldCharType="separate"/>
      </w:r>
      <w:r w:rsidR="001424C7">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5" w:name="_Toc162960243"/>
      <w:r>
        <w:t>content_advisory_descriptor</w:t>
      </w:r>
      <w:bookmarkEnd w:id="915"/>
    </w:p>
    <w:p w14:paraId="3359827C" w14:textId="7041596E" w:rsidR="00635024" w:rsidRPr="00635024" w:rsidRDefault="00635024" w:rsidP="00635024">
      <w:r>
        <w:t xml:space="preserve">Defined by ATSC in </w:t>
      </w:r>
      <w:r>
        <w:fldChar w:fldCharType="begin"/>
      </w:r>
      <w:r>
        <w:instrText xml:space="preserve"> REF _Ref2189577 \r \h </w:instrText>
      </w:r>
      <w:r>
        <w:fldChar w:fldCharType="separate"/>
      </w:r>
      <w:r w:rsidR="001424C7">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6" w:name="_Toc162960244"/>
      <w:r>
        <w:t>dcc_arriving_request_descriptor</w:t>
      </w:r>
      <w:bookmarkEnd w:id="916"/>
    </w:p>
    <w:p w14:paraId="0E7A9B42" w14:textId="1D4394DF" w:rsidR="00BA4D43" w:rsidRPr="00BA4D43" w:rsidRDefault="00BA4D43" w:rsidP="00BA4D43">
      <w:r>
        <w:t xml:space="preserve">Defined by ATSC in </w:t>
      </w:r>
      <w:r>
        <w:fldChar w:fldCharType="begin"/>
      </w:r>
      <w:r>
        <w:instrText xml:space="preserve"> REF _Ref2189577 \r \h </w:instrText>
      </w:r>
      <w:r>
        <w:fldChar w:fldCharType="separate"/>
      </w:r>
      <w:r w:rsidR="001424C7">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7" w:name="_Toc162960245"/>
      <w:r>
        <w:t>dcc_departing_request_descriptor</w:t>
      </w:r>
      <w:bookmarkEnd w:id="917"/>
    </w:p>
    <w:p w14:paraId="0E6AAE76" w14:textId="1EC43A48" w:rsidR="00BA4D43" w:rsidRPr="00BA4D43" w:rsidRDefault="00BA4D43" w:rsidP="00BA4D43">
      <w:r>
        <w:t xml:space="preserve">Defined by ATSC in </w:t>
      </w:r>
      <w:r>
        <w:fldChar w:fldCharType="begin"/>
      </w:r>
      <w:r>
        <w:instrText xml:space="preserve"> REF _Ref2189577 \r \h </w:instrText>
      </w:r>
      <w:r>
        <w:fldChar w:fldCharType="separate"/>
      </w:r>
      <w:r w:rsidR="001424C7">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8" w:name="_Toc162960246"/>
      <w:r w:rsidRPr="001D6720">
        <w:t>EAC3_audio_descriptor</w:t>
      </w:r>
      <w:bookmarkEnd w:id="918"/>
    </w:p>
    <w:p w14:paraId="6E027FB3" w14:textId="3E27541E" w:rsidR="001D6720" w:rsidRDefault="001D6720" w:rsidP="001D6720">
      <w:r>
        <w:t xml:space="preserve">Defined by ATSC in </w:t>
      </w:r>
      <w:r>
        <w:fldChar w:fldCharType="begin"/>
      </w:r>
      <w:r>
        <w:instrText xml:space="preserve"> REF _Ref20001292 \r \h </w:instrText>
      </w:r>
      <w:r>
        <w:fldChar w:fldCharType="separate"/>
      </w:r>
      <w:r w:rsidR="001424C7">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pPr>
      <w:r w:rsidRPr="006047C1">
        <w:t>&lt;</w:t>
      </w:r>
      <w:r w:rsidRPr="006047C1">
        <w:rPr>
          <w:b/>
        </w:rPr>
        <w:t>ATSC_EAC3_audio_descriptor</w:t>
      </w:r>
    </w:p>
    <w:p w14:paraId="42CA651C" w14:textId="77777777" w:rsidR="006047C1" w:rsidRPr="006047C1" w:rsidRDefault="006047C1" w:rsidP="006047C1">
      <w:pPr>
        <w:pStyle w:val="Code"/>
      </w:pPr>
      <w:r w:rsidRPr="006047C1">
        <w:t xml:space="preserve">    mixinfoexists="</w:t>
      </w:r>
      <w:r w:rsidRPr="006047C1">
        <w:rPr>
          <w:i/>
        </w:rPr>
        <w:t>bool, required</w:t>
      </w:r>
      <w:r w:rsidRPr="006047C1">
        <w:t>"</w:t>
      </w:r>
    </w:p>
    <w:p w14:paraId="6995BBE2" w14:textId="77777777" w:rsidR="006047C1" w:rsidRPr="006047C1" w:rsidRDefault="006047C1" w:rsidP="006047C1">
      <w:pPr>
        <w:pStyle w:val="Code"/>
      </w:pPr>
      <w:r w:rsidRPr="006047C1">
        <w:t xml:space="preserve">    full_service="</w:t>
      </w:r>
      <w:r w:rsidRPr="006047C1">
        <w:rPr>
          <w:i/>
        </w:rPr>
        <w:t>bool, required</w:t>
      </w:r>
      <w:r w:rsidRPr="006047C1">
        <w:t>"</w:t>
      </w:r>
    </w:p>
    <w:p w14:paraId="3055CFB4" w14:textId="77777777" w:rsidR="006047C1" w:rsidRPr="006047C1" w:rsidRDefault="006047C1" w:rsidP="006047C1">
      <w:pPr>
        <w:pStyle w:val="Code"/>
      </w:pPr>
      <w:r w:rsidRPr="006047C1">
        <w:t xml:space="preserve">    audio_service_type="</w:t>
      </w:r>
      <w:r w:rsidRPr="006047C1">
        <w:rPr>
          <w:i/>
        </w:rPr>
        <w:t>uint3, required</w:t>
      </w:r>
      <w:r w:rsidRPr="006047C1">
        <w:t>"</w:t>
      </w:r>
    </w:p>
    <w:p w14:paraId="670DF6DE" w14:textId="77777777" w:rsidR="006047C1" w:rsidRPr="006047C1" w:rsidRDefault="006047C1" w:rsidP="006047C1">
      <w:pPr>
        <w:pStyle w:val="Code"/>
      </w:pPr>
      <w:r w:rsidRPr="006047C1">
        <w:t xml:space="preserve">    number_of_channels="</w:t>
      </w:r>
      <w:r w:rsidRPr="006047C1">
        <w:rPr>
          <w:i/>
        </w:rPr>
        <w:t>uint3, required</w:t>
      </w:r>
      <w:r w:rsidRPr="006047C1">
        <w:t>"</w:t>
      </w:r>
    </w:p>
    <w:p w14:paraId="1DC4919F" w14:textId="77777777" w:rsidR="006047C1" w:rsidRPr="006047C1" w:rsidRDefault="006047C1" w:rsidP="006047C1">
      <w:pPr>
        <w:pStyle w:val="Code"/>
      </w:pPr>
      <w:r w:rsidRPr="006047C1">
        <w:t xml:space="preserve">    bsid="</w:t>
      </w:r>
      <w:r w:rsidRPr="006047C1">
        <w:rPr>
          <w:i/>
        </w:rPr>
        <w:t>uint5, optional</w:t>
      </w:r>
      <w:r w:rsidRPr="006047C1">
        <w:t>"</w:t>
      </w:r>
    </w:p>
    <w:p w14:paraId="1913349D" w14:textId="77777777" w:rsidR="006047C1" w:rsidRPr="006047C1" w:rsidRDefault="006047C1" w:rsidP="006047C1">
      <w:pPr>
        <w:pStyle w:val="Code"/>
      </w:pPr>
      <w:r w:rsidRPr="006047C1">
        <w:t xml:space="preserve">    priority="</w:t>
      </w:r>
      <w:r w:rsidRPr="006047C1">
        <w:rPr>
          <w:i/>
        </w:rPr>
        <w:t>uint2, optional</w:t>
      </w:r>
      <w:r w:rsidRPr="006047C1">
        <w:t>"</w:t>
      </w:r>
    </w:p>
    <w:p w14:paraId="10D63930" w14:textId="77777777" w:rsidR="006047C1" w:rsidRPr="006047C1" w:rsidRDefault="006047C1" w:rsidP="006047C1">
      <w:pPr>
        <w:pStyle w:val="Code"/>
      </w:pPr>
      <w:r w:rsidRPr="006047C1">
        <w:t xml:space="preserve">    mainid="</w:t>
      </w:r>
      <w:r w:rsidRPr="006047C1">
        <w:rPr>
          <w:i/>
        </w:rPr>
        <w:t>uint3, optional</w:t>
      </w:r>
      <w:r w:rsidRPr="006047C1">
        <w:t>"</w:t>
      </w:r>
    </w:p>
    <w:p w14:paraId="055CAB3A" w14:textId="77777777" w:rsidR="006047C1" w:rsidRPr="006047C1" w:rsidRDefault="006047C1" w:rsidP="006047C1">
      <w:pPr>
        <w:pStyle w:val="Code"/>
      </w:pPr>
      <w:r w:rsidRPr="006047C1">
        <w:lastRenderedPageBreak/>
        <w:t xml:space="preserve">    asvc="</w:t>
      </w:r>
      <w:r w:rsidRPr="006047C1">
        <w:rPr>
          <w:i/>
        </w:rPr>
        <w:t>uint8, optional</w:t>
      </w:r>
      <w:r w:rsidRPr="006047C1">
        <w:t>"</w:t>
      </w:r>
    </w:p>
    <w:p w14:paraId="4F2179CE" w14:textId="77777777" w:rsidR="006047C1" w:rsidRPr="006047C1" w:rsidRDefault="006047C1" w:rsidP="006047C1">
      <w:pPr>
        <w:pStyle w:val="Code"/>
      </w:pPr>
      <w:r w:rsidRPr="006047C1">
        <w:t xml:space="preserve">    substream1="</w:t>
      </w:r>
      <w:r w:rsidRPr="006047C1">
        <w:rPr>
          <w:i/>
        </w:rPr>
        <w:t>uint8, optional</w:t>
      </w:r>
      <w:r w:rsidRPr="006047C1">
        <w:t>"</w:t>
      </w:r>
    </w:p>
    <w:p w14:paraId="524AB458" w14:textId="77777777" w:rsidR="006047C1" w:rsidRPr="006047C1" w:rsidRDefault="006047C1" w:rsidP="006047C1">
      <w:pPr>
        <w:pStyle w:val="Code"/>
      </w:pPr>
      <w:r w:rsidRPr="006047C1">
        <w:t xml:space="preserve">    substream2="</w:t>
      </w:r>
      <w:r w:rsidRPr="006047C1">
        <w:rPr>
          <w:i/>
        </w:rPr>
        <w:t>uint8, optional</w:t>
      </w:r>
      <w:r w:rsidRPr="006047C1">
        <w:t>"</w:t>
      </w:r>
    </w:p>
    <w:p w14:paraId="16F56C03" w14:textId="77777777" w:rsidR="006047C1" w:rsidRPr="006047C1" w:rsidRDefault="006047C1" w:rsidP="006047C1">
      <w:pPr>
        <w:pStyle w:val="Code"/>
      </w:pPr>
      <w:r w:rsidRPr="006047C1">
        <w:t xml:space="preserve">    substream3="</w:t>
      </w:r>
      <w:r w:rsidRPr="006047C1">
        <w:rPr>
          <w:i/>
        </w:rPr>
        <w:t>uint8, optional</w:t>
      </w:r>
      <w:r w:rsidRPr="006047C1">
        <w:t>"</w:t>
      </w:r>
    </w:p>
    <w:p w14:paraId="603D72F9" w14:textId="77777777" w:rsidR="006047C1" w:rsidRPr="006047C1" w:rsidRDefault="006047C1" w:rsidP="006047C1">
      <w:pPr>
        <w:pStyle w:val="Code"/>
      </w:pPr>
      <w:r w:rsidRPr="006047C1">
        <w:t xml:space="preserve">    language="</w:t>
      </w:r>
      <w:r w:rsidRPr="006047C1">
        <w:rPr>
          <w:i/>
        </w:rPr>
        <w:t>char3, optional</w:t>
      </w:r>
      <w:r w:rsidRPr="006047C1">
        <w:t>"</w:t>
      </w:r>
    </w:p>
    <w:p w14:paraId="3070AA07" w14:textId="77777777" w:rsidR="006047C1" w:rsidRPr="006047C1" w:rsidRDefault="006047C1" w:rsidP="006047C1">
      <w:pPr>
        <w:pStyle w:val="Code"/>
      </w:pPr>
      <w:r w:rsidRPr="006047C1">
        <w:t xml:space="preserve">    language_2="</w:t>
      </w:r>
      <w:r w:rsidRPr="006047C1">
        <w:rPr>
          <w:i/>
        </w:rPr>
        <w:t>char3, optional</w:t>
      </w:r>
      <w:r w:rsidRPr="006047C1">
        <w:t>"</w:t>
      </w:r>
    </w:p>
    <w:p w14:paraId="6D3793C6" w14:textId="77777777" w:rsidR="006047C1" w:rsidRPr="006047C1" w:rsidRDefault="006047C1" w:rsidP="006047C1">
      <w:pPr>
        <w:pStyle w:val="Code"/>
      </w:pPr>
      <w:r w:rsidRPr="006047C1">
        <w:t xml:space="preserve">    substream1_lang="</w:t>
      </w:r>
      <w:r w:rsidRPr="006047C1">
        <w:rPr>
          <w:i/>
        </w:rPr>
        <w:t>char3, optional</w:t>
      </w:r>
      <w:r w:rsidRPr="006047C1">
        <w:t>"</w:t>
      </w:r>
    </w:p>
    <w:p w14:paraId="082D0CD7" w14:textId="77777777" w:rsidR="006047C1" w:rsidRPr="006047C1" w:rsidRDefault="006047C1" w:rsidP="006047C1">
      <w:pPr>
        <w:pStyle w:val="Code"/>
      </w:pPr>
      <w:r w:rsidRPr="006047C1">
        <w:t xml:space="preserve">    substream2_lang="</w:t>
      </w:r>
      <w:r w:rsidRPr="006047C1">
        <w:rPr>
          <w:i/>
        </w:rPr>
        <w:t>char3, optional</w:t>
      </w:r>
      <w:r w:rsidRPr="006047C1">
        <w:t>"</w:t>
      </w:r>
    </w:p>
    <w:p w14:paraId="43525BF6" w14:textId="77777777" w:rsidR="006047C1" w:rsidRPr="006047C1" w:rsidRDefault="006047C1" w:rsidP="006047C1">
      <w:pPr>
        <w:pStyle w:val="Code"/>
      </w:pPr>
      <w:r w:rsidRPr="006047C1">
        <w:t xml:space="preserve">    substream3_lang="</w:t>
      </w:r>
      <w:r w:rsidRPr="006047C1">
        <w:rPr>
          <w:i/>
        </w:rPr>
        <w:t>char3, optional</w:t>
      </w:r>
      <w:r w:rsidRPr="006047C1">
        <w:t>"&gt;</w:t>
      </w:r>
    </w:p>
    <w:p w14:paraId="499ECDA0" w14:textId="77777777" w:rsidR="006047C1" w:rsidRPr="006047C1" w:rsidRDefault="006047C1" w:rsidP="006047C1">
      <w:pPr>
        <w:pStyle w:val="Code"/>
      </w:pPr>
      <w:r w:rsidRPr="006047C1">
        <w:t xml:space="preserve">  &lt;additional_info&gt;</w:t>
      </w:r>
    </w:p>
    <w:p w14:paraId="6C43441F" w14:textId="77777777" w:rsidR="006047C1" w:rsidRPr="006047C1" w:rsidRDefault="006047C1" w:rsidP="006047C1">
      <w:pPr>
        <w:pStyle w:val="Code"/>
        <w:rPr>
          <w:i/>
        </w:rPr>
      </w:pPr>
      <w:r w:rsidRPr="006047C1">
        <w:t xml:space="preserve">    </w:t>
      </w:r>
      <w:r w:rsidRPr="006047C1">
        <w:rPr>
          <w:i/>
        </w:rPr>
        <w:t>Hexadecimal content</w:t>
      </w:r>
    </w:p>
    <w:p w14:paraId="6B9940A9" w14:textId="77777777" w:rsidR="006047C1" w:rsidRPr="006047C1" w:rsidRDefault="006047C1" w:rsidP="006047C1">
      <w:pPr>
        <w:pStyle w:val="Code"/>
      </w:pPr>
      <w:r w:rsidRPr="006047C1">
        <w:t xml:space="preserve">  &lt;/additional_info&gt;</w:t>
      </w:r>
    </w:p>
    <w:p w14:paraId="715286B5" w14:textId="77777777" w:rsidR="001D6720" w:rsidRPr="001D6720" w:rsidRDefault="006047C1" w:rsidP="006047C1">
      <w:pPr>
        <w:pStyle w:val="Code"/>
      </w:pPr>
      <w:r w:rsidRPr="006047C1">
        <w:t>&lt;/ATSC_EAC3_audio_descriptor&gt;</w:t>
      </w:r>
    </w:p>
    <w:p w14:paraId="0606BC94" w14:textId="77777777" w:rsidR="00050517" w:rsidRDefault="00050517" w:rsidP="00050517">
      <w:pPr>
        <w:pStyle w:val="Appendix3"/>
      </w:pPr>
      <w:bookmarkStart w:id="919" w:name="_Toc162960247"/>
      <w:r>
        <w:t>extended_channel_name_descriptor</w:t>
      </w:r>
      <w:bookmarkEnd w:id="919"/>
    </w:p>
    <w:p w14:paraId="4B7D1FC1" w14:textId="02CD4E78" w:rsidR="00050517" w:rsidRDefault="00050517" w:rsidP="00050517">
      <w:r>
        <w:t xml:space="preserve">Defined by ATSC in </w:t>
      </w:r>
      <w:r>
        <w:fldChar w:fldCharType="begin"/>
      </w:r>
      <w:r>
        <w:instrText xml:space="preserve"> REF _Ref2189577 \r \h </w:instrText>
      </w:r>
      <w:r>
        <w:fldChar w:fldCharType="separate"/>
      </w:r>
      <w:r w:rsidR="001424C7">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0" w:name="_Toc162960248"/>
      <w:r>
        <w:t>genre_descriptor</w:t>
      </w:r>
      <w:bookmarkEnd w:id="920"/>
    </w:p>
    <w:p w14:paraId="24794503" w14:textId="7B11340C" w:rsidR="000A3C7A" w:rsidRPr="000A3C7A" w:rsidRDefault="000A3C7A" w:rsidP="000A3C7A">
      <w:r>
        <w:t xml:space="preserve">Defined by ATSC in </w:t>
      </w:r>
      <w:r>
        <w:fldChar w:fldCharType="begin"/>
      </w:r>
      <w:r>
        <w:instrText xml:space="preserve"> REF _Ref2189577 \r \h </w:instrText>
      </w:r>
      <w:r>
        <w:fldChar w:fldCharType="separate"/>
      </w:r>
      <w:r w:rsidR="001424C7">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1" w:name="_Toc162960249"/>
      <w:r>
        <w:t>redistribution_control_descriptor</w:t>
      </w:r>
      <w:bookmarkEnd w:id="921"/>
    </w:p>
    <w:p w14:paraId="3F8E3E8D" w14:textId="3F82AF26" w:rsidR="00BE3C36" w:rsidRPr="00BE3C36" w:rsidRDefault="00BE3C36" w:rsidP="00BE3C36">
      <w:r>
        <w:t xml:space="preserve">Defined by ATSC in </w:t>
      </w:r>
      <w:r>
        <w:fldChar w:fldCharType="begin"/>
      </w:r>
      <w:r>
        <w:instrText xml:space="preserve"> REF _Ref2189577 \r \h </w:instrText>
      </w:r>
      <w:r>
        <w:fldChar w:fldCharType="separate"/>
      </w:r>
      <w:r w:rsidR="001424C7">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pPr>
      <w:r>
        <w:t xml:space="preserve">  </w:t>
      </w:r>
      <w:r w:rsidRPr="0098557E">
        <w:t>&lt;rc_information&gt;</w:t>
      </w:r>
    </w:p>
    <w:p w14:paraId="33DBC2C6" w14:textId="77777777" w:rsidR="00BE3C36" w:rsidRPr="0098557E" w:rsidRDefault="00BE3C36" w:rsidP="00BE3C36">
      <w:pPr>
        <w:pStyle w:val="Code"/>
        <w:rPr>
          <w:i/>
        </w:rPr>
      </w:pPr>
      <w:r w:rsidRPr="0098557E">
        <w:t xml:space="preserve">    </w:t>
      </w:r>
      <w:r w:rsidRPr="0098557E">
        <w:rPr>
          <w:i/>
        </w:rPr>
        <w:t>Hexadecimal content</w:t>
      </w:r>
    </w:p>
    <w:p w14:paraId="10CBFB34" w14:textId="77777777" w:rsidR="00BE3C36" w:rsidRPr="0098557E" w:rsidRDefault="00BE3C36" w:rsidP="00BE3C36">
      <w:pPr>
        <w:pStyle w:val="Code"/>
      </w:pPr>
      <w:r w:rsidRPr="0098557E">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2" w:name="_Toc162960250"/>
      <w:r>
        <w:t>service_location_descriptor</w:t>
      </w:r>
      <w:bookmarkEnd w:id="922"/>
    </w:p>
    <w:p w14:paraId="4C2B0614" w14:textId="1B60D0F8" w:rsidR="0030716C" w:rsidRPr="0030716C" w:rsidRDefault="0030716C" w:rsidP="0030716C">
      <w:r>
        <w:t xml:space="preserve">Defined by ATSC in </w:t>
      </w:r>
      <w:r>
        <w:fldChar w:fldCharType="begin"/>
      </w:r>
      <w:r>
        <w:instrText xml:space="preserve"> REF _Ref2189577 \r \h </w:instrText>
      </w:r>
      <w:r>
        <w:fldChar w:fldCharType="separate"/>
      </w:r>
      <w:r w:rsidR="001424C7">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3" w:name="_Toc162960251"/>
      <w:r>
        <w:t>stuffing_descriptor</w:t>
      </w:r>
      <w:bookmarkEnd w:id="923"/>
    </w:p>
    <w:p w14:paraId="05247979" w14:textId="0E394DD7" w:rsidR="00AB40A2" w:rsidRDefault="00AB40A2" w:rsidP="00AB40A2">
      <w:r>
        <w:t xml:space="preserve">Defined by ATSC in </w:t>
      </w:r>
      <w:r>
        <w:fldChar w:fldCharType="begin"/>
      </w:r>
      <w:r>
        <w:instrText xml:space="preserve"> REF _Ref2189577 \r \h </w:instrText>
      </w:r>
      <w:r>
        <w:fldChar w:fldCharType="separate"/>
      </w:r>
      <w:r w:rsidR="001424C7">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4" w:name="_Toc162960252"/>
      <w:r>
        <w:lastRenderedPageBreak/>
        <w:t>time_shifted_service_descriptor</w:t>
      </w:r>
      <w:bookmarkEnd w:id="924"/>
    </w:p>
    <w:p w14:paraId="557A6FE4" w14:textId="122FAE2A" w:rsidR="00E10C34" w:rsidRDefault="00E10C34" w:rsidP="00E10C34">
      <w:r>
        <w:t xml:space="preserve">Defined by ATSC in </w:t>
      </w:r>
      <w:r>
        <w:fldChar w:fldCharType="begin"/>
      </w:r>
      <w:r>
        <w:instrText xml:space="preserve"> REF _Ref2189577 \r \h </w:instrText>
      </w:r>
      <w:r>
        <w:fldChar w:fldCharType="separate"/>
      </w:r>
      <w:r w:rsidR="001424C7">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5" w:name="_Toc162960253"/>
      <w:r>
        <w:t>ISDB-defined descriptors</w:t>
      </w:r>
      <w:bookmarkEnd w:id="925"/>
    </w:p>
    <w:p w14:paraId="572A734F" w14:textId="77777777" w:rsidR="00A01ED4" w:rsidRDefault="00A01ED4" w:rsidP="00A01ED4">
      <w:pPr>
        <w:pStyle w:val="Appendix3"/>
      </w:pPr>
      <w:bookmarkStart w:id="926" w:name="_Toc162960254"/>
      <w:r>
        <w:t>area_broadcasting_information_descriptor</w:t>
      </w:r>
      <w:bookmarkEnd w:id="926"/>
    </w:p>
    <w:p w14:paraId="129686DB" w14:textId="11804CC3" w:rsidR="00A01ED4" w:rsidRDefault="00A01ED4" w:rsidP="00A01ED4">
      <w:r>
        <w:t xml:space="preserve">Defined by ARIB in </w:t>
      </w:r>
      <w:r>
        <w:fldChar w:fldCharType="begin"/>
      </w:r>
      <w:r>
        <w:instrText xml:space="preserve"> REF _Ref37407666 \r \h </w:instrText>
      </w:r>
      <w:r>
        <w:fldChar w:fldCharType="separate"/>
      </w:r>
      <w:r w:rsidR="001424C7">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7" w:name="_Toc162960255"/>
      <w:r>
        <w:t>audio_component_descriptor</w:t>
      </w:r>
      <w:bookmarkEnd w:id="927"/>
    </w:p>
    <w:p w14:paraId="07BAC1B3" w14:textId="5E558486" w:rsidR="00F660CD" w:rsidRDefault="00F660CD" w:rsidP="00F660CD">
      <w:r>
        <w:t xml:space="preserve">Defined by ARIB in </w:t>
      </w:r>
      <w:r>
        <w:fldChar w:fldCharType="begin"/>
      </w:r>
      <w:r>
        <w:instrText xml:space="preserve"> REF _Ref37407666 \r \h </w:instrText>
      </w:r>
      <w:r>
        <w:fldChar w:fldCharType="separate"/>
      </w:r>
      <w:r w:rsidR="001424C7">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pPr>
      <w:r w:rsidRPr="00C83CC0">
        <w:t xml:space="preserve">    ISO_639_language_code_2="</w:t>
      </w:r>
      <w:r w:rsidRPr="00C83CC0">
        <w:rPr>
          <w:i/>
        </w:rPr>
        <w:t>char3, optional</w:t>
      </w:r>
      <w:r w:rsidRPr="00C83CC0">
        <w:t>"</w:t>
      </w:r>
    </w:p>
    <w:p w14:paraId="73A21F30" w14:textId="77777777" w:rsidR="00F660CD" w:rsidRDefault="00F660CD" w:rsidP="00F660CD">
      <w:pPr>
        <w:pStyle w:val="Code"/>
      </w:pPr>
      <w:r w:rsidRPr="00C83CC0">
        <w:t xml:space="preserve">    </w:t>
      </w:r>
      <w:r>
        <w:t>text="</w:t>
      </w:r>
      <w:r w:rsidRPr="00F660CD">
        <w:rPr>
          <w:i/>
        </w:rPr>
        <w:t>string, optional</w:t>
      </w:r>
      <w:r>
        <w:t>"/&gt;</w:t>
      </w:r>
    </w:p>
    <w:p w14:paraId="2D937B3C" w14:textId="77777777" w:rsidR="00C83CC0" w:rsidRDefault="00C83CC0" w:rsidP="00C83CC0">
      <w:pPr>
        <w:pStyle w:val="Appendix3"/>
      </w:pPr>
      <w:bookmarkStart w:id="928" w:name="_Toc162960256"/>
      <w:r>
        <w:t>basic_local_event_descriptor</w:t>
      </w:r>
      <w:bookmarkEnd w:id="928"/>
    </w:p>
    <w:p w14:paraId="0DEB7DF3" w14:textId="0C56CAB7" w:rsidR="00C83CC0" w:rsidRDefault="00C83CC0" w:rsidP="00C83CC0">
      <w:r>
        <w:t xml:space="preserve">Defined by ARIB in </w:t>
      </w:r>
      <w:r>
        <w:fldChar w:fldCharType="begin"/>
      </w:r>
      <w:r>
        <w:instrText xml:space="preserve"> REF _Ref37407666 \r \h </w:instrText>
      </w:r>
      <w:r>
        <w:fldChar w:fldCharType="separate"/>
      </w:r>
      <w:r w:rsidR="001424C7">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lastRenderedPageBreak/>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9" w:name="_Toc162960257"/>
      <w:r>
        <w:t>board_information_descriptor</w:t>
      </w:r>
      <w:bookmarkEnd w:id="929"/>
    </w:p>
    <w:p w14:paraId="07D41227" w14:textId="666348A6" w:rsidR="00F85ED0" w:rsidRDefault="00F85ED0" w:rsidP="00F85ED0">
      <w:r>
        <w:t xml:space="preserve">Defined by ARIB in </w:t>
      </w:r>
      <w:r>
        <w:fldChar w:fldCharType="begin"/>
      </w:r>
      <w:r>
        <w:instrText xml:space="preserve"> REF _Ref37407666 \r \h </w:instrText>
      </w:r>
      <w:r>
        <w:fldChar w:fldCharType="separate"/>
      </w:r>
      <w:r w:rsidR="001424C7">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0" w:name="_Toc162960258"/>
      <w:r w:rsidRPr="00E63253">
        <w:t>broadcaster_name_descriptor</w:t>
      </w:r>
      <w:bookmarkEnd w:id="930"/>
    </w:p>
    <w:p w14:paraId="6B02897C" w14:textId="7C24D897" w:rsidR="00F660CD" w:rsidRDefault="00F660CD" w:rsidP="00F660CD">
      <w:r>
        <w:t xml:space="preserve">Defined by ARIB in </w:t>
      </w:r>
      <w:r>
        <w:fldChar w:fldCharType="begin"/>
      </w:r>
      <w:r>
        <w:instrText xml:space="preserve"> REF _Ref37407666 \r \h </w:instrText>
      </w:r>
      <w:r>
        <w:fldChar w:fldCharType="separate"/>
      </w:r>
      <w:r w:rsidR="001424C7">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1" w:name="_Toc162960259"/>
      <w:r>
        <w:t>CA_contract_info_descriptor</w:t>
      </w:r>
      <w:bookmarkEnd w:id="931"/>
    </w:p>
    <w:p w14:paraId="3A9A33B0" w14:textId="13357E41" w:rsidR="00C11B7A" w:rsidRDefault="00C11B7A" w:rsidP="00C11B7A">
      <w:r>
        <w:t xml:space="preserve">Defined by ARIB in </w:t>
      </w:r>
      <w:r>
        <w:fldChar w:fldCharType="begin"/>
      </w:r>
      <w:r>
        <w:instrText xml:space="preserve"> REF _Ref39684391 \r \h </w:instrText>
      </w:r>
      <w:r>
        <w:fldChar w:fldCharType="separate"/>
      </w:r>
      <w:r w:rsidR="001424C7">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2" w:name="_Toc162960260"/>
      <w:r>
        <w:t>CA_EMM_TS_descriptor</w:t>
      </w:r>
      <w:bookmarkEnd w:id="932"/>
    </w:p>
    <w:p w14:paraId="7C8448DD" w14:textId="5CE09511" w:rsidR="00C11B7A" w:rsidRDefault="00C11B7A" w:rsidP="00C11B7A">
      <w:r>
        <w:t xml:space="preserve">Defined by ARIB in </w:t>
      </w:r>
      <w:r>
        <w:fldChar w:fldCharType="begin"/>
      </w:r>
      <w:r>
        <w:instrText xml:space="preserve"> REF _Ref39684391 \r \h </w:instrText>
      </w:r>
      <w:r>
        <w:fldChar w:fldCharType="separate"/>
      </w:r>
      <w:r w:rsidR="001424C7">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3" w:name="_Toc162960261"/>
      <w:r>
        <w:t>CA_service_descriptor</w:t>
      </w:r>
      <w:bookmarkEnd w:id="933"/>
    </w:p>
    <w:p w14:paraId="61E58A93" w14:textId="223E66AA" w:rsidR="00C11B7A" w:rsidRDefault="00C11B7A" w:rsidP="00C11B7A">
      <w:r>
        <w:t xml:space="preserve">Defined by ARIB in </w:t>
      </w:r>
      <w:r>
        <w:fldChar w:fldCharType="begin"/>
      </w:r>
      <w:r>
        <w:instrText xml:space="preserve"> REF _Ref39684391 \r \h </w:instrText>
      </w:r>
      <w:r>
        <w:fldChar w:fldCharType="separate"/>
      </w:r>
      <w:r w:rsidR="001424C7">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4" w:name="_Toc162960262"/>
      <w:r>
        <w:lastRenderedPageBreak/>
        <w:t>conditional_playback_descriptor</w:t>
      </w:r>
      <w:bookmarkEnd w:id="934"/>
    </w:p>
    <w:p w14:paraId="2E87E4A6" w14:textId="342CF918" w:rsidR="00C11B7A" w:rsidRDefault="00C11B7A" w:rsidP="00C11B7A">
      <w:r>
        <w:t xml:space="preserve">Defined by ARIB in </w:t>
      </w:r>
      <w:r>
        <w:fldChar w:fldCharType="begin"/>
      </w:r>
      <w:r>
        <w:instrText xml:space="preserve"> REF _Ref39684391 \r \h </w:instrText>
      </w:r>
      <w:r>
        <w:fldChar w:fldCharType="separate"/>
      </w:r>
      <w:r w:rsidR="001424C7">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5" w:name="_Toc162960263"/>
      <w:r>
        <w:t>content_availability_descriptor</w:t>
      </w:r>
      <w:bookmarkEnd w:id="935"/>
    </w:p>
    <w:p w14:paraId="31FCAB6B" w14:textId="52D8CE5F" w:rsidR="00642105" w:rsidRDefault="00642105" w:rsidP="00642105">
      <w:r>
        <w:t xml:space="preserve">Defined by ARIB in </w:t>
      </w:r>
      <w:r>
        <w:fldChar w:fldCharType="begin"/>
      </w:r>
      <w:r>
        <w:instrText xml:space="preserve"> REF _Ref37407666 \r \h </w:instrText>
      </w:r>
      <w:r>
        <w:fldChar w:fldCharType="separate"/>
      </w:r>
      <w:r w:rsidR="001424C7">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6" w:name="_Toc162960264"/>
      <w:r>
        <w:t>data_component_descriptor</w:t>
      </w:r>
      <w:bookmarkEnd w:id="936"/>
    </w:p>
    <w:p w14:paraId="63616CB4" w14:textId="481D6383" w:rsidR="00560BAF" w:rsidRDefault="00560BAF" w:rsidP="00560BAF">
      <w:r>
        <w:t xml:space="preserve">Defined by ARIB in </w:t>
      </w:r>
      <w:r>
        <w:fldChar w:fldCharType="begin"/>
      </w:r>
      <w:r>
        <w:instrText xml:space="preserve"> REF _Ref37407666 \r \h </w:instrText>
      </w:r>
      <w:r>
        <w:fldChar w:fldCharType="separate"/>
      </w:r>
      <w:r w:rsidR="001424C7">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7" w:name="_Toc162960265"/>
      <w:r>
        <w:t>data_content_descriptor</w:t>
      </w:r>
      <w:bookmarkEnd w:id="937"/>
    </w:p>
    <w:p w14:paraId="6F40079C" w14:textId="7807C41A" w:rsidR="00C26142" w:rsidRDefault="00C26142" w:rsidP="00C26142">
      <w:r>
        <w:t xml:space="preserve">Defined by ARIB in </w:t>
      </w:r>
      <w:r>
        <w:fldChar w:fldCharType="begin"/>
      </w:r>
      <w:r>
        <w:instrText xml:space="preserve"> REF _Ref37407666 \r \h </w:instrText>
      </w:r>
      <w:r>
        <w:fldChar w:fldCharType="separate"/>
      </w:r>
      <w:r w:rsidR="001424C7">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8" w:name="_Toc162960266"/>
      <w:r>
        <w:t>digital_copy_control_descriptor</w:t>
      </w:r>
      <w:bookmarkEnd w:id="938"/>
    </w:p>
    <w:p w14:paraId="5118DB2C" w14:textId="26BDB65E" w:rsidR="00E10E8E" w:rsidRDefault="00E10E8E" w:rsidP="00E10E8E">
      <w:r>
        <w:t xml:space="preserve">Defined by ARIB in </w:t>
      </w:r>
      <w:r>
        <w:fldChar w:fldCharType="begin"/>
      </w:r>
      <w:r>
        <w:instrText xml:space="preserve"> REF _Ref37407666 \r \h </w:instrText>
      </w:r>
      <w:r>
        <w:fldChar w:fldCharType="separate"/>
      </w:r>
      <w:r w:rsidR="001424C7">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lastRenderedPageBreak/>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67723B7" w:rsidR="00640C14" w:rsidRDefault="00640C14" w:rsidP="00640C14">
      <w:r>
        <w:t xml:space="preserve">Note: as specified in </w:t>
      </w:r>
      <w:r>
        <w:fldChar w:fldCharType="begin"/>
      </w:r>
      <w:r>
        <w:instrText xml:space="preserve"> REF _Ref37407666 \r \h </w:instrText>
      </w:r>
      <w:r>
        <w:fldChar w:fldCharType="separate"/>
      </w:r>
      <w:r w:rsidR="001424C7">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9" w:name="_Toc162960267"/>
      <w:r>
        <w:t>emergency_information_descriptor</w:t>
      </w:r>
      <w:bookmarkEnd w:id="939"/>
    </w:p>
    <w:p w14:paraId="05E9FBE7" w14:textId="45F381D1" w:rsidR="00640C14" w:rsidRDefault="00640C14" w:rsidP="00640C14">
      <w:r>
        <w:t xml:space="preserve">Defined by ARIB in </w:t>
      </w:r>
      <w:r>
        <w:fldChar w:fldCharType="begin"/>
      </w:r>
      <w:r>
        <w:instrText xml:space="preserve"> REF _Ref37407666 \r \h </w:instrText>
      </w:r>
      <w:r>
        <w:fldChar w:fldCharType="separate"/>
      </w:r>
      <w:r w:rsidR="001424C7">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0" w:name="_Toc162960268"/>
      <w:r>
        <w:t>event_group_descriptor</w:t>
      </w:r>
      <w:bookmarkEnd w:id="940"/>
      <w:r>
        <w:t xml:space="preserve"> </w:t>
      </w:r>
    </w:p>
    <w:p w14:paraId="49B74CF0" w14:textId="7C2A202C" w:rsidR="00E9014F" w:rsidRDefault="00E9014F" w:rsidP="00E9014F">
      <w:r>
        <w:t xml:space="preserve">Defined by ARIB in </w:t>
      </w:r>
      <w:r>
        <w:fldChar w:fldCharType="begin"/>
      </w:r>
      <w:r>
        <w:instrText xml:space="preserve"> REF _Ref37407666 \r \h </w:instrText>
      </w:r>
      <w:r>
        <w:fldChar w:fldCharType="separate"/>
      </w:r>
      <w:r w:rsidR="001424C7">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322547" w:rsidRDefault="00E9014F" w:rsidP="00E9014F">
      <w:pPr>
        <w:pStyle w:val="Code"/>
      </w:pPr>
      <w:r>
        <w:t xml:space="preserve">  </w:t>
      </w:r>
      <w:r w:rsidRPr="00322547">
        <w:t>&lt;private_data&gt;</w:t>
      </w:r>
    </w:p>
    <w:p w14:paraId="524EB6CE" w14:textId="77777777" w:rsidR="00E9014F" w:rsidRPr="00322547" w:rsidRDefault="00E9014F" w:rsidP="00E9014F">
      <w:pPr>
        <w:pStyle w:val="Code"/>
        <w:rPr>
          <w:i/>
        </w:rPr>
      </w:pPr>
      <w:r w:rsidRPr="00322547">
        <w:t xml:space="preserve">    </w:t>
      </w:r>
      <w:r w:rsidRPr="00322547">
        <w:rPr>
          <w:i/>
        </w:rPr>
        <w:t>Hexadecimal content</w:t>
      </w:r>
    </w:p>
    <w:p w14:paraId="30C7D2EE" w14:textId="77777777" w:rsidR="00E9014F" w:rsidRPr="00322547" w:rsidRDefault="00E9014F" w:rsidP="00E9014F">
      <w:pPr>
        <w:pStyle w:val="Code"/>
      </w:pPr>
      <w:r w:rsidRPr="00322547">
        <w:t xml:space="preserve">  &lt;/private_data&gt;</w:t>
      </w:r>
    </w:p>
    <w:p w14:paraId="7CF3C2FB" w14:textId="77777777" w:rsidR="00E9014F" w:rsidRPr="00322547"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1" w:name="_Toc162960269"/>
      <w:r>
        <w:t>extended_broadcaster_descriptor</w:t>
      </w:r>
      <w:bookmarkEnd w:id="941"/>
    </w:p>
    <w:p w14:paraId="7392FC5B" w14:textId="4D6A5E28" w:rsidR="008C00F3" w:rsidRDefault="008C00F3" w:rsidP="008C00F3">
      <w:r>
        <w:t xml:space="preserve">Defined by ARIB in </w:t>
      </w:r>
      <w:r>
        <w:fldChar w:fldCharType="begin"/>
      </w:r>
      <w:r>
        <w:instrText xml:space="preserve"> REF _Ref37407666 \r \h </w:instrText>
      </w:r>
      <w:r>
        <w:fldChar w:fldCharType="separate"/>
      </w:r>
      <w:r w:rsidR="001424C7">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lastRenderedPageBreak/>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322547" w:rsidRDefault="008C00F3" w:rsidP="008C00F3">
      <w:pPr>
        <w:pStyle w:val="Code"/>
      </w:pPr>
      <w:r>
        <w:t xml:space="preserve">  </w:t>
      </w:r>
      <w:r w:rsidRPr="00322547">
        <w:t>&lt;private_data&gt;</w:t>
      </w:r>
    </w:p>
    <w:p w14:paraId="7AAC3957" w14:textId="77777777" w:rsidR="008C00F3" w:rsidRPr="00322547" w:rsidRDefault="008C00F3" w:rsidP="008C00F3">
      <w:pPr>
        <w:pStyle w:val="Code"/>
        <w:rPr>
          <w:i/>
        </w:rPr>
      </w:pPr>
      <w:r w:rsidRPr="00322547">
        <w:t xml:space="preserve">    </w:t>
      </w:r>
      <w:r w:rsidRPr="00322547">
        <w:rPr>
          <w:i/>
        </w:rPr>
        <w:t>Hexadecimal content</w:t>
      </w:r>
    </w:p>
    <w:p w14:paraId="3C20A63B" w14:textId="77777777" w:rsidR="008C00F3" w:rsidRPr="00322547" w:rsidRDefault="008C00F3" w:rsidP="008C00F3">
      <w:pPr>
        <w:pStyle w:val="Code"/>
        <w:ind w:firstLine="200"/>
      </w:pPr>
      <w:r w:rsidRPr="00322547">
        <w:t>&lt;/private_data&gt;</w:t>
      </w:r>
    </w:p>
    <w:p w14:paraId="4B96075D" w14:textId="77777777" w:rsidR="008C00F3" w:rsidRPr="00322547"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F82CD76" w:rsidR="00D401F9" w:rsidRDefault="00D401F9" w:rsidP="00D401F9">
      <w:r>
        <w:t xml:space="preserve">Note: While the fields have different names in </w:t>
      </w:r>
      <w:r>
        <w:fldChar w:fldCharType="begin"/>
      </w:r>
      <w:r>
        <w:instrText xml:space="preserve"> REF _Ref37407666 \r \h </w:instrText>
      </w:r>
      <w:r>
        <w:fldChar w:fldCharType="separate"/>
      </w:r>
      <w:r w:rsidR="001424C7">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2" w:name="_Toc162960270"/>
      <w:r>
        <w:t>hierarchical_transmission_descriptor</w:t>
      </w:r>
      <w:bookmarkEnd w:id="942"/>
    </w:p>
    <w:p w14:paraId="1719BCB3" w14:textId="4C0BB600" w:rsidR="00D401F9" w:rsidRDefault="00D401F9" w:rsidP="00D401F9">
      <w:r>
        <w:t xml:space="preserve">Defined by ARIB in </w:t>
      </w:r>
      <w:r>
        <w:fldChar w:fldCharType="begin"/>
      </w:r>
      <w:r>
        <w:instrText xml:space="preserve"> REF _Ref37407666 \r \h </w:instrText>
      </w:r>
      <w:r>
        <w:fldChar w:fldCharType="separate"/>
      </w:r>
      <w:r w:rsidR="001424C7">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3" w:name="_Toc162960271"/>
      <w:r>
        <w:t>ISDB_access_control_descriptor</w:t>
      </w:r>
      <w:bookmarkEnd w:id="943"/>
    </w:p>
    <w:p w14:paraId="4929CD33" w14:textId="7ACECE16" w:rsidR="00C91838" w:rsidRDefault="00C91838" w:rsidP="00C91838">
      <w:r>
        <w:t xml:space="preserve">Defined by ARIB in </w:t>
      </w:r>
      <w:r>
        <w:fldChar w:fldCharType="begin"/>
      </w:r>
      <w:r>
        <w:instrText xml:space="preserve"> REF _Ref37407666 \r \h </w:instrText>
      </w:r>
      <w:r>
        <w:fldChar w:fldCharType="separate"/>
      </w:r>
      <w:r w:rsidR="001424C7">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322547" w:rsidRDefault="00C91838" w:rsidP="00C91838">
      <w:pPr>
        <w:pStyle w:val="Code"/>
      </w:pPr>
      <w:r>
        <w:t xml:space="preserve">  </w:t>
      </w:r>
      <w:r w:rsidRPr="00322547">
        <w:t>&lt;private_data&gt;</w:t>
      </w:r>
    </w:p>
    <w:p w14:paraId="49E5F041" w14:textId="77777777" w:rsidR="00C91838" w:rsidRPr="00322547" w:rsidRDefault="00C91838" w:rsidP="00C91838">
      <w:pPr>
        <w:pStyle w:val="Code"/>
        <w:rPr>
          <w:i/>
        </w:rPr>
      </w:pPr>
      <w:r w:rsidRPr="00322547">
        <w:t xml:space="preserve">    </w:t>
      </w:r>
      <w:r w:rsidRPr="00322547">
        <w:rPr>
          <w:i/>
        </w:rPr>
        <w:t>Hexadecimal content</w:t>
      </w:r>
    </w:p>
    <w:p w14:paraId="153ECA87" w14:textId="77777777" w:rsidR="00C91838" w:rsidRPr="00322547" w:rsidRDefault="00C91838" w:rsidP="00C91838">
      <w:pPr>
        <w:pStyle w:val="Code"/>
      </w:pPr>
      <w:r w:rsidRPr="00322547">
        <w:t xml:space="preserve">  &lt;/private_data&gt;</w:t>
      </w:r>
    </w:p>
    <w:p w14:paraId="24EC5983" w14:textId="77777777" w:rsidR="001D09EB" w:rsidRPr="00322547" w:rsidRDefault="001D09EB" w:rsidP="00C91838">
      <w:pPr>
        <w:pStyle w:val="Code"/>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4" w:name="_Toc162960272"/>
      <w:r>
        <w:t>ISDB_component_group_descriptor</w:t>
      </w:r>
      <w:bookmarkEnd w:id="944"/>
    </w:p>
    <w:p w14:paraId="58EE5270" w14:textId="262B3C05" w:rsidR="004A212B" w:rsidRDefault="004A212B" w:rsidP="004A212B">
      <w:r>
        <w:t xml:space="preserve">Defined by ARIB in </w:t>
      </w:r>
      <w:r>
        <w:fldChar w:fldCharType="begin"/>
      </w:r>
      <w:r>
        <w:instrText xml:space="preserve"> REF _Ref37407666 \r \h </w:instrText>
      </w:r>
      <w:r>
        <w:fldChar w:fldCharType="separate"/>
      </w:r>
      <w:r w:rsidR="001424C7">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5" w:name="_Toc162960273"/>
      <w:r>
        <w:t>ISDB_connected_transmission_descriptor</w:t>
      </w:r>
      <w:bookmarkEnd w:id="945"/>
    </w:p>
    <w:p w14:paraId="74E21025" w14:textId="168163F4" w:rsidR="00370493" w:rsidRDefault="00370493" w:rsidP="00370493">
      <w:r>
        <w:t xml:space="preserve">Defined by ARIB in </w:t>
      </w:r>
      <w:r>
        <w:fldChar w:fldCharType="begin"/>
      </w:r>
      <w:r>
        <w:instrText xml:space="preserve"> REF _Ref37407666 \r \h </w:instrText>
      </w:r>
      <w:r>
        <w:fldChar w:fldCharType="separate"/>
      </w:r>
      <w:r w:rsidR="001424C7">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lastRenderedPageBreak/>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6" w:name="_Toc162960274"/>
      <w:r>
        <w:t>ISDB_hyperlink_descriptor</w:t>
      </w:r>
      <w:bookmarkEnd w:id="946"/>
    </w:p>
    <w:p w14:paraId="10369DAF" w14:textId="5CF5E5F6" w:rsidR="00F60DE8" w:rsidRDefault="00F60DE8" w:rsidP="00F60DE8">
      <w:r>
        <w:t xml:space="preserve">Defined by ARIB in </w:t>
      </w:r>
      <w:r>
        <w:fldChar w:fldCharType="begin"/>
      </w:r>
      <w:r>
        <w:instrText xml:space="preserve"> REF _Ref37407666 \r \h </w:instrText>
      </w:r>
      <w:r>
        <w:fldChar w:fldCharType="separate"/>
      </w:r>
      <w:r w:rsidR="001424C7">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lastRenderedPageBreak/>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7" w:name="_Toc162960275"/>
      <w:r>
        <w:t>ISDB_LDT_linkage_descriptor</w:t>
      </w:r>
      <w:bookmarkEnd w:id="947"/>
    </w:p>
    <w:p w14:paraId="7856F4EB" w14:textId="4391DB55" w:rsidR="00AC36DF" w:rsidRDefault="00AC36DF" w:rsidP="00AC36DF">
      <w:r>
        <w:t xml:space="preserve">Defined by ARIB in </w:t>
      </w:r>
      <w:r>
        <w:fldChar w:fldCharType="begin"/>
      </w:r>
      <w:r>
        <w:instrText xml:space="preserve"> REF _Ref37407666 \r \h </w:instrText>
      </w:r>
      <w:r>
        <w:fldChar w:fldCharType="separate"/>
      </w:r>
      <w:r w:rsidR="001424C7">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8" w:name="_Toc162960276"/>
      <w:r>
        <w:t>ISDB_network_identifier_descriptor</w:t>
      </w:r>
      <w:bookmarkEnd w:id="948"/>
    </w:p>
    <w:p w14:paraId="43712CBE" w14:textId="638C7740" w:rsidR="000244E2" w:rsidRDefault="000244E2" w:rsidP="000244E2">
      <w:r>
        <w:t xml:space="preserve">Defined by ARIB in </w:t>
      </w:r>
      <w:r>
        <w:fldChar w:fldCharType="begin"/>
      </w:r>
      <w:r>
        <w:instrText xml:space="preserve"> REF _Ref37407666 \r \h </w:instrText>
      </w:r>
      <w:r>
        <w:fldChar w:fldCharType="separate"/>
      </w:r>
      <w:r w:rsidR="001424C7">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49" w:name="_Toc162960277"/>
      <w:r>
        <w:t>ISDB_target_region_descriptor</w:t>
      </w:r>
      <w:bookmarkEnd w:id="949"/>
    </w:p>
    <w:p w14:paraId="4E25619A" w14:textId="720707A3" w:rsidR="00F21936" w:rsidRDefault="00F21936" w:rsidP="00F21936">
      <w:r>
        <w:t xml:space="preserve">Defined by ARIB in </w:t>
      </w:r>
      <w:r>
        <w:fldChar w:fldCharType="begin"/>
      </w:r>
      <w:r>
        <w:instrText xml:space="preserve"> REF _Ref37407666 \r \h </w:instrText>
      </w:r>
      <w:r>
        <w:fldChar w:fldCharType="separate"/>
      </w:r>
      <w:r w:rsidR="001424C7">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0" w:name="_Toc162960278"/>
      <w:r>
        <w:t>ISDB_terrestrial_delivery_system_descriptor</w:t>
      </w:r>
      <w:bookmarkEnd w:id="950"/>
    </w:p>
    <w:p w14:paraId="53174E87" w14:textId="77732887" w:rsidR="00E625C7" w:rsidRDefault="00E625C7" w:rsidP="00E625C7">
      <w:r>
        <w:t xml:space="preserve">Defined by ARIB in </w:t>
      </w:r>
      <w:r>
        <w:fldChar w:fldCharType="begin"/>
      </w:r>
      <w:r>
        <w:instrText xml:space="preserve"> REF _Ref37407666 \r \h </w:instrText>
      </w:r>
      <w:r>
        <w:fldChar w:fldCharType="separate"/>
      </w:r>
      <w:r w:rsidR="001424C7">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1" w:name="_Toc162960279"/>
      <w:r>
        <w:t>logo_transmission_descriptor</w:t>
      </w:r>
      <w:bookmarkEnd w:id="951"/>
    </w:p>
    <w:p w14:paraId="3FE18579" w14:textId="09A98766" w:rsidR="00341538" w:rsidRDefault="00341538" w:rsidP="00341538">
      <w:r>
        <w:t xml:space="preserve">Defined by ARIB in </w:t>
      </w:r>
      <w:r>
        <w:fldChar w:fldCharType="begin"/>
      </w:r>
      <w:r>
        <w:instrText xml:space="preserve"> REF _Ref37407666 \r \h </w:instrText>
      </w:r>
      <w:r>
        <w:fldChar w:fldCharType="separate"/>
      </w:r>
      <w:r w:rsidR="001424C7">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lastRenderedPageBreak/>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63FBE23"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1424C7">
        <w:t>[28]</w:t>
      </w:r>
      <w:r>
        <w:fldChar w:fldCharType="end"/>
      </w:r>
      <w:r>
        <w:t>).</w:t>
      </w:r>
    </w:p>
    <w:p w14:paraId="3EBA94EE" w14:textId="77777777" w:rsidR="00FA3550" w:rsidRPr="00FA3550" w:rsidRDefault="00FA3550" w:rsidP="00FA3550">
      <w:pPr>
        <w:pStyle w:val="Appendix3"/>
      </w:pPr>
      <w:bookmarkStart w:id="952" w:name="_Toc162960280"/>
      <w:r w:rsidRPr="00FA3550">
        <w:t>node_relation_descriptor</w:t>
      </w:r>
      <w:bookmarkEnd w:id="952"/>
    </w:p>
    <w:p w14:paraId="16F03798" w14:textId="66750356" w:rsidR="00FA3550" w:rsidRDefault="00FA3550" w:rsidP="00FA3550">
      <w:r>
        <w:t xml:space="preserve">Defined by ARIB in </w:t>
      </w:r>
      <w:r>
        <w:fldChar w:fldCharType="begin"/>
      </w:r>
      <w:r>
        <w:instrText xml:space="preserve"> REF _Ref37407666 \r \h </w:instrText>
      </w:r>
      <w:r>
        <w:fldChar w:fldCharType="separate"/>
      </w:r>
      <w:r w:rsidR="001424C7">
        <w:t>[28]</w:t>
      </w:r>
      <w:r>
        <w:fldChar w:fldCharType="end"/>
      </w:r>
      <w:r>
        <w:t>.</w:t>
      </w:r>
    </w:p>
    <w:p w14:paraId="1891807D" w14:textId="77777777" w:rsidR="00FA3550" w:rsidRPr="00FA3550" w:rsidRDefault="00FA3550" w:rsidP="00FA3550">
      <w:pPr>
        <w:pStyle w:val="Code"/>
      </w:pPr>
      <w:r w:rsidRPr="00FA3550">
        <w:t>&lt;</w:t>
      </w:r>
      <w:r w:rsidRPr="00FA3550">
        <w:rPr>
          <w:b/>
        </w:rPr>
        <w:t>node_relation_descriptor</w:t>
      </w:r>
    </w:p>
    <w:p w14:paraId="20FAECB7" w14:textId="77777777" w:rsidR="00FA3550" w:rsidRDefault="00FA3550" w:rsidP="00FA3550">
      <w:pPr>
        <w:pStyle w:val="Code"/>
      </w:pPr>
      <w:r w:rsidRPr="00FA3550">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3" w:name="_Toc162960281"/>
      <w:r>
        <w:t>partial_reception_descriptor</w:t>
      </w:r>
      <w:bookmarkEnd w:id="953"/>
    </w:p>
    <w:p w14:paraId="550207EF" w14:textId="5D115BCD" w:rsidR="00E625C7" w:rsidRDefault="00E625C7" w:rsidP="00E625C7">
      <w:r>
        <w:t xml:space="preserve">Defined by ARIB in </w:t>
      </w:r>
      <w:r>
        <w:fldChar w:fldCharType="begin"/>
      </w:r>
      <w:r>
        <w:instrText xml:space="preserve"> REF _Ref37407666 \r \h </w:instrText>
      </w:r>
      <w:r>
        <w:fldChar w:fldCharType="separate"/>
      </w:r>
      <w:r w:rsidR="001424C7">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4" w:name="_Toc162960282"/>
      <w:r>
        <w:t>reference_descriptor</w:t>
      </w:r>
      <w:bookmarkEnd w:id="954"/>
    </w:p>
    <w:p w14:paraId="3B488CF6" w14:textId="3ACF9B92" w:rsidR="00DD216D" w:rsidRDefault="00DD216D" w:rsidP="00DD216D">
      <w:r>
        <w:t xml:space="preserve">Defined by ARIB in </w:t>
      </w:r>
      <w:r>
        <w:fldChar w:fldCharType="begin"/>
      </w:r>
      <w:r>
        <w:instrText xml:space="preserve"> REF _Ref37407666 \r \h </w:instrText>
      </w:r>
      <w:r>
        <w:fldChar w:fldCharType="separate"/>
      </w:r>
      <w:r w:rsidR="001424C7">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5" w:name="_Toc162960283"/>
      <w:r w:rsidRPr="00CF7BF7">
        <w:t>satellite_delivery_system_descriptor</w:t>
      </w:r>
      <w:bookmarkEnd w:id="955"/>
    </w:p>
    <w:p w14:paraId="39B282C3" w14:textId="3D69CB43" w:rsidR="004F4B7D" w:rsidRDefault="004F4B7D" w:rsidP="004F4B7D">
      <w:r>
        <w:t xml:space="preserve">Defined by DVB in </w:t>
      </w:r>
      <w:r>
        <w:fldChar w:fldCharType="begin"/>
      </w:r>
      <w:r>
        <w:instrText xml:space="preserve"> REF _Ref117479848 \r \h </w:instrText>
      </w:r>
      <w:r>
        <w:fldChar w:fldCharType="separate"/>
      </w:r>
      <w:r w:rsidR="001424C7">
        <w:t>[5]</w:t>
      </w:r>
      <w:r>
        <w:fldChar w:fldCharType="end"/>
      </w:r>
      <w:r>
        <w:t xml:space="preserve">. Redefined in a slightly different way by ARIB in </w:t>
      </w:r>
      <w:r>
        <w:fldChar w:fldCharType="begin"/>
      </w:r>
      <w:r>
        <w:instrText xml:space="preserve"> REF _Ref37407666 \r \h </w:instrText>
      </w:r>
      <w:r>
        <w:fldChar w:fldCharType="separate"/>
      </w:r>
      <w:r w:rsidR="001424C7">
        <w:t>[28]</w:t>
      </w:r>
      <w:r>
        <w:fldChar w:fldCharType="end"/>
      </w:r>
      <w:r>
        <w:t xml:space="preserve">. See section </w:t>
      </w:r>
      <w:r>
        <w:fldChar w:fldCharType="begin"/>
      </w:r>
      <w:r>
        <w:instrText xml:space="preserve"> REF _Ref40033488 \r \h </w:instrText>
      </w:r>
      <w:r>
        <w:fldChar w:fldCharType="separate"/>
      </w:r>
      <w:r w:rsidR="001424C7">
        <w:t>D.8.82</w:t>
      </w:r>
      <w:r>
        <w:fldChar w:fldCharType="end"/>
      </w:r>
      <w:r>
        <w:t>.</w:t>
      </w:r>
    </w:p>
    <w:p w14:paraId="104F5633" w14:textId="77777777" w:rsidR="005051DD" w:rsidRDefault="005051DD" w:rsidP="005051DD">
      <w:pPr>
        <w:pStyle w:val="Appendix3"/>
      </w:pPr>
      <w:bookmarkStart w:id="956" w:name="_Toc162960284"/>
      <w:r>
        <w:t>series_descriptor</w:t>
      </w:r>
      <w:bookmarkEnd w:id="956"/>
    </w:p>
    <w:p w14:paraId="4EAA9075" w14:textId="21961D17" w:rsidR="005051DD" w:rsidRDefault="005051DD" w:rsidP="005051DD">
      <w:r>
        <w:t xml:space="preserve">Defined by ARIB in </w:t>
      </w:r>
      <w:r>
        <w:fldChar w:fldCharType="begin"/>
      </w:r>
      <w:r>
        <w:instrText xml:space="preserve"> REF _Ref37407666 \r \h </w:instrText>
      </w:r>
      <w:r>
        <w:fldChar w:fldCharType="separate"/>
      </w:r>
      <w:r w:rsidR="001424C7">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7" w:name="_Toc162960285"/>
      <w:r>
        <w:lastRenderedPageBreak/>
        <w:t>service_group_descriptor</w:t>
      </w:r>
      <w:bookmarkEnd w:id="957"/>
    </w:p>
    <w:p w14:paraId="70E262F4" w14:textId="2D68D50C" w:rsidR="005F4A25" w:rsidRDefault="005F4A25" w:rsidP="005F4A25">
      <w:r>
        <w:t xml:space="preserve">Defined by ARIB in </w:t>
      </w:r>
      <w:r>
        <w:fldChar w:fldCharType="begin"/>
      </w:r>
      <w:r>
        <w:instrText xml:space="preserve"> REF _Ref37407666 \r \h </w:instrText>
      </w:r>
      <w:r>
        <w:fldChar w:fldCharType="separate"/>
      </w:r>
      <w:r w:rsidR="001424C7">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322547" w:rsidRDefault="005F4A25" w:rsidP="005F4A25">
      <w:pPr>
        <w:pStyle w:val="Code"/>
      </w:pPr>
      <w:r>
        <w:t xml:space="preserve">  </w:t>
      </w:r>
      <w:r w:rsidRPr="00322547">
        <w:t>&lt;private_data&gt;</w:t>
      </w:r>
    </w:p>
    <w:p w14:paraId="25E22B03" w14:textId="77777777" w:rsidR="005F4A25" w:rsidRPr="00322547" w:rsidRDefault="005F4A25" w:rsidP="005F4A25">
      <w:pPr>
        <w:pStyle w:val="Code"/>
        <w:rPr>
          <w:i/>
        </w:rPr>
      </w:pPr>
      <w:r w:rsidRPr="00322547">
        <w:t xml:space="preserve">    </w:t>
      </w:r>
      <w:r w:rsidRPr="00322547">
        <w:rPr>
          <w:i/>
        </w:rPr>
        <w:t>Hexadecimal content</w:t>
      </w:r>
    </w:p>
    <w:p w14:paraId="7098E721" w14:textId="77777777" w:rsidR="005F4A25" w:rsidRPr="00322547" w:rsidRDefault="005F4A25" w:rsidP="005F4A25">
      <w:pPr>
        <w:pStyle w:val="Code"/>
      </w:pPr>
      <w:r w:rsidRPr="00322547">
        <w:t xml:space="preserve">  &lt;/private_data&gt;</w:t>
      </w:r>
    </w:p>
    <w:p w14:paraId="34E7E369" w14:textId="77777777" w:rsidR="005F4A25" w:rsidRPr="00322547"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8" w:name="_Toc162960286"/>
      <w:r>
        <w:t>short_node_information_descriptor</w:t>
      </w:r>
      <w:bookmarkEnd w:id="958"/>
    </w:p>
    <w:p w14:paraId="0D30AA2C" w14:textId="13FCBCCE" w:rsidR="002A2145" w:rsidRDefault="002A2145" w:rsidP="002A2145">
      <w:r>
        <w:t xml:space="preserve">Defined by ARIB in </w:t>
      </w:r>
      <w:r>
        <w:fldChar w:fldCharType="begin"/>
      </w:r>
      <w:r>
        <w:instrText xml:space="preserve"> REF _Ref37407666 \r \h </w:instrText>
      </w:r>
      <w:r>
        <w:fldChar w:fldCharType="separate"/>
      </w:r>
      <w:r w:rsidR="001424C7">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59" w:name="_Toc162960287"/>
      <w:r w:rsidRPr="008710F3">
        <w:t>SI_parameter_descriptor</w:t>
      </w:r>
      <w:bookmarkEnd w:id="959"/>
    </w:p>
    <w:p w14:paraId="2B0F5897" w14:textId="7FC2DE7D" w:rsidR="008710F3" w:rsidRDefault="008710F3" w:rsidP="008710F3">
      <w:r>
        <w:t xml:space="preserve">Defined by ARIB in </w:t>
      </w:r>
      <w:r>
        <w:fldChar w:fldCharType="begin"/>
      </w:r>
      <w:r>
        <w:instrText xml:space="preserve"> REF _Ref37407666 \r \h </w:instrText>
      </w:r>
      <w:r>
        <w:fldChar w:fldCharType="separate"/>
      </w:r>
      <w:r w:rsidR="001424C7">
        <w:t>[28]</w:t>
      </w:r>
      <w:r>
        <w:fldChar w:fldCharType="end"/>
      </w:r>
      <w:r>
        <w:t>.</w:t>
      </w:r>
    </w:p>
    <w:p w14:paraId="06C65B8C" w14:textId="77777777" w:rsidR="008710F3" w:rsidRPr="008710F3" w:rsidRDefault="008710F3" w:rsidP="008710F3">
      <w:pPr>
        <w:pStyle w:val="Code"/>
      </w:pPr>
      <w:r w:rsidRPr="008710F3">
        <w:t>&lt;</w:t>
      </w:r>
      <w:r w:rsidRPr="008710F3">
        <w:rPr>
          <w:b/>
        </w:rPr>
        <w:t>SI_parameter_descriptor</w:t>
      </w:r>
    </w:p>
    <w:p w14:paraId="02B2B04D" w14:textId="77777777" w:rsidR="008710F3" w:rsidRDefault="008710F3" w:rsidP="008710F3">
      <w:pPr>
        <w:pStyle w:val="Code"/>
      </w:pPr>
      <w:r w:rsidRPr="008710F3">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rPr>
      </w:pPr>
      <w:r>
        <w:t xml:space="preserve">    </w:t>
      </w:r>
      <w:r w:rsidRPr="002D2140">
        <w:rPr>
          <w:i/>
        </w:rPr>
        <w:t>Hexadecimal content (table description bytes)</w:t>
      </w:r>
    </w:p>
    <w:p w14:paraId="5B34F904" w14:textId="77777777" w:rsidR="008710F3" w:rsidRPr="00252E27" w:rsidRDefault="008710F3" w:rsidP="008710F3">
      <w:pPr>
        <w:pStyle w:val="Code"/>
        <w:ind w:firstLine="200"/>
      </w:pPr>
      <w:r w:rsidRPr="00252E27">
        <w:t>&lt;/table&gt;</w:t>
      </w:r>
    </w:p>
    <w:p w14:paraId="1A41FD20" w14:textId="77777777" w:rsidR="008710F3" w:rsidRPr="00252E27" w:rsidRDefault="008710F3" w:rsidP="008710F3">
      <w:pPr>
        <w:pStyle w:val="Code"/>
        <w:ind w:firstLine="200"/>
      </w:pPr>
    </w:p>
    <w:p w14:paraId="709872F6" w14:textId="77777777" w:rsidR="008710F3" w:rsidRDefault="008710F3" w:rsidP="008710F3">
      <w:pPr>
        <w:pStyle w:val="Code"/>
      </w:pPr>
      <w:r w:rsidRPr="008710F3">
        <w:t>&lt;/SI_parameter_descriptor&gt;</w:t>
      </w:r>
    </w:p>
    <w:p w14:paraId="237F4C5E" w14:textId="77777777" w:rsidR="00345BDE" w:rsidRPr="008710F3" w:rsidRDefault="00345BDE" w:rsidP="00345BDE">
      <w:pPr>
        <w:pStyle w:val="Appendix3"/>
      </w:pPr>
      <w:bookmarkStart w:id="960" w:name="_Toc162960288"/>
      <w:r w:rsidRPr="00345BDE">
        <w:t>SI_prime_TS_descriptor</w:t>
      </w:r>
      <w:bookmarkEnd w:id="960"/>
    </w:p>
    <w:p w14:paraId="65A17582" w14:textId="7884F61C" w:rsidR="00345BDE" w:rsidRDefault="00345BDE" w:rsidP="00345BDE">
      <w:r>
        <w:t xml:space="preserve">Defined by ARIB in </w:t>
      </w:r>
      <w:r>
        <w:fldChar w:fldCharType="begin"/>
      </w:r>
      <w:r>
        <w:instrText xml:space="preserve"> REF _Ref37407666 \r \h </w:instrText>
      </w:r>
      <w:r>
        <w:fldChar w:fldCharType="separate"/>
      </w:r>
      <w:r w:rsidR="001424C7">
        <w:t>[28]</w:t>
      </w:r>
      <w:r>
        <w:fldChar w:fldCharType="end"/>
      </w:r>
      <w:r>
        <w:t>.</w:t>
      </w:r>
    </w:p>
    <w:p w14:paraId="7E25E160" w14:textId="77777777" w:rsidR="00345BDE" w:rsidRPr="008710F3" w:rsidRDefault="00345BDE" w:rsidP="00345BDE">
      <w:pPr>
        <w:pStyle w:val="Code"/>
      </w:pPr>
      <w:r w:rsidRPr="008710F3">
        <w:t>&lt;</w:t>
      </w:r>
      <w:r w:rsidRPr="00345BDE">
        <w:rPr>
          <w:b/>
        </w:rPr>
        <w:t>SI_prime_TS_descriptor</w:t>
      </w:r>
    </w:p>
    <w:p w14:paraId="0E442853" w14:textId="77777777" w:rsidR="00345BDE" w:rsidRDefault="00345BDE" w:rsidP="00345BDE">
      <w:pPr>
        <w:pStyle w:val="Code"/>
      </w:pPr>
      <w:r w:rsidRPr="008710F3">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rPr>
      </w:pPr>
      <w:r>
        <w:t xml:space="preserve">    </w:t>
      </w:r>
      <w:r w:rsidRPr="00F85ED0">
        <w:rPr>
          <w:i/>
        </w:rPr>
        <w:t>Hexadecimal content (table description bytes)</w:t>
      </w:r>
    </w:p>
    <w:p w14:paraId="2628A594" w14:textId="77777777" w:rsidR="00345BDE" w:rsidRPr="00252E27" w:rsidRDefault="00345BDE" w:rsidP="00345BDE">
      <w:pPr>
        <w:pStyle w:val="Code"/>
        <w:ind w:firstLine="200"/>
      </w:pPr>
      <w:r w:rsidRPr="00252E27">
        <w:t>&lt;/table&gt;</w:t>
      </w:r>
    </w:p>
    <w:p w14:paraId="0064F0BE" w14:textId="77777777" w:rsidR="00345BDE" w:rsidRPr="00252E27" w:rsidRDefault="00345BDE" w:rsidP="00345BDE">
      <w:pPr>
        <w:pStyle w:val="Code"/>
        <w:ind w:firstLine="200"/>
      </w:pPr>
    </w:p>
    <w:p w14:paraId="3B74518F" w14:textId="77777777" w:rsidR="00345BDE" w:rsidRDefault="00345BDE" w:rsidP="00345BDE">
      <w:pPr>
        <w:pStyle w:val="Code"/>
      </w:pPr>
      <w:r w:rsidRPr="008710F3">
        <w:t>&lt;/</w:t>
      </w:r>
      <w:r w:rsidRPr="00345BDE">
        <w:t>SI_prime_TS_descriptor</w:t>
      </w:r>
      <w:r w:rsidRPr="008710F3">
        <w:t>&gt;</w:t>
      </w:r>
    </w:p>
    <w:p w14:paraId="7869BF0D" w14:textId="77777777" w:rsidR="004C67E7" w:rsidRPr="004C67E7" w:rsidRDefault="004C67E7" w:rsidP="0071157F">
      <w:pPr>
        <w:pStyle w:val="Appendix3"/>
      </w:pPr>
      <w:bookmarkStart w:id="961" w:name="_Toc162960289"/>
      <w:r w:rsidRPr="004C67E7">
        <w:t>STC_reference_descriptor</w:t>
      </w:r>
      <w:bookmarkEnd w:id="961"/>
    </w:p>
    <w:p w14:paraId="0BD357BA" w14:textId="51F1C2CF" w:rsidR="004C67E7" w:rsidRDefault="004C67E7" w:rsidP="004C67E7">
      <w:r>
        <w:t xml:space="preserve">Defined by ARIB in </w:t>
      </w:r>
      <w:r>
        <w:fldChar w:fldCharType="begin"/>
      </w:r>
      <w:r>
        <w:instrText xml:space="preserve"> REF _Ref37407666 \r \h </w:instrText>
      </w:r>
      <w:r>
        <w:fldChar w:fldCharType="separate"/>
      </w:r>
      <w:r w:rsidR="001424C7">
        <w:t>[28]</w:t>
      </w:r>
      <w:r>
        <w:fldChar w:fldCharType="end"/>
      </w:r>
      <w:r>
        <w:t>.</w:t>
      </w:r>
    </w:p>
    <w:p w14:paraId="45D933BE" w14:textId="77777777" w:rsidR="004C67E7" w:rsidRPr="004C67E7" w:rsidRDefault="004C67E7" w:rsidP="004C67E7">
      <w:pPr>
        <w:pStyle w:val="Code"/>
      </w:pPr>
      <w:r w:rsidRPr="004C67E7">
        <w:t>&lt;</w:t>
      </w:r>
      <w:r w:rsidRPr="004C67E7">
        <w:rPr>
          <w:b/>
        </w:rPr>
        <w:t>STC_reference_descriptor</w:t>
      </w:r>
    </w:p>
    <w:p w14:paraId="38A2CA34" w14:textId="77777777" w:rsidR="004C67E7" w:rsidRPr="004C67E7" w:rsidRDefault="004C67E7" w:rsidP="004C67E7">
      <w:pPr>
        <w:pStyle w:val="Code"/>
      </w:pPr>
      <w:r w:rsidRPr="004C67E7">
        <w:t xml:space="preserve">    STC_reference_mode="</w:t>
      </w:r>
      <w:r w:rsidRPr="004C67E7">
        <w:rPr>
          <w:i/>
        </w:rPr>
        <w:t>uint4, required</w:t>
      </w:r>
      <w:r w:rsidRPr="004C67E7">
        <w:t>"</w:t>
      </w:r>
    </w:p>
    <w:p w14:paraId="5833FFFC" w14:textId="77777777" w:rsidR="004C67E7" w:rsidRPr="004C67E7" w:rsidRDefault="004C67E7" w:rsidP="004C67E7">
      <w:pPr>
        <w:pStyle w:val="Code"/>
      </w:pPr>
      <w:r w:rsidRPr="004C67E7">
        <w:t xml:space="preserve">    external_event_id="</w:t>
      </w:r>
      <w:r w:rsidRPr="004C67E7">
        <w:rPr>
          <w:i/>
        </w:rPr>
        <w:t>uint16, optional</w:t>
      </w:r>
      <w:r w:rsidRPr="004C67E7">
        <w:t>"</w:t>
      </w:r>
    </w:p>
    <w:p w14:paraId="5DF0513E" w14:textId="77777777" w:rsidR="004C67E7" w:rsidRPr="004C67E7" w:rsidRDefault="004C67E7" w:rsidP="004C67E7">
      <w:pPr>
        <w:pStyle w:val="Code"/>
      </w:pPr>
      <w:r w:rsidRPr="004C67E7">
        <w:t xml:space="preserve">    external_service_id="</w:t>
      </w:r>
      <w:r w:rsidRPr="004C67E7">
        <w:rPr>
          <w:i/>
        </w:rPr>
        <w:t>uint16, optional</w:t>
      </w:r>
      <w:r w:rsidRPr="004C67E7">
        <w:t>"</w:t>
      </w:r>
    </w:p>
    <w:p w14:paraId="6769AA89" w14:textId="77777777" w:rsidR="004C67E7" w:rsidRPr="004C67E7" w:rsidRDefault="004C67E7" w:rsidP="004C67E7">
      <w:pPr>
        <w:pStyle w:val="Code"/>
      </w:pPr>
      <w:r w:rsidRPr="004C67E7">
        <w:t xml:space="preserve">    external_network_id="</w:t>
      </w:r>
      <w:r w:rsidRPr="004C67E7">
        <w:rPr>
          <w:i/>
        </w:rPr>
        <w:t>uint16, optional</w:t>
      </w:r>
      <w:r w:rsidRPr="004C67E7">
        <w:t>"</w:t>
      </w:r>
    </w:p>
    <w:p w14:paraId="5BC04301" w14:textId="77777777" w:rsidR="004C67E7" w:rsidRPr="004C67E7" w:rsidRDefault="004C67E7" w:rsidP="004C67E7">
      <w:pPr>
        <w:pStyle w:val="Code"/>
      </w:pPr>
      <w:r w:rsidRPr="004C67E7">
        <w:lastRenderedPageBreak/>
        <w:t xml:space="preserve">    NPT_reference="</w:t>
      </w:r>
      <w:r w:rsidRPr="004C67E7">
        <w:rPr>
          <w:i/>
        </w:rPr>
        <w:t>uint33, optional</w:t>
      </w:r>
      <w:r w:rsidRPr="004C67E7">
        <w:t>"</w:t>
      </w:r>
    </w:p>
    <w:p w14:paraId="79D75327" w14:textId="77777777" w:rsidR="004C67E7" w:rsidRPr="004C67E7" w:rsidRDefault="004C67E7" w:rsidP="004C67E7">
      <w:pPr>
        <w:pStyle w:val="Code"/>
      </w:pPr>
      <w:r w:rsidRPr="004C67E7">
        <w:t xml:space="preserve">    STC_reference="</w:t>
      </w:r>
      <w:r w:rsidRPr="004C67E7">
        <w:rPr>
          <w:i/>
        </w:rPr>
        <w:t>uint33, optional</w:t>
      </w:r>
      <w:r w:rsidRPr="004C67E7">
        <w:t>"</w:t>
      </w:r>
    </w:p>
    <w:p w14:paraId="549DFE8C" w14:textId="77777777" w:rsidR="004C67E7" w:rsidRPr="004C67E7" w:rsidRDefault="004C67E7" w:rsidP="004C67E7">
      <w:pPr>
        <w:pStyle w:val="Code"/>
      </w:pPr>
      <w:r w:rsidRPr="004C67E7">
        <w:t xml:space="preserve">    time_reference="</w:t>
      </w:r>
      <w:r w:rsidRPr="004C67E7">
        <w:rPr>
          <w:i/>
        </w:rPr>
        <w:t>hh:mm:ss, optional</w:t>
      </w:r>
      <w:r w:rsidRPr="004C67E7">
        <w:t>"</w:t>
      </w:r>
    </w:p>
    <w:p w14:paraId="4C3B129B" w14:textId="77777777" w:rsidR="004C67E7" w:rsidRDefault="004C67E7" w:rsidP="004C67E7">
      <w:pPr>
        <w:pStyle w:val="Code"/>
      </w:pPr>
      <w:r w:rsidRPr="004C67E7">
        <w:t xml:space="preserve">    time_reference_extension="</w:t>
      </w:r>
      <w:r w:rsidRPr="004C67E7">
        <w:rPr>
          <w:i/>
        </w:rPr>
        <w:t>mmm, optional</w:t>
      </w:r>
      <w:r w:rsidRPr="004C67E7">
        <w:t>"&gt;</w:t>
      </w:r>
    </w:p>
    <w:p w14:paraId="1145A4AB" w14:textId="77777777" w:rsidR="004C67E7" w:rsidRPr="004C67E7" w:rsidRDefault="004C67E7" w:rsidP="004C67E7">
      <w:pPr>
        <w:pStyle w:val="Code"/>
      </w:pPr>
    </w:p>
    <w:p w14:paraId="37CAFE3A" w14:textId="77777777" w:rsidR="004C67E7" w:rsidRPr="004C67E7" w:rsidRDefault="004C67E7" w:rsidP="004C67E7">
      <w:pPr>
        <w:pStyle w:val="Code"/>
      </w:pPr>
      <w:r w:rsidRPr="004C67E7">
        <w:t xml:space="preserve">  &lt;reserved_data&gt;</w:t>
      </w:r>
    </w:p>
    <w:p w14:paraId="0187C334" w14:textId="77777777" w:rsidR="004C67E7" w:rsidRPr="004C67E7" w:rsidRDefault="004C67E7" w:rsidP="004C67E7">
      <w:pPr>
        <w:pStyle w:val="Code"/>
        <w:rPr>
          <w:i/>
        </w:rPr>
      </w:pPr>
      <w:r w:rsidRPr="004C67E7">
        <w:t xml:space="preserve">    </w:t>
      </w:r>
      <w:r w:rsidRPr="004C67E7">
        <w:rPr>
          <w:i/>
        </w:rPr>
        <w:t>Hexadecimal content</w:t>
      </w:r>
    </w:p>
    <w:p w14:paraId="505843FB" w14:textId="77777777" w:rsidR="004C67E7" w:rsidRDefault="004C67E7" w:rsidP="004C67E7">
      <w:pPr>
        <w:pStyle w:val="Code"/>
      </w:pPr>
      <w:r w:rsidRPr="004C67E7">
        <w:t xml:space="preserve">  &lt;/reserved_data&gt;</w:t>
      </w:r>
    </w:p>
    <w:p w14:paraId="6534E6D3" w14:textId="77777777" w:rsidR="004C67E7" w:rsidRPr="004C67E7" w:rsidRDefault="004C67E7" w:rsidP="004C67E7">
      <w:pPr>
        <w:pStyle w:val="Code"/>
      </w:pPr>
    </w:p>
    <w:p w14:paraId="39880E82" w14:textId="77777777" w:rsidR="004C67E7" w:rsidRPr="008710F3" w:rsidRDefault="004C67E7" w:rsidP="004C67E7">
      <w:pPr>
        <w:pStyle w:val="Code"/>
      </w:pPr>
      <w:r w:rsidRPr="004C67E7">
        <w:t>&lt;/STC_reference_descriptor&gt;</w:t>
      </w:r>
    </w:p>
    <w:p w14:paraId="33A1739C" w14:textId="77777777" w:rsidR="00AD24B5" w:rsidRDefault="00AD24B5" w:rsidP="00AD24B5">
      <w:pPr>
        <w:pStyle w:val="Appendix3"/>
      </w:pPr>
      <w:bookmarkStart w:id="962" w:name="_Toc162960290"/>
      <w:r>
        <w:t>system_management_descriptor</w:t>
      </w:r>
      <w:bookmarkEnd w:id="962"/>
    </w:p>
    <w:p w14:paraId="53DCEE1B" w14:textId="11F7DA35" w:rsidR="00AD24B5" w:rsidRDefault="00AD24B5" w:rsidP="00AD24B5">
      <w:r>
        <w:t xml:space="preserve">Defined by ARIB in </w:t>
      </w:r>
      <w:r>
        <w:fldChar w:fldCharType="begin"/>
      </w:r>
      <w:r>
        <w:instrText xml:space="preserve"> REF _Ref37407666 \r \h </w:instrText>
      </w:r>
      <w:r>
        <w:fldChar w:fldCharType="separate"/>
      </w:r>
      <w:r w:rsidR="001424C7">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pPr>
      <w:bookmarkStart w:id="963" w:name="_Toc162960291"/>
      <w:r w:rsidRPr="00A23580">
        <w:t>TS_information_descriptor</w:t>
      </w:r>
      <w:bookmarkEnd w:id="963"/>
    </w:p>
    <w:p w14:paraId="06CC2A97" w14:textId="419A9DF0" w:rsidR="00A23580" w:rsidRDefault="00A23580" w:rsidP="00A23580">
      <w:r>
        <w:t xml:space="preserve">Defined by ARIB in </w:t>
      </w:r>
      <w:r>
        <w:fldChar w:fldCharType="begin"/>
      </w:r>
      <w:r>
        <w:instrText xml:space="preserve"> REF _Ref37407666 \r \h </w:instrText>
      </w:r>
      <w:r>
        <w:fldChar w:fldCharType="separate"/>
      </w:r>
      <w:r w:rsidR="001424C7">
        <w:t>[28]</w:t>
      </w:r>
      <w:r>
        <w:fldChar w:fldCharType="end"/>
      </w:r>
      <w:r>
        <w:t>.</w:t>
      </w:r>
    </w:p>
    <w:p w14:paraId="618A91E9" w14:textId="77777777" w:rsidR="00A23580" w:rsidRPr="00A23580" w:rsidRDefault="00A23580" w:rsidP="00A23580">
      <w:pPr>
        <w:pStyle w:val="Code"/>
      </w:pPr>
      <w:r w:rsidRPr="00A23580">
        <w:t>&lt;</w:t>
      </w:r>
      <w:r w:rsidRPr="00A23580">
        <w:rPr>
          <w:b/>
        </w:rPr>
        <w:t>TS_information_descriptor</w:t>
      </w:r>
    </w:p>
    <w:p w14:paraId="1C0C742F" w14:textId="77777777" w:rsidR="00A23580" w:rsidRDefault="00A23580" w:rsidP="00A23580">
      <w:pPr>
        <w:pStyle w:val="Code"/>
      </w:pPr>
      <w:r w:rsidRPr="00DD3FD1">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4" w:name="_Toc162960292"/>
      <w:r>
        <w:t>video_decode_control_descriptor</w:t>
      </w:r>
      <w:bookmarkEnd w:id="964"/>
    </w:p>
    <w:p w14:paraId="0171C3D8" w14:textId="0806BA3C" w:rsidR="00E63FBD" w:rsidRDefault="00E63FBD" w:rsidP="00E63FBD">
      <w:r>
        <w:t xml:space="preserve">Defined by ARIB in </w:t>
      </w:r>
      <w:r>
        <w:fldChar w:fldCharType="begin"/>
      </w:r>
      <w:r>
        <w:instrText xml:space="preserve"> REF _Ref37407666 \r \h </w:instrText>
      </w:r>
      <w:r>
        <w:fldChar w:fldCharType="separate"/>
      </w:r>
      <w:r w:rsidR="001424C7">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5" w:name="_Ref515729792"/>
      <w:bookmarkStart w:id="966" w:name="_Toc162960293"/>
      <w:r>
        <w:t xml:space="preserve">Generic format for </w:t>
      </w:r>
      <w:r w:rsidRPr="008C74DA">
        <w:t>unsupported</w:t>
      </w:r>
      <w:r>
        <w:t xml:space="preserve"> tables and descriptors</w:t>
      </w:r>
      <w:bookmarkEnd w:id="965"/>
      <w:bookmarkEnd w:id="96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7" w:name="_Toc162960294"/>
      <w:r>
        <w:t>Generic short table</w:t>
      </w:r>
      <w:bookmarkEnd w:id="96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8" w:name="_Toc162960295"/>
      <w:r>
        <w:t>Generic long table</w:t>
      </w:r>
      <w:bookmarkEnd w:id="96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69" w:name="_Toc162960296"/>
      <w:r w:rsidRPr="00883DC1">
        <w:t xml:space="preserve">Generic </w:t>
      </w:r>
      <w:r>
        <w:t>descriptor</w:t>
      </w:r>
      <w:bookmarkEnd w:id="96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737E10">
      <w:headerReference w:type="even" r:id="rId53"/>
      <w:headerReference w:type="default" r:id="rId54"/>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38A9D" w14:textId="77777777" w:rsidR="00737E10" w:rsidRDefault="00737E10">
      <w:r>
        <w:separator/>
      </w:r>
    </w:p>
  </w:endnote>
  <w:endnote w:type="continuationSeparator" w:id="0">
    <w:p w14:paraId="40AD78C8" w14:textId="77777777" w:rsidR="00737E10" w:rsidRDefault="00737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9BF55" w14:textId="00C56D15" w:rsidR="003A5A4A" w:rsidRPr="007B2A0D" w:rsidRDefault="003A5A4A" w:rsidP="00374FEB">
    <w:pPr>
      <w:tabs>
        <w:tab w:val="center" w:pos="4536"/>
        <w:tab w:val="right" w:pos="9072"/>
      </w:tabs>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t xml:space="preserve">Version </w:t>
    </w:r>
    <w:r w:rsidR="001424C7">
      <w:fldChar w:fldCharType="begin"/>
    </w:r>
    <w:r w:rsidR="001424C7">
      <w:instrText xml:space="preserve"> DOCPROPERTY "Version"  \* MERGEFORMAT </w:instrText>
    </w:r>
    <w:r w:rsidR="001424C7">
      <w:fldChar w:fldCharType="separate"/>
    </w:r>
    <w:r w:rsidR="001424C7">
      <w:t>3.38-3680</w:t>
    </w:r>
    <w:r w:rsidR="001424C7">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2E8FA" w14:textId="7A58FDE9" w:rsidR="003A5A4A" w:rsidRPr="001F72AA" w:rsidRDefault="003A5A4A" w:rsidP="007B2A0D">
    <w:pPr>
      <w:tabs>
        <w:tab w:val="center" w:pos="4536"/>
        <w:tab w:val="right" w:pos="9072"/>
      </w:tabs>
    </w:pPr>
    <w:r w:rsidRPr="00D47CAE">
      <w:t xml:space="preserve">Version </w:t>
    </w:r>
    <w:r w:rsidR="001424C7">
      <w:fldChar w:fldCharType="begin"/>
    </w:r>
    <w:r w:rsidR="001424C7">
      <w:instrText xml:space="preserve"> DOCPROPERTY "Version"  \* MERGEFORMAT </w:instrText>
    </w:r>
    <w:r w:rsidR="001424C7">
      <w:fldChar w:fldCharType="separate"/>
    </w:r>
    <w:r w:rsidR="001424C7">
      <w:t>3.38-3680</w:t>
    </w:r>
    <w:r w:rsidR="001424C7">
      <w:fldChar w:fldCharType="end"/>
    </w:r>
    <w:r>
      <w:tab/>
    </w:r>
    <w: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1FA6C" w14:textId="77777777" w:rsidR="00737E10" w:rsidRDefault="00737E10">
      <w:r>
        <w:separator/>
      </w:r>
    </w:p>
  </w:footnote>
  <w:footnote w:type="continuationSeparator" w:id="0">
    <w:p w14:paraId="186E0D2A" w14:textId="77777777" w:rsidR="00737E10" w:rsidRDefault="00737E10">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33807" w14:textId="6B25C615" w:rsidR="003A5A4A" w:rsidRPr="00D47CAE" w:rsidRDefault="003A5A4A" w:rsidP="007B2A0D">
    <w:pPr>
      <w:tabs>
        <w:tab w:val="center" w:pos="4536"/>
        <w:tab w:val="right" w:pos="9072"/>
      </w:tabs>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1424C7">
      <w:fldChar w:fldCharType="begin"/>
    </w:r>
    <w:r w:rsidR="001424C7">
      <w:instrText xml:space="preserve"> TITLE \* MERGEFORMAT </w:instrText>
    </w:r>
    <w:r w:rsidR="001424C7">
      <w:fldChar w:fldCharType="separate"/>
    </w:r>
    <w:r w:rsidR="001424C7">
      <w:t>TSDuck User's Guide</w:t>
    </w:r>
    <w:r w:rsidR="001424C7">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E2335" w14:textId="0F1D3512" w:rsidR="003A5A4A" w:rsidRPr="00D47CAE" w:rsidRDefault="003A5A4A" w:rsidP="00D47CAE">
    <w:pPr>
      <w:tabs>
        <w:tab w:val="center" w:pos="4536"/>
        <w:tab w:val="right" w:pos="9072"/>
      </w:tabs>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4C7">
      <w:fldChar w:fldCharType="begin"/>
    </w:r>
    <w:r w:rsidR="001424C7">
      <w:instrText xml:space="preserve"> TITLE  \* MERGEFORMAT </w:instrText>
    </w:r>
    <w:r w:rsidR="001424C7">
      <w:fldChar w:fldCharType="separate"/>
    </w:r>
    <w:r w:rsidR="001424C7">
      <w:t>TSDuck User's Guide</w:t>
    </w:r>
    <w:r w:rsidR="001424C7">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01776" w14:textId="13E25519" w:rsidR="003A5A4A" w:rsidRPr="00D47CAE" w:rsidRDefault="003A5A4A" w:rsidP="007B2A0D">
    <w:pPr>
      <w:tabs>
        <w:tab w:val="center" w:pos="4536"/>
        <w:tab w:val="right" w:pos="9072"/>
      </w:tabs>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sidRPr="00DB4D32">
      <w:rPr>
        <w:b/>
        <w:bCs/>
        <w:noProof/>
      </w:rPr>
      <w:instrText xml:space="preserve"> STYLEREF  "Reference Section Title"  \* MERGEFORMAT </w:instrText>
    </w:r>
    <w:r>
      <w:rPr>
        <w:b/>
        <w:bCs/>
        <w:noProof/>
      </w:rPr>
      <w:fldChar w:fldCharType="separate"/>
    </w:r>
    <w:r w:rsidR="001424C7">
      <w:rPr>
        <w:b/>
        <w:bCs/>
        <w:noProof/>
      </w:rPr>
      <w:t>zap</w:t>
    </w:r>
    <w:r>
      <w:rPr>
        <w:b/>
        <w:bCs/>
        <w:noProof/>
      </w:rPr>
      <w:fldChar w:fldCharType="end"/>
    </w:r>
    <w:r w:rsidRPr="00DB4D32">
      <w:tab/>
    </w:r>
    <w:r w:rsidRPr="00DB4D32">
      <w:tab/>
    </w:r>
    <w:r w:rsidR="001424C7">
      <w:fldChar w:fldCharType="begin"/>
    </w:r>
    <w:r w:rsidR="001424C7">
      <w:instrText xml:space="preserve"> TITLE   \* MERGEFORMAT </w:instrText>
    </w:r>
    <w:r w:rsidR="001424C7">
      <w:fldChar w:fldCharType="separate"/>
    </w:r>
    <w:r w:rsidR="001424C7">
      <w:t>TSDuck User's Guide</w:t>
    </w:r>
    <w:r w:rsidR="001424C7">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6DA59" w14:textId="5B2A992F" w:rsidR="003A5A4A" w:rsidRPr="00D47CAE" w:rsidRDefault="003A5A4A" w:rsidP="00D47CAE">
    <w:pPr>
      <w:tabs>
        <w:tab w:val="center" w:pos="4536"/>
        <w:tab w:val="right" w:pos="9072"/>
      </w:tabs>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4C7">
      <w:fldChar w:fldCharType="begin"/>
    </w:r>
    <w:r w:rsidR="001424C7">
      <w:instrText xml:space="preserve"> TITLE   \* MERGEFORMAT </w:instrText>
    </w:r>
    <w:r w:rsidR="001424C7">
      <w:fldChar w:fldCharType="separate"/>
    </w:r>
    <w:r w:rsidR="001424C7">
      <w:t>TSDuck User's Guide</w:t>
    </w:r>
    <w:r w:rsidR="001424C7">
      <w:fldChar w:fldCharType="end"/>
    </w:r>
    <w:r>
      <w:tab/>
    </w:r>
    <w:r>
      <w:tab/>
    </w:r>
    <w:r>
      <w:rPr>
        <w:b/>
        <w:bCs/>
        <w:noProof/>
      </w:rPr>
      <w:fldChar w:fldCharType="begin"/>
    </w:r>
    <w:r w:rsidRPr="00EB51F2">
      <w:rPr>
        <w:b/>
        <w:bCs/>
        <w:noProof/>
      </w:rPr>
      <w:instrText xml:space="preserve"> STYLEREF  "Reference Section Title"  \* MERGEFORMAT </w:instrText>
    </w:r>
    <w:r>
      <w:rPr>
        <w:b/>
        <w:bCs/>
        <w:noProof/>
      </w:rPr>
      <w:fldChar w:fldCharType="separate"/>
    </w:r>
    <w:r w:rsidR="001424C7">
      <w:rPr>
        <w:b/>
        <w:bCs/>
        <w:noProof/>
      </w:rPr>
      <w:t>zap</w:t>
    </w:r>
    <w:r>
      <w:rPr>
        <w:b/>
        <w:bCs/>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527DF" w14:textId="19F65A4C" w:rsidR="003A5A4A" w:rsidRPr="00D47CAE" w:rsidRDefault="003A5A4A" w:rsidP="007B2A0D">
    <w:pPr>
      <w:tabs>
        <w:tab w:val="center" w:pos="4536"/>
        <w:tab w:val="right" w:pos="9072"/>
      </w:tabs>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1424C7">
      <w:fldChar w:fldCharType="begin"/>
    </w:r>
    <w:r w:rsidR="001424C7">
      <w:instrText xml:space="preserve"> TITLE   \* MERGEFORMAT </w:instrText>
    </w:r>
    <w:r w:rsidR="001424C7">
      <w:fldChar w:fldCharType="separate"/>
    </w:r>
    <w:r w:rsidR="001424C7">
      <w:t>TSDuck User's Guide</w:t>
    </w:r>
    <w:r w:rsidR="001424C7">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225D9" w14:textId="71A2C56F" w:rsidR="003A5A4A" w:rsidRPr="00D47CAE" w:rsidRDefault="003A5A4A" w:rsidP="00D47CAE">
    <w:pPr>
      <w:tabs>
        <w:tab w:val="center" w:pos="4536"/>
        <w:tab w:val="right" w:pos="9072"/>
      </w:tabs>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4C7">
      <w:fldChar w:fldCharType="begin"/>
    </w:r>
    <w:r w:rsidR="001424C7">
      <w:instrText xml:space="preserve"> TITLE   \* MERGEFORMAT </w:instrText>
    </w:r>
    <w:r w:rsidR="001424C7">
      <w:fldChar w:fldCharType="separate"/>
    </w:r>
    <w:r w:rsidR="001424C7">
      <w:t>TSDuck User's Guide</w:t>
    </w:r>
    <w:r w:rsidR="001424C7">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B73D5" w14:textId="4269AF23" w:rsidR="003A5A4A" w:rsidRPr="00D47CAE" w:rsidRDefault="003A5A4A" w:rsidP="007B2A0D">
    <w:pPr>
      <w:tabs>
        <w:tab w:val="center" w:pos="4536"/>
        <w:tab w:val="right" w:pos="9072"/>
      </w:tabs>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1424C7">
      <w:fldChar w:fldCharType="begin"/>
    </w:r>
    <w:r w:rsidR="001424C7">
      <w:instrText xml:space="preserve"> TITLE   \* MERGEFORMAT </w:instrText>
    </w:r>
    <w:r w:rsidR="001424C7">
      <w:fldChar w:fldCharType="separate"/>
    </w:r>
    <w:r w:rsidR="001424C7">
      <w:t>TSDuck User's Guide</w:t>
    </w:r>
    <w:r w:rsidR="001424C7">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AAA71" w14:textId="5CDF7358" w:rsidR="003A5A4A" w:rsidRPr="00D47CAE" w:rsidRDefault="003A5A4A" w:rsidP="00D47CAE">
    <w:pPr>
      <w:tabs>
        <w:tab w:val="center" w:pos="4536"/>
        <w:tab w:val="right" w:pos="9072"/>
      </w:tabs>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4C7">
      <w:fldChar w:fldCharType="begin"/>
    </w:r>
    <w:r w:rsidR="001424C7">
      <w:instrText xml:space="preserve"> TITLE   \* MERGEFORMAT </w:instrText>
    </w:r>
    <w:r w:rsidR="001424C7">
      <w:fldChar w:fldCharType="separate"/>
    </w:r>
    <w:r w:rsidR="001424C7">
      <w:t>TSDuck User's Guide</w:t>
    </w:r>
    <w:r w:rsidR="001424C7">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BE1EF" w14:textId="1A2BF965" w:rsidR="003A5A4A" w:rsidRPr="00D47CAE" w:rsidRDefault="003A5A4A" w:rsidP="007B2A0D">
    <w:pPr>
      <w:tabs>
        <w:tab w:val="center" w:pos="4536"/>
        <w:tab w:val="right" w:pos="9072"/>
      </w:tabs>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1424C7">
      <w:fldChar w:fldCharType="begin"/>
    </w:r>
    <w:r w:rsidR="001424C7">
      <w:instrText xml:space="preserve"> TITLE  \* MERGEFORMAT </w:instrText>
    </w:r>
    <w:r w:rsidR="001424C7">
      <w:fldChar w:fldCharType="separate"/>
    </w:r>
    <w:r w:rsidR="001424C7">
      <w:t>TSDuck User's Guide</w:t>
    </w:r>
    <w:r w:rsidR="001424C7">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50D57" w14:textId="63E47909" w:rsidR="003A5A4A" w:rsidRPr="00D47CAE" w:rsidRDefault="003A5A4A" w:rsidP="00D47CAE">
    <w:pPr>
      <w:tabs>
        <w:tab w:val="center" w:pos="4536"/>
        <w:tab w:val="right" w:pos="9072"/>
      </w:tabs>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4C7">
      <w:fldChar w:fldCharType="begin"/>
    </w:r>
    <w:r w:rsidR="001424C7">
      <w:instrText xml:space="preserve"> TITLE   \* MERGEFORMAT </w:instrText>
    </w:r>
    <w:r w:rsidR="001424C7">
      <w:fldChar w:fldCharType="separate"/>
    </w:r>
    <w:r w:rsidR="001424C7">
      <w:t>TSDuck User's Guide</w:t>
    </w:r>
    <w:r w:rsidR="001424C7">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A89AA" w14:textId="024FB934" w:rsidR="003A5A4A" w:rsidRPr="00D47CAE" w:rsidRDefault="003A5A4A" w:rsidP="007B2A0D">
    <w:pPr>
      <w:tabs>
        <w:tab w:val="center" w:pos="4536"/>
        <w:tab w:val="right" w:pos="9072"/>
      </w:tabs>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Pr>
        <w:b/>
        <w:bCs/>
        <w:noProof/>
      </w:rPr>
      <w:instrText xml:space="preserve"> STYLEREF  "Reference Section Title"  \* MERGEFORMAT </w:instrText>
    </w:r>
    <w:r>
      <w:rPr>
        <w:b/>
        <w:bCs/>
        <w:noProof/>
      </w:rPr>
      <w:fldChar w:fldCharType="separate"/>
    </w:r>
    <w:r w:rsidR="001424C7">
      <w:rPr>
        <w:b/>
        <w:bCs/>
        <w:noProof/>
      </w:rPr>
      <w:t>tsxml</w:t>
    </w:r>
    <w:r>
      <w:rPr>
        <w:b/>
        <w:bCs/>
        <w:noProof/>
      </w:rPr>
      <w:fldChar w:fldCharType="end"/>
    </w:r>
    <w:r w:rsidRPr="00985575">
      <w:tab/>
    </w:r>
    <w:r>
      <w:tab/>
    </w:r>
    <w:r w:rsidR="001424C7">
      <w:fldChar w:fldCharType="begin"/>
    </w:r>
    <w:r w:rsidR="001424C7">
      <w:instrText xml:space="preserve"> TITLE   \* MERGEFORMAT </w:instrText>
    </w:r>
    <w:r w:rsidR="001424C7">
      <w:fldChar w:fldCharType="separate"/>
    </w:r>
    <w:r w:rsidR="001424C7">
      <w:t>TSDuck User's Guide</w:t>
    </w:r>
    <w:r w:rsidR="001424C7">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42443" w14:textId="302306AD" w:rsidR="003A5A4A" w:rsidRPr="00D47CAE" w:rsidRDefault="003A5A4A" w:rsidP="00D47CAE">
    <w:pPr>
      <w:tabs>
        <w:tab w:val="center" w:pos="4536"/>
        <w:tab w:val="right" w:pos="9072"/>
      </w:tabs>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4C7">
      <w:fldChar w:fldCharType="begin"/>
    </w:r>
    <w:r w:rsidR="001424C7">
      <w:instrText xml:space="preserve"> TITLE  \* MERGEFORMAT </w:instrText>
    </w:r>
    <w:r w:rsidR="001424C7">
      <w:fldChar w:fldCharType="separate"/>
    </w:r>
    <w:r w:rsidR="001424C7">
      <w:t>TSDuck User's Guide</w:t>
    </w:r>
    <w:r w:rsidR="001424C7">
      <w:fldChar w:fldCharType="end"/>
    </w:r>
    <w:r w:rsidRPr="00985575">
      <w:tab/>
    </w:r>
    <w:r w:rsidRPr="00985575">
      <w:tab/>
    </w:r>
    <w:r>
      <w:rPr>
        <w:b/>
        <w:bCs/>
        <w:noProof/>
      </w:rPr>
      <w:fldChar w:fldCharType="begin"/>
    </w:r>
    <w:r>
      <w:rPr>
        <w:b/>
        <w:bCs/>
        <w:noProof/>
      </w:rPr>
      <w:instrText xml:space="preserve"> STYLEREF  "Reference Section Title"  \* MERGEFORMAT </w:instrText>
    </w:r>
    <w:r>
      <w:rPr>
        <w:b/>
        <w:bCs/>
        <w:noProof/>
      </w:rPr>
      <w:fldChar w:fldCharType="separate"/>
    </w:r>
    <w:r w:rsidR="001424C7">
      <w:rPr>
        <w:b/>
        <w:bCs/>
        <w:noProof/>
      </w:rPr>
      <w:t>tsxml</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US"/>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1F3B"/>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97C"/>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5FFF"/>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4C7"/>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BE5"/>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C71"/>
    <w:rsid w:val="002A6EE1"/>
    <w:rsid w:val="002A732C"/>
    <w:rsid w:val="002A7682"/>
    <w:rsid w:val="002A771B"/>
    <w:rsid w:val="002A7839"/>
    <w:rsid w:val="002A7D04"/>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BC1"/>
    <w:rsid w:val="002B5CCD"/>
    <w:rsid w:val="002B66C1"/>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68A"/>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6D"/>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4C8"/>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64"/>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4D"/>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BCE"/>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39"/>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850"/>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E10"/>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5D8"/>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907"/>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16C"/>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7FC"/>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664"/>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CA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41B"/>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546"/>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936"/>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2ED"/>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5C"/>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7B3"/>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25F"/>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175ED"/>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82B"/>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7B0"/>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B26"/>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style>
  <w:style w:type="character" w:customStyle="1" w:styleId="OptionDescriptionCar">
    <w:name w:val="Option Description Car"/>
    <w:basedOn w:val="DefaultParagraphFont"/>
    <w:link w:val="OptionDescription"/>
    <w:rsid w:val="00F85203"/>
    <w:rPr>
      <w:rFonts w:ascii="Cambria" w:hAnsi="Cambria"/>
      <w:lang w:val="en-US"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rPr>
  </w:style>
  <w:style w:type="paragraph" w:customStyle="1" w:styleId="UsageSyntax">
    <w:name w:val="Usage Syntax"/>
    <w:basedOn w:val="Normal"/>
    <w:rsid w:val="00D97096"/>
    <w:pPr>
      <w:ind w:left="284"/>
      <w:jc w:val="left"/>
    </w:pPr>
    <w:rPr>
      <w:rFonts w:ascii="Consolas" w:hAnsi="Consolas" w:cs="Consolas"/>
      <w:noProof/>
    </w:rPr>
  </w:style>
  <w:style w:type="paragraph" w:customStyle="1" w:styleId="Code">
    <w:name w:val="Code"/>
    <w:basedOn w:val="UsageSyntax"/>
    <w:rsid w:val="00F94614"/>
    <w:pPr>
      <w:contextualSpacing/>
    </w:pPr>
    <w:rPr>
      <w:sz w:val="18"/>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US"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6.png"/><Relationship Id="rId21" Type="http://schemas.openxmlformats.org/officeDocument/2006/relationships/hyperlink" Target="http://www.dektec.com/downloads/SDK/"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header" Target="header12.xml"/><Relationship Id="rId50" Type="http://schemas.openxmlformats.org/officeDocument/2006/relationships/image" Target="media/image8.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yperlink" Target="http://csrc.nist.gov/groups/ST/toolkit/BCM/documents/ciphertext%20stealing%20proposal.pdf" TargetMode="External"/><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yperlink" Target="http://en.wikipedia.org/wiki/Ciphertext_stealing" TargetMode="External"/><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hyperlink" Target="http://en.wikipedia.org/wiki/Ciphertext_stealing" TargetMode="External"/><Relationship Id="rId20" Type="http://schemas.openxmlformats.org/officeDocument/2006/relationships/hyperlink" Target="http://www.dektec.com/" TargetMode="External"/><Relationship Id="rId41" Type="http://schemas.openxmlformats.org/officeDocument/2006/relationships/header" Target="header9.xml"/><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header" Target="header6.xml"/><Relationship Id="rId49" Type="http://schemas.openxmlformats.org/officeDocument/2006/relationships/image" Target="media/image7.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12</TotalTime>
  <Pages>580</Pages>
  <Words>173724</Words>
  <Characters>990229</Characters>
  <Application>Microsoft Office Word</Application>
  <DocSecurity>0</DocSecurity>
  <Lines>8251</Lines>
  <Paragraphs>2323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1161630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8</cp:revision>
  <cp:lastPrinted>2024-04-02T12:14:00Z</cp:lastPrinted>
  <dcterms:created xsi:type="dcterms:W3CDTF">2024-03-25T15:07:00Z</dcterms:created>
  <dcterms:modified xsi:type="dcterms:W3CDTF">2024-04-02T12:14:00Z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3.38-3680</vt:lpwstr>
  </property>
  <property fmtid="{D5CDD505-2E9C-101B-9397-08002B2CF9AE}" pid="3" name="DateOfCopyright">
    <vt:lpwstr>2005-2024</vt:lpwstr>
  </property>
  <property fmtid="{D5CDD505-2E9C-101B-9397-08002B2CF9AE}" pid="4" name="RevisionDate">
    <vt:lpwstr>April 2024</vt:lpwstr>
  </property>
</Properties>
</file>